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5501855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78003239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FD74EC">
            <w:t>3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25501856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25501857"/>
      <w:r w:rsidRPr="000B004A">
        <w:t>Contents</w:t>
      </w:r>
      <w:bookmarkEnd w:id="5"/>
    </w:p>
    <w:p w14:paraId="1829785D" w14:textId="403E8F26" w:rsidR="00DA649B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25501855" w:history="1">
        <w:r w:rsidR="00DA649B" w:rsidRPr="00075514">
          <w:rPr>
            <w:rStyle w:val="Hyperlink"/>
            <w:noProof/>
          </w:rPr>
          <w:t>ANA-050 Functional Specification</w:t>
        </w:r>
        <w:r w:rsidR="00DA649B">
          <w:rPr>
            <w:noProof/>
            <w:webHidden/>
          </w:rPr>
          <w:tab/>
        </w:r>
        <w:r w:rsidR="00DA649B">
          <w:rPr>
            <w:noProof/>
            <w:webHidden/>
          </w:rPr>
          <w:fldChar w:fldCharType="begin"/>
        </w:r>
        <w:r w:rsidR="00DA649B">
          <w:rPr>
            <w:noProof/>
            <w:webHidden/>
          </w:rPr>
          <w:instrText xml:space="preserve"> PAGEREF _Toc225501855 \h </w:instrText>
        </w:r>
        <w:r w:rsidR="00DA649B">
          <w:rPr>
            <w:noProof/>
            <w:webHidden/>
          </w:rPr>
        </w:r>
        <w:r w:rsidR="00DA649B">
          <w:rPr>
            <w:noProof/>
            <w:webHidden/>
          </w:rPr>
          <w:fldChar w:fldCharType="separate"/>
        </w:r>
        <w:r w:rsidR="00DA649B">
          <w:rPr>
            <w:noProof/>
            <w:webHidden/>
          </w:rPr>
          <w:t>1</w:t>
        </w:r>
        <w:r w:rsidR="00DA649B">
          <w:rPr>
            <w:noProof/>
            <w:webHidden/>
          </w:rPr>
          <w:fldChar w:fldCharType="end"/>
        </w:r>
      </w:hyperlink>
    </w:p>
    <w:p w14:paraId="09FB3BA4" w14:textId="02B11791" w:rsidR="00DA649B" w:rsidRDefault="00DA649B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56" w:history="1">
        <w:r w:rsidRPr="00075514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2BAA5E" w14:textId="16873380" w:rsidR="00DA649B" w:rsidRDefault="00DA649B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57" w:history="1">
        <w:r w:rsidRPr="00075514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339CEF" w14:textId="4198D25C" w:rsidR="00DA649B" w:rsidRDefault="00DA649B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58" w:history="1">
        <w:r w:rsidRPr="00075514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184CEC" w14:textId="69C097BA" w:rsidR="00DA649B" w:rsidRDefault="00DA649B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59" w:history="1">
        <w:r w:rsidRPr="00075514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4BDA3E" w14:textId="6676A1A6" w:rsidR="00DA649B" w:rsidRDefault="00DA649B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60" w:history="1">
        <w:r w:rsidRPr="00075514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005490" w14:textId="3B9D52FF" w:rsidR="00DA649B" w:rsidRDefault="00DA649B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61" w:history="1">
        <w:r w:rsidRPr="00075514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B9028F" w14:textId="34070163" w:rsidR="00DA649B" w:rsidRDefault="00DA649B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62" w:history="1">
        <w:r w:rsidRPr="00075514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A41785" w14:textId="5579809C" w:rsidR="00DA649B" w:rsidRDefault="00DA649B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63" w:history="1">
        <w:r w:rsidRPr="00075514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270E8C" w14:textId="28663E48" w:rsidR="00DA649B" w:rsidRDefault="00DA649B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5501864" w:history="1">
        <w:r w:rsidRPr="00075514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63ECC5" w14:textId="55660AC4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25501858"/>
      <w:r w:rsidRPr="000B004A">
        <w:lastRenderedPageBreak/>
        <w:t>Introduction</w:t>
      </w:r>
      <w:bookmarkEnd w:id="6"/>
    </w:p>
    <w:p w14:paraId="1C931354" w14:textId="665C231B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DA649B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FD74EC">
            <w:t>Auto Attach Recipe Specification and Density Information to Pack V3.0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25501859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25501860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25501861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1FCDC139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A649B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25501862"/>
      <w:r>
        <w:rPr>
          <w:lang w:val="en-GB" w:eastAsia="en-US"/>
        </w:rPr>
        <w:t>Trigger to initiate the workflow</w:t>
      </w:r>
      <w:bookmarkEnd w:id="10"/>
    </w:p>
    <w:p w14:paraId="5702C7E1" w14:textId="0B09DE0E" w:rsidR="006E04EF" w:rsidRDefault="008F5431" w:rsidP="00391926">
      <w:pPr>
        <w:jc w:val="both"/>
      </w:pPr>
      <w:r w:rsidRPr="008F5431">
        <w:t xml:space="preserve">When a recipe item is added to the product structure for a pack item in PDS002/U1, and the user navigates through PDS002/E and PDS002/F </w:t>
      </w:r>
      <w:r w:rsidR="005C4EA7">
        <w:t>and upon</w:t>
      </w:r>
      <w:r w:rsidRPr="008F5431">
        <w:t xml:space="preserve"> returning to PDS002/U1, the workflow should be </w:t>
      </w:r>
      <w:r w:rsidRPr="00CE2EFB">
        <w:t>triggered.</w:t>
      </w:r>
      <w:r w:rsidR="00D322E3" w:rsidRPr="00CE2EFB">
        <w:t xml:space="preserve"> A recipe item is </w:t>
      </w:r>
      <w:r w:rsidR="00874740" w:rsidRPr="00CE2EFB">
        <w:t>identified</w:t>
      </w:r>
      <w:r w:rsidR="00D322E3" w:rsidRPr="00CE2EFB">
        <w:t xml:space="preserve"> based on </w:t>
      </w:r>
      <w:r w:rsidR="005E4C57" w:rsidRPr="00CE2EFB">
        <w:t>‘</w:t>
      </w:r>
      <w:r w:rsidR="00D322E3" w:rsidRPr="00CE2EFB">
        <w:t>item type</w:t>
      </w:r>
      <w:r w:rsidR="005E4C57" w:rsidRPr="00CE2EFB">
        <w:t>’</w:t>
      </w:r>
      <w:r w:rsidR="00D322E3" w:rsidRPr="00CE2EFB">
        <w:t xml:space="preserve"> on it being Z30</w:t>
      </w:r>
      <w:r w:rsidR="00E438E7" w:rsidRPr="00CE2EFB">
        <w:t xml:space="preserve"> (MMITTY field in MITMAS</w:t>
      </w:r>
      <w:r w:rsidR="00ED0F5F" w:rsidRPr="00CE2EFB">
        <w:t xml:space="preserve"> table</w:t>
      </w:r>
      <w:r w:rsidR="00E438E7" w:rsidRPr="00CE2EFB">
        <w:t>)</w:t>
      </w:r>
      <w:r w:rsidR="003B2A80" w:rsidRPr="00CE2EFB">
        <w:t xml:space="preserve">. </w:t>
      </w:r>
      <w:r w:rsidR="00A50908" w:rsidRPr="00CE2EFB">
        <w:t>This workflow should only be triggered when a recipe item</w:t>
      </w:r>
      <w:r w:rsidR="00970D5E" w:rsidRPr="00CE2EFB">
        <w:t xml:space="preserve"> </w:t>
      </w:r>
      <w:r w:rsidR="00A50908" w:rsidRPr="00CE2EFB">
        <w:t xml:space="preserve">is added to the product </w:t>
      </w:r>
      <w:r w:rsidR="00731430" w:rsidRPr="00CE2EFB">
        <w:t>structure,</w:t>
      </w:r>
      <w:r w:rsidR="000B3B61" w:rsidRPr="00CE2EFB">
        <w:t xml:space="preserve"> and the user completes the process of adding a recipe item and returns to PDS002/U1.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1B67AF73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A649B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25501863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57AAFE1" w14:textId="77777777" w:rsidR="00DD0ADE" w:rsidRPr="00CE2EFB" w:rsidRDefault="002A74BC" w:rsidP="002A74BC">
      <w:pPr>
        <w:pStyle w:val="5aH5"/>
      </w:pPr>
      <w:r w:rsidRPr="00CE2EFB">
        <w:t xml:space="preserve">Step 01: </w:t>
      </w:r>
      <w:r w:rsidR="00372409" w:rsidRPr="00CE2EFB">
        <w:t>Enabling ‘Item to Inherit</w:t>
      </w:r>
      <w:r w:rsidR="00DD0ADE" w:rsidRPr="00CE2EFB">
        <w:t>’ flag against the ‘Z30’ record</w:t>
      </w:r>
    </w:p>
    <w:p w14:paraId="10344DB1" w14:textId="1AC1FE9D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419534CD" w14:textId="73F6B782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F02CE2" w:rsidRPr="00CE2EFB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DD0ADE" w:rsidRPr="00CE2EFB" w14:paraId="52D129B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A7A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C812B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426F6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78B20" w14:textId="77777777" w:rsidR="00DD0ADE" w:rsidRPr="00CE2EFB" w:rsidRDefault="00DD0ADE" w:rsidP="00C66C4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D0ADE" w:rsidRPr="00CE2EFB" w14:paraId="6BA0265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9F1DA" w14:textId="1E637F31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FFDA7" w14:textId="540A8806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2D81E" w14:textId="21A6A60F" w:rsidR="00DD0ADE" w:rsidRPr="00CE2EFB" w:rsidRDefault="00F02CE2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680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19D8D5" w14:textId="5C483E64" w:rsidR="00DD0ADE" w:rsidRPr="00CE2EFB" w:rsidRDefault="000B0CC3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Company assigned to the user ID</w:t>
            </w:r>
          </w:p>
        </w:tc>
      </w:tr>
      <w:tr w:rsidR="00F02CE2" w:rsidRPr="00CE2EFB" w14:paraId="140D3002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B928" w14:textId="49931BF0" w:rsidR="00F02CE2" w:rsidRPr="00CE2EFB" w:rsidRDefault="00FB6A45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D16D0" w14:textId="7E3F0049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F6E3" w14:textId="3B49F9D2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SB1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0C4DB1" w14:textId="08552795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PMFACI in MPDMAT table</w:t>
            </w:r>
          </w:p>
        </w:tc>
      </w:tr>
      <w:tr w:rsidR="00F02CE2" w:rsidRPr="00CE2EFB" w14:paraId="32BEBA68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86FB3" w14:textId="122DC18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1E7F8" w14:textId="6DF350D8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292" w14:textId="206B6D9B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F1650E" w14:textId="75CBC891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 xml:space="preserve">PMPRNO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</w:t>
            </w:r>
            <w:r w:rsidR="001C29BF" w:rsidRPr="00CE2EFB">
              <w:t>MPDMAT table</w:t>
            </w:r>
          </w:p>
        </w:tc>
      </w:tr>
      <w:tr w:rsidR="000424DB" w:rsidRPr="00CE2EFB" w14:paraId="5030202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5AF08" w14:textId="7159FB95" w:rsidR="000424DB" w:rsidRPr="00CE2EFB" w:rsidRDefault="000424DB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8EE4" w14:textId="6AB3E169" w:rsidR="000424DB" w:rsidRPr="00CE2EFB" w:rsidRDefault="005C5E8D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E7128" w14:textId="1E7CF628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97EB71" w14:textId="196BB0C3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PMSTRT in MPDMAT table</w:t>
            </w:r>
          </w:p>
        </w:tc>
      </w:tr>
      <w:tr w:rsidR="00F02CE2" w:rsidRPr="00CE2EFB" w14:paraId="6E0BB60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2B59" w14:textId="2C6C3C0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Sequence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3C8BA" w14:textId="2778BBC7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MSEQ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67C7" w14:textId="1023C5FD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0001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821FD2" w14:textId="3FF26541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 xml:space="preserve">PMMSEQ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MPDMAT table</w:t>
            </w:r>
          </w:p>
        </w:tc>
      </w:tr>
      <w:tr w:rsidR="003912C3" w14:paraId="3CE839E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65AEA" w14:textId="7D24A4B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Item to inherit from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A9F18" w14:textId="05F6588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INHI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3EA0" w14:textId="56AFF90E" w:rsidR="003912C3" w:rsidRPr="00CE2EFB" w:rsidRDefault="003912C3" w:rsidP="00C66C47">
            <w:pPr>
              <w:keepNext/>
              <w:spacing w:line="276" w:lineRule="auto"/>
              <w:jc w:val="center"/>
            </w:pPr>
            <w:r w:rsidRPr="00CE2EFB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D50F8" w14:textId="0941D235" w:rsidR="003912C3" w:rsidRDefault="003912C3" w:rsidP="00C66C47">
            <w:pPr>
              <w:keepNext/>
              <w:spacing w:line="276" w:lineRule="auto"/>
              <w:jc w:val="center"/>
            </w:pPr>
            <w:r w:rsidRPr="00CE2EFB">
              <w:t>Hardcode to 1</w:t>
            </w:r>
          </w:p>
        </w:tc>
      </w:tr>
    </w:tbl>
    <w:p w14:paraId="5F8B5EF6" w14:textId="2D235260" w:rsidR="00DD0ADE" w:rsidRPr="00DD0ADE" w:rsidRDefault="00DD0ADE" w:rsidP="00EC0CE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49B">
        <w:rPr>
          <w:noProof/>
        </w:rPr>
        <w:t>1</w:t>
      </w:r>
      <w:r>
        <w:fldChar w:fldCharType="end"/>
      </w:r>
      <w:r>
        <w:t xml:space="preserve">: </w:t>
      </w:r>
      <w:r w:rsidR="00412EE4">
        <w:t>Enabling item to inherit on Z30 item code</w:t>
      </w:r>
      <w:r>
        <w:t>.</w:t>
      </w:r>
    </w:p>
    <w:p w14:paraId="16BA8807" w14:textId="6E366B29" w:rsidR="00F225FC" w:rsidRDefault="00EC0CEA" w:rsidP="002A74BC">
      <w:pPr>
        <w:pStyle w:val="5aH5"/>
      </w:pPr>
      <w:r>
        <w:t xml:space="preserve">Step 02: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ED257BA" w:rsidR="002A74BC" w:rsidRPr="00F204D1" w:rsidRDefault="00F225FC" w:rsidP="00F225FC">
      <w:pPr>
        <w:pStyle w:val="6aH6"/>
        <w:rPr>
          <w:lang w:val="en-GB" w:eastAsia="en-US"/>
        </w:rPr>
      </w:pPr>
      <w:r>
        <w:t>Step 0</w:t>
      </w:r>
      <w:r w:rsidR="00EC0CEA">
        <w:t>2</w:t>
      </w:r>
      <w:r>
        <w:t xml:space="preserve">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0E7027BF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C423F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2CE32C39" w14:textId="10FC5EFF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747674">
        <w:rPr>
          <w:rFonts w:eastAsia="Times New Roman" w:cs="Calibri"/>
          <w:b/>
          <w:bCs/>
          <w:color w:val="000000"/>
          <w:szCs w:val="24"/>
          <w:lang w:eastAsia="en-GB"/>
        </w:rPr>
        <w:t>LstQISpec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 xml:space="preserve">MTNO </w:t>
            </w:r>
            <w:proofErr w:type="gramStart"/>
            <w:r w:rsidR="00917BDE">
              <w:t>in</w:t>
            </w:r>
            <w:proofErr w:type="gramEnd"/>
            <w:r w:rsidR="00917BDE">
              <w:t xml:space="preserve"> MPDMAT table</w:t>
            </w:r>
          </w:p>
        </w:tc>
      </w:tr>
    </w:tbl>
    <w:p w14:paraId="2EA4E088" w14:textId="6D78089D" w:rsidR="002A74BC" w:rsidRDefault="00B6705D" w:rsidP="00B6705D">
      <w:pPr>
        <w:pStyle w:val="Caption"/>
      </w:pPr>
      <w:bookmarkStart w:id="13" w:name="_Ref21548799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2</w:t>
      </w:r>
      <w:r w:rsidR="00346BEE">
        <w:fldChar w:fldCharType="end"/>
      </w:r>
      <w:bookmarkEnd w:id="13"/>
      <w:r>
        <w:t xml:space="preserve">: Retrieve specification header for the recipe </w:t>
      </w:r>
      <w:r w:rsidR="00957B1E">
        <w:t>item.</w:t>
      </w:r>
    </w:p>
    <w:p w14:paraId="1C3498E8" w14:textId="2B5C6FEE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DA649B">
        <w:t xml:space="preserve">Table </w:t>
      </w:r>
      <w:r w:rsidR="00DA649B">
        <w:rPr>
          <w:noProof/>
        </w:rPr>
        <w:t>2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C7C9E" w14:paraId="74909876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2B889" w14:textId="1ABD2DA3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E2FF1" w14:textId="668C8920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21807" w14:textId="38757255" w:rsidR="004C7C9E" w:rsidRDefault="004C7C9E" w:rsidP="004C7C9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75E94A30" w:rsidR="00FA0CAC" w:rsidRDefault="008B0830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4612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7A7AD2DB" w:rsidR="002A74BC" w:rsidRDefault="008B0830" w:rsidP="008B0830">
      <w:pPr>
        <w:pStyle w:val="Caption"/>
      </w:pPr>
      <w:bookmarkStart w:id="14" w:name="_Ref21549116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3</w:t>
      </w:r>
      <w:r w:rsidR="00346BEE">
        <w:fldChar w:fldCharType="end"/>
      </w:r>
      <w:bookmarkEnd w:id="14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4C2BD85A" w14:textId="53B7BC19" w:rsidR="000D5F1D" w:rsidRDefault="00C06294" w:rsidP="00EE375A">
      <w:pPr>
        <w:pStyle w:val="6aH6"/>
      </w:pPr>
      <w:r w:rsidRPr="00C06294">
        <w:t>Step 0</w:t>
      </w:r>
      <w:r w:rsidR="00DB47EC">
        <w:t>2</w:t>
      </w:r>
      <w:r w:rsidR="00EE375A">
        <w:t>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 xml:space="preserve">PRNO </w:t>
            </w:r>
            <w:proofErr w:type="gramStart"/>
            <w:r w:rsidR="00C95FF2">
              <w:t>in</w:t>
            </w:r>
            <w:proofErr w:type="gramEnd"/>
            <w:r w:rsidR="00C95FF2">
              <w:t xml:space="preserve">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74F6C565" w:rsidR="004D5CB0" w:rsidRPr="00AD194F" w:rsidRDefault="00F27F79" w:rsidP="004D5CB0">
            <w:pPr>
              <w:keepNext/>
              <w:spacing w:line="276" w:lineRule="auto"/>
              <w:jc w:val="center"/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AD194F" w:rsidRDefault="00123563" w:rsidP="004D5CB0">
            <w:pPr>
              <w:keepNext/>
              <w:spacing w:line="276" w:lineRule="auto"/>
              <w:jc w:val="center"/>
            </w:pPr>
            <w:r w:rsidRPr="00AD194F"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2C62C7F9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1F2C5736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6DFB637D" w:rsidR="00594BF1" w:rsidRPr="001029D5" w:rsidRDefault="00585D8D" w:rsidP="00594BF1">
            <w:pPr>
              <w:keepNext/>
              <w:spacing w:line="276" w:lineRule="auto"/>
              <w:jc w:val="center"/>
            </w:pPr>
            <w:r w:rsidRPr="001029D5">
              <w:t>TX40</w:t>
            </w:r>
            <w:r w:rsidR="00594BF1" w:rsidRPr="001029D5">
              <w:t xml:space="preserve"> from </w:t>
            </w:r>
            <w:r w:rsidR="00594BF1" w:rsidRPr="001029D5">
              <w:fldChar w:fldCharType="begin"/>
            </w:r>
            <w:r w:rsidR="00594BF1" w:rsidRPr="001029D5">
              <w:instrText xml:space="preserve"> REF _Ref215491167 \h </w:instrText>
            </w:r>
            <w:r w:rsidR="00B1744F" w:rsidRPr="001029D5">
              <w:instrText xml:space="preserve"> \* MERGEFORMAT </w:instrText>
            </w:r>
            <w:r w:rsidR="00594BF1"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="00594BF1" w:rsidRPr="001029D5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210ADA57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0D6693AC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0BBF0F0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786E570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43D441FA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Pr="001029D5" w:rsidRDefault="0094612D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48CECDDC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0FBFBCC6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 w:rsidRPr="00B6572C">
              <w:fldChar w:fldCharType="end"/>
            </w:r>
          </w:p>
        </w:tc>
      </w:tr>
    </w:tbl>
    <w:p w14:paraId="2BBCDB4B" w14:textId="71FEE357" w:rsidR="002D15E3" w:rsidRPr="002D15E3" w:rsidRDefault="00722119" w:rsidP="00722119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4</w:t>
      </w:r>
      <w:r w:rsidR="00346BEE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0A7A330F" w:rsidR="000C4AB1" w:rsidRDefault="000C4AB1" w:rsidP="000C4AB1">
      <w:pPr>
        <w:pStyle w:val="5aH5"/>
      </w:pPr>
      <w:r w:rsidRPr="00B27957">
        <w:t>Step 0</w:t>
      </w:r>
      <w:r w:rsidR="00DB47EC">
        <w:t>3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260F2BAD" w:rsidR="00C06294" w:rsidRPr="00C06294" w:rsidRDefault="000D5F1D" w:rsidP="00C22BC1">
      <w:pPr>
        <w:pStyle w:val="6aH6"/>
      </w:pPr>
      <w:r>
        <w:t>Step 0</w:t>
      </w:r>
      <w:r w:rsidR="00DB47EC">
        <w:t>3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3ED4EAB2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156F96B0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 xml:space="preserve">MTNO </w:t>
            </w:r>
            <w:proofErr w:type="gramStart"/>
            <w:r w:rsidR="00EE2DB9">
              <w:t>in</w:t>
            </w:r>
            <w:proofErr w:type="gramEnd"/>
            <w:r w:rsidR="00EE2DB9">
              <w:t xml:space="preserve"> MPDMAT table</w:t>
            </w:r>
          </w:p>
        </w:tc>
      </w:tr>
    </w:tbl>
    <w:p w14:paraId="4138BB7F" w14:textId="7E37C9DB" w:rsidR="00C06294" w:rsidRDefault="00B46CC2" w:rsidP="00B46CC2">
      <w:pPr>
        <w:pStyle w:val="Caption"/>
      </w:pPr>
      <w:bookmarkStart w:id="15" w:name="_Ref215491266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5</w:t>
      </w:r>
      <w:r w:rsidR="00346BEE">
        <w:fldChar w:fldCharType="end"/>
      </w:r>
      <w:bookmarkEnd w:id="15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565BA466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DA649B">
        <w:t xml:space="preserve">Table </w:t>
      </w:r>
      <w:r w:rsidR="00DA649B">
        <w:rPr>
          <w:noProof/>
        </w:rPr>
        <w:t>5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53F71815" w:rsidR="00C06294" w:rsidRPr="004D5615" w:rsidRDefault="00C06294" w:rsidP="007E021A">
      <w:pPr>
        <w:pStyle w:val="Caption"/>
      </w:pPr>
      <w:bookmarkStart w:id="16" w:name="_Ref21549286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6</w:t>
      </w:r>
      <w:r w:rsidR="00346BEE">
        <w:fldChar w:fldCharType="end"/>
      </w:r>
      <w:bookmarkEnd w:id="16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66315D8F" w:rsidR="007E021A" w:rsidRDefault="002A74BC" w:rsidP="00C22BC1">
      <w:pPr>
        <w:pStyle w:val="6aH6"/>
      </w:pPr>
      <w:r w:rsidRPr="00B27957">
        <w:t>Step 0</w:t>
      </w:r>
      <w:r w:rsidR="00DB47EC">
        <w:t>3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DA649B">
        <w:t xml:space="preserve">Table </w:t>
      </w:r>
      <w:r w:rsidR="00DA649B">
        <w:rPr>
          <w:noProof/>
        </w:rPr>
        <w:t>6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Pr="001029D5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AD194F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AD194F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562FBB7" w:rsidR="007E021A" w:rsidRPr="00AD194F" w:rsidRDefault="003516E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MIXING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AD194F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47D985F7" w:rsidR="007E021A" w:rsidRDefault="007E021A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560E34">
              <w:fldChar w:fldCharType="begin"/>
            </w:r>
            <w:r w:rsidR="00560E34">
              <w:instrText xml:space="preserve"> REF _Ref215492867 \h </w:instrText>
            </w:r>
            <w:r w:rsidR="00A9087E">
              <w:instrText xml:space="preserve"> \* MERGEFORMAT </w:instrText>
            </w:r>
            <w:r w:rsidR="00560E34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="00560E34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368B7E5E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43A3761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29E725E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4A0CC43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299593B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3D95B21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2AA0127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40205A5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6ADDDA9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786E1CF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168A967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6A6CD66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3F64561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1514453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6B11361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3159585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4B8225F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48E676C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15422C0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05F4CFC9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34CB7275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47E0EB97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141B28CA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6</w:t>
            </w:r>
            <w:r w:rsidRPr="00771AA6">
              <w:fldChar w:fldCharType="end"/>
            </w:r>
          </w:p>
        </w:tc>
      </w:tr>
    </w:tbl>
    <w:p w14:paraId="40D18A44" w14:textId="7F7A0BF3" w:rsidR="009572E7" w:rsidRDefault="009572E7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7</w:t>
      </w:r>
      <w:r w:rsidR="00346BEE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02420D13" w:rsidR="005521D5" w:rsidRDefault="00486709" w:rsidP="002A74BC">
      <w:pPr>
        <w:pStyle w:val="5aH5"/>
      </w:pPr>
      <w:r>
        <w:t>Step 0</w:t>
      </w:r>
      <w:r w:rsidR="00DB47EC">
        <w:t>4</w:t>
      </w:r>
      <w:r>
        <w:t xml:space="preserve">: </w:t>
      </w:r>
      <w:r w:rsidR="005521D5">
        <w:t>Adding density against the pack item</w:t>
      </w:r>
    </w:p>
    <w:p w14:paraId="4702EE7F" w14:textId="7A159662" w:rsidR="002A74BC" w:rsidRPr="00B27957" w:rsidRDefault="005521D5" w:rsidP="005521D5">
      <w:pPr>
        <w:pStyle w:val="6aH6"/>
      </w:pPr>
      <w:r>
        <w:t>Step 0</w:t>
      </w:r>
      <w:r w:rsidR="00DB47EC">
        <w:t>4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PMMTNO </w:t>
            </w:r>
            <w:proofErr w:type="gramStart"/>
            <w:r>
              <w:t>in</w:t>
            </w:r>
            <w:proofErr w:type="gramEnd"/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7046348F" w:rsidR="002A74BC" w:rsidRDefault="002A74BC" w:rsidP="002A74BC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8</w:t>
      </w:r>
      <w:r w:rsidR="00346BEE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091E7AE2" w:rsidR="00075924" w:rsidRDefault="00FC06ED" w:rsidP="00FC06ED">
      <w:pPr>
        <w:pStyle w:val="Caption"/>
      </w:pPr>
      <w:bookmarkStart w:id="17" w:name="_Ref21549595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9</w:t>
      </w:r>
      <w:r w:rsidR="00346BEE">
        <w:fldChar w:fldCharType="end"/>
      </w:r>
      <w:bookmarkEnd w:id="17"/>
      <w:r>
        <w:t>: Conversion factor and conversion form for the recipe item.</w:t>
      </w:r>
    </w:p>
    <w:p w14:paraId="7FD5B11D" w14:textId="46883349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3207AA">
        <w:rPr>
          <w:lang w:val="en-GB" w:eastAsia="en-US"/>
        </w:rPr>
        <w:t xml:space="preserve"> 10L</w:t>
      </w:r>
      <w:r w:rsidR="00BD7C50">
        <w:rPr>
          <w:lang w:val="en-GB" w:eastAsia="en-US"/>
        </w:rPr>
        <w:t xml:space="preserve">,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468E7671" w:rsidR="00093C41" w:rsidRPr="00093C41" w:rsidRDefault="00093C41" w:rsidP="00093C41">
      <w:pPr>
        <w:pStyle w:val="6aH6"/>
      </w:pPr>
      <w:r w:rsidRPr="00093C41">
        <w:t>Step 0</w:t>
      </w:r>
      <w:r w:rsidR="00DB47EC">
        <w:t>4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</w:tbl>
    <w:p w14:paraId="4FB1180F" w14:textId="22939DEF" w:rsidR="00E00B9B" w:rsidRDefault="00DE49A4" w:rsidP="00DE49A4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10</w:t>
      </w:r>
      <w:r w:rsidR="00346BEE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24B21473" w:rsidR="00BB6BD3" w:rsidRPr="00BB6BD3" w:rsidRDefault="00BB6BD3" w:rsidP="008C56E2">
      <w:pPr>
        <w:pStyle w:val="Caption"/>
      </w:pPr>
      <w:bookmarkStart w:id="18" w:name="_Ref218871043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11</w:t>
      </w:r>
      <w:r w:rsidR="00346BEE">
        <w:fldChar w:fldCharType="end"/>
      </w:r>
      <w:bookmarkEnd w:id="18"/>
      <w:r>
        <w:t xml:space="preserve">: </w:t>
      </w:r>
      <w:r w:rsidR="000B763E">
        <w:t>Production line against the pack item</w:t>
      </w:r>
      <w:r>
        <w:t>.</w:t>
      </w:r>
    </w:p>
    <w:p w14:paraId="462D04EB" w14:textId="7F38D885" w:rsidR="007558B4" w:rsidRDefault="007558B4" w:rsidP="008C56E2">
      <w:pPr>
        <w:pStyle w:val="6aH6"/>
      </w:pPr>
      <w:r>
        <w:t>Step 0</w:t>
      </w:r>
      <w:r w:rsidR="00DB47EC">
        <w:t>4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058C4B7F" w14:textId="627D1AEF" w:rsidR="00C125D7" w:rsidRPr="00C125D7" w:rsidRDefault="008C56E2" w:rsidP="008C56E2">
      <w:pPr>
        <w:pStyle w:val="7aH7"/>
      </w:pPr>
      <w:r>
        <w:t>Step 0</w:t>
      </w:r>
      <w:r w:rsidR="00DB47EC">
        <w:t>4</w:t>
      </w:r>
      <w:r>
        <w:t>. 03. 01.</w:t>
      </w:r>
      <w:r w:rsidR="00240A17">
        <w:t xml:space="preserve"> </w:t>
      </w:r>
      <w:r w:rsidR="00213F5B">
        <w:t xml:space="preserve">Production line on </w:t>
      </w:r>
      <w:r w:rsidR="00213F5B">
        <w:fldChar w:fldCharType="begin"/>
      </w:r>
      <w:r w:rsidR="00213F5B">
        <w:instrText xml:space="preserve"> REF _Ref218871043 \h  \* MERGEFORMAT </w:instrText>
      </w:r>
      <w:r w:rsidR="00213F5B">
        <w:fldChar w:fldCharType="separate"/>
      </w:r>
      <w:r w:rsidR="00DA649B">
        <w:t xml:space="preserve">Table </w:t>
      </w:r>
      <w:r w:rsidR="00DA649B">
        <w:rPr>
          <w:noProof/>
        </w:rPr>
        <w:t>11</w:t>
      </w:r>
      <w:r w:rsidR="00213F5B">
        <w:fldChar w:fldCharType="end"/>
      </w:r>
      <w:r w:rsidR="00213F5B">
        <w:t xml:space="preserve"> consist of 10 (i.e. 10L_A, 10L_B, 10L_C, U4_10LCD).</w:t>
      </w:r>
    </w:p>
    <w:p w14:paraId="47C6B942" w14:textId="07BE3A15" w:rsidR="00213762" w:rsidRPr="00B405DA" w:rsidRDefault="00697772" w:rsidP="00213762">
      <w:pPr>
        <w:pStyle w:val="7aH7"/>
      </w:pPr>
      <w:r>
        <w:t>Step 0</w:t>
      </w:r>
      <w:r w:rsidR="00DB47EC">
        <w:t>4</w:t>
      </w:r>
      <w:r>
        <w:t>. 03. 0</w:t>
      </w:r>
      <w:r w:rsidR="00F2397F">
        <w:t>1</w:t>
      </w:r>
      <w:r>
        <w:t>.</w:t>
      </w:r>
      <w:r w:rsidR="00F2397F">
        <w:t xml:space="preserve"> 01.</w:t>
      </w:r>
      <w:r>
        <w:t xml:space="preserve"> </w:t>
      </w:r>
      <w:r w:rsidR="00213762">
        <w:t>Extract quantity against the recipe code</w:t>
      </w:r>
    </w:p>
    <w:p w14:paraId="2DBDF584" w14:textId="77777777" w:rsidR="00213762" w:rsidRDefault="00213762" w:rsidP="0021376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6B8088F1" w14:textId="77777777" w:rsidR="00213762" w:rsidRPr="003C4C40" w:rsidRDefault="00213762" w:rsidP="0021376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213762" w14:paraId="7D75E46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26409" w14:textId="77777777" w:rsidR="00213762" w:rsidRDefault="00213762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4891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ACB7C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3D0F03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6236A" w14:paraId="292CB2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8C04D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86254F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231A6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478100" w14:textId="6F505BD3" w:rsidR="0046236A" w:rsidRPr="00C85A3D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2130BE3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10EE4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16B3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48AA6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37CFEE" w14:textId="375FC4D7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06283EC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D4ABF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95F46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8CAC2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CC75581" w14:textId="167C5542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13762" w14:paraId="7DD287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C6CEC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B6868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15358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B730A9" w14:textId="4874AEA9" w:rsidR="00213762" w:rsidRDefault="0046236A" w:rsidP="007439C6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46236A" w14:paraId="350CCC6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6DEA0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74751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7A1D3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F80CB8" w14:textId="23205C86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470B6CC8" w14:textId="29CB93FE" w:rsidR="00213762" w:rsidRDefault="00213762" w:rsidP="00213762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12</w:t>
      </w:r>
      <w:r w:rsidR="00346BEE">
        <w:fldChar w:fldCharType="end"/>
      </w:r>
      <w:r>
        <w:t>: Inputs to extract the 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213762" w14:paraId="577D545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8FFD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A8929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C9F05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213762" w14:paraId="473CE9A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19590E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A6AEB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48486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06DBEDB5" w14:textId="52B73080" w:rsidR="00213762" w:rsidRDefault="00213762" w:rsidP="00213762">
      <w:pPr>
        <w:pStyle w:val="Caption"/>
      </w:pPr>
      <w:bookmarkStart w:id="19" w:name="_Ref218873304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13</w:t>
      </w:r>
      <w:r w:rsidR="00346BEE">
        <w:fldChar w:fldCharType="end"/>
      </w:r>
      <w:bookmarkEnd w:id="19"/>
      <w:r>
        <w:t>: Consumption quantity against the recipe code.</w:t>
      </w:r>
    </w:p>
    <w:p w14:paraId="763AC5E4" w14:textId="150DFE4B" w:rsidR="00213762" w:rsidRPr="007A5CF2" w:rsidRDefault="00F2397F" w:rsidP="007A5CF2">
      <w:pPr>
        <w:pStyle w:val="7aH7"/>
      </w:pPr>
      <w:r>
        <w:t>Step 0</w:t>
      </w:r>
      <w:r w:rsidR="00DB47EC">
        <w:t>4</w:t>
      </w:r>
      <w:r>
        <w:t>. 03. 01. 0</w:t>
      </w:r>
      <w:r w:rsidR="00C44990">
        <w:t>2</w:t>
      </w:r>
      <w:r>
        <w:t xml:space="preserve">. </w:t>
      </w:r>
      <w:r w:rsidR="007A5CF2">
        <w:t xml:space="preserve">Add density against the </w:t>
      </w:r>
      <w:r w:rsidR="00F733EF">
        <w:t>pack code</w:t>
      </w:r>
    </w:p>
    <w:p w14:paraId="52DABD8C" w14:textId="77777777" w:rsidR="00790B24" w:rsidRDefault="00790B24" w:rsidP="00790B2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CA67409" w14:textId="77777777" w:rsidR="00790B24" w:rsidRPr="003C4C40" w:rsidRDefault="00790B24" w:rsidP="00790B2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790B24" w14:paraId="5EF010C9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E3E63" w14:textId="77777777" w:rsidR="00790B24" w:rsidRDefault="00790B24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C0986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61DF1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A76C3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90B24" w14:paraId="0CA5E8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EAC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C9703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A0E15" w14:textId="77777777" w:rsidR="00790B24" w:rsidRDefault="00790B2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3AF3C0" w14:textId="5F3552E4" w:rsidR="00790B24" w:rsidRPr="00C85A3D" w:rsidRDefault="0046236A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46236A" w14:paraId="0BE7F2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3DD4B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D6BB4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9899F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A15934" w14:textId="59881E75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07DE213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D7926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D904E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5D096" w14:textId="6E417152" w:rsidR="0046236A" w:rsidRPr="000965C4" w:rsidRDefault="0046236A" w:rsidP="0046236A">
            <w:pPr>
              <w:keepNext/>
              <w:spacing w:line="276" w:lineRule="auto"/>
              <w:jc w:val="center"/>
            </w:pPr>
            <w:r>
              <w:t>DEN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FD293" w14:textId="26728A16" w:rsidR="0046236A" w:rsidRPr="00026627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78AEE9D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8C86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7D934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488B7" w14:textId="2D1BA436" w:rsidR="0046236A" w:rsidRPr="000965C4" w:rsidRDefault="0046236A" w:rsidP="0046236A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ADB2BD" w14:textId="0A10D6CC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790B24" w14:paraId="7E97A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D5CCE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E2F2A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44069" w14:textId="41B40274" w:rsidR="00790B24" w:rsidRPr="00FC4E42" w:rsidRDefault="00C84318" w:rsidP="000B1778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CDF75E" w14:textId="0EBF41A6" w:rsidR="00790B24" w:rsidRPr="00C24A85" w:rsidRDefault="00CD2F2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>Conversion factor (COFA)</w:t>
            </w:r>
            <w:r w:rsidR="00BE14C3">
              <w:rPr>
                <w:lang w:val="en-GB" w:eastAsia="en-US"/>
              </w:rPr>
              <w:t xml:space="preserve"> on </w:t>
            </w:r>
            <w:r w:rsidR="00BE14C3">
              <w:rPr>
                <w:lang w:val="en-GB" w:eastAsia="en-US"/>
              </w:rPr>
              <w:fldChar w:fldCharType="begin"/>
            </w:r>
            <w:r w:rsidR="00BE14C3">
              <w:rPr>
                <w:lang w:val="en-GB" w:eastAsia="en-US"/>
              </w:rPr>
              <w:instrText xml:space="preserve"> REF _Ref215495955 \h </w:instrText>
            </w:r>
            <w:r w:rsidR="00BE14C3">
              <w:rPr>
                <w:lang w:val="en-GB" w:eastAsia="en-US"/>
              </w:rPr>
            </w:r>
            <w:r w:rsidR="00BE14C3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 w:rsidR="00BE14C3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</w:t>
            </w:r>
            <w:r w:rsidR="00F733EF">
              <w:rPr>
                <w:lang w:val="en-GB" w:eastAsia="en-US"/>
              </w:rPr>
              <w:t>CNQT</w:t>
            </w:r>
            <w:r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t>value</w:t>
            </w:r>
            <w:r w:rsidR="008E5F3D">
              <w:rPr>
                <w:lang w:val="en-GB" w:eastAsia="en-US"/>
              </w:rPr>
              <w:t xml:space="preserve"> on</w:t>
            </w:r>
            <w:r w:rsidR="00F733EF"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fldChar w:fldCharType="begin"/>
            </w:r>
            <w:r w:rsidR="00F733EF">
              <w:rPr>
                <w:lang w:val="en-GB" w:eastAsia="en-US"/>
              </w:rPr>
              <w:instrText xml:space="preserve"> REF _Ref218873304 \h </w:instrText>
            </w:r>
            <w:r w:rsidR="00F733EF">
              <w:rPr>
                <w:lang w:val="en-GB" w:eastAsia="en-US"/>
              </w:rPr>
            </w:r>
            <w:r w:rsidR="00F733EF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13</w:t>
            </w:r>
            <w:r w:rsidR="00F733EF">
              <w:rPr>
                <w:lang w:val="en-GB" w:eastAsia="en-US"/>
              </w:rPr>
              <w:fldChar w:fldCharType="end"/>
            </w:r>
          </w:p>
        </w:tc>
      </w:tr>
      <w:tr w:rsidR="00790B24" w14:paraId="402E27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458C12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B42E9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2E393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414CDB" w14:textId="17EF032A" w:rsidR="00790B24" w:rsidRDefault="00A40FC9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fldChar w:fldCharType="end"/>
            </w:r>
          </w:p>
        </w:tc>
      </w:tr>
      <w:tr w:rsidR="0046236A" w14:paraId="21CAEE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BBC2C" w14:textId="77777777" w:rsidR="0046236A" w:rsidRDefault="0046236A" w:rsidP="0046236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EC5FD" w14:textId="77777777" w:rsidR="0046236A" w:rsidRDefault="0046236A" w:rsidP="0046236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E6B3A" w14:textId="6714705C" w:rsidR="0046236A" w:rsidRDefault="0046236A" w:rsidP="0046236A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14749F" w14:textId="04BBB191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4611D99C" w14:textId="06A0AFF6" w:rsidR="00790B24" w:rsidRDefault="00790B24" w:rsidP="00A40FC9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14</w:t>
      </w:r>
      <w:r w:rsidR="00346BEE">
        <w:fldChar w:fldCharType="end"/>
      </w:r>
      <w:r>
        <w:t xml:space="preserve">: </w:t>
      </w:r>
      <w:r w:rsidRPr="00221731">
        <w:t>Inputs to add unit of measure conversion between Kilograms and Liters</w:t>
      </w:r>
      <w:r w:rsidR="002C1E96">
        <w:t xml:space="preserve"> against pack </w:t>
      </w:r>
      <w:r w:rsidR="00957B1E">
        <w:t>item.</w:t>
      </w:r>
    </w:p>
    <w:p w14:paraId="5B840A1D" w14:textId="61D18849" w:rsidR="00831A80" w:rsidRPr="001029D5" w:rsidRDefault="006F0B76" w:rsidP="00D83DC8">
      <w:pPr>
        <w:pStyle w:val="7aH7"/>
      </w:pPr>
      <w:r w:rsidRPr="001029D5">
        <w:t>Step 0</w:t>
      </w:r>
      <w:r w:rsidR="00DB47EC">
        <w:t>4</w:t>
      </w:r>
      <w:r w:rsidRPr="001029D5">
        <w:t>. 03. 01. 03.</w:t>
      </w:r>
      <w:r w:rsidR="00831A80" w:rsidRPr="001029D5">
        <w:t xml:space="preserve"> Add</w:t>
      </w:r>
      <w:r w:rsidR="00395A8E" w:rsidRPr="001029D5">
        <w:t xml:space="preserve"> a</w:t>
      </w:r>
      <w:r w:rsidR="00831A80" w:rsidRPr="001029D5">
        <w:t xml:space="preserve"> quality plan against the pack item</w:t>
      </w:r>
    </w:p>
    <w:p w14:paraId="7E10AB61" w14:textId="77777777" w:rsidR="004B7C62" w:rsidRPr="001029D5" w:rsidRDefault="004B7C62" w:rsidP="004B7C6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608BA810" w14:textId="77777777" w:rsidR="004B7C62" w:rsidRPr="001029D5" w:rsidRDefault="004B7C62" w:rsidP="004B7C6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4B7C62" w:rsidRPr="001029D5" w14:paraId="1F6D21B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B698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BE8E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B2109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2B59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B7C62" w:rsidRPr="001029D5" w14:paraId="4FB2404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27A3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074D9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7BFB7" w14:textId="16F84748" w:rsidR="004B7C62" w:rsidRPr="001029D5" w:rsidRDefault="003C5549" w:rsidP="002334E9">
            <w:pPr>
              <w:spacing w:line="276" w:lineRule="auto"/>
              <w:jc w:val="center"/>
            </w:pPr>
            <w:r w:rsidRPr="001029D5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2BBFA" w14:textId="621E9F1B" w:rsidR="004B7C62" w:rsidRPr="001029D5" w:rsidRDefault="003C554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FE61AC" w:rsidRPr="001029D5" w14:paraId="7D3117B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80709" w14:textId="77777777" w:rsidR="00FE61AC" w:rsidRPr="001029D5" w:rsidRDefault="00FE61AC" w:rsidP="00FE61AC">
            <w:pPr>
              <w:spacing w:line="276" w:lineRule="auto"/>
              <w:jc w:val="center"/>
            </w:pPr>
            <w:r w:rsidRPr="001029D5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29CB1" w14:textId="77777777" w:rsidR="00FE61AC" w:rsidRPr="001029D5" w:rsidRDefault="00FE61AC" w:rsidP="00FE61AC">
            <w:pPr>
              <w:spacing w:line="276" w:lineRule="auto"/>
              <w:jc w:val="center"/>
            </w:pPr>
            <w:r w:rsidRPr="001029D5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20386" w14:textId="4B038A58" w:rsidR="00FE61AC" w:rsidRPr="001029D5" w:rsidRDefault="00FE61AC" w:rsidP="00FE61AC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E019F" w14:textId="47A68CA2" w:rsidR="00FE61AC" w:rsidRPr="001029D5" w:rsidRDefault="00FE61AC" w:rsidP="00FE61AC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3559E1" w:rsidRPr="001029D5" w14:paraId="176BEA68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790FC" w14:textId="77777777" w:rsidR="003559E1" w:rsidRPr="001029D5" w:rsidRDefault="003559E1" w:rsidP="003559E1">
            <w:pPr>
              <w:spacing w:line="276" w:lineRule="auto"/>
              <w:jc w:val="center"/>
            </w:pPr>
            <w:r w:rsidRPr="001029D5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1F4BB" w14:textId="77777777" w:rsidR="003559E1" w:rsidRPr="001029D5" w:rsidRDefault="003559E1" w:rsidP="003559E1">
            <w:pPr>
              <w:spacing w:line="276" w:lineRule="auto"/>
              <w:jc w:val="center"/>
            </w:pPr>
            <w:r w:rsidRPr="001029D5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673F6" w14:textId="5B6D0F4C" w:rsidR="003559E1" w:rsidRPr="001029D5" w:rsidRDefault="003559E1" w:rsidP="003559E1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B8FE4" w14:textId="0E0F0B04" w:rsidR="003559E1" w:rsidRPr="001029D5" w:rsidRDefault="003559E1" w:rsidP="003559E1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4B7C62" w:rsidRPr="001029D5" w14:paraId="08B78FE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0C63B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590A7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4360E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A65FD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6EFCD1E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7639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52C5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2E92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89959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867429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CACF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3B0D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3AAF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228E1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21F4D77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16DD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FE80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48E3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F8BD9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D97CC0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A4BE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E3FF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9EF2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7A87E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430C62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7A2F9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1473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95F72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660E9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0AD2A4C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DA0A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8F72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DFD1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2389D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F67917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8DDB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E3A0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5E1A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DE6AE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2DCF710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3ECB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DD706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D777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D8AB8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F0E121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F547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C7FA9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4ACB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0E7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8B21F2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D7EA2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F653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AB08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39BEF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76073F9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0FFD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3C68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4FB3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C57D31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2B4D538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E19F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79C3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077E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543F7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40A6C88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9C14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C9725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4B63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E6B4A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3ABB084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7CA4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C8849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4BEC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6904F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9D4980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8927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875F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2532E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DEC7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2D89F119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7EF8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CB20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5D7C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3100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98CA11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F313C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AFFB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4075A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8824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EB8ADD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C212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FD6E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4A66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F82C5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D34878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2B92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5B3A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B022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DD014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483A0A6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00E0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7D18E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EFD5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9DAC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498066C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D3D7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1D208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6C55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CBD8C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0F014A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38C4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 xml:space="preserve">QI </w:t>
            </w:r>
            <w:proofErr w:type="gramStart"/>
            <w:r w:rsidRPr="001029D5">
              <w:t>request</w:t>
            </w:r>
            <w:proofErr w:type="gramEnd"/>
            <w:r w:rsidRPr="001029D5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94B2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5A67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F0B22C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3625945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544BB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A770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58B4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C2789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608E9CC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8210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 xml:space="preserve">Manual QI </w:t>
            </w:r>
            <w:proofErr w:type="gramStart"/>
            <w:r w:rsidRPr="001029D5">
              <w:t>req</w:t>
            </w:r>
            <w:proofErr w:type="gramEnd"/>
            <w:r w:rsidRPr="001029D5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7BA1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B1F8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58511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CCADA7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1D36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76D4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847B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3E1D1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605DC78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B719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101B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BF09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8ED1F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03C4CD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C7D4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E001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D47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47A7F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0DCE706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5D248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041D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B92C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3BA24E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3B2586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A6EF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ED96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6698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B5394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16B9BD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F6B9E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 xml:space="preserve">Create QI </w:t>
            </w:r>
            <w:proofErr w:type="gramStart"/>
            <w:r w:rsidRPr="001029D5">
              <w:t>request</w:t>
            </w:r>
            <w:proofErr w:type="gramEnd"/>
            <w:r w:rsidRPr="001029D5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6426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F77A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E7858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291DD2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455E3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C542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50C6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6A642D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B88A57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DCF91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D4A9E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343FA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AC29C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3E870E4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0114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2DAC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014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DB35E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6EE1B14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C115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72E68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2259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9620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66F06B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AE6B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26A2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01CC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E1096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4B65FC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235A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088C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D118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6B8A5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46955695" w14:textId="267147FB" w:rsidR="00831A80" w:rsidRPr="002D15E3" w:rsidRDefault="00831A80" w:rsidP="00831A80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DA649B">
        <w:rPr>
          <w:noProof/>
        </w:rPr>
        <w:t>15</w:t>
      </w:r>
      <w:r w:rsidR="00346BEE" w:rsidRPr="001029D5">
        <w:fldChar w:fldCharType="end"/>
      </w:r>
      <w:r w:rsidRPr="001029D5">
        <w:t xml:space="preserve">: Add </w:t>
      </w:r>
      <w:r w:rsidR="0095470A" w:rsidRPr="001029D5">
        <w:t xml:space="preserve">a quality plan against </w:t>
      </w:r>
      <w:r w:rsidR="00D65178" w:rsidRPr="001029D5">
        <w:t>the pack item.</w:t>
      </w:r>
    </w:p>
    <w:p w14:paraId="07386F61" w14:textId="76EDC84F" w:rsidR="00D83DC8" w:rsidRPr="001029D5" w:rsidRDefault="006F0B76" w:rsidP="00D83DC8">
      <w:pPr>
        <w:pStyle w:val="7aH7"/>
      </w:pPr>
      <w:r>
        <w:t xml:space="preserve"> </w:t>
      </w:r>
      <w:r w:rsidR="00831A80" w:rsidRPr="001029D5">
        <w:t>Step 0</w:t>
      </w:r>
      <w:r w:rsidR="00DB47EC">
        <w:t>4</w:t>
      </w:r>
      <w:r w:rsidR="00831A80" w:rsidRPr="001029D5">
        <w:t xml:space="preserve">. 03. 01. 04. </w:t>
      </w:r>
      <w:r w:rsidR="00D83DC8" w:rsidRPr="001029D5">
        <w:t>Add specification header to the pack it</w:t>
      </w:r>
      <w:r w:rsidR="00A35917" w:rsidRPr="001029D5">
        <w:t>em so that weight checks can be added against the pack item.</w:t>
      </w:r>
    </w:p>
    <w:p w14:paraId="1B158274" w14:textId="77777777" w:rsidR="00D83DC8" w:rsidRPr="001029D5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33A680C" w14:textId="77777777" w:rsidR="00D83DC8" w:rsidRPr="001029D5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D83DC8" w:rsidRPr="001029D5" w14:paraId="3A72A58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647EA" w14:textId="77777777" w:rsidR="00D83DC8" w:rsidRPr="001029D5" w:rsidRDefault="00D83DC8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18E48" w14:textId="77777777" w:rsidR="00D83DC8" w:rsidRPr="001029D5" w:rsidRDefault="00D83DC8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C5BCA" w14:textId="77777777" w:rsidR="00D83DC8" w:rsidRPr="001029D5" w:rsidRDefault="00D83DC8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A2322" w14:textId="77777777" w:rsidR="00D83DC8" w:rsidRPr="001029D5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C4AE9" w:rsidRPr="001029D5" w14:paraId="4280A4D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4B4CF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94CB3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077A0" w14:textId="77777777" w:rsidR="00AC4AE9" w:rsidRPr="001029D5" w:rsidRDefault="00AC4AE9" w:rsidP="00AC4AE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D9EDB3" w14:textId="5B44489D" w:rsidR="00AC4AE9" w:rsidRPr="001029D5" w:rsidRDefault="00AC4AE9" w:rsidP="00AC4AE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AC4AE9" w:rsidRPr="001029D5" w14:paraId="229CE9C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0005A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A6466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CA5F85" w14:textId="6DDAB572" w:rsidR="00AC4AE9" w:rsidRPr="001029D5" w:rsidRDefault="00C55B6A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F2936" w14:textId="784732F3" w:rsidR="00AC4AE9" w:rsidRPr="001029D5" w:rsidRDefault="004E341B" w:rsidP="00AC4AE9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AC4AE9" w:rsidRPr="001029D5" w14:paraId="73E8431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1B6CE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F0787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0A847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E4644A" w14:textId="4714E839" w:rsidR="00AC4AE9" w:rsidRPr="001029D5" w:rsidRDefault="004E341B" w:rsidP="00AC4AE9">
            <w:pPr>
              <w:keepNext/>
              <w:spacing w:line="276" w:lineRule="auto"/>
              <w:jc w:val="center"/>
            </w:pPr>
            <w:r w:rsidRPr="001029D5">
              <w:t>Today’s date in YYYYMMDD format</w:t>
            </w:r>
          </w:p>
        </w:tc>
      </w:tr>
      <w:tr w:rsidR="00AC4AE9" w:rsidRPr="001029D5" w14:paraId="33CFB05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201BA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8FD89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336C1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68569D" w14:textId="4253DFEA" w:rsidR="00AC4AE9" w:rsidRPr="001029D5" w:rsidRDefault="00014BCC" w:rsidP="00AC4AE9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AC4AE9" w:rsidRPr="001029D5" w14:paraId="0E916F96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C8AEA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0B47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F5539" w14:textId="23332E95" w:rsidR="00AC4AE9" w:rsidRPr="001029D5" w:rsidRDefault="00014BCC" w:rsidP="00AC4AE9">
            <w:pPr>
              <w:keepNext/>
              <w:spacing w:line="276" w:lineRule="auto"/>
              <w:jc w:val="center"/>
            </w:pPr>
            <w:r w:rsidRPr="001029D5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25288C" w14:textId="4895C957" w:rsidR="00AC4AE9" w:rsidRPr="001029D5" w:rsidRDefault="00014BCC" w:rsidP="00AC4AE9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AC4AE9" w:rsidRPr="001029D5" w14:paraId="2603A26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27B92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B8514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D1F9E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22B196" w14:textId="27CB48EB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59D9AF2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949BD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C414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52D2D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22DF34" w14:textId="25A16326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5EAF87F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115CE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E40E1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B9E53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95C4E5" w14:textId="3E0A3FDE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5FAC59B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F010B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7CA53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9CF5B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4C3E7" w14:textId="19B517AA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7C2BE8D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F9E744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A013C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E1312" w14:textId="31476F59" w:rsidR="00AC4AE9" w:rsidRPr="001029D5" w:rsidRDefault="00312372" w:rsidP="00AC4AE9">
            <w:pPr>
              <w:keepNext/>
              <w:spacing w:line="276" w:lineRule="auto"/>
              <w:jc w:val="center"/>
            </w:pPr>
            <w:r w:rsidRPr="001029D5"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AE5CD3" w14:textId="2E5605C1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409A2E3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03FF2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1F777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F4DD3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4956F7" w14:textId="46A6B08D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75EC4181" w14:textId="7FD7E583" w:rsidR="00D83DC8" w:rsidRPr="001029D5" w:rsidRDefault="00D83DC8" w:rsidP="00D83DC8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DA649B">
        <w:rPr>
          <w:noProof/>
        </w:rPr>
        <w:t>16</w:t>
      </w:r>
      <w:r w:rsidR="00346BEE" w:rsidRPr="001029D5">
        <w:fldChar w:fldCharType="end"/>
      </w:r>
      <w:r w:rsidRPr="001029D5">
        <w:t>: Add Recipe specification against the pack item.</w:t>
      </w:r>
    </w:p>
    <w:p w14:paraId="5D436E2E" w14:textId="457356C6" w:rsidR="00FA5FB9" w:rsidRPr="001029D5" w:rsidRDefault="006F0B76" w:rsidP="00682D43">
      <w:pPr>
        <w:pStyle w:val="7aH7"/>
      </w:pPr>
      <w:r w:rsidRPr="001029D5">
        <w:t>Step 0</w:t>
      </w:r>
      <w:r w:rsidR="00DB47EC">
        <w:t>4</w:t>
      </w:r>
      <w:r w:rsidRPr="001029D5">
        <w:t>. 03. 01. 0</w:t>
      </w:r>
      <w:r w:rsidR="00831A80" w:rsidRPr="001029D5">
        <w:t>5</w:t>
      </w:r>
      <w:r w:rsidRPr="001029D5">
        <w:t xml:space="preserve">. </w:t>
      </w:r>
      <w:r w:rsidR="00FA5FB9" w:rsidRPr="001029D5">
        <w:t>Retrieve relevant pack tests</w:t>
      </w:r>
    </w:p>
    <w:p w14:paraId="67443A4B" w14:textId="6B6DCC13" w:rsidR="00A76A8E" w:rsidRPr="001029D5" w:rsidRDefault="00A76A8E" w:rsidP="00A76A8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7D4C7D" w:rsidRPr="001029D5">
        <w:rPr>
          <w:rFonts w:eastAsia="Times New Roman" w:cs="Calibri"/>
          <w:b/>
          <w:bCs/>
          <w:color w:val="000000"/>
          <w:szCs w:val="24"/>
          <w:lang w:eastAsia="en-GB"/>
        </w:rPr>
        <w:t>CRS881MI</w:t>
      </w:r>
    </w:p>
    <w:p w14:paraId="3F7D4795" w14:textId="4E7B222E" w:rsidR="00A76A8E" w:rsidRPr="001029D5" w:rsidRDefault="00A76A8E" w:rsidP="00A76A8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7D4C7D" w:rsidRPr="001029D5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76A8E" w:rsidRPr="001029D5" w14:paraId="1ED1D70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300508" w14:textId="77777777" w:rsidR="00A76A8E" w:rsidRPr="001029D5" w:rsidRDefault="00A76A8E" w:rsidP="002D3A59">
            <w:pPr>
              <w:pStyle w:val="ListParagraph"/>
              <w:spacing w:line="276" w:lineRule="auto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DEF3" w14:textId="77777777" w:rsidR="00A76A8E" w:rsidRPr="001029D5" w:rsidRDefault="00A76A8E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EB7FD" w14:textId="77777777" w:rsidR="00A76A8E" w:rsidRPr="001029D5" w:rsidRDefault="00A76A8E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054918" w14:textId="77777777" w:rsidR="00A76A8E" w:rsidRPr="001029D5" w:rsidRDefault="00A76A8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76A8E" w:rsidRPr="001029D5" w14:paraId="5AA624E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372BF" w14:textId="1B71A689" w:rsidR="00A76A8E" w:rsidRPr="001029D5" w:rsidRDefault="00BE153A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5FA9B" w14:textId="64B2C2A7" w:rsidR="00A76A8E" w:rsidRPr="001029D5" w:rsidRDefault="008C312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2BD178" w14:textId="0F23E4A5" w:rsidR="00A76A8E" w:rsidRPr="001029D5" w:rsidRDefault="00B14C99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0FB52C" w14:textId="34B6FC29" w:rsidR="00A76A8E" w:rsidRPr="001029D5" w:rsidRDefault="00DC7AFF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4F0CDFA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363EF" w14:textId="73EF2C37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D9A2B" w14:textId="304ECA8A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555C" w14:textId="21AF079C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37A048" w14:textId="4E561BB6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6EF949A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BDC627" w14:textId="12598255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67AB19" w14:textId="631241EC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AB42" w14:textId="37CF4514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485E044" w14:textId="5871F9BF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3B7933A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754C1" w14:textId="30147996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B1402" w14:textId="12E8E984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B446E" w14:textId="78F058FD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2D072D" w14:textId="2786EC0E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7920D28A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9C88D" w14:textId="6EB936C9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F8E3B" w14:textId="6D41C123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05270" w14:textId="3792EBB4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A766D4" w14:textId="7E1A9C7D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1CB35C0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1E59C" w14:textId="4C664064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24D8A" w14:textId="0F3C2D0A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585FE" w14:textId="7B2D8508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923976" w14:textId="5DF26B95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14:paraId="46336E6A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7BD07" w14:textId="02AD516C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B9779" w14:textId="42C80991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EE64E" w14:textId="07FACEC0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9A62704" w14:textId="38161CDB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32E1F261" w14:textId="227198E9" w:rsidR="00A76A8E" w:rsidRDefault="00A76A8E" w:rsidP="00A76A8E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17</w:t>
      </w:r>
      <w:r w:rsidR="00346BEE">
        <w:fldChar w:fldCharType="end"/>
      </w:r>
      <w:r>
        <w:t xml:space="preserve">: Inputs to extract </w:t>
      </w:r>
      <w:r w:rsidR="00CC4473">
        <w:t xml:space="preserve">pack test </w:t>
      </w:r>
      <w:r>
        <w:t xml:space="preserve">details </w:t>
      </w:r>
      <w:r w:rsidR="00CC4473">
        <w:t>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D4459E" w14:paraId="61DF56D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73D82" w14:textId="77777777" w:rsidR="00D4459E" w:rsidRDefault="00D4459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F8D59" w14:textId="77777777" w:rsidR="00D4459E" w:rsidRDefault="00D4459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E898B" w14:textId="77777777" w:rsidR="00D4459E" w:rsidRDefault="00D4459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D4459E" w14:paraId="3E2961B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42D0F" w14:textId="3DDCACC9" w:rsidR="00D4459E" w:rsidRDefault="00D4459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16AF2" w14:textId="02360DB1" w:rsidR="00D4459E" w:rsidRDefault="00D4459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09F3C" w14:textId="77777777" w:rsidR="00D4459E" w:rsidRDefault="00D4459E" w:rsidP="00346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C114B6" w14:textId="66D5EDD1" w:rsidR="00A76A8E" w:rsidRPr="00A76A8E" w:rsidRDefault="00346BEE" w:rsidP="00346BEE">
      <w:pPr>
        <w:pStyle w:val="Caption"/>
      </w:pPr>
      <w:bookmarkStart w:id="20" w:name="_Ref22360519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49B">
        <w:rPr>
          <w:noProof/>
        </w:rPr>
        <w:t>18</w:t>
      </w:r>
      <w:r>
        <w:fldChar w:fldCharType="end"/>
      </w:r>
      <w:bookmarkEnd w:id="20"/>
      <w:r>
        <w:t>: Pack Tests retrieved</w:t>
      </w:r>
    </w:p>
    <w:p w14:paraId="19E63B5F" w14:textId="1F816419" w:rsidR="001958C8" w:rsidRPr="00CE2EFB" w:rsidRDefault="00FA5FB9" w:rsidP="00682D43">
      <w:pPr>
        <w:pStyle w:val="7aH7"/>
      </w:pPr>
      <w:r w:rsidRPr="00CE2EFB">
        <w:t>Step 0</w:t>
      </w:r>
      <w:r w:rsidR="00DB47EC" w:rsidRPr="00CE2EFB">
        <w:t>4</w:t>
      </w:r>
      <w:r w:rsidRPr="00CE2EFB">
        <w:t xml:space="preserve">. 03. 01. 06. </w:t>
      </w:r>
      <w:r w:rsidR="001958C8" w:rsidRPr="00CE2EFB">
        <w:t xml:space="preserve">Retrieve details relating to </w:t>
      </w:r>
      <w:r w:rsidR="00A76A8E" w:rsidRPr="00CE2EFB">
        <w:t>each pack test</w:t>
      </w:r>
      <w:r w:rsidR="002D0E5C" w:rsidRPr="00CE2EFB">
        <w:t xml:space="preserve">. </w:t>
      </w:r>
    </w:p>
    <w:p w14:paraId="57FE5069" w14:textId="77777777" w:rsidR="00A512DB" w:rsidRPr="00CE2EFB" w:rsidRDefault="00A512DB" w:rsidP="00A512D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25FA263" w14:textId="4FE6B67D" w:rsidR="00A512DB" w:rsidRPr="00CE2EFB" w:rsidRDefault="00A512DB" w:rsidP="00A512D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8D076C" w:rsidRPr="00CE2E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512DB" w14:paraId="17E923C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8C6D" w14:textId="77777777" w:rsidR="00A512DB" w:rsidRDefault="00A512DB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910FB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D4FCA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8AD3B8" w14:textId="77777777" w:rsidR="00A512DB" w:rsidRDefault="00A512D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512DB" w14:paraId="55AD91A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EF697" w14:textId="2EA260AA" w:rsidR="00A512DB" w:rsidRDefault="0060372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6E282" w14:textId="05B45589" w:rsidR="00A512DB" w:rsidRDefault="00E372E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C8564" w14:textId="7AA3092C" w:rsidR="00A512DB" w:rsidRDefault="00D81B80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64A4F" w14:textId="11BD30C1" w:rsidR="00A512DB" w:rsidRPr="00C85A3D" w:rsidRDefault="00346BEE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Needs </w:t>
            </w:r>
            <w:r w:rsidR="00D81B80">
              <w:t xml:space="preserve">to be executed in a loop </w:t>
            </w:r>
            <w:r w:rsidR="00A9542F">
              <w:t xml:space="preserve">for each value retrieved from </w:t>
            </w:r>
            <w:r w:rsidR="00A9542F">
              <w:fldChar w:fldCharType="begin"/>
            </w:r>
            <w:r w:rsidR="00A9542F">
              <w:instrText xml:space="preserve"> REF _Ref223605192 \h </w:instrText>
            </w:r>
            <w:r w:rsidR="00A9542F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18</w:t>
            </w:r>
            <w:r w:rsidR="00A9542F">
              <w:fldChar w:fldCharType="end"/>
            </w:r>
          </w:p>
        </w:tc>
      </w:tr>
    </w:tbl>
    <w:p w14:paraId="01C7F91B" w14:textId="79FE96AC" w:rsidR="00A512DB" w:rsidRDefault="00A512DB" w:rsidP="00A512DB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19</w:t>
      </w:r>
      <w:r w:rsidR="00346BEE">
        <w:fldChar w:fldCharType="end"/>
      </w:r>
      <w:r>
        <w:t xml:space="preserve">: Inputs to extract </w:t>
      </w:r>
      <w:r w:rsidR="007B78DD">
        <w:t>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512DB" w14:paraId="15CC31E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28AB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11A3D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87924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512DB" w14:paraId="5CD787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2F389" w14:textId="7C336AA7" w:rsidR="00A512DB" w:rsidRDefault="006E229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5A456" w14:textId="5BEB4F94" w:rsidR="00A512DB" w:rsidRDefault="006E229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E61B7" w14:textId="04A70DB4" w:rsidR="00A512DB" w:rsidRDefault="006E229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E229A" w14:paraId="535CF21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EA75A" w14:textId="1FB11E33" w:rsidR="006E229A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6FC4A" w14:textId="53BABB1D" w:rsidR="006E229A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97F7E" w14:textId="059C3CAD" w:rsidR="006E229A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90C90" w14:paraId="5EC8230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48DFA" w14:textId="6E11C231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76506" w14:textId="33AFA1BD" w:rsidR="00B90C90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B494F" w14:textId="5BA3804C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B90C90" w14:paraId="7FC68E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C740B" w14:textId="2F4C82F7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CB54B" w14:textId="3567BF0C" w:rsidR="00B90C90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3DC48" w14:textId="24AA2089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B90C90" w14:paraId="243106B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AEECD" w14:textId="0680E271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7EC36" w14:textId="1ED50D67" w:rsidR="00B90C90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DC73C" w14:textId="1D38AEE8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4950E3" w14:paraId="632F22A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0E651" w14:textId="186C356A" w:rsidR="004950E3" w:rsidRDefault="0078618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079E1" w14:textId="3D27F63F" w:rsidR="004950E3" w:rsidRDefault="0078618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09F60" w14:textId="411EA49B" w:rsidR="004950E3" w:rsidRDefault="00786188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90C90" w14:paraId="56801C7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D85EC" w14:textId="45706EDB" w:rsidR="00B90C90" w:rsidRDefault="00CD295C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79ADB" w14:textId="4962BD6A" w:rsidR="00B90C90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CA199" w14:textId="7437C910" w:rsidR="00B90C90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CD295C" w14:paraId="0983B82F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163A0" w14:textId="724E4CF4" w:rsidR="00CD295C" w:rsidRDefault="00CD295C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7C7F8" w14:textId="3AAE0A78" w:rsidR="00CD295C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F3C92" w14:textId="1B294E18" w:rsidR="00CD295C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CD295C" w14:paraId="23F4996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E0CF9" w14:textId="5DE72E97" w:rsidR="00CD295C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4803A" w14:textId="4E7BC23E" w:rsidR="00CD295C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80DC3" w14:textId="1AA5BC1F" w:rsidR="00CD295C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1B3A739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B6AFC" w14:textId="2898C0CE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431E5" w14:textId="1A16E333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AEAB2" w14:textId="632EBD16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22FF4" w14:paraId="09E4C50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18754" w14:textId="4FA8BAF9" w:rsidR="00A22FF4" w:rsidRDefault="00A22FF4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F176DB" w14:textId="4AA70AC1" w:rsidR="00A22FF4" w:rsidRDefault="008572C2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9AB7D" w14:textId="77777777" w:rsidR="00A22FF4" w:rsidRDefault="00A22FF4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ED419B" w14:paraId="458247CF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75DB9" w14:textId="3BC88470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3766D" w14:textId="5FF6405A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2DC83" w14:textId="1318EE4E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69D406F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8162" w14:textId="721082BB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E46AC" w14:textId="65D0888D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9A0590" w14:textId="3E7ADCBC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30908" w14:paraId="1BEB8F8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BAF9C" w14:textId="6D8E6163" w:rsidR="00C30908" w:rsidRDefault="00C3090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CBA7A" w14:textId="1785DDD7" w:rsidR="00C30908" w:rsidRDefault="00D32AC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ACD1C" w14:textId="2E4AFD79" w:rsidR="00C30908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64E096E8" w14:textId="267F11F2" w:rsidR="00A512DB" w:rsidRPr="00A512DB" w:rsidRDefault="00A512DB" w:rsidP="006A3FF0">
      <w:pPr>
        <w:pStyle w:val="Caption"/>
      </w:pPr>
      <w:bookmarkStart w:id="21" w:name="_Ref219910540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20</w:t>
      </w:r>
      <w:r w:rsidR="00346BEE">
        <w:fldChar w:fldCharType="end"/>
      </w:r>
      <w:bookmarkEnd w:id="21"/>
      <w:r>
        <w:t xml:space="preserve">: </w:t>
      </w:r>
      <w:r w:rsidR="00CB0A89">
        <w:t>Details against weight checks.</w:t>
      </w:r>
    </w:p>
    <w:p w14:paraId="0399FB49" w14:textId="4D4DA9B8" w:rsidR="00D83DC8" w:rsidRDefault="001958C8" w:rsidP="001958C8">
      <w:pPr>
        <w:pStyle w:val="7aH7"/>
      </w:pPr>
      <w:r>
        <w:t>Step 0</w:t>
      </w:r>
      <w:r w:rsidR="00DB47EC">
        <w:t>4</w:t>
      </w:r>
      <w:r>
        <w:t>. 03. 01. 0</w:t>
      </w:r>
      <w:r w:rsidR="009475A4">
        <w:t>7</w:t>
      </w:r>
      <w:r>
        <w:t xml:space="preserve">. </w:t>
      </w:r>
      <w:r w:rsidR="00D60C5E">
        <w:t>S</w:t>
      </w:r>
      <w:r w:rsidR="00D83DC8">
        <w:t>pecification tests relating to the pack item to the specification</w:t>
      </w:r>
      <w:r w:rsidR="002448E2">
        <w:t xml:space="preserve">. This needs to be run in a </w:t>
      </w:r>
      <w:r w:rsidR="006F0B76">
        <w:t>loop</w:t>
      </w:r>
      <w:r w:rsidR="007039AE">
        <w:t xml:space="preserve"> for each record retrieved from</w:t>
      </w:r>
      <w:r w:rsidR="0035272C">
        <w:t xml:space="preserve"> </w:t>
      </w:r>
      <w:r w:rsidR="0035272C">
        <w:fldChar w:fldCharType="begin"/>
      </w:r>
      <w:r w:rsidR="0035272C">
        <w:instrText xml:space="preserve"> REF _Ref219910540 \h </w:instrText>
      </w:r>
      <w:r w:rsidR="0035272C">
        <w:fldChar w:fldCharType="separate"/>
      </w:r>
      <w:r w:rsidR="00DA649B">
        <w:t xml:space="preserve">Table </w:t>
      </w:r>
      <w:r w:rsidR="00DA649B">
        <w:rPr>
          <w:noProof/>
        </w:rPr>
        <w:t>20</w:t>
      </w:r>
      <w:r w:rsidR="0035272C">
        <w:fldChar w:fldCharType="end"/>
      </w:r>
      <w:r w:rsidR="002448E2">
        <w:t>.</w:t>
      </w:r>
    </w:p>
    <w:p w14:paraId="4549D817" w14:textId="77777777" w:rsidR="00D83DC8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3CF3C984" w14:textId="77777777" w:rsidR="00D83DC8" w:rsidRPr="00F204D1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D83DC8" w14:paraId="6F75DDC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69AA7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7E05F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75EF8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2354B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83DC8" w14:paraId="722D0F1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ADBD7" w14:textId="77777777" w:rsidR="00D83DC8" w:rsidRPr="001029D5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07CFA" w14:textId="77777777" w:rsidR="00D83DC8" w:rsidRPr="001029D5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773A9" w14:textId="54D0AEA7" w:rsidR="00D83DC8" w:rsidRPr="001029D5" w:rsidRDefault="009C7E5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0D095D" w14:textId="701EC2F5" w:rsidR="00D83DC8" w:rsidRPr="001029D5" w:rsidRDefault="006F21B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Hardcoded</w:t>
            </w:r>
          </w:p>
        </w:tc>
      </w:tr>
      <w:tr w:rsidR="00D83DC8" w14:paraId="6AF5909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82105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7A3D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565F1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C4AB89" w14:textId="7AEFE9C2" w:rsidR="00D83DC8" w:rsidRDefault="00040C0B" w:rsidP="007439C6">
            <w:pPr>
              <w:keepNext/>
              <w:spacing w:line="276" w:lineRule="auto"/>
              <w:jc w:val="center"/>
            </w:pPr>
            <w:r>
              <w:t>QTE1</w:t>
            </w:r>
            <w:r w:rsidR="002D2A3A">
              <w:t xml:space="preserve"> output in </w:t>
            </w:r>
            <w:r w:rsidR="002D2A3A">
              <w:fldChar w:fldCharType="begin"/>
            </w:r>
            <w:r w:rsidR="002D2A3A">
              <w:instrText xml:space="preserve"> REF _Ref219910540 \h </w:instrText>
            </w:r>
            <w:r w:rsidR="002D2A3A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 w:rsidR="002D2A3A">
              <w:fldChar w:fldCharType="end"/>
            </w:r>
          </w:p>
        </w:tc>
      </w:tr>
      <w:tr w:rsidR="00D83DC8" w14:paraId="738090B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7F6CC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3CE25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839B5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D1AAD8C" w14:textId="6B26C815" w:rsidR="00D83DC8" w:rsidRDefault="00AC4AE9" w:rsidP="007439C6">
            <w:pPr>
              <w:keepNext/>
              <w:spacing w:line="276" w:lineRule="auto"/>
              <w:jc w:val="center"/>
            </w:pPr>
            <w:r w:rsidRPr="00767D33">
              <w:t xml:space="preserve">PMPRNO </w:t>
            </w:r>
            <w:proofErr w:type="gramStart"/>
            <w:r w:rsidRPr="00767D33">
              <w:t>in</w:t>
            </w:r>
            <w:proofErr w:type="gramEnd"/>
            <w:r w:rsidRPr="00767D33">
              <w:t xml:space="preserve"> MPDMAT table</w:t>
            </w:r>
          </w:p>
        </w:tc>
      </w:tr>
      <w:tr w:rsidR="00D83DC8" w14:paraId="5E6B632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0FC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501C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3197F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45F8EC" w14:textId="0B93717E" w:rsidR="00D83DC8" w:rsidRDefault="003144E5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  <w:r w:rsidR="0085373E">
              <w:t xml:space="preserve">. </w:t>
            </w:r>
          </w:p>
        </w:tc>
      </w:tr>
      <w:tr w:rsidR="009D29E0" w14:paraId="4E50CAAD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C6CA52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C83C1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676664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FFE05" w14:textId="74C9956A" w:rsidR="009D29E0" w:rsidRDefault="005B7C58" w:rsidP="009D29E0">
            <w:pPr>
              <w:keepNext/>
              <w:spacing w:line="276" w:lineRule="auto"/>
              <w:jc w:val="center"/>
            </w:pPr>
            <w:r>
              <w:t xml:space="preserve">TSTY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</w:p>
        </w:tc>
      </w:tr>
      <w:tr w:rsidR="009D29E0" w14:paraId="3ED135B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C25EB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5E66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7D211C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6BEF89" w14:textId="3047352C" w:rsidR="009D29E0" w:rsidRDefault="00ED6CB6" w:rsidP="009D29E0">
            <w:pPr>
              <w:keepNext/>
              <w:spacing w:line="276" w:lineRule="auto"/>
              <w:jc w:val="center"/>
            </w:pPr>
            <w:r>
              <w:t xml:space="preserve">QTE1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</w:p>
        </w:tc>
      </w:tr>
      <w:tr w:rsidR="009D29E0" w14:paraId="43B2250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73467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23BB7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9D5B0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37A497" w14:textId="225A8E19" w:rsidR="009D29E0" w:rsidRDefault="00ED6CB6" w:rsidP="009D29E0">
            <w:pPr>
              <w:keepNext/>
              <w:spacing w:line="276" w:lineRule="auto"/>
              <w:jc w:val="center"/>
            </w:pPr>
            <w:r>
              <w:t xml:space="preserve">QTI1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</w:p>
        </w:tc>
      </w:tr>
      <w:tr w:rsidR="00D83DC8" w14:paraId="48A5016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32DE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3A3EC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45B63" w14:textId="0F06FC89" w:rsidR="00D83DC8" w:rsidRDefault="006803FE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62F02F" w14:textId="00D7703D" w:rsidR="00D83DC8" w:rsidRDefault="00ED6CB6" w:rsidP="007439C6">
            <w:pPr>
              <w:keepNext/>
              <w:spacing w:line="276" w:lineRule="auto"/>
              <w:jc w:val="center"/>
            </w:pPr>
            <w:r>
              <w:t>TX40 from</w:t>
            </w:r>
            <w:r w:rsidR="002D0E5C">
              <w:t xml:space="preserve"> </w:t>
            </w:r>
            <w:r w:rsidR="002D0E5C">
              <w:fldChar w:fldCharType="begin"/>
            </w:r>
            <w:r w:rsidR="002D0E5C">
              <w:instrText xml:space="preserve"> REF _Ref219910540 \h </w:instrText>
            </w:r>
            <w:r w:rsidR="002D0E5C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 w:rsidR="002D0E5C">
              <w:fldChar w:fldCharType="end"/>
            </w:r>
            <w:r w:rsidR="00D83DC8">
              <w:t xml:space="preserve">. </w:t>
            </w:r>
          </w:p>
        </w:tc>
      </w:tr>
      <w:tr w:rsidR="00D83DC8" w14:paraId="61057FB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4C84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52F0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9FF8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6CABBF" w14:textId="6505AFF9" w:rsidR="00D83DC8" w:rsidRDefault="00B5157B" w:rsidP="007439C6">
            <w:pPr>
              <w:keepNext/>
              <w:spacing w:line="276" w:lineRule="auto"/>
              <w:jc w:val="center"/>
            </w:pPr>
            <w:r>
              <w:t xml:space="preserve">EXSQ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D83DC8" w14:paraId="0223E42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1C509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0A22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A126E" w14:textId="77777777" w:rsidR="00D83DC8" w:rsidRDefault="00D83DC8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F1D27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D83DC8" w14:paraId="76CCD43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4FD4B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5FE84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1D763" w14:textId="5B12C048" w:rsidR="00D83DC8" w:rsidRDefault="00603D80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22.7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50A4BD" w14:textId="22EC6D25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13</w:t>
            </w:r>
            <w:r>
              <w:rPr>
                <w:lang w:val="en-GB" w:eastAsia="en-US"/>
              </w:rPr>
              <w:fldChar w:fldCharType="end"/>
            </w:r>
            <w:r w:rsidR="009E41F8">
              <w:rPr>
                <w:lang w:val="en-GB" w:eastAsia="en-US"/>
              </w:rPr>
              <w:t xml:space="preserve"> + 10%</w:t>
            </w:r>
          </w:p>
        </w:tc>
      </w:tr>
      <w:tr w:rsidR="00D83DC8" w14:paraId="7EE4E6D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5BE50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2BA70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715" w14:textId="545477A5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0D438B" w14:textId="1A23B17F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13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D83DC8" w14:paraId="6678FEF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89A8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DE1F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2E39F" w14:textId="2FF432E1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3469F" w14:textId="4F71F874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13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B5157B" w14:paraId="7FD3C45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A605" w14:textId="77777777" w:rsidR="00B5157B" w:rsidRDefault="00B5157B" w:rsidP="00B5157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1FE88E" w14:textId="77777777" w:rsidR="00B5157B" w:rsidRDefault="00B5157B" w:rsidP="00B5157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96828" w14:textId="77777777" w:rsidR="00B5157B" w:rsidRDefault="00B5157B" w:rsidP="00B5157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D6E78" w14:textId="1B81E0D5" w:rsidR="00B5157B" w:rsidRDefault="00B5157B" w:rsidP="00B5157B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B5157B" w14:paraId="3E883B98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F2DAA" w14:textId="77777777" w:rsidR="00B5157B" w:rsidRDefault="00B5157B" w:rsidP="00B5157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7D5A9" w14:textId="77777777" w:rsidR="00B5157B" w:rsidRDefault="00B5157B" w:rsidP="00B5157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C7476" w14:textId="77777777" w:rsidR="00B5157B" w:rsidRDefault="00B5157B" w:rsidP="00B5157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4C91F5" w14:textId="077D6587" w:rsidR="00B5157B" w:rsidRDefault="00B5157B" w:rsidP="00B5157B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D83DC8" w14:paraId="33C1BE8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31D06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2ABF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DCABD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977720" w14:textId="404C9707" w:rsidR="00D83DC8" w:rsidRDefault="00C20E23" w:rsidP="007439C6">
            <w:pPr>
              <w:keepNext/>
              <w:spacing w:line="276" w:lineRule="auto"/>
              <w:jc w:val="center"/>
            </w:pPr>
            <w:r>
              <w:t xml:space="preserve">REQD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320ECD" w14:paraId="539DC28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6E17D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544D6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EAA13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AF56B3" w14:textId="66C01E3C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FRTI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320ECD" w14:paraId="1904D0D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9DE5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F5200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9B4D9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7BC36C" w14:textId="15D4A9A5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TCLS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320ECD" w14:paraId="52404C9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D84D3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D8AFD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9DAD0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CC1B4E" w14:textId="0CF96C76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VLTP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8572C2" w14:paraId="4AE5A7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6FAC0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E4C92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7F6A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50E172" w14:textId="4D0B9830" w:rsidR="008572C2" w:rsidRDefault="008572C2" w:rsidP="008572C2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8572C2" w14:paraId="11B60C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5333B0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2E603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F03B0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ED67DB" w14:textId="2C223B31" w:rsidR="008572C2" w:rsidRDefault="00946825" w:rsidP="008572C2">
            <w:pPr>
              <w:keepNext/>
              <w:spacing w:line="276" w:lineRule="auto"/>
              <w:jc w:val="center"/>
            </w:pPr>
            <w:r>
              <w:t>Hardcode to 1</w:t>
            </w:r>
          </w:p>
        </w:tc>
      </w:tr>
      <w:tr w:rsidR="00946825" w14:paraId="5BFBCB4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FC4A73" w14:textId="77777777" w:rsidR="00946825" w:rsidRDefault="00946825" w:rsidP="0094682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0C5F0" w14:textId="77777777" w:rsidR="00946825" w:rsidRDefault="00946825" w:rsidP="0094682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66FD0" w14:textId="77777777" w:rsidR="00946825" w:rsidRDefault="00946825" w:rsidP="0094682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AC606B" w14:textId="39FA8DE1" w:rsidR="00946825" w:rsidRPr="001609BC" w:rsidRDefault="00946825" w:rsidP="0094682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946825" w14:paraId="33AAAA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1430B" w14:textId="77777777" w:rsidR="00946825" w:rsidRDefault="00946825" w:rsidP="0094682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5F34E" w14:textId="77777777" w:rsidR="00946825" w:rsidRDefault="00946825" w:rsidP="0094682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33F045" w14:textId="77777777" w:rsidR="00946825" w:rsidRDefault="00946825" w:rsidP="0094682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5675A" w14:textId="170F2552" w:rsidR="00946825" w:rsidRPr="001609BC" w:rsidRDefault="00946825" w:rsidP="0094682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946825" w14:paraId="3BA68C3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7DA1" w14:textId="77777777" w:rsidR="00946825" w:rsidRDefault="00946825" w:rsidP="0094682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A85193" w14:textId="77777777" w:rsidR="00946825" w:rsidRDefault="00946825" w:rsidP="0094682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E1DD6" w14:textId="77777777" w:rsidR="00946825" w:rsidRDefault="00946825" w:rsidP="0094682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DB85BD" w14:textId="0E246A69" w:rsidR="00946825" w:rsidRPr="001609BC" w:rsidRDefault="00946825" w:rsidP="0094682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946825" w14:paraId="7921097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CCFE5" w14:textId="77777777" w:rsidR="00946825" w:rsidRDefault="00946825" w:rsidP="0094682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088D1" w14:textId="77777777" w:rsidR="00946825" w:rsidRDefault="00946825" w:rsidP="0094682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AD80E1" w14:textId="77777777" w:rsidR="00946825" w:rsidRDefault="00946825" w:rsidP="0094682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363877" w14:textId="420558D4" w:rsidR="00946825" w:rsidRPr="001609BC" w:rsidRDefault="00946825" w:rsidP="0094682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8572C2" w14:paraId="35BDB6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50B14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6A0A9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352F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0B11FC" w14:textId="71A761CD" w:rsidR="008572C2" w:rsidRDefault="008572C2" w:rsidP="008572C2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</w:tbl>
    <w:p w14:paraId="49FF0CAF" w14:textId="473E31DC" w:rsidR="00D83DC8" w:rsidRDefault="00D83DC8" w:rsidP="00D83DC8">
      <w:pPr>
        <w:pStyle w:val="Caption"/>
      </w:pPr>
      <w:bookmarkStart w:id="22" w:name="_Ref21991062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21</w:t>
      </w:r>
      <w:r w:rsidR="00346BEE">
        <w:fldChar w:fldCharType="end"/>
      </w:r>
      <w:bookmarkEnd w:id="22"/>
      <w:r>
        <w:t>: Adding specification tests relating to the pack item specification.</w:t>
      </w:r>
    </w:p>
    <w:p w14:paraId="271261A3" w14:textId="1FB9171C" w:rsidR="00D83DC8" w:rsidRPr="00D83DC8" w:rsidRDefault="00D83DC8" w:rsidP="00D83DC8">
      <w:pPr>
        <w:rPr>
          <w:lang w:val="en-GB" w:eastAsia="en-US"/>
        </w:rPr>
      </w:pPr>
      <w:r>
        <w:rPr>
          <w:lang w:val="en-GB" w:eastAsia="en-US"/>
        </w:rPr>
        <w:t xml:space="preserve">Weight check needs to be added to the pack specification </w:t>
      </w:r>
      <w:r w:rsidR="00283759">
        <w:rPr>
          <w:lang w:val="en-GB" w:eastAsia="en-US"/>
        </w:rPr>
        <w:t>for each of the outputs from</w:t>
      </w:r>
      <w:r w:rsidR="0004668F">
        <w:rPr>
          <w:lang w:val="en-GB" w:eastAsia="en-US"/>
        </w:rPr>
        <w:t xml:space="preserve"> </w:t>
      </w:r>
      <w:r w:rsidR="0004668F">
        <w:rPr>
          <w:lang w:val="en-GB" w:eastAsia="en-US"/>
        </w:rPr>
        <w:fldChar w:fldCharType="begin"/>
      </w:r>
      <w:r w:rsidR="0004668F">
        <w:rPr>
          <w:lang w:val="en-GB" w:eastAsia="en-US"/>
        </w:rPr>
        <w:instrText xml:space="preserve"> REF _Ref219910540 \h </w:instrText>
      </w:r>
      <w:r w:rsidR="0004668F">
        <w:rPr>
          <w:lang w:val="en-GB" w:eastAsia="en-US"/>
        </w:rPr>
      </w:r>
      <w:r w:rsidR="0004668F">
        <w:rPr>
          <w:lang w:val="en-GB" w:eastAsia="en-US"/>
        </w:rPr>
        <w:fldChar w:fldCharType="separate"/>
      </w:r>
      <w:r w:rsidR="00DA649B">
        <w:t xml:space="preserve">Table </w:t>
      </w:r>
      <w:r w:rsidR="00DA649B">
        <w:rPr>
          <w:noProof/>
        </w:rPr>
        <w:t>20</w:t>
      </w:r>
      <w:r w:rsidR="0004668F">
        <w:rPr>
          <w:lang w:val="en-GB" w:eastAsia="en-US"/>
        </w:rPr>
        <w:fldChar w:fldCharType="end"/>
      </w:r>
      <w:r>
        <w:rPr>
          <w:lang w:val="en-GB" w:eastAsia="en-US"/>
        </w:rPr>
        <w:t>.</w:t>
      </w:r>
    </w:p>
    <w:p w14:paraId="25F36EC1" w14:textId="630F59BD" w:rsidR="005B34E6" w:rsidRDefault="001B3F0B" w:rsidP="006F0664">
      <w:pPr>
        <w:pStyle w:val="6aH6"/>
      </w:pPr>
      <w:r>
        <w:lastRenderedPageBreak/>
        <w:t>Step 0</w:t>
      </w:r>
      <w:r w:rsidR="00DB47EC">
        <w:t>4</w:t>
      </w:r>
      <w:r>
        <w:t xml:space="preserve">. 03. 02. </w:t>
      </w:r>
      <w:r w:rsidR="00014FCC">
        <w:t>P</w:t>
      </w:r>
      <w:r w:rsidR="00B96284">
        <w:t xml:space="preserve">roduction line on </w:t>
      </w:r>
      <w:r w:rsidR="00B96284">
        <w:fldChar w:fldCharType="begin"/>
      </w:r>
      <w:r w:rsidR="00B96284">
        <w:instrText xml:space="preserve"> REF _Ref218871043 \h </w:instrText>
      </w:r>
      <w:r w:rsidR="006F0664">
        <w:instrText xml:space="preserve"> \* MERGEFORMAT </w:instrText>
      </w:r>
      <w:r w:rsidR="00B96284">
        <w:fldChar w:fldCharType="separate"/>
      </w:r>
      <w:r w:rsidR="00DA649B">
        <w:t xml:space="preserve">Table </w:t>
      </w:r>
      <w:r w:rsidR="00DA649B">
        <w:rPr>
          <w:noProof/>
        </w:rPr>
        <w:t>11</w:t>
      </w:r>
      <w:r w:rsidR="00B96284">
        <w:fldChar w:fldCharType="end"/>
      </w:r>
      <w:r w:rsidR="00B96284">
        <w:t xml:space="preserve"> consist of </w:t>
      </w:r>
      <w:r w:rsidR="00B862EB">
        <w:t xml:space="preserve">any other value except 10 or IBC </w:t>
      </w:r>
      <w:r w:rsidR="00B96284">
        <w:t xml:space="preserve">(i.e. </w:t>
      </w:r>
      <w:r w:rsidR="00B862EB">
        <w:t>500ML, 5L_A, 5L_B</w:t>
      </w:r>
      <w:r w:rsidR="00B96284">
        <w:t>).</w:t>
      </w:r>
    </w:p>
    <w:p w14:paraId="0BFA419F" w14:textId="4260E236" w:rsidR="00B405DA" w:rsidRPr="00B405DA" w:rsidRDefault="005B34E6" w:rsidP="00C859A7">
      <w:pPr>
        <w:pStyle w:val="7aH7"/>
      </w:pPr>
      <w:r>
        <w:t xml:space="preserve">Step </w:t>
      </w:r>
      <w:r w:rsidR="003D7AAB">
        <w:t>0</w:t>
      </w:r>
      <w:r w:rsidR="00DB47EC">
        <w:t>4</w:t>
      </w:r>
      <w:r w:rsidR="003D7AAB">
        <w:t xml:space="preserve">. 03. 02. 01. </w:t>
      </w:r>
      <w:r>
        <w:t xml:space="preserve">Extract quantity against </w:t>
      </w:r>
      <w:r w:rsidR="002A189B">
        <w:t xml:space="preserve">the </w:t>
      </w:r>
      <w:r>
        <w:t>recipe code</w:t>
      </w:r>
    </w:p>
    <w:p w14:paraId="08BE9A67" w14:textId="2C6CAA1B" w:rsidR="00C23A76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3C4C40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E70ED3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Default="00C23A76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C85A3D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</w:p>
        </w:tc>
      </w:tr>
      <w:tr w:rsidR="00ED6A42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Default="00ED6A42" w:rsidP="00ED6A42">
            <w:pPr>
              <w:keepNext/>
              <w:spacing w:line="276" w:lineRule="auto"/>
              <w:jc w:val="center"/>
            </w:pPr>
            <w:r w:rsidRPr="00B93EC1">
              <w:t>Maintain this as a configurable property field so it can be updated or amended as required</w:t>
            </w:r>
          </w:p>
        </w:tc>
      </w:tr>
      <w:tr w:rsidR="00ED6A42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Default="00ED6A42" w:rsidP="00ED6A42">
            <w:pPr>
              <w:keepNext/>
              <w:spacing w:line="276" w:lineRule="auto"/>
              <w:jc w:val="center"/>
            </w:pPr>
            <w:r w:rsidRPr="00B93EC1">
              <w:t>Maintain this as a configurable property field so it can be updated or amended as required</w:t>
            </w:r>
          </w:p>
        </w:tc>
      </w:tr>
      <w:tr w:rsidR="00852C8B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Default="00320ECD" w:rsidP="00852C8B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D858B8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Default="00ED6A42" w:rsidP="00D858B8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79E16C86" w14:textId="6089E2B6" w:rsidR="00C23A76" w:rsidRDefault="00C23A76" w:rsidP="00C23A76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22</w:t>
      </w:r>
      <w:r w:rsidR="00346BEE">
        <w:fldChar w:fldCharType="end"/>
      </w:r>
      <w:r>
        <w:t xml:space="preserve">: Inputs to extract the </w:t>
      </w:r>
      <w:r w:rsidR="00D858B8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4D824FFC" w:rsidR="00C23A76" w:rsidRDefault="00C23A76" w:rsidP="00C23A76">
      <w:pPr>
        <w:pStyle w:val="Caption"/>
      </w:pPr>
      <w:bookmarkStart w:id="23" w:name="_Ref219053341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23</w:t>
      </w:r>
      <w:r w:rsidR="00346BEE">
        <w:fldChar w:fldCharType="end"/>
      </w:r>
      <w:bookmarkEnd w:id="23"/>
      <w:r>
        <w:t xml:space="preserve">: </w:t>
      </w:r>
      <w:r w:rsidR="009B357F">
        <w:t>Consumption quantity against the recipe code</w:t>
      </w:r>
      <w:r>
        <w:t>.</w:t>
      </w:r>
    </w:p>
    <w:p w14:paraId="22FA36A9" w14:textId="4E09F498" w:rsidR="009B357F" w:rsidRPr="00B405DA" w:rsidRDefault="003D7AAB" w:rsidP="009B357F">
      <w:pPr>
        <w:pStyle w:val="7aH7"/>
      </w:pPr>
      <w:r>
        <w:t>Step 0</w:t>
      </w:r>
      <w:r w:rsidR="00DB47EC">
        <w:t>4</w:t>
      </w:r>
      <w:r>
        <w:t xml:space="preserve">. 03. 02. 02. </w:t>
      </w:r>
      <w:r w:rsidR="009B357F">
        <w:t>Extract quantity against the jar</w:t>
      </w:r>
      <w:r w:rsidR="009D5556">
        <w:t xml:space="preserve"> or </w:t>
      </w:r>
      <w:r w:rsidR="009B357F">
        <w:t>pouch</w:t>
      </w:r>
    </w:p>
    <w:p w14:paraId="740FAE9C" w14:textId="77777777" w:rsidR="009B357F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3C4C40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Default="009B357F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From Critical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C85A3D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D7026D">
              <w:t>Maintain this as a configurable property field so it can be updated or amended as required</w:t>
            </w:r>
          </w:p>
        </w:tc>
      </w:tr>
      <w:tr w:rsidR="00ED6A42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To Critical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Default="00ED6A42" w:rsidP="00ED6A42">
            <w:pPr>
              <w:keepNext/>
              <w:spacing w:line="276" w:lineRule="auto"/>
              <w:jc w:val="center"/>
            </w:pPr>
            <w:r w:rsidRPr="00D7026D">
              <w:t>Maintain this as a configurable property field so it can be updated or amended as required</w:t>
            </w:r>
          </w:p>
        </w:tc>
      </w:tr>
      <w:tr w:rsidR="00ED6A42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Default="00ED6A42" w:rsidP="00ED6A42">
            <w:pPr>
              <w:keepNext/>
              <w:spacing w:line="276" w:lineRule="auto"/>
              <w:jc w:val="center"/>
            </w:pPr>
            <w:r w:rsidRPr="00D7026D">
              <w:t>Maintain this as a configurable property field so it can be updated or amended as required</w:t>
            </w:r>
          </w:p>
        </w:tc>
      </w:tr>
      <w:tr w:rsidR="009B357F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Default="00ED6A42" w:rsidP="007439C6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9B357F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Default="00ED6A42" w:rsidP="007439C6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50A13544" w14:textId="09B0C049" w:rsidR="009B357F" w:rsidRDefault="009B357F" w:rsidP="009B357F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24</w:t>
      </w:r>
      <w:r w:rsidR="00346BEE">
        <w:fldChar w:fldCharType="end"/>
      </w:r>
      <w:r>
        <w:t xml:space="preserve">: Inputs to extract the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2D46A683" w:rsidR="009B357F" w:rsidRDefault="009B357F" w:rsidP="009B357F">
      <w:pPr>
        <w:pStyle w:val="Caption"/>
      </w:pPr>
      <w:bookmarkStart w:id="24" w:name="_Ref218873509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25</w:t>
      </w:r>
      <w:r w:rsidR="00346BEE">
        <w:fldChar w:fldCharType="end"/>
      </w:r>
      <w:bookmarkEnd w:id="24"/>
      <w:r>
        <w:t xml:space="preserve">: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  <w:r>
        <w:t>.</w:t>
      </w:r>
    </w:p>
    <w:p w14:paraId="6BF1D460" w14:textId="6A7C71E6" w:rsidR="00C23A76" w:rsidRPr="000B763E" w:rsidRDefault="003D7AAB" w:rsidP="005D6821">
      <w:pPr>
        <w:pStyle w:val="7aH7"/>
      </w:pPr>
      <w:r>
        <w:t>Step 0</w:t>
      </w:r>
      <w:r w:rsidR="00DB47EC">
        <w:t>4</w:t>
      </w:r>
      <w:r>
        <w:t xml:space="preserve">. 03. 02. 03. </w:t>
      </w:r>
      <w:r w:rsidR="005D6821">
        <w:t>Add density against the pack code</w:t>
      </w:r>
    </w:p>
    <w:p w14:paraId="618A84E9" w14:textId="77777777" w:rsidR="00B9628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3C4C40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Default="00B9628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C85A3D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ED6A42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3056690A" w:rsidR="00ED6A42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ED6A42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35CA329C" w:rsidR="00ED6A42" w:rsidRPr="000965C4" w:rsidRDefault="00ED6A42" w:rsidP="00ED6A42">
            <w:pPr>
              <w:keepNext/>
              <w:spacing w:line="276" w:lineRule="auto"/>
              <w:jc w:val="center"/>
            </w:pPr>
            <w:r>
              <w:t>DPJ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235C627F" w:rsidR="00ED6A42" w:rsidRPr="00026627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ED6A42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46B3FBA1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B9628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24BB657B" w:rsidR="00B96284" w:rsidRPr="00FC4E42" w:rsidRDefault="00B97F10" w:rsidP="007439C6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07489FD1" w:rsidR="00B96284" w:rsidRPr="00C24A85" w:rsidRDefault="001311A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B045B9">
              <w:rPr>
                <w:lang w:val="en-GB" w:eastAsia="en-US"/>
              </w:rPr>
              <w:fldChar w:fldCharType="begin"/>
            </w:r>
            <w:r w:rsidR="00B045B9">
              <w:rPr>
                <w:lang w:val="en-GB" w:eastAsia="en-US"/>
              </w:rPr>
              <w:instrText xml:space="preserve"> REF _Ref219053341 \h </w:instrText>
            </w:r>
            <w:r w:rsidR="00B045B9">
              <w:rPr>
                <w:lang w:val="en-GB" w:eastAsia="en-US"/>
              </w:rPr>
            </w:r>
            <w:r w:rsidR="00B045B9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23</w:t>
            </w:r>
            <w:r w:rsidR="00B045B9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</w:t>
            </w:r>
            <w:r w:rsidR="00920550">
              <w:rPr>
                <w:lang w:val="en-GB" w:eastAsia="en-US"/>
              </w:rPr>
              <w:t xml:space="preserve">CNQT value on </w:t>
            </w:r>
            <w:r w:rsidR="00920550">
              <w:rPr>
                <w:lang w:val="en-GB" w:eastAsia="en-US"/>
              </w:rPr>
              <w:fldChar w:fldCharType="begin"/>
            </w:r>
            <w:r w:rsidR="00920550">
              <w:rPr>
                <w:lang w:val="en-GB" w:eastAsia="en-US"/>
              </w:rPr>
              <w:instrText xml:space="preserve"> REF _Ref218873509 \h </w:instrText>
            </w:r>
            <w:r w:rsidR="00920550">
              <w:rPr>
                <w:lang w:val="en-GB" w:eastAsia="en-US"/>
              </w:rPr>
            </w:r>
            <w:r w:rsidR="00920550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25</w:t>
            </w:r>
            <w:r w:rsidR="00920550">
              <w:rPr>
                <w:lang w:val="en-GB" w:eastAsia="en-US"/>
              </w:rPr>
              <w:fldChar w:fldCharType="end"/>
            </w:r>
          </w:p>
        </w:tc>
      </w:tr>
      <w:tr w:rsidR="00B96284" w:rsidRPr="001029D5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7568BE72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_Ref215495955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 w:rsidRPr="001029D5">
              <w:fldChar w:fldCharType="end"/>
            </w:r>
          </w:p>
        </w:tc>
      </w:tr>
      <w:tr w:rsidR="00B96284" w:rsidRPr="001029D5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45966240" w:rsidR="00B96284" w:rsidRPr="001029D5" w:rsidRDefault="00941FCA" w:rsidP="007439C6">
            <w:pPr>
              <w:keepNext/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373C51AB" w:rsidR="00B96284" w:rsidRPr="001029D5" w:rsidRDefault="00ED6A42" w:rsidP="007439C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3DE3715F" w14:textId="4B859C99" w:rsidR="00B96284" w:rsidRPr="001029D5" w:rsidRDefault="00B96284" w:rsidP="00B96284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DA649B">
        <w:rPr>
          <w:noProof/>
        </w:rPr>
        <w:t>26</w:t>
      </w:r>
      <w:r w:rsidR="00346BEE" w:rsidRPr="001029D5">
        <w:fldChar w:fldCharType="end"/>
      </w:r>
      <w:r w:rsidRPr="001029D5">
        <w:t>: Inputs to add unit of measure conversion between Kilograms and Liters against pack item.</w:t>
      </w:r>
    </w:p>
    <w:p w14:paraId="55A912DF" w14:textId="4BFE1428" w:rsidR="00BB0FB9" w:rsidRPr="001029D5" w:rsidRDefault="00BB0FB9" w:rsidP="00BB0FB9">
      <w:pPr>
        <w:pStyle w:val="7aH7"/>
      </w:pPr>
      <w:r w:rsidRPr="001029D5">
        <w:t>Step 0</w:t>
      </w:r>
      <w:r w:rsidR="00DB47EC">
        <w:t>4</w:t>
      </w:r>
      <w:r w:rsidRPr="001029D5">
        <w:t>. 03. 0</w:t>
      </w:r>
      <w:r w:rsidR="00210A90" w:rsidRPr="001029D5">
        <w:t>2</w:t>
      </w:r>
      <w:r w:rsidRPr="001029D5">
        <w:t>. 04. Add a quality plan against the pack item</w:t>
      </w:r>
    </w:p>
    <w:p w14:paraId="5245E301" w14:textId="77777777" w:rsidR="00BB0FB9" w:rsidRPr="001029D5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5E229014" w14:textId="77777777" w:rsidR="00BB0FB9" w:rsidRPr="001029D5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1029D5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B0FB9" w:rsidRPr="001029D5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BB0FB9" w:rsidRPr="001029D5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BB0FB9" w:rsidRPr="001029D5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BB0FB9" w:rsidRPr="001029D5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 xml:space="preserve">QI </w:t>
            </w:r>
            <w:proofErr w:type="gramStart"/>
            <w:r w:rsidRPr="001029D5">
              <w:t>request</w:t>
            </w:r>
            <w:proofErr w:type="gramEnd"/>
            <w:r w:rsidRPr="001029D5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 xml:space="preserve">Manual QI </w:t>
            </w:r>
            <w:proofErr w:type="gramStart"/>
            <w:r w:rsidRPr="001029D5">
              <w:t>req</w:t>
            </w:r>
            <w:proofErr w:type="gramEnd"/>
            <w:r w:rsidRPr="001029D5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 xml:space="preserve">Create QI </w:t>
            </w:r>
            <w:proofErr w:type="gramStart"/>
            <w:r w:rsidRPr="001029D5">
              <w:t>request</w:t>
            </w:r>
            <w:proofErr w:type="gramEnd"/>
            <w:r w:rsidRPr="001029D5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637AD7E1" w:rsidR="00BB0FB9" w:rsidRPr="001029D5" w:rsidRDefault="00BB0FB9" w:rsidP="00BB0FB9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DA649B">
        <w:rPr>
          <w:noProof/>
        </w:rPr>
        <w:t>27</w:t>
      </w:r>
      <w:r w:rsidR="00346BEE" w:rsidRPr="001029D5">
        <w:fldChar w:fldCharType="end"/>
      </w:r>
      <w:r w:rsidRPr="001029D5">
        <w:t>: Add a quality plan against the pack item.</w:t>
      </w:r>
    </w:p>
    <w:p w14:paraId="63A24B7F" w14:textId="674E054E" w:rsidR="0087328F" w:rsidRPr="001029D5" w:rsidRDefault="00D233E0" w:rsidP="0087328F">
      <w:pPr>
        <w:pStyle w:val="7aH7"/>
      </w:pPr>
      <w:r w:rsidRPr="001029D5">
        <w:t>Step 0</w:t>
      </w:r>
      <w:r w:rsidR="00DB47EC">
        <w:t>4</w:t>
      </w:r>
      <w:r w:rsidRPr="001029D5">
        <w:t>. 03. 02. 0</w:t>
      </w:r>
      <w:r w:rsidR="00210A90" w:rsidRPr="001029D5">
        <w:t>5</w:t>
      </w:r>
      <w:r w:rsidRPr="001029D5">
        <w:t xml:space="preserve">. </w:t>
      </w:r>
      <w:r w:rsidR="0087328F" w:rsidRPr="001029D5">
        <w:t>Add specification header to the pack item</w:t>
      </w:r>
      <w:r w:rsidR="009D46B2" w:rsidRPr="001029D5">
        <w:t xml:space="preserve"> so that weight checks can be added against the pack item.</w:t>
      </w:r>
    </w:p>
    <w:p w14:paraId="64374191" w14:textId="77777777" w:rsidR="0087328F" w:rsidRPr="001029D5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1029D5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:rsidRPr="001029D5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Pr="001029D5" w:rsidRDefault="0087328F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Pr="001029D5" w:rsidRDefault="0087328F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Pr="001029D5" w:rsidRDefault="0087328F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Pr="001029D5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:rsidRPr="001029D5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Pr="001029D5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Pr="001029D5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F658CE" w:rsidRPr="001029D5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1029D5" w:rsidRDefault="00D22B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1029D5" w:rsidRDefault="00D22BCE" w:rsidP="00F658CE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F658CE" w:rsidRPr="001029D5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544507D0" w:rsidR="00F658CE" w:rsidRPr="001029D5" w:rsidRDefault="004B4F95" w:rsidP="00F658CE">
            <w:pPr>
              <w:keepNext/>
              <w:spacing w:line="276" w:lineRule="auto"/>
              <w:jc w:val="center"/>
            </w:pPr>
            <w:r w:rsidRPr="001029D5">
              <w:t>Today’s date in YYYYMMDD format</w:t>
            </w:r>
          </w:p>
        </w:tc>
      </w:tr>
      <w:tr w:rsidR="00F658CE" w:rsidRPr="001029D5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4598458F" w:rsidR="00F658CE" w:rsidRPr="001029D5" w:rsidRDefault="004B4F95" w:rsidP="00F658CE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F658CE" w:rsidRPr="001029D5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1029D5" w:rsidRDefault="009C07CB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1029D5" w:rsidRDefault="004B4F95" w:rsidP="00F658CE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F658CE" w:rsidRPr="001029D5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F658CE" w:rsidRPr="001029D5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F658CE" w:rsidRPr="001029D5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F658CE" w:rsidRPr="001029D5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F658CE" w:rsidRPr="001029D5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1029D5" w:rsidRDefault="007E6911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1029D5" w:rsidRDefault="007E6911" w:rsidP="00F658CE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F658CE" w:rsidRPr="001029D5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222514F7" w14:textId="61457CF6" w:rsidR="0087328F" w:rsidRPr="001029D5" w:rsidRDefault="0087328F" w:rsidP="0087328F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DA649B">
        <w:rPr>
          <w:noProof/>
        </w:rPr>
        <w:t>28</w:t>
      </w:r>
      <w:r w:rsidR="00346BEE" w:rsidRPr="001029D5">
        <w:fldChar w:fldCharType="end"/>
      </w:r>
      <w:r w:rsidRPr="001029D5">
        <w:t>: Add Recipe specification against the pack item.</w:t>
      </w:r>
    </w:p>
    <w:p w14:paraId="35CCD0A8" w14:textId="09BA1005" w:rsidR="00C414AE" w:rsidRPr="001029D5" w:rsidRDefault="00D233E0" w:rsidP="00C414AE">
      <w:pPr>
        <w:pStyle w:val="7aH7"/>
      </w:pPr>
      <w:r w:rsidRPr="001029D5">
        <w:t>Step 0</w:t>
      </w:r>
      <w:r w:rsidR="00DB47EC">
        <w:t>4</w:t>
      </w:r>
      <w:r w:rsidRPr="001029D5">
        <w:t>. 03. 02. 0</w:t>
      </w:r>
      <w:r w:rsidR="00C414AE" w:rsidRPr="001029D5">
        <w:t>6</w:t>
      </w:r>
      <w:r w:rsidRPr="001029D5">
        <w:t xml:space="preserve">. </w:t>
      </w:r>
      <w:r w:rsidR="00C414AE" w:rsidRPr="001029D5">
        <w:t>Retrieve relevant pack tests</w:t>
      </w:r>
    </w:p>
    <w:p w14:paraId="0D6D9A05" w14:textId="77777777" w:rsidR="00C414AE" w:rsidRPr="001029D5" w:rsidRDefault="00C414AE" w:rsidP="00C414A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40BA7541" w14:textId="77777777" w:rsidR="00C414AE" w:rsidRPr="001029D5" w:rsidRDefault="00C414AE" w:rsidP="00C414A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414AE" w:rsidRPr="001029D5" w14:paraId="4D5E7A82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1045F" w14:textId="77777777" w:rsidR="00C414AE" w:rsidRPr="001029D5" w:rsidRDefault="00C414AE" w:rsidP="002D3A59">
            <w:pPr>
              <w:pStyle w:val="ListParagraph"/>
              <w:spacing w:line="276" w:lineRule="auto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18E7A" w14:textId="77777777" w:rsidR="00C414AE" w:rsidRPr="001029D5" w:rsidRDefault="00C414AE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38940" w14:textId="77777777" w:rsidR="00C414AE" w:rsidRPr="001029D5" w:rsidRDefault="00C414AE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F55F86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414AE" w:rsidRPr="001029D5" w14:paraId="367E15F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EBD78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7822E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9F387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A0738F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6091150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20A4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700FC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D6903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C26B08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4CD42904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0A8F3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E5256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981D7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A6CB5A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34F3CCA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658D2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A2602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2400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1ED590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4D86D746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0011C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7571B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568AB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5D5B5D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6FD74CD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D8620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F5078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ED314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4464AF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14:paraId="6947D25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AD17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29FD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AB88E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472448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35E55CA" w14:textId="3EC0D679" w:rsidR="00C414AE" w:rsidRDefault="00C414AE" w:rsidP="00C414AE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49B">
        <w:rPr>
          <w:noProof/>
        </w:rPr>
        <w:t>29</w:t>
      </w:r>
      <w:r>
        <w:fldChar w:fldCharType="end"/>
      </w:r>
      <w:r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414AE" w14:paraId="5ACE8F2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DE09A" w14:textId="77777777" w:rsidR="00C414AE" w:rsidRDefault="00C414A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E52F5" w14:textId="77777777" w:rsidR="00C414AE" w:rsidRDefault="00C414A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140C4" w14:textId="77777777" w:rsidR="00C414AE" w:rsidRDefault="00C414A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414AE" w14:paraId="2E695BF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666AB" w14:textId="77777777" w:rsidR="00C414AE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D7B00" w14:textId="77777777" w:rsidR="00C414AE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47069" w14:textId="77777777" w:rsidR="00C414AE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9C2C19" w14:textId="083C00AE" w:rsidR="00C414AE" w:rsidRDefault="00C414AE" w:rsidP="008D0FCC">
      <w:pPr>
        <w:pStyle w:val="Caption"/>
      </w:pPr>
      <w:bookmarkStart w:id="25" w:name="_Ref22360587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49B">
        <w:rPr>
          <w:noProof/>
        </w:rPr>
        <w:t>30</w:t>
      </w:r>
      <w:r>
        <w:fldChar w:fldCharType="end"/>
      </w:r>
      <w:bookmarkEnd w:id="25"/>
      <w:r>
        <w:t>: Pack Tests retrieved</w:t>
      </w:r>
    </w:p>
    <w:p w14:paraId="63EEF3B9" w14:textId="3227BAD0" w:rsidR="00A45E07" w:rsidRDefault="008D0FCC" w:rsidP="00A45E07">
      <w:pPr>
        <w:pStyle w:val="7aH7"/>
      </w:pPr>
      <w:r>
        <w:t>Step 0</w:t>
      </w:r>
      <w:r w:rsidR="00DB47EC">
        <w:t>4</w:t>
      </w:r>
      <w:r>
        <w:t xml:space="preserve">. 03. 02. 07. </w:t>
      </w:r>
      <w:r w:rsidR="00A45E07">
        <w:t xml:space="preserve">Retrieve details relating to weight checks. </w:t>
      </w:r>
    </w:p>
    <w:p w14:paraId="6108E9A1" w14:textId="77777777" w:rsidR="00A45E07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2DF7C099" w14:textId="450ADC86" w:rsidR="00A45E07" w:rsidRPr="00CE2EFB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8D076C" w:rsidRPr="00CE2E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Default="00A45E07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743476F5" w:rsidR="00A45E07" w:rsidRPr="00C85A3D" w:rsidRDefault="008D0FCC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Needs to be executed in a loop for each value retrieved from </w:t>
            </w:r>
            <w:r>
              <w:fldChar w:fldCharType="begin"/>
            </w:r>
            <w:r>
              <w:instrText xml:space="preserve"> REF _Ref223605874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30</w:t>
            </w:r>
            <w:r>
              <w:fldChar w:fldCharType="end"/>
            </w:r>
          </w:p>
        </w:tc>
      </w:tr>
    </w:tbl>
    <w:p w14:paraId="6273B6BA" w14:textId="6D18D3A5" w:rsidR="00A45E07" w:rsidRDefault="00A45E07" w:rsidP="00A45E07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31</w:t>
      </w:r>
      <w:r w:rsidR="00346BEE">
        <w:fldChar w:fldCharType="end"/>
      </w:r>
      <w:r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1274942A" w:rsidR="00A45E07" w:rsidRPr="00A512DB" w:rsidRDefault="00A45E07" w:rsidP="00A45E07">
      <w:pPr>
        <w:pStyle w:val="Caption"/>
      </w:pPr>
      <w:bookmarkStart w:id="26" w:name="_Ref21991170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32</w:t>
      </w:r>
      <w:r w:rsidR="00346BEE">
        <w:fldChar w:fldCharType="end"/>
      </w:r>
      <w:bookmarkEnd w:id="26"/>
      <w:r>
        <w:t>: Details against weight checks.</w:t>
      </w:r>
    </w:p>
    <w:p w14:paraId="03A21489" w14:textId="69E3FDD1" w:rsidR="0087328F" w:rsidRDefault="001C100A" w:rsidP="00D075B2">
      <w:pPr>
        <w:pStyle w:val="7aH7"/>
      </w:pPr>
      <w:r>
        <w:t>Step 0</w:t>
      </w:r>
      <w:r w:rsidR="00DB47EC">
        <w:t>4</w:t>
      </w:r>
      <w:r>
        <w:t xml:space="preserve">. 03. 02. 08. </w:t>
      </w:r>
      <w:r w:rsidR="0087328F">
        <w:t>Add specification tests relating to the pack item to the specification</w:t>
      </w:r>
      <w:r>
        <w:t xml:space="preserve">. This needs to be run in a loop for each record retrieved from </w:t>
      </w:r>
      <w:r w:rsidR="00D075B2">
        <w:fldChar w:fldCharType="begin"/>
      </w:r>
      <w:r w:rsidR="00D075B2">
        <w:instrText xml:space="preserve"> REF _Ref219911705 \h </w:instrText>
      </w:r>
      <w:r w:rsidR="00D075B2">
        <w:fldChar w:fldCharType="separate"/>
      </w:r>
      <w:r w:rsidR="00DA649B">
        <w:t xml:space="preserve">Table </w:t>
      </w:r>
      <w:r w:rsidR="00DA649B">
        <w:rPr>
          <w:noProof/>
        </w:rPr>
        <w:t>32</w:t>
      </w:r>
      <w:r w:rsidR="00D075B2">
        <w:fldChar w:fldCharType="end"/>
      </w:r>
      <w:r w:rsidR="00D075B2">
        <w:t>.</w:t>
      </w:r>
    </w:p>
    <w:p w14:paraId="7BFA8636" w14:textId="77777777" w:rsidR="0087328F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F204D1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1029D5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1029D5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1029D5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1029D5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Hardcoded</w:t>
            </w:r>
          </w:p>
        </w:tc>
      </w:tr>
      <w:tr w:rsidR="002D2C42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303531B2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QTE1 output in </w:t>
            </w:r>
            <w:r w:rsidR="00552325">
              <w:fldChar w:fldCharType="begin"/>
            </w:r>
            <w:r w:rsidR="00552325">
              <w:instrText xml:space="preserve"> REF _Ref219911705 \h </w:instrText>
            </w:r>
            <w:r w:rsidR="0055232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 w:rsidR="00552325">
              <w:fldChar w:fldCharType="end"/>
            </w:r>
          </w:p>
        </w:tc>
      </w:tr>
      <w:tr w:rsidR="002D2C42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Default="002D2C42" w:rsidP="002D2C42">
            <w:pPr>
              <w:keepNext/>
              <w:spacing w:line="276" w:lineRule="auto"/>
              <w:jc w:val="center"/>
            </w:pPr>
            <w:r w:rsidRPr="00767D33">
              <w:t xml:space="preserve">PMPRNO </w:t>
            </w:r>
            <w:proofErr w:type="gramStart"/>
            <w:r w:rsidRPr="00767D33">
              <w:t>in</w:t>
            </w:r>
            <w:proofErr w:type="gramEnd"/>
            <w:r w:rsidRPr="00767D33">
              <w:t xml:space="preserve"> MPDMAT table</w:t>
            </w:r>
          </w:p>
        </w:tc>
      </w:tr>
      <w:tr w:rsidR="002D2C42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413B5F85" w:rsidR="002D2C42" w:rsidRDefault="002D2C42" w:rsidP="002D2C42">
            <w:pPr>
              <w:keepNext/>
              <w:spacing w:line="276" w:lineRule="auto"/>
              <w:jc w:val="center"/>
            </w:pPr>
            <w:r>
              <w:t>QTST from</w:t>
            </w:r>
            <w:r w:rsidR="00C17C1B">
              <w:t xml:space="preserve"> </w:t>
            </w:r>
            <w:r w:rsidR="00C17C1B">
              <w:fldChar w:fldCharType="begin"/>
            </w:r>
            <w:r w:rsidR="00C17C1B">
              <w:instrText xml:space="preserve"> REF _Ref219911705 \h </w:instrText>
            </w:r>
            <w:r w:rsidR="00C17C1B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 w:rsidR="00C17C1B">
              <w:fldChar w:fldCharType="end"/>
            </w:r>
            <w:r>
              <w:t xml:space="preserve">. </w:t>
            </w:r>
          </w:p>
        </w:tc>
      </w:tr>
      <w:tr w:rsidR="002D2C42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10C9FAF0" w:rsidR="002D2C42" w:rsidRDefault="006E2947" w:rsidP="002D2C42">
            <w:pPr>
              <w:keepNext/>
              <w:spacing w:line="276" w:lineRule="auto"/>
              <w:jc w:val="center"/>
            </w:pPr>
            <w:r>
              <w:t xml:space="preserve">TSTY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  <w:tr w:rsidR="002D2C42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78C37F38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QTE1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 w:rsidR="00525064">
              <w:fldChar w:fldCharType="end"/>
            </w:r>
          </w:p>
        </w:tc>
      </w:tr>
      <w:tr w:rsidR="002D2C42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76E89FDB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QTI1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 w:rsidR="00525064">
              <w:fldChar w:fldCharType="end"/>
            </w:r>
          </w:p>
        </w:tc>
      </w:tr>
      <w:tr w:rsidR="002D2C42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3ADAD6C8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TX40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 w:rsidR="00525064">
              <w:fldChar w:fldCharType="end"/>
            </w:r>
          </w:p>
        </w:tc>
      </w:tr>
      <w:tr w:rsidR="002D2C42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62061D32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EXSQ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 w:rsidR="00525064">
              <w:fldChar w:fldCharType="end"/>
            </w:r>
          </w:p>
        </w:tc>
      </w:tr>
      <w:tr w:rsidR="0087328F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87328F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Default="0062587E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46957944" w:rsidR="0087328F" w:rsidRDefault="007D00AE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AA5DF2">
              <w:rPr>
                <w:lang w:val="en-GB" w:eastAsia="en-US"/>
              </w:rPr>
              <w:fldChar w:fldCharType="begin"/>
            </w:r>
            <w:r w:rsidR="00AA5DF2">
              <w:rPr>
                <w:lang w:val="en-GB" w:eastAsia="en-US"/>
              </w:rPr>
              <w:instrText xml:space="preserve"> REF _Ref219053341 \h </w:instrText>
            </w:r>
            <w:r w:rsidR="00AA5DF2">
              <w:rPr>
                <w:lang w:val="en-GB" w:eastAsia="en-US"/>
              </w:rPr>
            </w:r>
            <w:r w:rsidR="00AA5DF2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23</w:t>
            </w:r>
            <w:r w:rsidR="00AA5DF2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_Ref218873509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25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</w:t>
            </w:r>
            <w:r w:rsidR="0087328F">
              <w:rPr>
                <w:lang w:val="en-GB" w:eastAsia="en-US"/>
              </w:rPr>
              <w:t>+ 10%</w:t>
            </w:r>
          </w:p>
        </w:tc>
      </w:tr>
      <w:tr w:rsidR="007D00AE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71E9539F" w:rsidR="007D00AE" w:rsidRDefault="007D00AE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 w:rsidR="00B2134D">
              <w:rPr>
                <w:lang w:val="en-GB" w:eastAsia="en-US"/>
              </w:rPr>
              <w:fldChar w:fldCharType="begin"/>
            </w:r>
            <w:r w:rsidR="00B2134D">
              <w:rPr>
                <w:lang w:val="en-GB" w:eastAsia="en-US"/>
              </w:rPr>
              <w:instrText xml:space="preserve"> REF _Ref219053341 \h </w:instrText>
            </w:r>
            <w:r w:rsidR="00B2134D">
              <w:rPr>
                <w:lang w:val="en-GB" w:eastAsia="en-US"/>
              </w:rPr>
            </w:r>
            <w:r w:rsidR="00B2134D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23</w:t>
            </w:r>
            <w:r w:rsidR="00B2134D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25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7D00AE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51685FD2" w:rsidR="007D00AE" w:rsidRDefault="00B2134D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_Ref219053341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23</w:t>
            </w:r>
            <w:r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25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273815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38FD468F" w:rsidR="00273815" w:rsidRDefault="00273815" w:rsidP="00273815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6C0C2449" w:rsidR="00273815" w:rsidRDefault="00273815" w:rsidP="00273815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4F2B61EF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REQD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3CE69C77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FRTI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6CFEBFF2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TCLS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0270F8F5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VLTP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1852E5E3" w:rsidR="00273815" w:rsidRDefault="00273815" w:rsidP="00273815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  <w:tr w:rsidR="004F2015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4F2015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4F2015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4F2015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1A8E853" w:rsidR="004F2015" w:rsidRPr="001609BC" w:rsidRDefault="004F2015" w:rsidP="004F20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4F2015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4F2015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4F2015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4F2015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42ECAC15" w:rsidR="004F2015" w:rsidRPr="001609BC" w:rsidRDefault="004F2015" w:rsidP="004F20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4F2015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4F2015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4F2015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4F2015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6D325E42" w:rsidR="004F2015" w:rsidRPr="001609BC" w:rsidRDefault="004F2015" w:rsidP="004F20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4F2015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4F2015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4F2015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4F2015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6690140F" w:rsidR="004F2015" w:rsidRPr="001609BC" w:rsidRDefault="004F2015" w:rsidP="004F20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4F2015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4F2015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4F2015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4F2015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02276F4A" w:rsidR="004F2015" w:rsidRPr="001609BC" w:rsidRDefault="004F2015" w:rsidP="004F201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273815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694AADBB" w:rsidR="00273815" w:rsidRDefault="00273815" w:rsidP="00273815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32</w:t>
            </w:r>
            <w:r>
              <w:fldChar w:fldCharType="end"/>
            </w:r>
          </w:p>
        </w:tc>
      </w:tr>
    </w:tbl>
    <w:p w14:paraId="2C6BF339" w14:textId="5853012A" w:rsidR="0087328F" w:rsidRDefault="0087328F" w:rsidP="0087328F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33</w:t>
      </w:r>
      <w:r w:rsidR="00346BEE">
        <w:fldChar w:fldCharType="end"/>
      </w:r>
      <w:r>
        <w:t>: Adding specification tests relating to the pack item specification.</w:t>
      </w:r>
    </w:p>
    <w:p w14:paraId="0FEBC99D" w14:textId="6C5EE7A4" w:rsidR="0087328F" w:rsidRPr="0087328F" w:rsidRDefault="00FD73D5" w:rsidP="0087328F">
      <w:pPr>
        <w:rPr>
          <w:lang w:val="en-GB" w:eastAsia="en-US"/>
        </w:rPr>
      </w:pPr>
      <w:r>
        <w:rPr>
          <w:lang w:val="en-GB" w:eastAsia="en-US"/>
        </w:rPr>
        <w:t>Weight check needs to be added to the pack specification for each of the outputs from</w:t>
      </w:r>
      <w:r w:rsidR="0004668F">
        <w:rPr>
          <w:lang w:val="en-GB" w:eastAsia="en-US"/>
        </w:rPr>
        <w:t xml:space="preserve"> </w:t>
      </w:r>
      <w:r w:rsidR="0004668F">
        <w:rPr>
          <w:lang w:val="en-GB" w:eastAsia="en-US"/>
        </w:rPr>
        <w:fldChar w:fldCharType="begin"/>
      </w:r>
      <w:r w:rsidR="0004668F">
        <w:rPr>
          <w:lang w:val="en-GB" w:eastAsia="en-US"/>
        </w:rPr>
        <w:instrText xml:space="preserve"> REF _Ref219911705 \h </w:instrText>
      </w:r>
      <w:r w:rsidR="0004668F">
        <w:rPr>
          <w:lang w:val="en-GB" w:eastAsia="en-US"/>
        </w:rPr>
      </w:r>
      <w:r w:rsidR="0004668F">
        <w:rPr>
          <w:lang w:val="en-GB" w:eastAsia="en-US"/>
        </w:rPr>
        <w:fldChar w:fldCharType="separate"/>
      </w:r>
      <w:r w:rsidR="00DA649B">
        <w:t xml:space="preserve">Table </w:t>
      </w:r>
      <w:r w:rsidR="00DA649B">
        <w:rPr>
          <w:noProof/>
        </w:rPr>
        <w:t>32</w:t>
      </w:r>
      <w:r w:rsidR="0004668F">
        <w:rPr>
          <w:lang w:val="en-GB" w:eastAsia="en-US"/>
        </w:rPr>
        <w:fldChar w:fldCharType="end"/>
      </w:r>
      <w:r w:rsidR="0087328F">
        <w:rPr>
          <w:lang w:val="en-GB" w:eastAsia="en-US"/>
        </w:rPr>
        <w:t>.</w:t>
      </w:r>
    </w:p>
    <w:p w14:paraId="522D9FB0" w14:textId="27CD9DDC" w:rsidR="004A68E1" w:rsidRDefault="004A68E1" w:rsidP="004A68E1">
      <w:pPr>
        <w:pStyle w:val="6aH6"/>
      </w:pPr>
      <w:r>
        <w:t xml:space="preserve">Step </w:t>
      </w:r>
      <w:r w:rsidR="00B73095">
        <w:t>0</w:t>
      </w:r>
      <w:r w:rsidR="00DB47EC">
        <w:t>4</w:t>
      </w:r>
      <w:r w:rsidR="00B73095">
        <w:t xml:space="preserve">. 03. 03. </w:t>
      </w:r>
      <w:r>
        <w:t xml:space="preserve">In the event production line on </w:t>
      </w:r>
      <w:r>
        <w:fldChar w:fldCharType="begin"/>
      </w:r>
      <w:r>
        <w:instrText xml:space="preserve"> REF _Ref218871043 \h  \* MERGEFORMAT </w:instrText>
      </w:r>
      <w:r>
        <w:fldChar w:fldCharType="separate"/>
      </w:r>
      <w:r w:rsidR="00DA649B">
        <w:t xml:space="preserve">Table </w:t>
      </w:r>
      <w:r w:rsidR="00DA649B">
        <w:rPr>
          <w:noProof/>
        </w:rPr>
        <w:t>11</w:t>
      </w:r>
      <w:r>
        <w:fldChar w:fldCharType="end"/>
      </w:r>
      <w:r>
        <w:t xml:space="preserve"> consist of </w:t>
      </w:r>
      <w:r w:rsidR="00E07683">
        <w:t>a value containing</w:t>
      </w:r>
      <w:r>
        <w:t xml:space="preserve"> IBC (i.e. </w:t>
      </w:r>
      <w:r w:rsidR="00E07683">
        <w:t>IBC</w:t>
      </w:r>
      <w:r>
        <w:t xml:space="preserve">, </w:t>
      </w:r>
      <w:r w:rsidR="00E07683">
        <w:t>U4_IBC</w:t>
      </w:r>
      <w:r>
        <w:t>).</w:t>
      </w:r>
    </w:p>
    <w:p w14:paraId="78FAD1E6" w14:textId="372B38DF" w:rsidR="00E07683" w:rsidRPr="000B763E" w:rsidRDefault="00E07683" w:rsidP="00E07683">
      <w:pPr>
        <w:pStyle w:val="7aH7"/>
      </w:pPr>
      <w:r>
        <w:t xml:space="preserve">Step </w:t>
      </w:r>
      <w:r w:rsidR="00B73095">
        <w:t>0</w:t>
      </w:r>
      <w:r w:rsidR="00DB47EC">
        <w:t>4</w:t>
      </w:r>
      <w:r w:rsidR="00B73095">
        <w:t xml:space="preserve">. 03. 03. </w:t>
      </w:r>
      <w:r w:rsidR="00E75CB1">
        <w:t xml:space="preserve">01. </w:t>
      </w:r>
      <w:r>
        <w:t>Add density against the pack code</w:t>
      </w:r>
    </w:p>
    <w:p w14:paraId="49535AB7" w14:textId="77777777" w:rsidR="00E07683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3C4C40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Default="00E07683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C85A3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496826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496826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026627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496826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E07683" w:rsidRPr="001029D5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1</w:t>
            </w:r>
            <w:r w:rsidR="00E606D3" w:rsidRPr="001029D5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0DEE0268" w:rsidR="00E07683" w:rsidRPr="001029D5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lang w:val="en-GB" w:eastAsia="en-US"/>
              </w:rPr>
              <w:t xml:space="preserve">Conversion factor (COFA) on </w:t>
            </w:r>
            <w:r w:rsidRPr="001029D5">
              <w:rPr>
                <w:lang w:val="en-GB" w:eastAsia="en-US"/>
              </w:rPr>
              <w:fldChar w:fldCharType="begin"/>
            </w:r>
            <w:r w:rsidRPr="001029D5">
              <w:rPr>
                <w:lang w:val="en-GB" w:eastAsia="en-US"/>
              </w:rPr>
              <w:instrText xml:space="preserve"> REF _Ref215495955 \h </w:instrText>
            </w:r>
            <w:r w:rsidR="001029D5">
              <w:rPr>
                <w:lang w:val="en-GB" w:eastAsia="en-US"/>
              </w:rPr>
              <w:instrText xml:space="preserve"> \* MERGEFORMAT </w:instrText>
            </w:r>
            <w:r w:rsidRPr="001029D5">
              <w:rPr>
                <w:lang w:val="en-GB" w:eastAsia="en-US"/>
              </w:rPr>
            </w:r>
            <w:r w:rsidRPr="001029D5"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 w:rsidRPr="001029D5">
              <w:rPr>
                <w:lang w:val="en-GB" w:eastAsia="en-US"/>
              </w:rPr>
              <w:fldChar w:fldCharType="end"/>
            </w:r>
            <w:r w:rsidRPr="001029D5">
              <w:rPr>
                <w:lang w:val="en-GB" w:eastAsia="en-US"/>
              </w:rPr>
              <w:t xml:space="preserve"> </w:t>
            </w:r>
          </w:p>
        </w:tc>
      </w:tr>
      <w:tr w:rsidR="00E07683" w:rsidRPr="001029D5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53D47214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_Ref215495955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 w:rsidRPr="001029D5">
              <w:fldChar w:fldCharType="end"/>
            </w:r>
          </w:p>
        </w:tc>
      </w:tr>
      <w:tr w:rsidR="00E07683" w:rsidRPr="001029D5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Pr="001029D5" w:rsidRDefault="00496826" w:rsidP="007439C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603FEC54" w14:textId="64B7A7F5" w:rsidR="00E07683" w:rsidRPr="001029D5" w:rsidRDefault="00E07683" w:rsidP="00E07683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DA649B">
        <w:rPr>
          <w:noProof/>
        </w:rPr>
        <w:t>34</w:t>
      </w:r>
      <w:r w:rsidR="00346BEE" w:rsidRPr="001029D5">
        <w:fldChar w:fldCharType="end"/>
      </w:r>
      <w:r w:rsidRPr="001029D5">
        <w:t>: Inputs to add unit of measure conversion between Kilograms and Liters against pack item.</w:t>
      </w:r>
    </w:p>
    <w:p w14:paraId="2C2FDA8E" w14:textId="3AFDD3A0" w:rsidR="0034237C" w:rsidRPr="001029D5" w:rsidRDefault="0034237C" w:rsidP="0034237C">
      <w:pPr>
        <w:pStyle w:val="7aH7"/>
      </w:pPr>
      <w:r w:rsidRPr="001029D5">
        <w:t>Step 0</w:t>
      </w:r>
      <w:r w:rsidR="001D4D10">
        <w:t>4</w:t>
      </w:r>
      <w:r w:rsidRPr="001029D5">
        <w:t>. 03. 03. 02. Add a quality plan against the pack item</w:t>
      </w:r>
    </w:p>
    <w:p w14:paraId="42E031B5" w14:textId="77777777" w:rsidR="0034237C" w:rsidRPr="001029D5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2DDFC878" w14:textId="77777777" w:rsidR="0034237C" w:rsidRPr="001029D5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1029D5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34237C" w:rsidRPr="001029D5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34237C" w:rsidRPr="001029D5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34237C" w:rsidRPr="001029D5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34237C" w:rsidRPr="001029D5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 xml:space="preserve">QI </w:t>
            </w:r>
            <w:proofErr w:type="gramStart"/>
            <w:r w:rsidRPr="001029D5">
              <w:t>request</w:t>
            </w:r>
            <w:proofErr w:type="gramEnd"/>
            <w:r w:rsidRPr="001029D5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 xml:space="preserve">Manual QI </w:t>
            </w:r>
            <w:proofErr w:type="gramStart"/>
            <w:r w:rsidRPr="001029D5">
              <w:t>req</w:t>
            </w:r>
            <w:proofErr w:type="gramEnd"/>
            <w:r w:rsidRPr="001029D5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 xml:space="preserve">Create QI </w:t>
            </w:r>
            <w:proofErr w:type="gramStart"/>
            <w:r w:rsidRPr="001029D5">
              <w:t>request</w:t>
            </w:r>
            <w:proofErr w:type="gramEnd"/>
            <w:r w:rsidRPr="001029D5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18B8CBFF" w:rsidR="0034237C" w:rsidRPr="001029D5" w:rsidRDefault="0034237C" w:rsidP="0034237C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DA649B">
        <w:rPr>
          <w:noProof/>
        </w:rPr>
        <w:t>35</w:t>
      </w:r>
      <w:r w:rsidR="00346BEE" w:rsidRPr="001029D5">
        <w:fldChar w:fldCharType="end"/>
      </w:r>
      <w:r w:rsidRPr="001029D5">
        <w:t>: Add a quality plan against the pack item.</w:t>
      </w:r>
    </w:p>
    <w:p w14:paraId="04CC0724" w14:textId="0FFC3E2B" w:rsidR="00096587" w:rsidRPr="001029D5" w:rsidRDefault="00E75CB1" w:rsidP="008016BD">
      <w:pPr>
        <w:pStyle w:val="7aH7"/>
      </w:pPr>
      <w:r w:rsidRPr="001029D5">
        <w:t>Step 0</w:t>
      </w:r>
      <w:r w:rsidR="001D4D10">
        <w:t>4</w:t>
      </w:r>
      <w:r w:rsidRPr="001029D5">
        <w:t>. 03. 03. 0</w:t>
      </w:r>
      <w:r w:rsidR="008E74E4" w:rsidRPr="001029D5">
        <w:t>3</w:t>
      </w:r>
      <w:r w:rsidRPr="001029D5">
        <w:t xml:space="preserve">. </w:t>
      </w:r>
      <w:r w:rsidR="001429BE" w:rsidRPr="001029D5">
        <w:t>Add specification h</w:t>
      </w:r>
      <w:r w:rsidR="003D25EA" w:rsidRPr="001029D5">
        <w:t xml:space="preserve">eader to the </w:t>
      </w:r>
      <w:r w:rsidR="00096587" w:rsidRPr="001029D5">
        <w:t>pack item</w:t>
      </w:r>
      <w:r w:rsidR="004277EF" w:rsidRPr="001029D5">
        <w:t xml:space="preserve"> so that weight checks can be added</w:t>
      </w:r>
    </w:p>
    <w:p w14:paraId="223AB3E4" w14:textId="77777777" w:rsidR="00096587" w:rsidRPr="001029D5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1029D5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:rsidRPr="001029D5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Pr="001029D5" w:rsidRDefault="00096587" w:rsidP="007E383F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Pr="001029D5" w:rsidRDefault="00096587" w:rsidP="007E383F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Pr="001029D5" w:rsidRDefault="00096587" w:rsidP="007E383F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:rsidRPr="001029D5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Pr="001029D5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Pr="001029D5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096587" w:rsidRPr="001029D5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1029D5" w:rsidRDefault="009E093E" w:rsidP="007E383F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1029D5" w:rsidRDefault="009E093E" w:rsidP="007E383F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496826" w:rsidRPr="001029D5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4F4E7E8" w:rsidR="00496826" w:rsidRPr="001029D5" w:rsidRDefault="00155B1C" w:rsidP="00496826">
            <w:pPr>
              <w:keepNext/>
              <w:spacing w:line="276" w:lineRule="auto"/>
              <w:jc w:val="center"/>
            </w:pPr>
            <w:r w:rsidRPr="001029D5">
              <w:t>Today’s date in YYYYMMDD format</w:t>
            </w:r>
          </w:p>
        </w:tc>
      </w:tr>
      <w:tr w:rsidR="00496826" w:rsidRPr="001029D5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6CCC827F" w:rsidR="00496826" w:rsidRPr="001029D5" w:rsidRDefault="00155B1C" w:rsidP="00496826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496826" w:rsidRPr="001029D5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1029D5" w:rsidRDefault="00155B1C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1029D5" w:rsidRDefault="00155B1C" w:rsidP="00496826">
            <w:pPr>
              <w:keepNext/>
              <w:spacing w:line="276" w:lineRule="auto"/>
              <w:jc w:val="center"/>
            </w:pPr>
            <w:r w:rsidRPr="001029D5">
              <w:t xml:space="preserve">PMPRNO </w:t>
            </w:r>
            <w:proofErr w:type="gramStart"/>
            <w:r w:rsidRPr="001029D5">
              <w:t>in</w:t>
            </w:r>
            <w:proofErr w:type="gramEnd"/>
            <w:r w:rsidRPr="001029D5">
              <w:t xml:space="preserve"> MPDMAT table</w:t>
            </w:r>
          </w:p>
        </w:tc>
      </w:tr>
      <w:tr w:rsidR="00496826" w:rsidRPr="001029D5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496826" w:rsidRPr="001029D5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496826" w:rsidRPr="001029D5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496826" w:rsidRPr="001029D5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496826" w:rsidRPr="001029D5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1029D5" w:rsidRDefault="005E2CB0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1029D5" w:rsidRDefault="005E2CB0" w:rsidP="00496826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496826" w:rsidRPr="001029D5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2532F65F" w14:textId="47775683" w:rsidR="00096587" w:rsidRPr="001029D5" w:rsidRDefault="00096587" w:rsidP="00096587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DA649B">
        <w:rPr>
          <w:noProof/>
        </w:rPr>
        <w:t>36</w:t>
      </w:r>
      <w:r w:rsidR="00346BEE" w:rsidRPr="001029D5">
        <w:fldChar w:fldCharType="end"/>
      </w:r>
      <w:r w:rsidRPr="001029D5">
        <w:t xml:space="preserve">: Add Recipe specification against the pack </w:t>
      </w:r>
      <w:r w:rsidR="00957B1E" w:rsidRPr="001029D5">
        <w:t>item.</w:t>
      </w:r>
    </w:p>
    <w:p w14:paraId="553F3930" w14:textId="50BA76BD" w:rsidR="00491990" w:rsidRPr="001029D5" w:rsidRDefault="00E465DA" w:rsidP="00491990">
      <w:pPr>
        <w:pStyle w:val="7aH7"/>
      </w:pPr>
      <w:r w:rsidRPr="001029D5">
        <w:t xml:space="preserve">Step </w:t>
      </w:r>
      <w:r w:rsidR="00E75CB1" w:rsidRPr="001029D5">
        <w:t>0</w:t>
      </w:r>
      <w:r w:rsidR="001D4D10">
        <w:t>4</w:t>
      </w:r>
      <w:r w:rsidR="00E75CB1" w:rsidRPr="001029D5">
        <w:t>. 03. 03. 0</w:t>
      </w:r>
      <w:r w:rsidR="008E74E4" w:rsidRPr="001029D5">
        <w:t>4</w:t>
      </w:r>
      <w:r w:rsidR="00E75CB1" w:rsidRPr="001029D5">
        <w:t xml:space="preserve">. </w:t>
      </w:r>
      <w:r w:rsidR="00491990" w:rsidRPr="001029D5">
        <w:t>Retrieve relevant pack tests</w:t>
      </w:r>
    </w:p>
    <w:p w14:paraId="7581D33B" w14:textId="77777777" w:rsidR="00491990" w:rsidRPr="001029D5" w:rsidRDefault="00491990" w:rsidP="0049199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109174C0" w14:textId="77777777" w:rsidR="00491990" w:rsidRPr="001029D5" w:rsidRDefault="00491990" w:rsidP="0049199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491990" w:rsidRPr="001029D5" w14:paraId="34BE3DA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89609" w14:textId="77777777" w:rsidR="00491990" w:rsidRPr="001029D5" w:rsidRDefault="00491990" w:rsidP="002D3A59">
            <w:pPr>
              <w:pStyle w:val="ListParagraph"/>
              <w:spacing w:line="276" w:lineRule="auto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9829" w14:textId="77777777" w:rsidR="00491990" w:rsidRPr="001029D5" w:rsidRDefault="00491990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A1BEA" w14:textId="77777777" w:rsidR="00491990" w:rsidRPr="001029D5" w:rsidRDefault="00491990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D8A45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91990" w:rsidRPr="001029D5" w14:paraId="6866A8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04B0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37415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9208D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A274C5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5236754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DBE62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D8B2C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0DB17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D205D4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7283280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CECEC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D6F3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117A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E3500E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4F2B2B0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EFE8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A51A8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B3A40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768724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56DE4A1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F4353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6AA6F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531A6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6E9887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36764E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DF08F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65C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3B483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0E0A1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14:paraId="05A43C7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0CE7D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E8BFE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D6F68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27C457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8B04247" w14:textId="38624CC2" w:rsidR="00491990" w:rsidRDefault="00491990" w:rsidP="0049199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49B">
        <w:rPr>
          <w:noProof/>
        </w:rPr>
        <w:t>37</w:t>
      </w:r>
      <w:r>
        <w:fldChar w:fldCharType="end"/>
      </w:r>
      <w:r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491990" w14:paraId="34F234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B553D" w14:textId="77777777" w:rsidR="00491990" w:rsidRDefault="00491990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1EEE3" w14:textId="77777777" w:rsidR="00491990" w:rsidRDefault="00491990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63954" w14:textId="77777777" w:rsidR="00491990" w:rsidRDefault="00491990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491990" w14:paraId="697732E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76B7A" w14:textId="77777777" w:rsidR="00491990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30821" w14:textId="77777777" w:rsidR="00491990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BA78A" w14:textId="77777777" w:rsidR="00491990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1CE86C43" w14:textId="4F79E5E2" w:rsidR="00491990" w:rsidRDefault="00491990" w:rsidP="00491990">
      <w:pPr>
        <w:pStyle w:val="Caption"/>
      </w:pPr>
      <w:bookmarkStart w:id="27" w:name="_Ref22360637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A649B">
        <w:rPr>
          <w:noProof/>
        </w:rPr>
        <w:t>38</w:t>
      </w:r>
      <w:r>
        <w:fldChar w:fldCharType="end"/>
      </w:r>
      <w:bookmarkEnd w:id="27"/>
      <w:r>
        <w:t>: Pack Tests retrieved</w:t>
      </w:r>
    </w:p>
    <w:p w14:paraId="7FFFFCF5" w14:textId="29EB3024" w:rsidR="006D22EB" w:rsidRDefault="00FE0637" w:rsidP="00FE0637">
      <w:pPr>
        <w:pStyle w:val="7aH7"/>
        <w:ind w:left="0"/>
      </w:pPr>
      <w:r w:rsidRPr="00B27957">
        <w:t xml:space="preserve">Step </w:t>
      </w:r>
      <w:r>
        <w:t>0</w:t>
      </w:r>
      <w:r w:rsidR="001D4D10">
        <w:t>4</w:t>
      </w:r>
      <w:r>
        <w:t xml:space="preserve">. 03. 03. 05. </w:t>
      </w:r>
      <w:r w:rsidR="006D22EB">
        <w:t xml:space="preserve">Retrieve details relating to weight checks. </w:t>
      </w:r>
    </w:p>
    <w:p w14:paraId="1A98345F" w14:textId="77777777" w:rsidR="006D22EB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63CD7AA5" w:rsidR="006D22EB" w:rsidRPr="00CE2EFB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676E77" w:rsidRPr="00CE2EF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Default="006D22EB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46AE3B1D" w:rsidR="006D22EB" w:rsidRPr="00C85A3D" w:rsidRDefault="00D35DB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Needs to be executed in a loop for each value retrieved from </w:t>
            </w:r>
            <w:r>
              <w:fldChar w:fldCharType="begin"/>
            </w:r>
            <w:r>
              <w:instrText xml:space="preserve"> REF _Ref223606372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38</w:t>
            </w:r>
            <w:r>
              <w:fldChar w:fldCharType="end"/>
            </w:r>
          </w:p>
        </w:tc>
      </w:tr>
    </w:tbl>
    <w:p w14:paraId="35EEBCAF" w14:textId="00249B25" w:rsidR="006D22EB" w:rsidRDefault="006D22EB" w:rsidP="006D22EB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39</w:t>
      </w:r>
      <w:r w:rsidR="00346BEE">
        <w:fldChar w:fldCharType="end"/>
      </w:r>
      <w:r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09862E6C" w:rsidR="006D22EB" w:rsidRPr="00A512DB" w:rsidRDefault="006D22EB" w:rsidP="006D22EB">
      <w:pPr>
        <w:pStyle w:val="Caption"/>
      </w:pPr>
      <w:bookmarkStart w:id="28" w:name="_Ref219912256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40</w:t>
      </w:r>
      <w:r w:rsidR="00346BEE">
        <w:fldChar w:fldCharType="end"/>
      </w:r>
      <w:bookmarkEnd w:id="28"/>
      <w:r>
        <w:t>: Details against weight checks.</w:t>
      </w:r>
    </w:p>
    <w:p w14:paraId="7389C273" w14:textId="3460FEB4" w:rsidR="00E465DA" w:rsidRDefault="00F533FF" w:rsidP="009252A9">
      <w:pPr>
        <w:pStyle w:val="7aH7"/>
      </w:pPr>
      <w:r w:rsidRPr="00B27957">
        <w:t xml:space="preserve">Step </w:t>
      </w:r>
      <w:r>
        <w:t>0</w:t>
      </w:r>
      <w:r w:rsidR="001D4D10">
        <w:t>4</w:t>
      </w:r>
      <w:r>
        <w:t>. 03. 03. 0</w:t>
      </w:r>
      <w:r w:rsidR="009252A9">
        <w:t>6</w:t>
      </w:r>
      <w:r>
        <w:t xml:space="preserve">. </w:t>
      </w:r>
      <w:r w:rsidR="00E465DA">
        <w:t xml:space="preserve">Add specification tests </w:t>
      </w:r>
      <w:r w:rsidR="00856AAE">
        <w:t xml:space="preserve">relating to the pack item </w:t>
      </w:r>
      <w:r w:rsidR="00E465DA">
        <w:t>to the specification</w:t>
      </w:r>
      <w:r w:rsidR="009252A9">
        <w:t xml:space="preserve">. This needs to be run in a loop for each record retrieved from </w:t>
      </w:r>
      <w:r w:rsidR="009252A9">
        <w:fldChar w:fldCharType="begin"/>
      </w:r>
      <w:r w:rsidR="009252A9">
        <w:instrText xml:space="preserve"> REF _Ref219912256 \h </w:instrText>
      </w:r>
      <w:r w:rsidR="009252A9">
        <w:fldChar w:fldCharType="separate"/>
      </w:r>
      <w:r w:rsidR="00DA649B">
        <w:t xml:space="preserve">Table </w:t>
      </w:r>
      <w:r w:rsidR="00DA649B">
        <w:rPr>
          <w:noProof/>
        </w:rPr>
        <w:t>40</w:t>
      </w:r>
      <w:r w:rsidR="009252A9">
        <w:fldChar w:fldCharType="end"/>
      </w:r>
      <w:r w:rsidR="009252A9">
        <w:t>.</w:t>
      </w:r>
    </w:p>
    <w:p w14:paraId="06F59E28" w14:textId="77777777" w:rsidR="00E465DA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F204D1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1029D5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1029D5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1029D5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1029D5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Hardcoded</w:t>
            </w:r>
          </w:p>
        </w:tc>
      </w:tr>
      <w:tr w:rsidR="0097293F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2E47E1BA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4D0DE562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QTE1 output in </w:t>
            </w:r>
            <w:r w:rsidR="00EC243D">
              <w:fldChar w:fldCharType="begin"/>
            </w:r>
            <w:r w:rsidR="00EC243D">
              <w:instrText xml:space="preserve"> REF _Ref219912256 \h </w:instrText>
            </w:r>
            <w:r w:rsidR="00EC243D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 w:rsidR="00EC243D">
              <w:fldChar w:fldCharType="end"/>
            </w:r>
          </w:p>
        </w:tc>
      </w:tr>
      <w:tr w:rsidR="0097293F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Default="0097293F" w:rsidP="0097293F">
            <w:pPr>
              <w:keepNext/>
              <w:spacing w:line="276" w:lineRule="auto"/>
              <w:jc w:val="center"/>
            </w:pPr>
            <w:r w:rsidRPr="00767D33">
              <w:t xml:space="preserve">PMPRNO </w:t>
            </w:r>
            <w:proofErr w:type="gramStart"/>
            <w:r w:rsidRPr="00767D33">
              <w:t>in</w:t>
            </w:r>
            <w:proofErr w:type="gramEnd"/>
            <w:r w:rsidRPr="00767D33">
              <w:t xml:space="preserve"> MPDMAT table</w:t>
            </w:r>
          </w:p>
        </w:tc>
      </w:tr>
      <w:tr w:rsidR="0097293F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40BFD124" w:rsidR="0097293F" w:rsidRDefault="0097293F" w:rsidP="0097293F">
            <w:pPr>
              <w:keepNext/>
              <w:spacing w:line="276" w:lineRule="auto"/>
              <w:jc w:val="center"/>
            </w:pPr>
            <w:r>
              <w:t>QTST from</w:t>
            </w:r>
            <w:r w:rsidR="00EC243D">
              <w:t xml:space="preserve"> </w:t>
            </w:r>
            <w:r w:rsidR="00EC243D">
              <w:fldChar w:fldCharType="begin"/>
            </w:r>
            <w:r w:rsidR="00EC243D">
              <w:instrText xml:space="preserve"> REF _Ref219912256 \h </w:instrText>
            </w:r>
            <w:r w:rsidR="00EC243D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 w:rsidR="00EC243D">
              <w:fldChar w:fldCharType="end"/>
            </w:r>
          </w:p>
        </w:tc>
      </w:tr>
      <w:tr w:rsidR="0097293F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3D6C3208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TSTY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 w:rsidR="00F826DE">
              <w:fldChar w:fldCharType="end"/>
            </w:r>
          </w:p>
        </w:tc>
      </w:tr>
      <w:tr w:rsidR="0097293F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50206F5E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QTE1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 w:rsidR="00F826DE">
              <w:fldChar w:fldCharType="end"/>
            </w:r>
          </w:p>
        </w:tc>
      </w:tr>
      <w:tr w:rsidR="0097293F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2C78AB21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QTI1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 w:rsidR="00F826DE">
              <w:fldChar w:fldCharType="end"/>
            </w:r>
          </w:p>
        </w:tc>
      </w:tr>
      <w:tr w:rsidR="0097293F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133A22FE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TX40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 w:rsidR="00F826DE">
              <w:fldChar w:fldCharType="end"/>
            </w:r>
          </w:p>
        </w:tc>
      </w:tr>
      <w:tr w:rsidR="00F826DE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Default="00F826DE" w:rsidP="00F826D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11F0A26F" w:rsidR="00F826DE" w:rsidRDefault="00F826DE" w:rsidP="00F826DE">
            <w:pPr>
              <w:keepNext/>
              <w:spacing w:line="276" w:lineRule="auto"/>
              <w:jc w:val="center"/>
            </w:pPr>
            <w:r>
              <w:t xml:space="preserve">EXSQ </w:t>
            </w:r>
            <w:r w:rsidR="00B61A1F">
              <w:t xml:space="preserve">output in </w:t>
            </w:r>
            <w:r w:rsidR="00B61A1F">
              <w:fldChar w:fldCharType="begin"/>
            </w:r>
            <w:r w:rsidR="00B61A1F">
              <w:instrText xml:space="preserve"> REF _Ref219912256 \h </w:instrText>
            </w:r>
            <w:r w:rsidR="00B61A1F"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 w:rsidR="00B61A1F">
              <w:fldChar w:fldCharType="end"/>
            </w:r>
          </w:p>
        </w:tc>
      </w:tr>
      <w:tr w:rsidR="00F826DE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Default="00F826DE" w:rsidP="00F826DE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E465DA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Default="00B1641C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6056DC59" w:rsidR="00E465DA" w:rsidRDefault="00FD4775" w:rsidP="007E383F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 w:rsidR="00B1641C">
              <w:rPr>
                <w:lang w:val="en-GB" w:eastAsia="en-US"/>
              </w:rPr>
              <w:t xml:space="preserve"> + 10%</w:t>
            </w:r>
          </w:p>
        </w:tc>
      </w:tr>
      <w:tr w:rsidR="00924124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Default="00924124" w:rsidP="00924124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2FA91CDD" w:rsidR="00924124" w:rsidRDefault="00FD4775" w:rsidP="00924124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E80FF1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Default="00E80FF1" w:rsidP="00E80FF1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35013357" w:rsidR="00E80FF1" w:rsidRDefault="00FD4775" w:rsidP="00E80FF1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B61A1F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706F9E8F" w:rsidR="00B61A1F" w:rsidRDefault="00B61A1F" w:rsidP="00B61A1F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0F4CA7C6" w:rsidR="00B61A1F" w:rsidRDefault="00B61A1F" w:rsidP="00B61A1F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21789145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REQD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57761F2D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FRTI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Default="00B61A1F" w:rsidP="00B61A1F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14B808BA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TCLS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7FA16E96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VLTP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74004C79" w:rsidR="00B61A1F" w:rsidRDefault="00B61A1F" w:rsidP="00B61A1F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6DEC9C39" w:rsidR="00B61A1F" w:rsidRPr="001609BC" w:rsidRDefault="00C105F5" w:rsidP="00B61A1F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C105F5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C105F5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C105F5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C105F5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2122F815" w:rsidR="00C105F5" w:rsidRPr="001609BC" w:rsidRDefault="00C105F5" w:rsidP="00C105F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C105F5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C105F5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C105F5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C105F5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29D4509E" w:rsidR="00C105F5" w:rsidRPr="001609BC" w:rsidRDefault="00C105F5" w:rsidP="00C105F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C105F5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C105F5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C105F5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C105F5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274DB1AF" w:rsidR="00C105F5" w:rsidRPr="001609BC" w:rsidRDefault="00C105F5" w:rsidP="00C105F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C105F5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C105F5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C105F5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C105F5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07A0444B" w:rsidR="00C105F5" w:rsidRPr="001609BC" w:rsidRDefault="00C105F5" w:rsidP="00C105F5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609BC">
              <w:rPr>
                <w:highlight w:val="yellow"/>
              </w:rPr>
              <w:t>Hardcode to 1</w:t>
            </w:r>
          </w:p>
        </w:tc>
      </w:tr>
      <w:tr w:rsidR="00B61A1F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179C8F80" w:rsidR="00B61A1F" w:rsidRDefault="00B61A1F" w:rsidP="00B61A1F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DA649B">
              <w:t xml:space="preserve">Table </w:t>
            </w:r>
            <w:r w:rsidR="00DA649B">
              <w:rPr>
                <w:noProof/>
              </w:rPr>
              <w:t>40</w:t>
            </w:r>
            <w:r>
              <w:fldChar w:fldCharType="end"/>
            </w:r>
          </w:p>
        </w:tc>
      </w:tr>
    </w:tbl>
    <w:p w14:paraId="6F781E2F" w14:textId="5F827AC9" w:rsidR="00E465DA" w:rsidRDefault="00E465DA" w:rsidP="00E465DA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DA649B">
        <w:rPr>
          <w:noProof/>
        </w:rPr>
        <w:t>41</w:t>
      </w:r>
      <w:r w:rsidR="00346BEE">
        <w:fldChar w:fldCharType="end"/>
      </w:r>
      <w:r>
        <w:t xml:space="preserve">: Adding specification tests relating to the </w:t>
      </w:r>
      <w:r w:rsidR="00AF66ED">
        <w:t xml:space="preserve">pack item </w:t>
      </w:r>
      <w:r w:rsidR="00856AAE">
        <w:t>specification.</w:t>
      </w:r>
    </w:p>
    <w:p w14:paraId="4AE31C05" w14:textId="3DFCD1C7" w:rsidR="008F0323" w:rsidRPr="0087328F" w:rsidRDefault="008F0323" w:rsidP="008F0323">
      <w:pPr>
        <w:rPr>
          <w:lang w:val="en-GB" w:eastAsia="en-US"/>
        </w:rPr>
      </w:pPr>
      <w:r>
        <w:rPr>
          <w:lang w:val="en-GB" w:eastAsia="en-US"/>
        </w:rPr>
        <w:t xml:space="preserve">Weight check needs to be added to the pack specification for each of the outputs from </w:t>
      </w:r>
      <w:r w:rsidR="0004668F">
        <w:rPr>
          <w:lang w:val="en-GB" w:eastAsia="en-US"/>
        </w:rPr>
        <w:fldChar w:fldCharType="begin"/>
      </w:r>
      <w:r w:rsidR="0004668F">
        <w:rPr>
          <w:lang w:val="en-GB" w:eastAsia="en-US"/>
        </w:rPr>
        <w:instrText xml:space="preserve"> REF _Ref219912256 \h </w:instrText>
      </w:r>
      <w:r w:rsidR="0004668F">
        <w:rPr>
          <w:lang w:val="en-GB" w:eastAsia="en-US"/>
        </w:rPr>
      </w:r>
      <w:r w:rsidR="0004668F">
        <w:rPr>
          <w:lang w:val="en-GB" w:eastAsia="en-US"/>
        </w:rPr>
        <w:fldChar w:fldCharType="separate"/>
      </w:r>
      <w:r w:rsidR="00DA649B">
        <w:t xml:space="preserve">Table </w:t>
      </w:r>
      <w:r w:rsidR="00DA649B">
        <w:rPr>
          <w:noProof/>
        </w:rPr>
        <w:t>40</w:t>
      </w:r>
      <w:r w:rsidR="0004668F">
        <w:rPr>
          <w:lang w:val="en-GB" w:eastAsia="en-US"/>
        </w:rPr>
        <w:fldChar w:fldCharType="end"/>
      </w:r>
      <w:r w:rsidR="0004668F">
        <w:rPr>
          <w:lang w:val="en-GB" w:eastAsia="en-US"/>
        </w:rPr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9" w:name="_Toc225501864"/>
      <w:r w:rsidRPr="00843533">
        <w:rPr>
          <w:lang w:val="en-GB"/>
        </w:rPr>
        <w:t>Assumptions &amp; Limitations</w:t>
      </w:r>
      <w:bookmarkEnd w:id="29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>and quality specification tests records exists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64465422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BF1D" w14:textId="77777777" w:rsidR="00885627" w:rsidRDefault="00885627">
      <w:r>
        <w:separator/>
      </w:r>
    </w:p>
  </w:endnote>
  <w:endnote w:type="continuationSeparator" w:id="0">
    <w:p w14:paraId="5512652E" w14:textId="77777777" w:rsidR="00885627" w:rsidRDefault="00885627">
      <w:r>
        <w:continuationSeparator/>
      </w:r>
    </w:p>
  </w:endnote>
  <w:endnote w:type="continuationNotice" w:id="1">
    <w:p w14:paraId="19705250" w14:textId="77777777" w:rsidR="00885627" w:rsidRDefault="008856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3D95A34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FD74EC">
        <w:t>3</w:t>
      </w:r>
      <w:r w:rsidR="000E322E">
        <w:t>.0</w:t>
      </w:r>
      <w:r>
        <w:rPr>
          <w:noProof/>
        </w:rPr>
        <w:t>.docx</w:t>
      </w:r>
    </w:fldSimple>
  </w:p>
  <w:p w14:paraId="7A292896" w14:textId="3686BAE7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2-18T00:00:00Z">
          <w:dateFormat w:val="dd/MM/yyyy"/>
          <w:lid w:val="en-GB"/>
          <w:storeMappedDataAs w:val="dateTime"/>
          <w:calendar w:val="gregorian"/>
        </w:date>
      </w:sdtPr>
      <w:sdtContent>
        <w:r w:rsidR="00FD74EC">
          <w:rPr>
            <w:lang w:val="en-GB"/>
          </w:rPr>
          <w:t>18/02/2026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4E319" w14:textId="77777777" w:rsidR="00885627" w:rsidRDefault="00885627">
      <w:r>
        <w:separator/>
      </w:r>
    </w:p>
  </w:footnote>
  <w:footnote w:type="continuationSeparator" w:id="0">
    <w:p w14:paraId="136BABC7" w14:textId="77777777" w:rsidR="00885627" w:rsidRDefault="00885627">
      <w:r>
        <w:continuationSeparator/>
      </w:r>
    </w:p>
  </w:footnote>
  <w:footnote w:type="continuationNotice" w:id="1">
    <w:p w14:paraId="1C39BEB2" w14:textId="77777777" w:rsidR="00885627" w:rsidRDefault="008856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66C43287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FD74EC">
          <w:t>Auto Attach Recipe Specification and Density Information to Pack V3.0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4DB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668F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19C1"/>
    <w:rsid w:val="0006394B"/>
    <w:rsid w:val="00063C44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CE4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49"/>
    <w:rsid w:val="000867F3"/>
    <w:rsid w:val="00086D6A"/>
    <w:rsid w:val="00087518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0CC3"/>
    <w:rsid w:val="000B239B"/>
    <w:rsid w:val="000B2C0E"/>
    <w:rsid w:val="000B2F81"/>
    <w:rsid w:val="000B32B0"/>
    <w:rsid w:val="000B3B61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A66"/>
    <w:rsid w:val="000C1355"/>
    <w:rsid w:val="000C274D"/>
    <w:rsid w:val="000C33B2"/>
    <w:rsid w:val="000C3DCA"/>
    <w:rsid w:val="000C4AB1"/>
    <w:rsid w:val="000C58D9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6D69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BE2"/>
    <w:rsid w:val="000F606F"/>
    <w:rsid w:val="000F7D3E"/>
    <w:rsid w:val="000F7FB7"/>
    <w:rsid w:val="001006F4"/>
    <w:rsid w:val="00101610"/>
    <w:rsid w:val="00101C5C"/>
    <w:rsid w:val="0010278F"/>
    <w:rsid w:val="001029D5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73C6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09BC"/>
    <w:rsid w:val="0016106C"/>
    <w:rsid w:val="001616A7"/>
    <w:rsid w:val="00161BCE"/>
    <w:rsid w:val="001626C1"/>
    <w:rsid w:val="00163F3E"/>
    <w:rsid w:val="00164EF3"/>
    <w:rsid w:val="00166F53"/>
    <w:rsid w:val="00166FC1"/>
    <w:rsid w:val="00167257"/>
    <w:rsid w:val="0016750C"/>
    <w:rsid w:val="0016795C"/>
    <w:rsid w:val="0017205F"/>
    <w:rsid w:val="00172EEE"/>
    <w:rsid w:val="001744C8"/>
    <w:rsid w:val="00174F1D"/>
    <w:rsid w:val="00175894"/>
    <w:rsid w:val="001759AB"/>
    <w:rsid w:val="00175FD0"/>
    <w:rsid w:val="001762A0"/>
    <w:rsid w:val="0017677C"/>
    <w:rsid w:val="00180279"/>
    <w:rsid w:val="00180558"/>
    <w:rsid w:val="001807EB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6EF5"/>
    <w:rsid w:val="00197D4B"/>
    <w:rsid w:val="001A02C7"/>
    <w:rsid w:val="001A068B"/>
    <w:rsid w:val="001A0DAA"/>
    <w:rsid w:val="001A13D3"/>
    <w:rsid w:val="001A28E9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4AF"/>
    <w:rsid w:val="001C0B59"/>
    <w:rsid w:val="001C100A"/>
    <w:rsid w:val="001C29BF"/>
    <w:rsid w:val="001C2F8B"/>
    <w:rsid w:val="001C30B4"/>
    <w:rsid w:val="001C32C0"/>
    <w:rsid w:val="001C38D3"/>
    <w:rsid w:val="001C3DFF"/>
    <w:rsid w:val="001C4EE1"/>
    <w:rsid w:val="001D027F"/>
    <w:rsid w:val="001D1A83"/>
    <w:rsid w:val="001D1E7A"/>
    <w:rsid w:val="001D2D39"/>
    <w:rsid w:val="001D4CE8"/>
    <w:rsid w:val="001D4D10"/>
    <w:rsid w:val="001D54FD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46F"/>
    <w:rsid w:val="001E5AE7"/>
    <w:rsid w:val="001E765B"/>
    <w:rsid w:val="001F05FB"/>
    <w:rsid w:val="001F0860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974"/>
    <w:rsid w:val="00207212"/>
    <w:rsid w:val="002072C9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2838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6781"/>
    <w:rsid w:val="00267CAB"/>
    <w:rsid w:val="00270624"/>
    <w:rsid w:val="00273815"/>
    <w:rsid w:val="00273C7D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759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27E7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C75"/>
    <w:rsid w:val="002F75DC"/>
    <w:rsid w:val="00300232"/>
    <w:rsid w:val="0030079F"/>
    <w:rsid w:val="00302BDE"/>
    <w:rsid w:val="00302E71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132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6BEE"/>
    <w:rsid w:val="00347EB5"/>
    <w:rsid w:val="00350C5B"/>
    <w:rsid w:val="003516E1"/>
    <w:rsid w:val="00351CD6"/>
    <w:rsid w:val="0035228A"/>
    <w:rsid w:val="00352346"/>
    <w:rsid w:val="0035272C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2A9"/>
    <w:rsid w:val="0036148C"/>
    <w:rsid w:val="00361A59"/>
    <w:rsid w:val="00361E99"/>
    <w:rsid w:val="00364A4B"/>
    <w:rsid w:val="003658C3"/>
    <w:rsid w:val="003666BB"/>
    <w:rsid w:val="00372409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2C3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142"/>
    <w:rsid w:val="003B2298"/>
    <w:rsid w:val="003B2A80"/>
    <w:rsid w:val="003B2B44"/>
    <w:rsid w:val="003B2B4F"/>
    <w:rsid w:val="003B2C57"/>
    <w:rsid w:val="003B338B"/>
    <w:rsid w:val="003B34ED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41E4"/>
    <w:rsid w:val="003F443C"/>
    <w:rsid w:val="003F5720"/>
    <w:rsid w:val="003F5834"/>
    <w:rsid w:val="003F62C5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2EE4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3BF"/>
    <w:rsid w:val="004277EF"/>
    <w:rsid w:val="00427A77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6E2B"/>
    <w:rsid w:val="004874DE"/>
    <w:rsid w:val="00487BEE"/>
    <w:rsid w:val="00490822"/>
    <w:rsid w:val="004908CF"/>
    <w:rsid w:val="00491990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ECF"/>
    <w:rsid w:val="004C724F"/>
    <w:rsid w:val="004C7A63"/>
    <w:rsid w:val="004C7C9E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8D3"/>
    <w:rsid w:val="004E193A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015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807"/>
    <w:rsid w:val="00504B91"/>
    <w:rsid w:val="00505306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A7"/>
    <w:rsid w:val="0052405F"/>
    <w:rsid w:val="00524BF7"/>
    <w:rsid w:val="0052500E"/>
    <w:rsid w:val="00525064"/>
    <w:rsid w:val="00525E55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25BF"/>
    <w:rsid w:val="00542F68"/>
    <w:rsid w:val="005432F2"/>
    <w:rsid w:val="00544B6D"/>
    <w:rsid w:val="00544BFB"/>
    <w:rsid w:val="00545514"/>
    <w:rsid w:val="00546342"/>
    <w:rsid w:val="0054697B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787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52B9"/>
    <w:rsid w:val="005756C8"/>
    <w:rsid w:val="00575847"/>
    <w:rsid w:val="00575D6B"/>
    <w:rsid w:val="00576682"/>
    <w:rsid w:val="00576944"/>
    <w:rsid w:val="00576A9D"/>
    <w:rsid w:val="005776A4"/>
    <w:rsid w:val="00577937"/>
    <w:rsid w:val="00577B9C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0D8F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50F"/>
    <w:rsid w:val="005C5E8D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403"/>
    <w:rsid w:val="00605A7D"/>
    <w:rsid w:val="00605B16"/>
    <w:rsid w:val="00610C74"/>
    <w:rsid w:val="00610D88"/>
    <w:rsid w:val="00611029"/>
    <w:rsid w:val="006122AB"/>
    <w:rsid w:val="0061484A"/>
    <w:rsid w:val="00615895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587E"/>
    <w:rsid w:val="0062609D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D1A"/>
    <w:rsid w:val="00650590"/>
    <w:rsid w:val="006511C0"/>
    <w:rsid w:val="00651975"/>
    <w:rsid w:val="00652AFD"/>
    <w:rsid w:val="00652B9F"/>
    <w:rsid w:val="006539CB"/>
    <w:rsid w:val="00654F11"/>
    <w:rsid w:val="00656929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6E77"/>
    <w:rsid w:val="006772EF"/>
    <w:rsid w:val="00677ACE"/>
    <w:rsid w:val="00677CB9"/>
    <w:rsid w:val="00677EA4"/>
    <w:rsid w:val="006803FE"/>
    <w:rsid w:val="00681411"/>
    <w:rsid w:val="00682238"/>
    <w:rsid w:val="00682D43"/>
    <w:rsid w:val="006830E5"/>
    <w:rsid w:val="00683F4A"/>
    <w:rsid w:val="00684326"/>
    <w:rsid w:val="00684374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6AD4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D07C9"/>
    <w:rsid w:val="006D16E5"/>
    <w:rsid w:val="006D22EB"/>
    <w:rsid w:val="006D2ADA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F05A1"/>
    <w:rsid w:val="006F0664"/>
    <w:rsid w:val="006F0B76"/>
    <w:rsid w:val="006F136B"/>
    <w:rsid w:val="006F13E7"/>
    <w:rsid w:val="006F21B7"/>
    <w:rsid w:val="006F259E"/>
    <w:rsid w:val="006F314F"/>
    <w:rsid w:val="006F3484"/>
    <w:rsid w:val="006F53E4"/>
    <w:rsid w:val="006F58A1"/>
    <w:rsid w:val="006F67D4"/>
    <w:rsid w:val="00700011"/>
    <w:rsid w:val="00700AC6"/>
    <w:rsid w:val="00700E7D"/>
    <w:rsid w:val="00701F09"/>
    <w:rsid w:val="00702BBA"/>
    <w:rsid w:val="007039AE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9EA"/>
    <w:rsid w:val="00714A76"/>
    <w:rsid w:val="00715954"/>
    <w:rsid w:val="00715E1C"/>
    <w:rsid w:val="00716040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72BA"/>
    <w:rsid w:val="00731430"/>
    <w:rsid w:val="00731C3C"/>
    <w:rsid w:val="007330DB"/>
    <w:rsid w:val="00734710"/>
    <w:rsid w:val="00734EEC"/>
    <w:rsid w:val="00737F70"/>
    <w:rsid w:val="007411FA"/>
    <w:rsid w:val="007430C4"/>
    <w:rsid w:val="00743E93"/>
    <w:rsid w:val="00743FB7"/>
    <w:rsid w:val="00744DD8"/>
    <w:rsid w:val="00746C96"/>
    <w:rsid w:val="007470A9"/>
    <w:rsid w:val="00747674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EA5"/>
    <w:rsid w:val="007D22B9"/>
    <w:rsid w:val="007D2E62"/>
    <w:rsid w:val="007D2F4B"/>
    <w:rsid w:val="007D38D9"/>
    <w:rsid w:val="007D4BD7"/>
    <w:rsid w:val="007D4C7D"/>
    <w:rsid w:val="007D5AE6"/>
    <w:rsid w:val="007D6427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1ACD"/>
    <w:rsid w:val="008226FB"/>
    <w:rsid w:val="008229E6"/>
    <w:rsid w:val="008238BA"/>
    <w:rsid w:val="008244EA"/>
    <w:rsid w:val="00826592"/>
    <w:rsid w:val="008305A9"/>
    <w:rsid w:val="008312FB"/>
    <w:rsid w:val="00831324"/>
    <w:rsid w:val="00831A80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72C2"/>
    <w:rsid w:val="0086031A"/>
    <w:rsid w:val="00864B16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D59"/>
    <w:rsid w:val="00883AF2"/>
    <w:rsid w:val="0088407E"/>
    <w:rsid w:val="00884D01"/>
    <w:rsid w:val="00885627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BAE"/>
    <w:rsid w:val="008C1C91"/>
    <w:rsid w:val="008C285F"/>
    <w:rsid w:val="008C312E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76C"/>
    <w:rsid w:val="008D0C45"/>
    <w:rsid w:val="008D0DE7"/>
    <w:rsid w:val="008D0E02"/>
    <w:rsid w:val="008D0FCC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D6B23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5F47"/>
    <w:rsid w:val="008E70B1"/>
    <w:rsid w:val="008E74E4"/>
    <w:rsid w:val="008E7D5C"/>
    <w:rsid w:val="008E7DE8"/>
    <w:rsid w:val="008F0323"/>
    <w:rsid w:val="008F0FB4"/>
    <w:rsid w:val="008F1956"/>
    <w:rsid w:val="008F339B"/>
    <w:rsid w:val="008F44B5"/>
    <w:rsid w:val="008F4A04"/>
    <w:rsid w:val="008F4C46"/>
    <w:rsid w:val="008F4E4D"/>
    <w:rsid w:val="008F4E69"/>
    <w:rsid w:val="008F52D4"/>
    <w:rsid w:val="008F5431"/>
    <w:rsid w:val="008F5B2E"/>
    <w:rsid w:val="008F6BD4"/>
    <w:rsid w:val="008F6D75"/>
    <w:rsid w:val="008F7A4F"/>
    <w:rsid w:val="008F7F3A"/>
    <w:rsid w:val="00901316"/>
    <w:rsid w:val="00903E72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52A9"/>
    <w:rsid w:val="00926998"/>
    <w:rsid w:val="009307F9"/>
    <w:rsid w:val="00930B87"/>
    <w:rsid w:val="0093288E"/>
    <w:rsid w:val="00933C9A"/>
    <w:rsid w:val="0093446F"/>
    <w:rsid w:val="00935726"/>
    <w:rsid w:val="00936172"/>
    <w:rsid w:val="00936C24"/>
    <w:rsid w:val="00937636"/>
    <w:rsid w:val="00941679"/>
    <w:rsid w:val="00941E80"/>
    <w:rsid w:val="00941EF9"/>
    <w:rsid w:val="00941FCA"/>
    <w:rsid w:val="009422B2"/>
    <w:rsid w:val="0094591A"/>
    <w:rsid w:val="0094612D"/>
    <w:rsid w:val="009464ED"/>
    <w:rsid w:val="00946679"/>
    <w:rsid w:val="00946825"/>
    <w:rsid w:val="00946DEE"/>
    <w:rsid w:val="00947085"/>
    <w:rsid w:val="009475A4"/>
    <w:rsid w:val="0095017D"/>
    <w:rsid w:val="0095022C"/>
    <w:rsid w:val="009504DF"/>
    <w:rsid w:val="009516E2"/>
    <w:rsid w:val="009527ED"/>
    <w:rsid w:val="00952942"/>
    <w:rsid w:val="00953767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8E2"/>
    <w:rsid w:val="00957B1E"/>
    <w:rsid w:val="009646A6"/>
    <w:rsid w:val="009660B8"/>
    <w:rsid w:val="009667D5"/>
    <w:rsid w:val="00966CF1"/>
    <w:rsid w:val="009673A8"/>
    <w:rsid w:val="00967CE1"/>
    <w:rsid w:val="009705D3"/>
    <w:rsid w:val="00970D5E"/>
    <w:rsid w:val="00970D64"/>
    <w:rsid w:val="009719BB"/>
    <w:rsid w:val="00972131"/>
    <w:rsid w:val="0097293F"/>
    <w:rsid w:val="0097298C"/>
    <w:rsid w:val="009752ED"/>
    <w:rsid w:val="009756F6"/>
    <w:rsid w:val="009763E4"/>
    <w:rsid w:val="0097652C"/>
    <w:rsid w:val="00977508"/>
    <w:rsid w:val="00977927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515"/>
    <w:rsid w:val="00985C59"/>
    <w:rsid w:val="0099013D"/>
    <w:rsid w:val="0099078A"/>
    <w:rsid w:val="009917B1"/>
    <w:rsid w:val="00992D89"/>
    <w:rsid w:val="009930E8"/>
    <w:rsid w:val="009931D0"/>
    <w:rsid w:val="00993565"/>
    <w:rsid w:val="00993A3D"/>
    <w:rsid w:val="00994B00"/>
    <w:rsid w:val="0099528E"/>
    <w:rsid w:val="00995731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814"/>
    <w:rsid w:val="009C4E95"/>
    <w:rsid w:val="009C5FD7"/>
    <w:rsid w:val="009C744C"/>
    <w:rsid w:val="009C753D"/>
    <w:rsid w:val="009C7C41"/>
    <w:rsid w:val="009C7E54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2700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6A8E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542F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94F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4C99"/>
    <w:rsid w:val="00B15393"/>
    <w:rsid w:val="00B15BE1"/>
    <w:rsid w:val="00B1641C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5DB0"/>
    <w:rsid w:val="00B46201"/>
    <w:rsid w:val="00B468C6"/>
    <w:rsid w:val="00B46A63"/>
    <w:rsid w:val="00B46CC2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317F"/>
    <w:rsid w:val="00B641FC"/>
    <w:rsid w:val="00B64590"/>
    <w:rsid w:val="00B647FF"/>
    <w:rsid w:val="00B64D2E"/>
    <w:rsid w:val="00B64E18"/>
    <w:rsid w:val="00B6619A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159"/>
    <w:rsid w:val="00B75BA0"/>
    <w:rsid w:val="00B75F18"/>
    <w:rsid w:val="00B812E6"/>
    <w:rsid w:val="00B813B2"/>
    <w:rsid w:val="00B823CC"/>
    <w:rsid w:val="00B842C2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BD3"/>
    <w:rsid w:val="00BB79AF"/>
    <w:rsid w:val="00BC3704"/>
    <w:rsid w:val="00BC4025"/>
    <w:rsid w:val="00BC44EF"/>
    <w:rsid w:val="00BC5E5C"/>
    <w:rsid w:val="00BC6126"/>
    <w:rsid w:val="00BC6E46"/>
    <w:rsid w:val="00BC7502"/>
    <w:rsid w:val="00BD0E74"/>
    <w:rsid w:val="00BD15EC"/>
    <w:rsid w:val="00BD175E"/>
    <w:rsid w:val="00BD1BB7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1D0"/>
    <w:rsid w:val="00BE1435"/>
    <w:rsid w:val="00BE14C3"/>
    <w:rsid w:val="00BE153A"/>
    <w:rsid w:val="00BE1991"/>
    <w:rsid w:val="00BE1D91"/>
    <w:rsid w:val="00BE2133"/>
    <w:rsid w:val="00BE2289"/>
    <w:rsid w:val="00BE2AB9"/>
    <w:rsid w:val="00BE4B6B"/>
    <w:rsid w:val="00BE4C12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5F5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14AE"/>
    <w:rsid w:val="00C420F0"/>
    <w:rsid w:val="00C432E2"/>
    <w:rsid w:val="00C436E5"/>
    <w:rsid w:val="00C43A4B"/>
    <w:rsid w:val="00C442D4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10B4"/>
    <w:rsid w:val="00C72450"/>
    <w:rsid w:val="00C72F30"/>
    <w:rsid w:val="00C73136"/>
    <w:rsid w:val="00C7333B"/>
    <w:rsid w:val="00C737E2"/>
    <w:rsid w:val="00C738FC"/>
    <w:rsid w:val="00C73FBB"/>
    <w:rsid w:val="00C747F2"/>
    <w:rsid w:val="00C75C58"/>
    <w:rsid w:val="00C75F08"/>
    <w:rsid w:val="00C76585"/>
    <w:rsid w:val="00C76F76"/>
    <w:rsid w:val="00C77045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87701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43F"/>
    <w:rsid w:val="00CA13B8"/>
    <w:rsid w:val="00CA1D6C"/>
    <w:rsid w:val="00CA26EA"/>
    <w:rsid w:val="00CA2D28"/>
    <w:rsid w:val="00CA382D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23F"/>
    <w:rsid w:val="00CC4473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2EFB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500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075B2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5DBB"/>
    <w:rsid w:val="00D377C5"/>
    <w:rsid w:val="00D402AA"/>
    <w:rsid w:val="00D406BB"/>
    <w:rsid w:val="00D41E31"/>
    <w:rsid w:val="00D41EAB"/>
    <w:rsid w:val="00D4372F"/>
    <w:rsid w:val="00D43BF7"/>
    <w:rsid w:val="00D4459E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73E42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5B6"/>
    <w:rsid w:val="00D87651"/>
    <w:rsid w:val="00D87B24"/>
    <w:rsid w:val="00D9175B"/>
    <w:rsid w:val="00D92FC2"/>
    <w:rsid w:val="00D93855"/>
    <w:rsid w:val="00D9552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649B"/>
    <w:rsid w:val="00DA769B"/>
    <w:rsid w:val="00DA7B70"/>
    <w:rsid w:val="00DB065E"/>
    <w:rsid w:val="00DB0B3C"/>
    <w:rsid w:val="00DB1F78"/>
    <w:rsid w:val="00DB47EC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98"/>
    <w:rsid w:val="00DC60AF"/>
    <w:rsid w:val="00DC7AFF"/>
    <w:rsid w:val="00DD01BB"/>
    <w:rsid w:val="00DD0648"/>
    <w:rsid w:val="00DD0ADE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7080"/>
    <w:rsid w:val="00DE70B7"/>
    <w:rsid w:val="00DE7CD3"/>
    <w:rsid w:val="00DE7D2D"/>
    <w:rsid w:val="00DF0132"/>
    <w:rsid w:val="00DF1073"/>
    <w:rsid w:val="00DF1BD1"/>
    <w:rsid w:val="00DF267A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C47"/>
    <w:rsid w:val="00E3412E"/>
    <w:rsid w:val="00E34596"/>
    <w:rsid w:val="00E34BBE"/>
    <w:rsid w:val="00E35E58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F57"/>
    <w:rsid w:val="00E606D3"/>
    <w:rsid w:val="00E629B7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72E"/>
    <w:rsid w:val="00E75C06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0CEA"/>
    <w:rsid w:val="00EC14DB"/>
    <w:rsid w:val="00EC1D0E"/>
    <w:rsid w:val="00EC1FD4"/>
    <w:rsid w:val="00EC2178"/>
    <w:rsid w:val="00EC243D"/>
    <w:rsid w:val="00EC3081"/>
    <w:rsid w:val="00EC32AC"/>
    <w:rsid w:val="00EC36FB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2CE2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72A8"/>
    <w:rsid w:val="00F274EA"/>
    <w:rsid w:val="00F27C4F"/>
    <w:rsid w:val="00F27D64"/>
    <w:rsid w:val="00F27F79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32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2A95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3800"/>
    <w:rsid w:val="00F658CE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1FE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5FB9"/>
    <w:rsid w:val="00FA64D8"/>
    <w:rsid w:val="00FA6540"/>
    <w:rsid w:val="00FB1354"/>
    <w:rsid w:val="00FB2D4F"/>
    <w:rsid w:val="00FB4F15"/>
    <w:rsid w:val="00FB56AE"/>
    <w:rsid w:val="00FB69B2"/>
    <w:rsid w:val="00FB6A45"/>
    <w:rsid w:val="00FB75BB"/>
    <w:rsid w:val="00FC06ED"/>
    <w:rsid w:val="00FC0C1A"/>
    <w:rsid w:val="00FC150C"/>
    <w:rsid w:val="00FC2016"/>
    <w:rsid w:val="00FC234C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6FB1"/>
    <w:rsid w:val="00FD73D5"/>
    <w:rsid w:val="00FD74EC"/>
    <w:rsid w:val="00FD76A7"/>
    <w:rsid w:val="00FE0040"/>
    <w:rsid w:val="00FE0637"/>
    <w:rsid w:val="00FE0A85"/>
    <w:rsid w:val="00FE0F0E"/>
    <w:rsid w:val="00FE119F"/>
    <w:rsid w:val="00FE2137"/>
    <w:rsid w:val="00FE21CE"/>
    <w:rsid w:val="00FE21DF"/>
    <w:rsid w:val="00FE3094"/>
    <w:rsid w:val="00FE39A3"/>
    <w:rsid w:val="00FE3D11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41EA1"/>
    <w:rsid w:val="00063C44"/>
    <w:rsid w:val="0007183B"/>
    <w:rsid w:val="00075240"/>
    <w:rsid w:val="00090C96"/>
    <w:rsid w:val="000F2D21"/>
    <w:rsid w:val="001313B7"/>
    <w:rsid w:val="00142B90"/>
    <w:rsid w:val="00143E50"/>
    <w:rsid w:val="001603FC"/>
    <w:rsid w:val="001C0401"/>
    <w:rsid w:val="001F05FB"/>
    <w:rsid w:val="002256A4"/>
    <w:rsid w:val="00262BB3"/>
    <w:rsid w:val="002D6165"/>
    <w:rsid w:val="00322D91"/>
    <w:rsid w:val="00330018"/>
    <w:rsid w:val="00331132"/>
    <w:rsid w:val="00361A59"/>
    <w:rsid w:val="003F0E53"/>
    <w:rsid w:val="004316D1"/>
    <w:rsid w:val="00465C6A"/>
    <w:rsid w:val="004B3738"/>
    <w:rsid w:val="004D4A1F"/>
    <w:rsid w:val="004E7C56"/>
    <w:rsid w:val="004F3B20"/>
    <w:rsid w:val="00502BD7"/>
    <w:rsid w:val="005A28BC"/>
    <w:rsid w:val="005B53E6"/>
    <w:rsid w:val="0062284C"/>
    <w:rsid w:val="00666A49"/>
    <w:rsid w:val="00671B2A"/>
    <w:rsid w:val="006839CF"/>
    <w:rsid w:val="006D0C00"/>
    <w:rsid w:val="007328EF"/>
    <w:rsid w:val="00735AC7"/>
    <w:rsid w:val="007863EA"/>
    <w:rsid w:val="00821DCB"/>
    <w:rsid w:val="00834CF2"/>
    <w:rsid w:val="00862197"/>
    <w:rsid w:val="00874E51"/>
    <w:rsid w:val="008A6141"/>
    <w:rsid w:val="008A7D45"/>
    <w:rsid w:val="008B5F9C"/>
    <w:rsid w:val="008D6B23"/>
    <w:rsid w:val="00976D60"/>
    <w:rsid w:val="00985515"/>
    <w:rsid w:val="009932DE"/>
    <w:rsid w:val="00993A3D"/>
    <w:rsid w:val="00A04B22"/>
    <w:rsid w:val="00A10A48"/>
    <w:rsid w:val="00A278BC"/>
    <w:rsid w:val="00A56B2D"/>
    <w:rsid w:val="00A7381E"/>
    <w:rsid w:val="00B054A3"/>
    <w:rsid w:val="00B25EF3"/>
    <w:rsid w:val="00B27949"/>
    <w:rsid w:val="00B902CA"/>
    <w:rsid w:val="00BB2133"/>
    <w:rsid w:val="00BD2A2F"/>
    <w:rsid w:val="00C15DE2"/>
    <w:rsid w:val="00CB28A1"/>
    <w:rsid w:val="00CC4509"/>
    <w:rsid w:val="00CE6BE6"/>
    <w:rsid w:val="00D016A3"/>
    <w:rsid w:val="00D74637"/>
    <w:rsid w:val="00DA72D3"/>
    <w:rsid w:val="00DB526A"/>
    <w:rsid w:val="00E031AC"/>
    <w:rsid w:val="00E1169A"/>
    <w:rsid w:val="00E26CF4"/>
    <w:rsid w:val="00E32DD9"/>
    <w:rsid w:val="00E368D0"/>
    <w:rsid w:val="00E55128"/>
    <w:rsid w:val="00E72A06"/>
    <w:rsid w:val="00E7572E"/>
    <w:rsid w:val="00E76470"/>
    <w:rsid w:val="00E76837"/>
    <w:rsid w:val="00E841D1"/>
    <w:rsid w:val="00E87F48"/>
    <w:rsid w:val="00E97B09"/>
    <w:rsid w:val="00EF1E83"/>
    <w:rsid w:val="00F20B0F"/>
    <w:rsid w:val="00F52A95"/>
    <w:rsid w:val="00F96ADA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2026-02-18T00:00:00</PublishDate>
  <Abstract>W&amp;S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547</TotalTime>
  <Pages>5</Pages>
  <Words>7858</Words>
  <Characters>38744</Characters>
  <Application>Microsoft Office Word</Application>
  <DocSecurity>0</DocSecurity>
  <Lines>2767</Lines>
  <Paragraphs>2588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44014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V3.0</dc:subject>
  <dc:creator>Callum Wright</dc:creator>
  <cp:keywords/>
  <dc:description/>
  <cp:lastModifiedBy>Eshan Fernando</cp:lastModifiedBy>
  <cp:revision>143</cp:revision>
  <cp:lastPrinted>2013-08-14T02:04:00Z</cp:lastPrinted>
  <dcterms:created xsi:type="dcterms:W3CDTF">2026-02-18T09:06:00Z</dcterms:created>
  <dcterms:modified xsi:type="dcterms:W3CDTF">2026-03-27T11:44:00Z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