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2815264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1DD84855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741809">
            <w:t>Auto-</w:t>
          </w:r>
          <w:proofErr w:type="gramStart"/>
          <w:r w:rsidR="000F4561">
            <w:t>populate</w:t>
          </w:r>
          <w:proofErr w:type="gramEnd"/>
          <w:r w:rsidR="000F4561">
            <w:t xml:space="preserve"> </w:t>
          </w:r>
          <w:r w:rsidR="00741809">
            <w:t>density value in PDS002/E based on UOM conversion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42815265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2E6FB0BF" w14:textId="62D7F855" w:rsidTr="00F716D9">
        <w:tc>
          <w:tcPr>
            <w:tcW w:w="1418" w:type="dxa"/>
            <w:vMerge w:val="restart"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0D5A7168" w:rsidR="00097C01" w:rsidRDefault="0099013D" w:rsidP="00594A79">
            <w:pPr>
              <w:pStyle w:val="2bNormal"/>
            </w:pPr>
            <w:r>
              <w:t>Senior Consultant</w:t>
            </w:r>
            <w:r w:rsidR="00E96A3B">
              <w:t>/ Project Manager</w:t>
            </w:r>
          </w:p>
        </w:tc>
        <w:tc>
          <w:tcPr>
            <w:tcW w:w="1134" w:type="dxa"/>
          </w:tcPr>
          <w:p w14:paraId="5D39F480" w14:textId="2E671E7B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5E42D8">
              <w:t>11/08/2026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14A3D27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5E42D8">
              <w:t>11/08/2026</w:t>
            </w:r>
          </w:p>
        </w:tc>
      </w:tr>
      <w:tr w:rsidR="00ED393D" w14:paraId="0632B2BD" w14:textId="77777777" w:rsidTr="00F716D9">
        <w:tc>
          <w:tcPr>
            <w:tcW w:w="1418" w:type="dxa"/>
            <w:vMerge/>
          </w:tcPr>
          <w:p w14:paraId="150D19D7" w14:textId="77777777" w:rsidR="00ED393D" w:rsidRDefault="00ED393D" w:rsidP="006C47AD">
            <w:pPr>
              <w:pStyle w:val="2bNormal"/>
            </w:pPr>
          </w:p>
        </w:tc>
        <w:tc>
          <w:tcPr>
            <w:tcW w:w="2268" w:type="dxa"/>
          </w:tcPr>
          <w:p w14:paraId="32A516D6" w14:textId="266BF14A" w:rsidR="00ED393D" w:rsidRDefault="00ED393D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269DF65" w14:textId="1A455FE6" w:rsidR="00ED393D" w:rsidRDefault="00ED393D" w:rsidP="006C47AD">
            <w:pPr>
              <w:pStyle w:val="2bNormal"/>
            </w:pPr>
            <w:r>
              <w:t>Adjustment to quantity conversion based on basic UOM</w:t>
            </w:r>
          </w:p>
        </w:tc>
        <w:tc>
          <w:tcPr>
            <w:tcW w:w="1148" w:type="dxa"/>
          </w:tcPr>
          <w:p w14:paraId="32ABDC64" w14:textId="6EE33708" w:rsidR="00ED393D" w:rsidRDefault="00ED393D" w:rsidP="006C47AD">
            <w:pPr>
              <w:pStyle w:val="2bNormal"/>
            </w:pPr>
            <w:r>
              <w:t>13/10/2026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26556D4D" w:rsidR="00770450" w:rsidRDefault="00770450" w:rsidP="006C47AD">
            <w:pPr>
              <w:pStyle w:val="2bNormal"/>
            </w:pP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42815266"/>
      <w:r w:rsidRPr="000B004A">
        <w:t>Contents</w:t>
      </w:r>
      <w:bookmarkEnd w:id="5"/>
    </w:p>
    <w:p w14:paraId="0599184D" w14:textId="6D085309" w:rsidR="00A802DF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42815264" w:history="1">
        <w:r w:rsidR="00A802DF" w:rsidRPr="00E43D5B">
          <w:rPr>
            <w:rStyle w:val="Hyperlink"/>
            <w:noProof/>
          </w:rPr>
          <w:t>ANA-050 Functional Specification</w:t>
        </w:r>
        <w:r w:rsidR="00A802DF">
          <w:rPr>
            <w:noProof/>
            <w:webHidden/>
          </w:rPr>
          <w:tab/>
        </w:r>
        <w:r w:rsidR="00A802DF">
          <w:rPr>
            <w:noProof/>
            <w:webHidden/>
          </w:rPr>
          <w:fldChar w:fldCharType="begin"/>
        </w:r>
        <w:r w:rsidR="00A802DF">
          <w:rPr>
            <w:noProof/>
            <w:webHidden/>
          </w:rPr>
          <w:instrText xml:space="preserve"> PAGEREF _Toc242815264 \h </w:instrText>
        </w:r>
        <w:r w:rsidR="00A802DF">
          <w:rPr>
            <w:noProof/>
            <w:webHidden/>
          </w:rPr>
        </w:r>
        <w:r w:rsidR="00A802DF">
          <w:rPr>
            <w:noProof/>
            <w:webHidden/>
          </w:rPr>
          <w:fldChar w:fldCharType="separate"/>
        </w:r>
        <w:r w:rsidR="00A802DF">
          <w:rPr>
            <w:noProof/>
            <w:webHidden/>
          </w:rPr>
          <w:t>1</w:t>
        </w:r>
        <w:r w:rsidR="00A802DF">
          <w:rPr>
            <w:noProof/>
            <w:webHidden/>
          </w:rPr>
          <w:fldChar w:fldCharType="end"/>
        </w:r>
      </w:hyperlink>
    </w:p>
    <w:p w14:paraId="5D45E6FC" w14:textId="3DE2B923" w:rsidR="00A802DF" w:rsidRDefault="00A802D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65" w:history="1">
        <w:r w:rsidRPr="00E43D5B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BB4768" w14:textId="1F0B6736" w:rsidR="00A802DF" w:rsidRDefault="00A802D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66" w:history="1">
        <w:r w:rsidRPr="00E43D5B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AF5644" w14:textId="2DFDEE87" w:rsidR="00A802DF" w:rsidRDefault="00A802D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67" w:history="1">
        <w:r w:rsidRPr="00E43D5B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8D67B7" w14:textId="0366B2A0" w:rsidR="00A802DF" w:rsidRDefault="00A802D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68" w:history="1">
        <w:r w:rsidRPr="00E43D5B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D09872" w14:textId="35C30582" w:rsidR="00A802DF" w:rsidRDefault="00A802DF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69" w:history="1">
        <w:r w:rsidRPr="00E43D5B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751367" w14:textId="2A4CA937" w:rsidR="00A802DF" w:rsidRDefault="00A802DF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70" w:history="1">
        <w:r w:rsidRPr="00E43D5B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75FC8E" w14:textId="77A8A7CE" w:rsidR="00A802DF" w:rsidRDefault="00A802DF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71" w:history="1">
        <w:r w:rsidRPr="00E43D5B">
          <w:rPr>
            <w:rStyle w:val="Hyperlink"/>
            <w:noProof/>
          </w:rPr>
          <w:t>Below is the sequence in which APIs are to be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66BEE3" w14:textId="0BBA7FCC" w:rsidR="00A802DF" w:rsidRDefault="00A802DF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72" w:history="1">
        <w:r w:rsidRPr="00E43D5B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B5C224" w14:textId="0F101439" w:rsidR="00A802DF" w:rsidRDefault="00A802D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2815273" w:history="1">
        <w:r w:rsidRPr="00E43D5B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3ECC5" w14:textId="3FE590FB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42815267"/>
      <w:r w:rsidRPr="000B004A">
        <w:lastRenderedPageBreak/>
        <w:t>Introduction</w:t>
      </w:r>
      <w:bookmarkEnd w:id="6"/>
    </w:p>
    <w:p w14:paraId="1C931354" w14:textId="3A00D89D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A802DF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0F4561">
            <w:t>Auto-populate density value in PDS002/E based on UOM conversion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42815268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Default="007105C1" w:rsidP="007105C1">
      <w:pPr>
        <w:pStyle w:val="3aH3"/>
      </w:pPr>
      <w:bookmarkStart w:id="8" w:name="_Toc242815269"/>
      <w:r>
        <w:t>Current process</w:t>
      </w:r>
      <w:bookmarkEnd w:id="8"/>
    </w:p>
    <w:p w14:paraId="4D19805E" w14:textId="4641912E" w:rsidR="000D7D83" w:rsidRPr="000D7D83" w:rsidRDefault="000D7D83" w:rsidP="000D7D83">
      <w:pPr>
        <w:pStyle w:val="0Normal"/>
      </w:pPr>
      <w:r w:rsidRPr="000D7D83">
        <w:t xml:space="preserve">From an Infor M3 master data perspective, Simpsons </w:t>
      </w:r>
      <w:r w:rsidR="0068169C">
        <w:t>will need to</w:t>
      </w:r>
      <w:r w:rsidRPr="000D7D83">
        <w:t xml:space="preserve"> spend</w:t>
      </w:r>
      <w:r w:rsidR="0068169C">
        <w:t xml:space="preserve"> </w:t>
      </w:r>
      <w:r w:rsidRPr="000D7D83">
        <w:t xml:space="preserve">a significant amount of time manually updating recipe consumption values to reflect density across IBC recipes, both during the initial data load and when new IBC codes are </w:t>
      </w:r>
      <w:r w:rsidR="0068169C">
        <w:t>created</w:t>
      </w:r>
      <w:r w:rsidRPr="000D7D83">
        <w:t>.</w:t>
      </w:r>
    </w:p>
    <w:p w14:paraId="665E8198" w14:textId="58EA841B" w:rsidR="000D7D83" w:rsidRPr="000D7D83" w:rsidRDefault="000D7D83" w:rsidP="000D7D83">
      <w:pPr>
        <w:pStyle w:val="0Normal"/>
      </w:pPr>
      <w:r w:rsidRPr="000D7D83">
        <w:t xml:space="preserve">This activity does not add value </w:t>
      </w:r>
      <w:r w:rsidR="00E51157" w:rsidRPr="000D7D83">
        <w:t>to</w:t>
      </w:r>
      <w:r w:rsidRPr="000D7D83">
        <w:t xml:space="preserve"> Simpsons, as density information is already maintained within PLM and transferred to M3 when a recipe is </w:t>
      </w:r>
      <w:r w:rsidR="00C4525C">
        <w:t>approved</w:t>
      </w:r>
      <w:r w:rsidRPr="000D7D83">
        <w:t>. As a result, the manual adjustment of recipe consumption values based on density creates unnecessary effort, introduces the risk of errors, and duplicates data maintenance activities across systems.</w:t>
      </w:r>
    </w:p>
    <w:p w14:paraId="2E3D9E35" w14:textId="3FF23154" w:rsidR="007105C1" w:rsidRDefault="007105C1" w:rsidP="007105C1">
      <w:pPr>
        <w:pStyle w:val="3aH3"/>
      </w:pPr>
      <w:bookmarkStart w:id="9" w:name="_Toc242815270"/>
      <w:r>
        <w:t>Proposed process</w:t>
      </w:r>
      <w:bookmarkEnd w:id="9"/>
    </w:p>
    <w:p w14:paraId="1AC7149B" w14:textId="20578C9A" w:rsidR="0031228B" w:rsidRDefault="00DD5F97" w:rsidP="0031228B">
      <w:pPr>
        <w:pStyle w:val="3aNormal"/>
        <w:keepNext/>
      </w:pPr>
      <w:r>
        <w:rPr>
          <w:noProof/>
        </w:rPr>
        <w:drawing>
          <wp:inline distT="0" distB="0" distL="0" distR="0" wp14:anchorId="59B9A12C" wp14:editId="4168FBC9">
            <wp:extent cx="4318222" cy="3638737"/>
            <wp:effectExtent l="0" t="0" r="6350" b="0"/>
            <wp:docPr id="102530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0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F83F" w14:textId="11D433EC" w:rsidR="0031228B" w:rsidRPr="0031228B" w:rsidRDefault="0031228B" w:rsidP="0031228B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802DF">
        <w:rPr>
          <w:noProof/>
        </w:rPr>
        <w:t>1</w:t>
      </w:r>
      <w:r>
        <w:fldChar w:fldCharType="end"/>
      </w:r>
      <w:r>
        <w:t xml:space="preserve">: User adds the recipe to the </w:t>
      </w:r>
      <w:r w:rsidR="00DD5F97">
        <w:t>IBC</w:t>
      </w:r>
      <w:r>
        <w:t xml:space="preserve"> structure</w:t>
      </w:r>
    </w:p>
    <w:p w14:paraId="02FAC3D9" w14:textId="52036276" w:rsidR="00AE283F" w:rsidRPr="00AE283F" w:rsidRDefault="00AE283F" w:rsidP="00AE283F">
      <w:pPr>
        <w:pStyle w:val="0Normal"/>
        <w:rPr>
          <w:lang w:val="en-GB"/>
        </w:rPr>
      </w:pPr>
      <w:r>
        <w:rPr>
          <w:lang w:val="en-GB"/>
        </w:rPr>
        <w:t>T</w:t>
      </w:r>
      <w:r w:rsidRPr="00AE283F">
        <w:rPr>
          <w:lang w:val="en-GB"/>
        </w:rPr>
        <w:t xml:space="preserve">o reduce the effort associated with data conversion, an H5 script is used in </w:t>
      </w:r>
      <w:r w:rsidRPr="00AE283F">
        <w:rPr>
          <w:b/>
          <w:bCs/>
          <w:lang w:val="en-GB"/>
        </w:rPr>
        <w:t>PDS002/E</w:t>
      </w:r>
      <w:r w:rsidR="006577FC">
        <w:rPr>
          <w:b/>
          <w:bCs/>
          <w:lang w:val="en-GB"/>
        </w:rPr>
        <w:t xml:space="preserve"> </w:t>
      </w:r>
      <w:r w:rsidR="006577FC" w:rsidRPr="00A13D1E">
        <w:rPr>
          <w:b/>
          <w:bCs/>
          <w:lang w:val="en-GB"/>
        </w:rPr>
        <w:t>(MPDMAT table)</w:t>
      </w:r>
      <w:r w:rsidRPr="00AE283F">
        <w:rPr>
          <w:lang w:val="en-GB"/>
        </w:rPr>
        <w:t xml:space="preserve"> to automatically populate the </w:t>
      </w:r>
      <w:r w:rsidRPr="00AE283F">
        <w:rPr>
          <w:b/>
          <w:bCs/>
          <w:lang w:val="en-GB"/>
        </w:rPr>
        <w:t>Quantity (CNQT)</w:t>
      </w:r>
      <w:r w:rsidRPr="00AE283F">
        <w:rPr>
          <w:lang w:val="en-GB"/>
        </w:rPr>
        <w:t xml:space="preserve"> field when the </w:t>
      </w:r>
      <w:r w:rsidR="00AE6116" w:rsidRPr="00AE6116">
        <w:rPr>
          <w:b/>
          <w:bCs/>
          <w:lang w:val="en-GB"/>
        </w:rPr>
        <w:t xml:space="preserve">recipe/ </w:t>
      </w:r>
      <w:r w:rsidRPr="00AE6116">
        <w:rPr>
          <w:b/>
          <w:bCs/>
          <w:lang w:val="en-GB"/>
        </w:rPr>
        <w:t>component</w:t>
      </w:r>
      <w:r w:rsidR="00442913">
        <w:rPr>
          <w:b/>
          <w:bCs/>
          <w:lang w:val="en-GB"/>
        </w:rPr>
        <w:t xml:space="preserve"> (PMMTNO)</w:t>
      </w:r>
      <w:r w:rsidRPr="00AE283F">
        <w:rPr>
          <w:b/>
          <w:bCs/>
          <w:lang w:val="en-GB"/>
        </w:rPr>
        <w:t xml:space="preserve"> item type (MMITTY) is 'Z30'</w:t>
      </w:r>
      <w:r w:rsidRPr="00AE283F">
        <w:rPr>
          <w:lang w:val="en-GB"/>
        </w:rPr>
        <w:t xml:space="preserve"> and the </w:t>
      </w:r>
      <w:r w:rsidRPr="00AE283F">
        <w:rPr>
          <w:b/>
          <w:bCs/>
          <w:lang w:val="en-GB"/>
        </w:rPr>
        <w:t>product</w:t>
      </w:r>
      <w:r w:rsidR="00442913">
        <w:rPr>
          <w:b/>
          <w:bCs/>
          <w:lang w:val="en-GB"/>
        </w:rPr>
        <w:t xml:space="preserve"> (PMPRNO)</w:t>
      </w:r>
      <w:r w:rsidRPr="00AE283F">
        <w:rPr>
          <w:b/>
          <w:bCs/>
          <w:lang w:val="en-GB"/>
        </w:rPr>
        <w:t xml:space="preserve"> item type (MMITTY) is 'Z11'</w:t>
      </w:r>
      <w:r w:rsidRPr="00AE283F">
        <w:rPr>
          <w:lang w:val="en-GB"/>
        </w:rPr>
        <w:t>.</w:t>
      </w:r>
    </w:p>
    <w:p w14:paraId="69381BD2" w14:textId="6140EB8E" w:rsidR="00AE283F" w:rsidRPr="00AE283F" w:rsidRDefault="00AE283F" w:rsidP="00AE283F">
      <w:pPr>
        <w:pStyle w:val="0Normal"/>
        <w:rPr>
          <w:lang w:val="en-GB"/>
        </w:rPr>
      </w:pPr>
      <w:r w:rsidRPr="00AE283F">
        <w:rPr>
          <w:lang w:val="en-GB"/>
        </w:rPr>
        <w:t xml:space="preserve">The functionality operates as follows: when the </w:t>
      </w:r>
      <w:r w:rsidRPr="00AE283F">
        <w:rPr>
          <w:b/>
          <w:bCs/>
          <w:lang w:val="en-GB"/>
        </w:rPr>
        <w:t>PDS002/E</w:t>
      </w:r>
      <w:r w:rsidR="00A13D1E">
        <w:rPr>
          <w:b/>
          <w:bCs/>
          <w:lang w:val="en-GB"/>
        </w:rPr>
        <w:t xml:space="preserve"> (MPDMAT table)</w:t>
      </w:r>
      <w:r w:rsidRPr="00AE283F">
        <w:rPr>
          <w:lang w:val="en-GB"/>
        </w:rPr>
        <w:t xml:space="preserve"> panel is loaded, the H5 script checks whether the </w:t>
      </w:r>
      <w:r w:rsidR="00AE6116">
        <w:rPr>
          <w:lang w:val="en-GB"/>
        </w:rPr>
        <w:t xml:space="preserve">recipe/ </w:t>
      </w:r>
      <w:r w:rsidRPr="00AE283F">
        <w:rPr>
          <w:lang w:val="en-GB"/>
        </w:rPr>
        <w:t xml:space="preserve">component </w:t>
      </w:r>
      <w:r w:rsidR="00B368E5" w:rsidRPr="00B368E5">
        <w:rPr>
          <w:b/>
          <w:bCs/>
          <w:lang w:val="en-GB"/>
        </w:rPr>
        <w:t>(PMMTNO)</w:t>
      </w:r>
      <w:r w:rsidR="00B368E5">
        <w:rPr>
          <w:lang w:val="en-GB"/>
        </w:rPr>
        <w:t xml:space="preserve"> </w:t>
      </w:r>
      <w:r w:rsidRPr="00AE283F">
        <w:rPr>
          <w:lang w:val="en-GB"/>
        </w:rPr>
        <w:t xml:space="preserve">item type is </w:t>
      </w:r>
      <w:r w:rsidRPr="00AE283F">
        <w:rPr>
          <w:b/>
          <w:bCs/>
          <w:lang w:val="en-GB"/>
        </w:rPr>
        <w:t>'Z30'</w:t>
      </w:r>
      <w:r w:rsidRPr="00AE283F">
        <w:rPr>
          <w:lang w:val="en-GB"/>
        </w:rPr>
        <w:t xml:space="preserve">. If this condition is met, the script retrieves the item type of the </w:t>
      </w:r>
      <w:r w:rsidRPr="00AE283F">
        <w:rPr>
          <w:lang w:val="en-GB"/>
        </w:rPr>
        <w:lastRenderedPageBreak/>
        <w:t xml:space="preserve">product </w:t>
      </w:r>
      <w:r w:rsidRPr="00B368E5">
        <w:rPr>
          <w:b/>
          <w:bCs/>
          <w:lang w:val="en-GB"/>
        </w:rPr>
        <w:t>(PMPRNO).</w:t>
      </w:r>
      <w:r w:rsidRPr="00AE283F">
        <w:rPr>
          <w:lang w:val="en-GB"/>
        </w:rPr>
        <w:t xml:space="preserve"> </w:t>
      </w:r>
      <w:r w:rsidR="00A13D1E">
        <w:rPr>
          <w:lang w:val="en-GB"/>
        </w:rPr>
        <w:t>If</w:t>
      </w:r>
      <w:r w:rsidRPr="00AE283F">
        <w:rPr>
          <w:lang w:val="en-GB"/>
        </w:rPr>
        <w:t xml:space="preserve"> the product item type is </w:t>
      </w:r>
      <w:r w:rsidRPr="00AE283F">
        <w:rPr>
          <w:b/>
          <w:bCs/>
          <w:lang w:val="en-GB"/>
        </w:rPr>
        <w:t>'Z11'</w:t>
      </w:r>
      <w:r w:rsidRPr="00AE283F">
        <w:rPr>
          <w:lang w:val="en-GB"/>
        </w:rPr>
        <w:t xml:space="preserve">, the script calculates the equivalent recipe quantity in </w:t>
      </w:r>
      <w:r w:rsidR="00E15AB2">
        <w:rPr>
          <w:b/>
          <w:bCs/>
          <w:lang w:val="en-GB"/>
        </w:rPr>
        <w:t>Liters</w:t>
      </w:r>
      <w:r w:rsidRPr="00AE283F">
        <w:rPr>
          <w:lang w:val="en-GB"/>
        </w:rPr>
        <w:t xml:space="preserve"> based on a recipe quantity expressed in </w:t>
      </w:r>
      <w:r w:rsidR="00E15AB2">
        <w:rPr>
          <w:b/>
          <w:bCs/>
          <w:lang w:val="en-GB"/>
        </w:rPr>
        <w:t>a KG</w:t>
      </w:r>
      <w:r w:rsidRPr="00AE283F">
        <w:rPr>
          <w:lang w:val="en-GB"/>
        </w:rPr>
        <w:t xml:space="preserve">, using the </w:t>
      </w:r>
      <w:r w:rsidR="007720E7">
        <w:rPr>
          <w:lang w:val="en-GB"/>
        </w:rPr>
        <w:t>relevant</w:t>
      </w:r>
      <w:r w:rsidRPr="00AE283F">
        <w:rPr>
          <w:lang w:val="en-GB"/>
        </w:rPr>
        <w:t xml:space="preserve"> density. The calculated value is then automatically populated in the </w:t>
      </w:r>
      <w:r w:rsidRPr="00AE283F">
        <w:rPr>
          <w:b/>
          <w:bCs/>
          <w:lang w:val="en-GB"/>
        </w:rPr>
        <w:t>Quantity (CNQT)</w:t>
      </w:r>
      <w:r w:rsidRPr="00AE283F">
        <w:rPr>
          <w:lang w:val="en-GB"/>
        </w:rPr>
        <w:t xml:space="preserve"> field.</w:t>
      </w:r>
    </w:p>
    <w:p w14:paraId="3BEEB162" w14:textId="3CC9F236" w:rsidR="00D63944" w:rsidRPr="00D63944" w:rsidRDefault="00582AA3" w:rsidP="00522E67">
      <w:pPr>
        <w:pStyle w:val="4aH4"/>
      </w:pPr>
      <w:bookmarkStart w:id="10" w:name="_Toc242815271"/>
      <w:r>
        <w:t xml:space="preserve">Below is the sequence </w:t>
      </w:r>
      <w:r w:rsidR="00840229">
        <w:t>in</w:t>
      </w:r>
      <w:r>
        <w:t xml:space="preserve"> which APIs </w:t>
      </w:r>
      <w:r w:rsidR="00840229">
        <w:t xml:space="preserve">are </w:t>
      </w:r>
      <w:r>
        <w:t>to be executed</w:t>
      </w:r>
      <w:r w:rsidR="002A5461">
        <w:t>.</w:t>
      </w:r>
      <w:bookmarkEnd w:id="10"/>
    </w:p>
    <w:p w14:paraId="0D54AF08" w14:textId="137B3195" w:rsidR="0001103D" w:rsidRDefault="00840229" w:rsidP="001C4C4E">
      <w:pPr>
        <w:pStyle w:val="5aH5"/>
      </w:pPr>
      <w:r>
        <w:t>Step</w:t>
      </w:r>
      <w:r w:rsidR="005E280D" w:rsidRPr="00C01CA7">
        <w:t xml:space="preserve"> 01: </w:t>
      </w:r>
      <w:r w:rsidR="0001103D">
        <w:t xml:space="preserve">Retrieve </w:t>
      </w:r>
      <w:r w:rsidR="008B2E17">
        <w:t xml:space="preserve">the </w:t>
      </w:r>
      <w:r w:rsidR="0001103D">
        <w:t>item type against the product code</w:t>
      </w:r>
      <w:r w:rsidR="000F4414">
        <w:t>.</w:t>
      </w:r>
    </w:p>
    <w:p w14:paraId="51274FD1" w14:textId="0CEC6ABB" w:rsidR="000F4414" w:rsidRDefault="000F4414" w:rsidP="000F441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9F2907">
        <w:rPr>
          <w:rFonts w:eastAsia="Times New Roman" w:cs="Calibri"/>
          <w:b/>
          <w:bCs/>
          <w:color w:val="000000"/>
          <w:szCs w:val="24"/>
          <w:lang w:eastAsia="en-GB"/>
        </w:rPr>
        <w:t>MMS200MI</w:t>
      </w:r>
    </w:p>
    <w:p w14:paraId="6C2DDB2A" w14:textId="7ECEBE82" w:rsidR="000F4414" w:rsidRDefault="000F4414" w:rsidP="000F441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9F2907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760"/>
        <w:gridCol w:w="869"/>
        <w:gridCol w:w="7156"/>
      </w:tblGrid>
      <w:tr w:rsidR="000F4414" w14:paraId="5414F52B" w14:textId="77777777" w:rsidTr="009F2907">
        <w:trPr>
          <w:trHeight w:val="320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DDD15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74E29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E6B6F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C7AEF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F4414" w14:paraId="3BF093BE" w14:textId="77777777" w:rsidTr="009F2907">
        <w:trPr>
          <w:trHeight w:val="320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E645D" w14:textId="77777777" w:rsidR="000F4414" w:rsidRDefault="000F4414" w:rsidP="00992AE5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D1349" w14:textId="77777777" w:rsidR="000F4414" w:rsidRDefault="000F4414" w:rsidP="00992AE5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9A6A5" w14:textId="1D93C114" w:rsidR="000F4414" w:rsidRDefault="000F4414" w:rsidP="00992AE5">
            <w:pPr>
              <w:spacing w:line="276" w:lineRule="auto"/>
              <w:jc w:val="center"/>
            </w:pPr>
            <w:r>
              <w:t>157</w:t>
            </w:r>
            <w:r w:rsidR="009F2907">
              <w:t>402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8ADA96" w14:textId="4A159BB0" w:rsidR="000F4414" w:rsidRDefault="000F4414" w:rsidP="00992AE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PM</w:t>
            </w:r>
            <w:r w:rsidR="009F2907">
              <w:rPr>
                <w:rFonts w:cs="Calibri"/>
                <w:color w:val="000000"/>
                <w:szCs w:val="24"/>
                <w:lang w:eastAsia="en-GB"/>
              </w:rPr>
              <w:t>PRNO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(</w:t>
            </w:r>
            <w:r w:rsidR="009F2907">
              <w:rPr>
                <w:rFonts w:cs="Calibri"/>
                <w:color w:val="000000"/>
                <w:szCs w:val="24"/>
                <w:lang w:eastAsia="en-GB"/>
              </w:rPr>
              <w:t>Product</w:t>
            </w:r>
            <w:r>
              <w:rPr>
                <w:rFonts w:cs="Calibri"/>
                <w:color w:val="000000"/>
                <w:szCs w:val="24"/>
                <w:lang w:eastAsia="en-GB"/>
              </w:rPr>
              <w:t xml:space="preserve"> number) in PDS002/E </w:t>
            </w:r>
            <w:r w:rsidRPr="00F350E7">
              <w:rPr>
                <w:lang w:val="en-GB"/>
              </w:rPr>
              <w:t>(MPDMAT table</w:t>
            </w:r>
            <w:r>
              <w:rPr>
                <w:lang w:val="en-GB"/>
              </w:rPr>
              <w:t>)</w:t>
            </w:r>
          </w:p>
        </w:tc>
      </w:tr>
    </w:tbl>
    <w:p w14:paraId="40BFDC58" w14:textId="095F9553" w:rsidR="000F4414" w:rsidRDefault="000F4414" w:rsidP="000F4414">
      <w:pPr>
        <w:pStyle w:val="Caption"/>
      </w:pPr>
      <w:bookmarkStart w:id="11" w:name="_Ref23822619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802DF">
        <w:rPr>
          <w:noProof/>
        </w:rPr>
        <w:t>1</w:t>
      </w:r>
      <w:r>
        <w:fldChar w:fldCharType="end"/>
      </w:r>
      <w:bookmarkEnd w:id="11"/>
      <w:r>
        <w:t>:</w:t>
      </w:r>
      <w:r w:rsidR="00F12D77">
        <w:t xml:space="preserve"> Inputs to r</w:t>
      </w:r>
      <w:r w:rsidR="00694911">
        <w:t xml:space="preserve">etrieve the item type against the </w:t>
      </w:r>
      <w:r w:rsidR="00F12D77">
        <w:t>IBC code</w:t>
      </w:r>
    </w:p>
    <w:p w14:paraId="1B74E7A6" w14:textId="168D7DDE" w:rsidR="000F4414" w:rsidRDefault="000F4414" w:rsidP="000F441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F12D77">
        <w:rPr>
          <w:lang w:val="en-GB" w:eastAsia="en-US"/>
        </w:rPr>
        <w:t xml:space="preserve"> </w:t>
      </w:r>
      <w:r w:rsidR="00F12D77">
        <w:rPr>
          <w:lang w:val="en-GB" w:eastAsia="en-US"/>
        </w:rPr>
        <w:fldChar w:fldCharType="begin"/>
      </w:r>
      <w:r w:rsidR="00F12D77">
        <w:rPr>
          <w:lang w:val="en-GB" w:eastAsia="en-US"/>
        </w:rPr>
        <w:instrText xml:space="preserve"> REF _Ref238226192 \h </w:instrText>
      </w:r>
      <w:r w:rsidR="00F12D77">
        <w:rPr>
          <w:lang w:val="en-GB" w:eastAsia="en-US"/>
        </w:rPr>
      </w:r>
      <w:r w:rsidR="00F12D77">
        <w:rPr>
          <w:lang w:val="en-GB" w:eastAsia="en-US"/>
        </w:rPr>
        <w:fldChar w:fldCharType="separate"/>
      </w:r>
      <w:r w:rsidR="00A802DF">
        <w:t xml:space="preserve">Table </w:t>
      </w:r>
      <w:r w:rsidR="00A802DF">
        <w:rPr>
          <w:noProof/>
        </w:rPr>
        <w:t>1</w:t>
      </w:r>
      <w:r w:rsidR="00F12D77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6EE79050" w14:textId="77777777" w:rsidR="000F4414" w:rsidRPr="00CA352A" w:rsidRDefault="000F4414" w:rsidP="000F4414">
      <w:pPr>
        <w:rPr>
          <w:lang w:val="en-GB" w:eastAsia="en-US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0F4414" w14:paraId="5B5A2453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83211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58A53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844F4" w14:textId="77777777" w:rsidR="000F4414" w:rsidRDefault="000F441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0F4414" w14:paraId="110C4CE7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05C45" w14:textId="490AA0C2" w:rsidR="000F4414" w:rsidRDefault="00694911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08DEB" w14:textId="58371E94" w:rsidR="000F4414" w:rsidRDefault="00694911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615BD1" w14:textId="2652DAE7" w:rsidR="000F4414" w:rsidRDefault="00694911" w:rsidP="00992AE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Z11</w:t>
            </w:r>
          </w:p>
        </w:tc>
      </w:tr>
      <w:tr w:rsidR="000507BD" w14:paraId="655C8F38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3FB49" w14:textId="7E523195" w:rsidR="000507BD" w:rsidRPr="00A802DF" w:rsidRDefault="000507BD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A802D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Unit of Measure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8C245E" w14:textId="74C5376E" w:rsidR="000507BD" w:rsidRPr="00A802DF" w:rsidRDefault="000507BD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A802D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UNMS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C05F1" w14:textId="4BC94C06" w:rsidR="000507BD" w:rsidRPr="00A802DF" w:rsidRDefault="005513A4" w:rsidP="00992AE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A802DF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KG</w:t>
            </w:r>
          </w:p>
        </w:tc>
      </w:tr>
    </w:tbl>
    <w:p w14:paraId="3A235568" w14:textId="21FFA6EC" w:rsidR="000F4414" w:rsidRDefault="000F4414" w:rsidP="00F12D77">
      <w:pPr>
        <w:pStyle w:val="Caption"/>
      </w:pPr>
      <w:bookmarkStart w:id="12" w:name="_Ref23822621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802DF">
        <w:rPr>
          <w:noProof/>
        </w:rPr>
        <w:t>2</w:t>
      </w:r>
      <w:r>
        <w:fldChar w:fldCharType="end"/>
      </w:r>
      <w:bookmarkEnd w:id="12"/>
      <w:r>
        <w:t xml:space="preserve">: </w:t>
      </w:r>
      <w:r w:rsidR="00F12D77">
        <w:t>Item type for the IBC code</w:t>
      </w:r>
    </w:p>
    <w:p w14:paraId="7ECDE683" w14:textId="303066C3" w:rsidR="00E11C26" w:rsidRPr="00E11C26" w:rsidRDefault="00E11C26" w:rsidP="00E11C26">
      <w:pPr>
        <w:rPr>
          <w:lang w:val="en-GB" w:eastAsia="en-US"/>
        </w:rPr>
      </w:pPr>
      <w:r>
        <w:rPr>
          <w:lang w:val="en-GB" w:eastAsia="en-US"/>
        </w:rPr>
        <w:t xml:space="preserve">If output retrieved from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_Ref238226210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A802DF">
        <w:t xml:space="preserve">Table </w:t>
      </w:r>
      <w:r w:rsidR="00A802DF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 xml:space="preserve"> is ‘Z11’ continue to </w:t>
      </w:r>
      <w:r w:rsidRPr="00E11C26">
        <w:rPr>
          <w:sz w:val="24"/>
        </w:rPr>
        <w:t>Step 02</w:t>
      </w:r>
      <w:r w:rsidR="001D5342">
        <w:rPr>
          <w:sz w:val="24"/>
        </w:rPr>
        <w:t xml:space="preserve"> or </w:t>
      </w:r>
      <w:r w:rsidR="001D5342" w:rsidRPr="00E11C26">
        <w:rPr>
          <w:sz w:val="24"/>
        </w:rPr>
        <w:t>Step 0</w:t>
      </w:r>
      <w:r w:rsidR="001D5342">
        <w:rPr>
          <w:sz w:val="24"/>
        </w:rPr>
        <w:t>3</w:t>
      </w:r>
      <w:r>
        <w:rPr>
          <w:lang w:val="en-GB" w:eastAsia="en-US"/>
        </w:rPr>
        <w:t>, else stop the process.</w:t>
      </w:r>
    </w:p>
    <w:p w14:paraId="5C9CF12E" w14:textId="0E68F929" w:rsidR="00A04151" w:rsidRDefault="00F12D77" w:rsidP="001C4C4E">
      <w:pPr>
        <w:pStyle w:val="5aH5"/>
      </w:pPr>
      <w:r>
        <w:t xml:space="preserve">Step 02: </w:t>
      </w:r>
      <w:r w:rsidR="005513A4">
        <w:t xml:space="preserve">UNMS retrieved </w:t>
      </w:r>
      <w:r w:rsidR="005513A4">
        <w:rPr>
          <w:lang w:val="en-GB" w:eastAsia="en-US"/>
        </w:rPr>
        <w:t xml:space="preserve">from </w:t>
      </w:r>
      <w:r w:rsidR="005513A4">
        <w:rPr>
          <w:lang w:val="en-GB" w:eastAsia="en-US"/>
        </w:rPr>
        <w:fldChar w:fldCharType="begin"/>
      </w:r>
      <w:r w:rsidR="005513A4">
        <w:rPr>
          <w:lang w:val="en-GB" w:eastAsia="en-US"/>
        </w:rPr>
        <w:instrText xml:space="preserve"> REF _Ref238226210 \h </w:instrText>
      </w:r>
      <w:r w:rsidR="005513A4">
        <w:rPr>
          <w:lang w:val="en-GB" w:eastAsia="en-US"/>
        </w:rPr>
      </w:r>
      <w:r w:rsidR="005513A4">
        <w:rPr>
          <w:lang w:val="en-GB" w:eastAsia="en-US"/>
        </w:rPr>
        <w:fldChar w:fldCharType="separate"/>
      </w:r>
      <w:r w:rsidR="00A802DF">
        <w:t xml:space="preserve">Table </w:t>
      </w:r>
      <w:r w:rsidR="00A802DF">
        <w:rPr>
          <w:noProof/>
        </w:rPr>
        <w:t>2</w:t>
      </w:r>
      <w:r w:rsidR="005513A4">
        <w:rPr>
          <w:lang w:val="en-GB" w:eastAsia="en-US"/>
        </w:rPr>
        <w:fldChar w:fldCharType="end"/>
      </w:r>
      <w:r w:rsidR="005513A4">
        <w:rPr>
          <w:lang w:val="en-GB" w:eastAsia="en-US"/>
        </w:rPr>
        <w:t xml:space="preserve"> is </w:t>
      </w:r>
      <w:r w:rsidR="002072EF">
        <w:rPr>
          <w:lang w:val="en-GB" w:eastAsia="en-US"/>
        </w:rPr>
        <w:t>KG</w:t>
      </w:r>
    </w:p>
    <w:p w14:paraId="2E1F3890" w14:textId="02BD680D" w:rsidR="005E280D" w:rsidRDefault="002C3ACC" w:rsidP="001C4C4E">
      <w:pPr>
        <w:pStyle w:val="5aH5"/>
      </w:pPr>
      <w:r>
        <w:t xml:space="preserve">Step 02.01: </w:t>
      </w:r>
      <w:r w:rsidR="0089699B">
        <w:t xml:space="preserve">Calculate the recipe consumption </w:t>
      </w:r>
      <w:r w:rsidR="00BA4488">
        <w:t>in Liters</w:t>
      </w:r>
      <w:r w:rsidR="00683EEC">
        <w:t>.</w:t>
      </w:r>
    </w:p>
    <w:p w14:paraId="50B9CEA2" w14:textId="31FB29E3" w:rsidR="00D876E6" w:rsidRDefault="00D876E6" w:rsidP="00D876E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338F8A5" w14:textId="1BAAC87E" w:rsidR="00D876E6" w:rsidRDefault="00D876E6" w:rsidP="00D876E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Transaction: Convert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760"/>
        <w:gridCol w:w="869"/>
        <w:gridCol w:w="7156"/>
      </w:tblGrid>
      <w:tr w:rsidR="00D876E6" w14:paraId="64641ADE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7729C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4AC02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79155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F4418" w14:textId="77777777" w:rsidR="00D876E6" w:rsidRDefault="00D876E6" w:rsidP="009003C2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76E6" w14:paraId="2E8F2FC0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7A1CB" w14:textId="13DFDDA4" w:rsidR="00D876E6" w:rsidRDefault="00E72DB4" w:rsidP="009003C2">
            <w:pPr>
              <w:spacing w:line="276" w:lineRule="auto"/>
              <w:jc w:val="center"/>
            </w:pPr>
            <w:r>
              <w:t>Item Number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6DF34" w14:textId="06D98524" w:rsidR="00D876E6" w:rsidRDefault="00E72DB4" w:rsidP="009003C2">
            <w:pPr>
              <w:spacing w:line="276" w:lineRule="auto"/>
              <w:jc w:val="center"/>
            </w:pPr>
            <w:r>
              <w:t>ITNO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DD4D7" w14:textId="6EBD0DAA" w:rsidR="00D876E6" w:rsidRDefault="00BD5B97" w:rsidP="009003C2">
            <w:pPr>
              <w:spacing w:line="276" w:lineRule="auto"/>
              <w:jc w:val="center"/>
            </w:pPr>
            <w:r>
              <w:t>157006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AF4D3" w14:textId="0EA6AD17" w:rsidR="00D876E6" w:rsidRDefault="009A626B" w:rsidP="009003C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PMMTNO (</w:t>
            </w:r>
            <w:r w:rsidR="00AE6116">
              <w:rPr>
                <w:rFonts w:cs="Calibri"/>
                <w:color w:val="000000"/>
                <w:szCs w:val="24"/>
                <w:lang w:eastAsia="en-GB"/>
              </w:rPr>
              <w:t xml:space="preserve">Recipe/ </w:t>
            </w:r>
            <w:r>
              <w:rPr>
                <w:rFonts w:cs="Calibri"/>
                <w:color w:val="000000"/>
                <w:szCs w:val="24"/>
                <w:lang w:eastAsia="en-GB"/>
              </w:rPr>
              <w:t>Component number) in PDS002/E</w:t>
            </w:r>
            <w:r w:rsidR="00F350E7">
              <w:rPr>
                <w:rFonts w:cs="Calibri"/>
                <w:color w:val="000000"/>
                <w:szCs w:val="24"/>
                <w:lang w:eastAsia="en-GB"/>
              </w:rPr>
              <w:t xml:space="preserve"> </w:t>
            </w:r>
            <w:r w:rsidR="00F350E7" w:rsidRPr="00F350E7">
              <w:rPr>
                <w:lang w:val="en-GB"/>
              </w:rPr>
              <w:t>(MPDMAT table</w:t>
            </w:r>
            <w:r w:rsidR="00F350E7">
              <w:rPr>
                <w:lang w:val="en-GB"/>
              </w:rPr>
              <w:t>)</w:t>
            </w:r>
          </w:p>
        </w:tc>
      </w:tr>
      <w:tr w:rsidR="00D876E6" w14:paraId="1B15E87B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79E35" w14:textId="27E88BB0" w:rsidR="00D876E6" w:rsidRDefault="002B208D" w:rsidP="009003C2">
            <w:pPr>
              <w:spacing w:line="276" w:lineRule="auto"/>
              <w:jc w:val="center"/>
            </w:pPr>
            <w:r>
              <w:t>Q</w:t>
            </w:r>
            <w:r w:rsidR="000530ED">
              <w:t>uantity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D3FB3" w14:textId="5655007C" w:rsidR="00D876E6" w:rsidRDefault="000530ED" w:rsidP="009003C2">
            <w:pPr>
              <w:spacing w:line="276" w:lineRule="auto"/>
              <w:jc w:val="center"/>
            </w:pPr>
            <w:r>
              <w:t>ORQT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1BE2C" w14:textId="7C9AFC71" w:rsidR="00D876E6" w:rsidRDefault="00BA4488" w:rsidP="009003C2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D97978" w14:textId="5DAAC36F" w:rsidR="00D876E6" w:rsidRPr="001400FD" w:rsidRDefault="00BA4488" w:rsidP="009003C2">
            <w:pPr>
              <w:keepNext/>
              <w:spacing w:line="276" w:lineRule="auto"/>
              <w:jc w:val="center"/>
            </w:pPr>
            <w:r>
              <w:t>Hardcode</w:t>
            </w:r>
            <w:r w:rsidR="000F225A">
              <w:t>d value</w:t>
            </w:r>
          </w:p>
        </w:tc>
      </w:tr>
      <w:tr w:rsidR="00D876E6" w14:paraId="1FD2AF40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848223" w14:textId="60DA2528" w:rsidR="00D876E6" w:rsidRDefault="005179CA" w:rsidP="009003C2">
            <w:pPr>
              <w:spacing w:line="276" w:lineRule="auto"/>
              <w:jc w:val="center"/>
            </w:pPr>
            <w:r>
              <w:t>From U/M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14F2F" w14:textId="46E7105D" w:rsidR="00D876E6" w:rsidRDefault="005179CA" w:rsidP="009003C2">
            <w:pPr>
              <w:spacing w:line="276" w:lineRule="auto"/>
              <w:jc w:val="center"/>
            </w:pPr>
            <w:r>
              <w:t>UNM1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78914" w14:textId="34B826DD" w:rsidR="00D876E6" w:rsidRDefault="005179CA" w:rsidP="009003C2">
            <w:pPr>
              <w:spacing w:line="276" w:lineRule="auto"/>
              <w:jc w:val="center"/>
            </w:pPr>
            <w:r>
              <w:t>KG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29749" w14:textId="05759D05" w:rsidR="00D876E6" w:rsidRPr="00E8520E" w:rsidRDefault="005179CA" w:rsidP="009003C2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t>Hardcode</w:t>
            </w:r>
            <w:r w:rsidR="00A26D6C">
              <w:t xml:space="preserve"> to KG</w:t>
            </w:r>
          </w:p>
        </w:tc>
      </w:tr>
      <w:tr w:rsidR="00D876E6" w14:paraId="085784B9" w14:textId="77777777" w:rsidTr="009003C2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9FB05" w14:textId="05EFEAF4" w:rsidR="00D876E6" w:rsidRDefault="005179CA" w:rsidP="009003C2">
            <w:pPr>
              <w:spacing w:line="276" w:lineRule="auto"/>
              <w:jc w:val="center"/>
            </w:pPr>
            <w:r>
              <w:t>To U/M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FE7AD" w14:textId="6FB4601C" w:rsidR="00D876E6" w:rsidRDefault="005179CA" w:rsidP="009003C2">
            <w:pPr>
              <w:spacing w:line="276" w:lineRule="auto"/>
              <w:jc w:val="center"/>
            </w:pPr>
            <w:r>
              <w:t>UNM2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7B13C" w14:textId="7EEB1A4C" w:rsidR="00D876E6" w:rsidRDefault="005179CA" w:rsidP="009003C2">
            <w:pPr>
              <w:spacing w:line="276" w:lineRule="auto"/>
              <w:jc w:val="center"/>
            </w:pPr>
            <w:r>
              <w:t>L</w:t>
            </w:r>
          </w:p>
        </w:tc>
        <w:tc>
          <w:tcPr>
            <w:tcW w:w="7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73F63" w14:textId="758AFACB" w:rsidR="00D876E6" w:rsidRDefault="00A26D6C" w:rsidP="002A5461">
            <w:pPr>
              <w:keepNext/>
              <w:spacing w:line="276" w:lineRule="auto"/>
              <w:jc w:val="center"/>
            </w:pPr>
            <w:r>
              <w:t>Hardcode to L</w:t>
            </w:r>
          </w:p>
        </w:tc>
      </w:tr>
    </w:tbl>
    <w:p w14:paraId="3062934D" w14:textId="4F4F2349" w:rsidR="00D876E6" w:rsidRDefault="002A5461" w:rsidP="002A5461">
      <w:pPr>
        <w:pStyle w:val="Caption"/>
      </w:pPr>
      <w:bookmarkStart w:id="13" w:name="_Ref238225748"/>
      <w:r>
        <w:t xml:space="preserve">Table </w:t>
      </w:r>
      <w:r w:rsidR="00131F8C">
        <w:fldChar w:fldCharType="begin"/>
      </w:r>
      <w:r w:rsidR="00131F8C">
        <w:instrText xml:space="preserve"> SEQ Table \* ARABIC </w:instrText>
      </w:r>
      <w:r w:rsidR="00131F8C">
        <w:fldChar w:fldCharType="separate"/>
      </w:r>
      <w:r w:rsidR="00A802DF">
        <w:rPr>
          <w:noProof/>
        </w:rPr>
        <w:t>3</w:t>
      </w:r>
      <w:r w:rsidR="00131F8C">
        <w:fldChar w:fldCharType="end"/>
      </w:r>
      <w:bookmarkEnd w:id="13"/>
      <w:r>
        <w:t>: KG to L conversion for the recipe code</w:t>
      </w:r>
    </w:p>
    <w:p w14:paraId="1E529AD0" w14:textId="67B735DA" w:rsidR="00736752" w:rsidRDefault="00736752" w:rsidP="00736752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9689A">
        <w:rPr>
          <w:lang w:val="en-GB" w:eastAsia="en-US"/>
        </w:rPr>
        <w:t xml:space="preserve"> </w:t>
      </w:r>
      <w:r w:rsidR="0039689A">
        <w:rPr>
          <w:lang w:val="en-GB" w:eastAsia="en-US"/>
        </w:rPr>
        <w:fldChar w:fldCharType="begin"/>
      </w:r>
      <w:r w:rsidR="0039689A">
        <w:rPr>
          <w:lang w:val="en-GB" w:eastAsia="en-US"/>
        </w:rPr>
        <w:instrText xml:space="preserve"> REF _Ref238225748 \h </w:instrText>
      </w:r>
      <w:r w:rsidR="0039689A">
        <w:rPr>
          <w:lang w:val="en-GB" w:eastAsia="en-US"/>
        </w:rPr>
      </w:r>
      <w:r w:rsidR="0039689A">
        <w:rPr>
          <w:lang w:val="en-GB" w:eastAsia="en-US"/>
        </w:rPr>
        <w:fldChar w:fldCharType="separate"/>
      </w:r>
      <w:r w:rsidR="00A802DF">
        <w:t xml:space="preserve">Table </w:t>
      </w:r>
      <w:r w:rsidR="00A802DF">
        <w:rPr>
          <w:noProof/>
        </w:rPr>
        <w:t>3</w:t>
      </w:r>
      <w:r w:rsidR="0039689A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6209D156" w14:textId="77777777" w:rsidR="00736752" w:rsidRPr="00CA352A" w:rsidRDefault="00736752" w:rsidP="00736752">
      <w:pPr>
        <w:rPr>
          <w:lang w:val="en-GB" w:eastAsia="en-US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36752" w14:paraId="4E365B56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B0BDCA" w14:textId="77777777" w:rsidR="00736752" w:rsidRDefault="00736752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DB749" w14:textId="77777777" w:rsidR="00736752" w:rsidRDefault="00736752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D619B" w14:textId="77777777" w:rsidR="00736752" w:rsidRDefault="00736752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36752" w14:paraId="228542E8" w14:textId="77777777" w:rsidTr="00992AE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ADEE4" w14:textId="12CCC78B" w:rsidR="00736752" w:rsidRDefault="002B208D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Calculated 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2592D7" w14:textId="55E8CDB4" w:rsidR="00736752" w:rsidRDefault="00131F8C" w:rsidP="00992AE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ORQT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F1CEB" w14:textId="1347DBFC" w:rsidR="00736752" w:rsidRDefault="00131F8C" w:rsidP="00131F8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31F8C">
              <w:rPr>
                <w:rFonts w:cs="Calibri"/>
                <w:color w:val="000000"/>
                <w:szCs w:val="24"/>
                <w:lang w:eastAsia="en-GB"/>
              </w:rPr>
              <w:t>0.8928</w:t>
            </w:r>
          </w:p>
        </w:tc>
      </w:tr>
    </w:tbl>
    <w:p w14:paraId="7A3B2663" w14:textId="689CEEA4" w:rsidR="000360F8" w:rsidRDefault="00131F8C" w:rsidP="00131F8C">
      <w:pPr>
        <w:pStyle w:val="Caption"/>
      </w:pPr>
      <w:bookmarkStart w:id="14" w:name="_Ref2382257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802DF">
        <w:rPr>
          <w:noProof/>
        </w:rPr>
        <w:t>4</w:t>
      </w:r>
      <w:r>
        <w:fldChar w:fldCharType="end"/>
      </w:r>
      <w:bookmarkEnd w:id="14"/>
      <w:r>
        <w:t>: Retrieve the quantity in Liters for a consumption quantity of a KG</w:t>
      </w:r>
    </w:p>
    <w:p w14:paraId="1E5ADA04" w14:textId="04D2B90A" w:rsidR="00302807" w:rsidRDefault="00302807" w:rsidP="00302807">
      <w:pPr>
        <w:pStyle w:val="5aH5"/>
      </w:pPr>
      <w:r w:rsidRPr="00302807">
        <w:t>Step 0</w:t>
      </w:r>
      <w:r w:rsidR="00745404">
        <w:t>2.02</w:t>
      </w:r>
      <w:r w:rsidRPr="00302807">
        <w:t xml:space="preserve">: Update quantity against the </w:t>
      </w:r>
      <w:r w:rsidR="00492B67">
        <w:t xml:space="preserve">recipe/ </w:t>
      </w:r>
      <w:r w:rsidRPr="00302807">
        <w:t>component.</w:t>
      </w:r>
    </w:p>
    <w:p w14:paraId="3FDD0018" w14:textId="6B50E7DB" w:rsidR="005F3654" w:rsidRDefault="005F3654" w:rsidP="005F365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1C5969A5" w14:textId="5BC67655" w:rsidR="005F3654" w:rsidRDefault="005F3654" w:rsidP="005F36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 xml:space="preserve">Transaction: </w:t>
      </w:r>
      <w:r w:rsidR="00B948AE" w:rsidRPr="00B948AE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726"/>
        <w:gridCol w:w="869"/>
        <w:gridCol w:w="7189"/>
      </w:tblGrid>
      <w:tr w:rsidR="005F3654" w14:paraId="50F4ED86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369903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8D92A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FE843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E4189" w14:textId="77777777" w:rsidR="005F3654" w:rsidRDefault="005F3654" w:rsidP="00992AE5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F3654" w14:paraId="6A1AA4C1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915D4" w14:textId="46C4325E" w:rsidR="005F3654" w:rsidRDefault="00B948AE" w:rsidP="00992AE5">
            <w:pPr>
              <w:spacing w:line="276" w:lineRule="auto"/>
              <w:jc w:val="center"/>
            </w:pPr>
            <w:r>
              <w:t>Facility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7524A" w14:textId="085D2FDC" w:rsidR="005F3654" w:rsidRDefault="00B948AE" w:rsidP="00992AE5">
            <w:pPr>
              <w:spacing w:line="276" w:lineRule="auto"/>
              <w:jc w:val="center"/>
            </w:pPr>
            <w:r>
              <w:t>FACI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A66B" w14:textId="495E8B1F" w:rsidR="005F3654" w:rsidRDefault="00B948AE" w:rsidP="00992AE5">
            <w:pPr>
              <w:spacing w:line="276" w:lineRule="auto"/>
              <w:jc w:val="center"/>
            </w:pPr>
            <w:r>
              <w:t>SB1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1FEE" w14:textId="11F8815C" w:rsidR="005F3654" w:rsidRDefault="00B948AE" w:rsidP="00992AE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5F3654" w:rsidRPr="00F350E7" w14:paraId="65B2876B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8244" w14:textId="5C68D8FF" w:rsidR="005F3654" w:rsidRDefault="00B948AE" w:rsidP="00992AE5">
            <w:pPr>
              <w:spacing w:line="276" w:lineRule="auto"/>
              <w:jc w:val="center"/>
            </w:pPr>
            <w:r>
              <w:t>Product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531BD" w14:textId="612802C9" w:rsidR="005F3654" w:rsidRDefault="00B948AE" w:rsidP="00992AE5">
            <w:pPr>
              <w:spacing w:line="276" w:lineRule="auto"/>
              <w:jc w:val="center"/>
            </w:pPr>
            <w:r>
              <w:t>PRNO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71DAA1" w14:textId="1C3A5C8F" w:rsidR="005F3654" w:rsidRDefault="00CF212F" w:rsidP="00992AE5">
            <w:pPr>
              <w:spacing w:line="276" w:lineRule="auto"/>
              <w:jc w:val="center"/>
            </w:pPr>
            <w:r w:rsidRPr="00CF212F">
              <w:t>157402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D2A74" w14:textId="644F63C2" w:rsidR="005F3654" w:rsidRPr="00F350E7" w:rsidRDefault="00CF212F" w:rsidP="00992AE5">
            <w:pPr>
              <w:keepNext/>
              <w:spacing w:line="276" w:lineRule="auto"/>
              <w:jc w:val="center"/>
              <w:rPr>
                <w:lang w:val="en-GB"/>
              </w:rPr>
            </w:pPr>
            <w:r w:rsidRPr="00F350E7">
              <w:rPr>
                <w:lang w:val="en-GB"/>
              </w:rPr>
              <w:t>PMPRNO in PDS002/E</w:t>
            </w:r>
            <w:r w:rsidR="00F350E7" w:rsidRPr="00F350E7">
              <w:rPr>
                <w:lang w:val="en-GB"/>
              </w:rPr>
              <w:t xml:space="preserve"> (MPDMAT table</w:t>
            </w:r>
            <w:r w:rsidR="00F350E7">
              <w:rPr>
                <w:lang w:val="en-GB"/>
              </w:rPr>
              <w:t>)</w:t>
            </w:r>
          </w:p>
        </w:tc>
      </w:tr>
      <w:tr w:rsidR="005F3654" w14:paraId="160DD8AA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20790" w14:textId="067E84A1" w:rsidR="005F3654" w:rsidRDefault="00E27DD3" w:rsidP="00992AE5">
            <w:pPr>
              <w:spacing w:line="276" w:lineRule="auto"/>
              <w:jc w:val="center"/>
            </w:pPr>
            <w:r>
              <w:t>Structure Ty</w:t>
            </w:r>
            <w:r w:rsidR="006428AB">
              <w:t>pe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8E42C" w14:textId="3ECE2E31" w:rsidR="005F3654" w:rsidRDefault="006428AB" w:rsidP="00992AE5">
            <w:pPr>
              <w:spacing w:line="276" w:lineRule="auto"/>
              <w:jc w:val="center"/>
            </w:pPr>
            <w:r>
              <w:t>STRT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86430C" w14:textId="4AA4E363" w:rsidR="005F3654" w:rsidRDefault="006428AB" w:rsidP="00992AE5">
            <w:pPr>
              <w:spacing w:line="276" w:lineRule="auto"/>
              <w:jc w:val="center"/>
            </w:pPr>
            <w:r>
              <w:t>001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C7261B" w14:textId="1BDAEB9F" w:rsidR="005F3654" w:rsidRPr="00E8520E" w:rsidRDefault="006428AB" w:rsidP="00992AE5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t>PMSTRT in PDS002/E</w:t>
            </w:r>
            <w:r w:rsidR="00F350E7">
              <w:t xml:space="preserve"> </w:t>
            </w:r>
            <w:r w:rsidR="00F350E7" w:rsidRPr="00F350E7">
              <w:rPr>
                <w:lang w:val="en-GB"/>
              </w:rPr>
              <w:t>(MPDMAT table</w:t>
            </w:r>
            <w:r w:rsidR="00F350E7">
              <w:rPr>
                <w:lang w:val="en-GB"/>
              </w:rPr>
              <w:t>)</w:t>
            </w:r>
          </w:p>
        </w:tc>
      </w:tr>
      <w:tr w:rsidR="005F3654" w14:paraId="54C320D6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DB92A" w14:textId="3BB6A0CE" w:rsidR="005F3654" w:rsidRDefault="00F350E7" w:rsidP="00992AE5">
            <w:pPr>
              <w:spacing w:line="276" w:lineRule="auto"/>
              <w:jc w:val="center"/>
            </w:pPr>
            <w:r>
              <w:t>Sequence number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F55E11" w14:textId="64903D4C" w:rsidR="005F3654" w:rsidRDefault="00606156" w:rsidP="00992AE5">
            <w:pPr>
              <w:spacing w:line="276" w:lineRule="auto"/>
              <w:jc w:val="center"/>
            </w:pPr>
            <w:r>
              <w:t>MSEQ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269BE7" w14:textId="0BBCEEF7" w:rsidR="005F3654" w:rsidRDefault="00F350E7" w:rsidP="00992AE5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37ABB5" w14:textId="36B8247B" w:rsidR="005F3654" w:rsidRDefault="00F350E7" w:rsidP="00992AE5">
            <w:pPr>
              <w:keepNext/>
              <w:spacing w:line="276" w:lineRule="auto"/>
              <w:jc w:val="center"/>
            </w:pPr>
            <w:r>
              <w:t xml:space="preserve">PMMSEQ in PDS002/E </w:t>
            </w:r>
            <w:r w:rsidRPr="00F350E7">
              <w:rPr>
                <w:lang w:val="en-GB"/>
              </w:rPr>
              <w:t>(MPDMAT table</w:t>
            </w:r>
            <w:r>
              <w:rPr>
                <w:lang w:val="en-GB"/>
              </w:rPr>
              <w:t>)</w:t>
            </w:r>
          </w:p>
        </w:tc>
      </w:tr>
      <w:tr w:rsidR="008B54E0" w14:paraId="0D315434" w14:textId="77777777" w:rsidTr="008B54E0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C6DE9" w14:textId="08D0FBB7" w:rsidR="008B54E0" w:rsidRDefault="008920FA" w:rsidP="00992AE5">
            <w:pPr>
              <w:spacing w:line="276" w:lineRule="auto"/>
              <w:jc w:val="center"/>
            </w:pPr>
            <w:r>
              <w:t>Quantity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141D6" w14:textId="560B7B8C" w:rsidR="008B54E0" w:rsidRDefault="00F3004C" w:rsidP="00992AE5">
            <w:pPr>
              <w:spacing w:line="276" w:lineRule="auto"/>
              <w:jc w:val="center"/>
            </w:pPr>
            <w:r>
              <w:t>CNQT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077F70" w14:textId="4B76E7C8" w:rsidR="008B54E0" w:rsidRDefault="00F3004C" w:rsidP="00992AE5">
            <w:pPr>
              <w:spacing w:line="276" w:lineRule="auto"/>
              <w:jc w:val="center"/>
            </w:pPr>
            <w:r w:rsidRPr="00131F8C">
              <w:rPr>
                <w:rFonts w:cs="Calibri"/>
                <w:color w:val="000000"/>
                <w:szCs w:val="24"/>
                <w:lang w:eastAsia="en-GB"/>
              </w:rPr>
              <w:t>0.8928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0DD95" w14:textId="2E63FDBA" w:rsidR="008B54E0" w:rsidRDefault="00F3004C" w:rsidP="00992AE5">
            <w:pPr>
              <w:keepNext/>
              <w:spacing w:line="276" w:lineRule="auto"/>
              <w:jc w:val="center"/>
            </w:pPr>
            <w:r>
              <w:t xml:space="preserve">Calculated quantity in </w:t>
            </w:r>
            <w:r w:rsidR="00F16F1E">
              <w:fldChar w:fldCharType="begin"/>
            </w:r>
            <w:r w:rsidR="00F16F1E">
              <w:instrText xml:space="preserve"> REF _Ref238225703 \h </w:instrText>
            </w:r>
            <w:r w:rsidR="00F16F1E">
              <w:fldChar w:fldCharType="separate"/>
            </w:r>
            <w:r w:rsidR="00A802DF">
              <w:t xml:space="preserve">Table </w:t>
            </w:r>
            <w:r w:rsidR="00A802DF">
              <w:rPr>
                <w:noProof/>
              </w:rPr>
              <w:t>4</w:t>
            </w:r>
            <w:r w:rsidR="00F16F1E">
              <w:fldChar w:fldCharType="end"/>
            </w:r>
          </w:p>
        </w:tc>
      </w:tr>
    </w:tbl>
    <w:p w14:paraId="5CCF82AA" w14:textId="55970A66" w:rsidR="005F3654" w:rsidRDefault="005F3654" w:rsidP="005F3654">
      <w:pPr>
        <w:pStyle w:val="Caption"/>
      </w:pPr>
      <w:bookmarkStart w:id="15" w:name="_Ref23822560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802DF">
        <w:rPr>
          <w:noProof/>
        </w:rPr>
        <w:t>5</w:t>
      </w:r>
      <w:r>
        <w:fldChar w:fldCharType="end"/>
      </w:r>
      <w:bookmarkEnd w:id="15"/>
      <w:r>
        <w:t xml:space="preserve">: </w:t>
      </w:r>
      <w:r w:rsidR="00173BEF">
        <w:t>Update recipe consumption based on KG to L conversion</w:t>
      </w:r>
    </w:p>
    <w:p w14:paraId="7B8FB849" w14:textId="06213646" w:rsidR="00A802DF" w:rsidRPr="004255F3" w:rsidRDefault="00A802DF" w:rsidP="00A802DF">
      <w:pPr>
        <w:pStyle w:val="5aH5"/>
        <w:rPr>
          <w:highlight w:val="yellow"/>
          <w:lang w:val="en-GB" w:eastAsia="en-US"/>
        </w:rPr>
      </w:pPr>
      <w:r w:rsidRPr="004255F3">
        <w:rPr>
          <w:highlight w:val="yellow"/>
        </w:rPr>
        <w:t>Step 0</w:t>
      </w:r>
      <w:r w:rsidRPr="004255F3">
        <w:rPr>
          <w:highlight w:val="yellow"/>
        </w:rPr>
        <w:t>3</w:t>
      </w:r>
      <w:r w:rsidRPr="004255F3">
        <w:rPr>
          <w:highlight w:val="yellow"/>
        </w:rPr>
        <w:t xml:space="preserve">: UNMS retrieved </w:t>
      </w:r>
      <w:r w:rsidRPr="004255F3">
        <w:rPr>
          <w:highlight w:val="yellow"/>
          <w:lang w:val="en-GB" w:eastAsia="en-US"/>
        </w:rPr>
        <w:t xml:space="preserve">from </w:t>
      </w:r>
      <w:r w:rsidRPr="004255F3">
        <w:rPr>
          <w:highlight w:val="yellow"/>
          <w:lang w:val="en-GB" w:eastAsia="en-US"/>
        </w:rPr>
        <w:fldChar w:fldCharType="begin"/>
      </w:r>
      <w:r w:rsidRPr="004255F3">
        <w:rPr>
          <w:highlight w:val="yellow"/>
          <w:lang w:val="en-GB" w:eastAsia="en-US"/>
        </w:rPr>
        <w:instrText xml:space="preserve"> REF _Ref238226210 \h </w:instrText>
      </w:r>
      <w:r w:rsidRPr="004255F3">
        <w:rPr>
          <w:highlight w:val="yellow"/>
          <w:lang w:val="en-GB" w:eastAsia="en-US"/>
        </w:rPr>
      </w:r>
      <w:r w:rsidR="004255F3">
        <w:rPr>
          <w:highlight w:val="yellow"/>
          <w:lang w:val="en-GB" w:eastAsia="en-US"/>
        </w:rPr>
        <w:instrText xml:space="preserve"> \* MERGEFORMAT </w:instrText>
      </w:r>
      <w:r w:rsidRPr="004255F3">
        <w:rPr>
          <w:highlight w:val="yellow"/>
          <w:lang w:val="en-GB" w:eastAsia="en-US"/>
        </w:rPr>
        <w:fldChar w:fldCharType="separate"/>
      </w:r>
      <w:r w:rsidRPr="004255F3">
        <w:rPr>
          <w:highlight w:val="yellow"/>
        </w:rPr>
        <w:t xml:space="preserve">Table </w:t>
      </w:r>
      <w:r w:rsidRPr="004255F3">
        <w:rPr>
          <w:noProof/>
          <w:highlight w:val="yellow"/>
        </w:rPr>
        <w:t>2</w:t>
      </w:r>
      <w:r w:rsidRPr="004255F3">
        <w:rPr>
          <w:highlight w:val="yellow"/>
          <w:lang w:val="en-GB" w:eastAsia="en-US"/>
        </w:rPr>
        <w:fldChar w:fldCharType="end"/>
      </w:r>
      <w:r w:rsidRPr="004255F3">
        <w:rPr>
          <w:highlight w:val="yellow"/>
          <w:lang w:val="en-GB" w:eastAsia="en-US"/>
        </w:rPr>
        <w:t xml:space="preserve"> is </w:t>
      </w:r>
      <w:r w:rsidRPr="004255F3">
        <w:rPr>
          <w:highlight w:val="yellow"/>
          <w:lang w:val="en-GB" w:eastAsia="en-US"/>
        </w:rPr>
        <w:t>L</w:t>
      </w:r>
    </w:p>
    <w:p w14:paraId="0B4B7628" w14:textId="3C6B917E" w:rsidR="00A802DF" w:rsidRPr="004255F3" w:rsidRDefault="00A802DF" w:rsidP="00A802DF">
      <w:pPr>
        <w:pStyle w:val="5aH5"/>
        <w:rPr>
          <w:highlight w:val="yellow"/>
        </w:rPr>
      </w:pPr>
      <w:r w:rsidRPr="004255F3">
        <w:rPr>
          <w:highlight w:val="yellow"/>
        </w:rPr>
        <w:t>Step 0</w:t>
      </w:r>
      <w:r w:rsidRPr="004255F3">
        <w:rPr>
          <w:highlight w:val="yellow"/>
        </w:rPr>
        <w:t>3</w:t>
      </w:r>
      <w:r w:rsidRPr="004255F3">
        <w:rPr>
          <w:highlight w:val="yellow"/>
        </w:rPr>
        <w:t>.0</w:t>
      </w:r>
      <w:r w:rsidRPr="004255F3">
        <w:rPr>
          <w:highlight w:val="yellow"/>
        </w:rPr>
        <w:t>1</w:t>
      </w:r>
      <w:r w:rsidRPr="004255F3">
        <w:rPr>
          <w:highlight w:val="yellow"/>
        </w:rPr>
        <w:t>: Update quantity against the recipe/ component.</w:t>
      </w:r>
    </w:p>
    <w:p w14:paraId="6900A416" w14:textId="77777777" w:rsidR="00A802DF" w:rsidRPr="004255F3" w:rsidRDefault="00A802DF" w:rsidP="00A802D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4255F3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PDS002MI</w:t>
      </w:r>
    </w:p>
    <w:p w14:paraId="58A3CBBD" w14:textId="77777777" w:rsidR="00A802DF" w:rsidRPr="004255F3" w:rsidRDefault="00A802DF" w:rsidP="00A802D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</w:rPr>
      </w:pPr>
      <w:r w:rsidRPr="004255F3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Transaction: UpdateComponent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726"/>
        <w:gridCol w:w="869"/>
        <w:gridCol w:w="7189"/>
      </w:tblGrid>
      <w:tr w:rsidR="00A802DF" w:rsidRPr="004255F3" w14:paraId="24A5E1D6" w14:textId="77777777" w:rsidTr="0032265B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BF325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3B91FC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C2539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CC9C9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A802DF" w:rsidRPr="004255F3" w14:paraId="5397CABE" w14:textId="77777777" w:rsidTr="0032265B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D5A2F7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Facility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99780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FACI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5E50F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SB1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16F4D" w14:textId="77777777" w:rsidR="00A802DF" w:rsidRPr="004255F3" w:rsidRDefault="00A802DF" w:rsidP="0032265B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Hardcoded</w:t>
            </w:r>
          </w:p>
        </w:tc>
      </w:tr>
      <w:tr w:rsidR="00A802DF" w:rsidRPr="004255F3" w14:paraId="7F0C5E3A" w14:textId="77777777" w:rsidTr="0032265B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9B8EA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Product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78CFA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PRNO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F80D7D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157402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A625E" w14:textId="77777777" w:rsidR="00A802DF" w:rsidRPr="004255F3" w:rsidRDefault="00A802DF" w:rsidP="0032265B">
            <w:pPr>
              <w:keepNext/>
              <w:spacing w:line="276" w:lineRule="auto"/>
              <w:jc w:val="center"/>
              <w:rPr>
                <w:highlight w:val="yellow"/>
                <w:lang w:val="en-GB"/>
              </w:rPr>
            </w:pPr>
            <w:r w:rsidRPr="004255F3">
              <w:rPr>
                <w:highlight w:val="yellow"/>
                <w:lang w:val="en-GB"/>
              </w:rPr>
              <w:t>PMPRNO in PDS002/E (MPDMAT table)</w:t>
            </w:r>
          </w:p>
        </w:tc>
      </w:tr>
      <w:tr w:rsidR="00A802DF" w:rsidRPr="004255F3" w14:paraId="15937F46" w14:textId="77777777" w:rsidTr="0032265B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87CC1C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Structure Type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E1D86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STRT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F5EDE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001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7458A" w14:textId="77777777" w:rsidR="00A802DF" w:rsidRPr="004255F3" w:rsidRDefault="00A802DF" w:rsidP="0032265B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 xml:space="preserve">PMSTRT in PDS002/E </w:t>
            </w:r>
            <w:r w:rsidRPr="004255F3">
              <w:rPr>
                <w:highlight w:val="yellow"/>
                <w:lang w:val="en-GB"/>
              </w:rPr>
              <w:t>(MPDMAT table)</w:t>
            </w:r>
          </w:p>
        </w:tc>
      </w:tr>
      <w:tr w:rsidR="00A802DF" w:rsidRPr="004255F3" w14:paraId="6C94AA7C" w14:textId="77777777" w:rsidTr="0032265B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86667D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Sequence number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69CE0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MSEQ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D4AEA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7FD17E" w14:textId="77777777" w:rsidR="00A802DF" w:rsidRPr="004255F3" w:rsidRDefault="00A802DF" w:rsidP="0032265B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 xml:space="preserve">PMMSEQ in PDS002/E </w:t>
            </w:r>
            <w:r w:rsidRPr="004255F3">
              <w:rPr>
                <w:highlight w:val="yellow"/>
                <w:lang w:val="en-GB"/>
              </w:rPr>
              <w:t>(MPDMAT table)</w:t>
            </w:r>
          </w:p>
        </w:tc>
      </w:tr>
      <w:tr w:rsidR="00A802DF" w:rsidRPr="004255F3" w14:paraId="1BD3F2F6" w14:textId="77777777" w:rsidTr="0032265B">
        <w:trPr>
          <w:trHeight w:val="320"/>
        </w:trPr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D3D7A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Quantity</w:t>
            </w:r>
          </w:p>
        </w:tc>
        <w:tc>
          <w:tcPr>
            <w:tcW w:w="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C307B" w14:textId="77777777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CNQT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CE39B" w14:textId="33B2EEEF" w:rsidR="00A802DF" w:rsidRPr="004255F3" w:rsidRDefault="00A802DF" w:rsidP="0032265B">
            <w:pPr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1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9424" w14:textId="74AD5203" w:rsidR="00A802DF" w:rsidRPr="004255F3" w:rsidRDefault="00A802DF" w:rsidP="0032265B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4255F3">
              <w:rPr>
                <w:highlight w:val="yellow"/>
              </w:rPr>
              <w:t>Hardcoded</w:t>
            </w:r>
          </w:p>
        </w:tc>
      </w:tr>
    </w:tbl>
    <w:p w14:paraId="347159D3" w14:textId="3B17B635" w:rsidR="00A802DF" w:rsidRPr="00A802DF" w:rsidRDefault="00A802DF" w:rsidP="00A802DF">
      <w:pPr>
        <w:pStyle w:val="Caption"/>
        <w:rPr>
          <w:lang w:val="en-US"/>
        </w:rPr>
      </w:pPr>
      <w:r w:rsidRPr="004255F3">
        <w:rPr>
          <w:highlight w:val="yellow"/>
        </w:rPr>
        <w:t xml:space="preserve">Table </w:t>
      </w:r>
      <w:r w:rsidRPr="004255F3">
        <w:rPr>
          <w:highlight w:val="yellow"/>
        </w:rPr>
        <w:fldChar w:fldCharType="begin"/>
      </w:r>
      <w:r w:rsidRPr="004255F3">
        <w:rPr>
          <w:highlight w:val="yellow"/>
        </w:rPr>
        <w:instrText xml:space="preserve"> SEQ Table \* ARABIC </w:instrText>
      </w:r>
      <w:r w:rsidRPr="004255F3">
        <w:rPr>
          <w:highlight w:val="yellow"/>
        </w:rPr>
        <w:fldChar w:fldCharType="separate"/>
      </w:r>
      <w:r w:rsidRPr="004255F3">
        <w:rPr>
          <w:noProof/>
          <w:highlight w:val="yellow"/>
        </w:rPr>
        <w:t>6</w:t>
      </w:r>
      <w:r w:rsidRPr="004255F3">
        <w:rPr>
          <w:highlight w:val="yellow"/>
        </w:rPr>
        <w:fldChar w:fldCharType="end"/>
      </w:r>
      <w:r w:rsidRPr="004255F3">
        <w:rPr>
          <w:highlight w:val="yellow"/>
        </w:rPr>
        <w:t xml:space="preserve">: Update recipe consumption based on </w:t>
      </w:r>
      <w:r w:rsidRPr="004255F3">
        <w:rPr>
          <w:highlight w:val="yellow"/>
        </w:rPr>
        <w:t>consumption per Liter</w:t>
      </w:r>
    </w:p>
    <w:p w14:paraId="794642CC" w14:textId="1A826185" w:rsidR="008063A3" w:rsidRPr="008063A3" w:rsidRDefault="008063A3" w:rsidP="008063A3">
      <w:pPr>
        <w:rPr>
          <w:lang w:val="en-GB" w:eastAsia="en-US"/>
        </w:rPr>
      </w:pPr>
      <w:r w:rsidRPr="008063A3">
        <w:rPr>
          <w:lang w:val="en-GB" w:eastAsia="en-US"/>
        </w:rPr>
        <w:t xml:space="preserve">Once the user returns to PDS002/U1, the Quantity/Run Time values within the recipe must be </w:t>
      </w:r>
      <w:r w:rsidR="00E36D1A">
        <w:rPr>
          <w:lang w:val="en-GB" w:eastAsia="en-US"/>
        </w:rPr>
        <w:t>sense checked</w:t>
      </w:r>
      <w:r w:rsidRPr="008063A3">
        <w:rPr>
          <w:lang w:val="en-GB" w:eastAsia="en-US"/>
        </w:rPr>
        <w:t xml:space="preserve"> to ensure they have been calculated correctly and accurately reflect density. If the Quantity/Run Time values do not reflect the expected </w:t>
      </w:r>
      <w:r w:rsidR="002F57E9" w:rsidRPr="008063A3">
        <w:rPr>
          <w:lang w:val="en-GB" w:eastAsia="en-US"/>
        </w:rPr>
        <w:t>density</w:t>
      </w:r>
      <w:r w:rsidR="002F57E9">
        <w:rPr>
          <w:lang w:val="en-GB" w:eastAsia="en-US"/>
        </w:rPr>
        <w:t>-based</w:t>
      </w:r>
      <w:r w:rsidRPr="008063A3">
        <w:rPr>
          <w:lang w:val="en-GB" w:eastAsia="en-US"/>
        </w:rPr>
        <w:t xml:space="preserve"> conversion, the issue should be raised with Anthesis for further investigation.</w:t>
      </w:r>
    </w:p>
    <w:p w14:paraId="2A31591E" w14:textId="77777777" w:rsidR="00C97EC6" w:rsidRDefault="00C97EC6" w:rsidP="00AC5E95">
      <w:pPr>
        <w:rPr>
          <w:lang w:val="en-GB" w:eastAsia="en-US"/>
        </w:rPr>
      </w:pPr>
    </w:p>
    <w:p w14:paraId="6CAA5634" w14:textId="4BA5C685" w:rsidR="00C97EC6" w:rsidRDefault="00C97EC6" w:rsidP="00AC5E95">
      <w:pPr>
        <w:rPr>
          <w:lang w:val="en-GB" w:eastAsia="en-US"/>
        </w:rPr>
      </w:pPr>
      <w:r>
        <w:rPr>
          <w:noProof/>
        </w:rPr>
        <w:drawing>
          <wp:inline distT="0" distB="0" distL="0" distR="0" wp14:anchorId="31BDC538" wp14:editId="06824B72">
            <wp:extent cx="6417945" cy="1614170"/>
            <wp:effectExtent l="0" t="0" r="1905" b="5080"/>
            <wp:docPr id="193303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0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F964" w14:textId="49D861EC" w:rsidR="00805291" w:rsidRDefault="00805291" w:rsidP="00805291">
      <w:pPr>
        <w:keepNext/>
      </w:pPr>
    </w:p>
    <w:p w14:paraId="2C826A20" w14:textId="04B5DEEF" w:rsidR="003C7F08" w:rsidRPr="003C7F08" w:rsidRDefault="00805291" w:rsidP="003C7F0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802DF">
        <w:rPr>
          <w:noProof/>
        </w:rPr>
        <w:t>2</w:t>
      </w:r>
      <w:r>
        <w:fldChar w:fldCharType="end"/>
      </w:r>
      <w:r>
        <w:t xml:space="preserve">: PDS002/U1 </w:t>
      </w:r>
      <w:r w:rsidR="003C7F08" w:rsidRPr="003C7F08">
        <w:t>Recipe consumption highlighted for the IBC code</w:t>
      </w:r>
    </w:p>
    <w:p w14:paraId="703D538E" w14:textId="45562026" w:rsidR="003D7B17" w:rsidRDefault="003D7B17" w:rsidP="003D7B17">
      <w:pPr>
        <w:pStyle w:val="4aH4"/>
      </w:pPr>
      <w:bookmarkStart w:id="16" w:name="_Toc242815272"/>
      <w:r w:rsidRPr="003D7B17">
        <w:t>Error Handling</w:t>
      </w:r>
      <w:bookmarkEnd w:id="16"/>
    </w:p>
    <w:p w14:paraId="2D2F952F" w14:textId="220711F9" w:rsidR="003D7B17" w:rsidRPr="00755B0F" w:rsidRDefault="00755B0F" w:rsidP="00755B0F">
      <w:pPr>
        <w:rPr>
          <w:lang w:val="en-GB" w:eastAsia="en-US"/>
        </w:rPr>
      </w:pPr>
      <w:r>
        <w:t>Once the user returns to</w:t>
      </w:r>
      <w:r w:rsidR="003655EC">
        <w:t xml:space="preserve"> </w:t>
      </w:r>
      <w:r w:rsidR="003655EC">
        <w:rPr>
          <w:lang w:val="en-GB" w:eastAsia="en-US"/>
        </w:rPr>
        <w:t>PDS002/U1</w:t>
      </w:r>
      <w:r w:rsidR="00B24754">
        <w:rPr>
          <w:lang w:val="en-GB" w:eastAsia="en-US"/>
        </w:rPr>
        <w:t>,</w:t>
      </w:r>
      <w:r>
        <w:rPr>
          <w:lang w:val="en-GB" w:eastAsia="en-US"/>
        </w:rPr>
        <w:t xml:space="preserve"> </w:t>
      </w:r>
      <w:r w:rsidR="001F3BAF">
        <w:rPr>
          <w:lang w:val="en-GB" w:eastAsia="en-US"/>
        </w:rPr>
        <w:t xml:space="preserve">if </w:t>
      </w:r>
      <w:r w:rsidR="003655EC">
        <w:rPr>
          <w:lang w:val="en-GB" w:eastAsia="en-US"/>
        </w:rPr>
        <w:t xml:space="preserve">Quantity/ Run time against the recipe doesn’t reflect density, it needs to be flagged </w:t>
      </w:r>
      <w:r w:rsidR="006D5375">
        <w:rPr>
          <w:lang w:val="en-GB" w:eastAsia="en-US"/>
        </w:rPr>
        <w:t>with</w:t>
      </w:r>
      <w:r w:rsidR="003655EC">
        <w:rPr>
          <w:lang w:val="en-GB" w:eastAsia="en-US"/>
        </w:rPr>
        <w:t xml:space="preserve"> Anthesis for investigation.</w:t>
      </w:r>
    </w:p>
    <w:p w14:paraId="4CCE4DF5" w14:textId="4A445E78" w:rsidR="00F33A16" w:rsidRPr="00843533" w:rsidRDefault="008D2764" w:rsidP="00305C06">
      <w:pPr>
        <w:pStyle w:val="2aH1"/>
        <w:rPr>
          <w:lang w:val="en-GB"/>
        </w:rPr>
      </w:pPr>
      <w:bookmarkStart w:id="17" w:name="_Toc242815273"/>
      <w:r w:rsidRPr="00843533">
        <w:rPr>
          <w:lang w:val="en-GB"/>
        </w:rPr>
        <w:lastRenderedPageBreak/>
        <w:t>Assumptions &amp; Limitations</w:t>
      </w:r>
      <w:bookmarkEnd w:id="17"/>
    </w:p>
    <w:p w14:paraId="59D751DE" w14:textId="49A18E16" w:rsidR="001717A1" w:rsidRDefault="001717A1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Density (KGs per L) </w:t>
      </w:r>
      <w:r w:rsidR="00D66C3B">
        <w:rPr>
          <w:lang w:val="en-GB"/>
        </w:rPr>
        <w:t xml:space="preserve">for the </w:t>
      </w:r>
      <w:r w:rsidR="00492B67">
        <w:rPr>
          <w:lang w:val="en-GB"/>
        </w:rPr>
        <w:t xml:space="preserve">recipe/ </w:t>
      </w:r>
      <w:r w:rsidR="00E65D83">
        <w:rPr>
          <w:lang w:val="en-GB"/>
        </w:rPr>
        <w:t>component</w:t>
      </w:r>
      <w:r w:rsidR="00D66C3B">
        <w:rPr>
          <w:lang w:val="en-GB"/>
        </w:rPr>
        <w:t xml:space="preserve"> </w:t>
      </w:r>
      <w:r>
        <w:rPr>
          <w:lang w:val="en-GB"/>
        </w:rPr>
        <w:t xml:space="preserve">has been transferred from PLM </w:t>
      </w:r>
      <w:r w:rsidR="00A77A71">
        <w:rPr>
          <w:lang w:val="en-GB"/>
        </w:rPr>
        <w:t>and is</w:t>
      </w:r>
      <w:r>
        <w:rPr>
          <w:lang w:val="en-GB"/>
        </w:rPr>
        <w:t xml:space="preserve"> </w:t>
      </w:r>
      <w:r w:rsidR="00D66C3B">
        <w:rPr>
          <w:lang w:val="en-GB"/>
        </w:rPr>
        <w:t>updated</w:t>
      </w:r>
      <w:r>
        <w:rPr>
          <w:lang w:val="en-GB"/>
        </w:rPr>
        <w:t xml:space="preserve"> </w:t>
      </w:r>
      <w:r w:rsidR="00A77A71">
        <w:rPr>
          <w:lang w:val="en-GB"/>
        </w:rPr>
        <w:t>in MMS015</w:t>
      </w:r>
      <w:r w:rsidR="001E76DA">
        <w:rPr>
          <w:lang w:val="en-GB"/>
        </w:rPr>
        <w:t xml:space="preserve"> as a unit of measure conversion between KGs </w:t>
      </w:r>
      <w:r w:rsidR="006D5375">
        <w:rPr>
          <w:lang w:val="en-GB"/>
        </w:rPr>
        <w:t>to</w:t>
      </w:r>
      <w:r w:rsidR="001E76DA">
        <w:rPr>
          <w:lang w:val="en-GB"/>
        </w:rPr>
        <w:t xml:space="preserve"> Ls.</w:t>
      </w:r>
    </w:p>
    <w:p w14:paraId="7C202054" w14:textId="4BAB40C2" w:rsidR="001E76DA" w:rsidRDefault="00542A5A" w:rsidP="007740D6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</w:t>
      </w:r>
      <w:r w:rsidR="00492B67">
        <w:rPr>
          <w:lang w:val="en-GB"/>
        </w:rPr>
        <w:t xml:space="preserve"> recipe/ </w:t>
      </w:r>
      <w:r w:rsidR="00E65D83">
        <w:rPr>
          <w:lang w:val="en-GB"/>
        </w:rPr>
        <w:t>component</w:t>
      </w:r>
      <w:r>
        <w:rPr>
          <w:lang w:val="en-GB"/>
        </w:rPr>
        <w:t xml:space="preserve"> is in approved status (20-Released) in Item/ Master</w:t>
      </w:r>
      <w:r w:rsidR="00D95D02">
        <w:rPr>
          <w:lang w:val="en-GB"/>
        </w:rPr>
        <w:t xml:space="preserve"> (MMS001)</w:t>
      </w:r>
      <w:r>
        <w:rPr>
          <w:lang w:val="en-GB"/>
        </w:rPr>
        <w:t xml:space="preserve"> and Item/ Warehouse</w:t>
      </w:r>
      <w:r w:rsidR="00D95D02">
        <w:rPr>
          <w:lang w:val="en-GB"/>
        </w:rPr>
        <w:t xml:space="preserve"> (MMS002)</w:t>
      </w:r>
      <w:r>
        <w:rPr>
          <w:lang w:val="en-GB"/>
        </w:rPr>
        <w:t xml:space="preserve"> programs.</w:t>
      </w:r>
    </w:p>
    <w:p w14:paraId="5514F498" w14:textId="3649E38C" w:rsidR="00BC3704" w:rsidRPr="008F3693" w:rsidRDefault="00895E24" w:rsidP="008F3693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The script should only function</w:t>
      </w:r>
      <w:r w:rsidR="00351129">
        <w:rPr>
          <w:lang w:val="en-GB"/>
        </w:rPr>
        <w:t xml:space="preserve"> </w:t>
      </w:r>
      <w:r w:rsidR="00304719">
        <w:rPr>
          <w:lang w:val="en-GB"/>
        </w:rPr>
        <w:t xml:space="preserve">upon </w:t>
      </w:r>
      <w:r w:rsidR="008F3693">
        <w:rPr>
          <w:lang w:val="en-GB"/>
        </w:rPr>
        <w:t xml:space="preserve">PDS002/E </w:t>
      </w:r>
      <w:r w:rsidR="00B956ED">
        <w:rPr>
          <w:lang w:val="en-GB"/>
        </w:rPr>
        <w:t xml:space="preserve">form load </w:t>
      </w:r>
      <w:r w:rsidR="009F0DA0">
        <w:rPr>
          <w:lang w:val="en-GB"/>
        </w:rPr>
        <w:t xml:space="preserve">and </w:t>
      </w:r>
      <w:r w:rsidR="00351129">
        <w:rPr>
          <w:lang w:val="en-GB"/>
        </w:rPr>
        <w:t xml:space="preserve">when adding a </w:t>
      </w:r>
      <w:r w:rsidR="00492B67">
        <w:rPr>
          <w:lang w:val="en-GB"/>
        </w:rPr>
        <w:t xml:space="preserve">recipe/ </w:t>
      </w:r>
      <w:r w:rsidR="00D95D02">
        <w:rPr>
          <w:lang w:val="en-GB"/>
        </w:rPr>
        <w:t>component</w:t>
      </w:r>
      <w:r w:rsidR="00351129">
        <w:rPr>
          <w:lang w:val="en-GB"/>
        </w:rPr>
        <w:t xml:space="preserve"> (Item Type: Z30) to </w:t>
      </w:r>
      <w:r w:rsidR="009F0DA0">
        <w:rPr>
          <w:lang w:val="en-GB"/>
        </w:rPr>
        <w:t xml:space="preserve">an IBC (Item type: Z11) </w:t>
      </w:r>
      <w:r w:rsidR="00351129">
        <w:rPr>
          <w:lang w:val="en-GB"/>
        </w:rPr>
        <w:t>structure</w:t>
      </w:r>
      <w:r w:rsidR="008F3693">
        <w:rPr>
          <w:lang w:val="en-GB"/>
        </w:rPr>
        <w:t>.</w:t>
      </w:r>
    </w:p>
    <w:sectPr w:rsidR="00BC3704" w:rsidRPr="008F3693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61D59" w14:textId="77777777" w:rsidR="00FB55CB" w:rsidRDefault="00FB55CB">
      <w:r>
        <w:separator/>
      </w:r>
    </w:p>
  </w:endnote>
  <w:endnote w:type="continuationSeparator" w:id="0">
    <w:p w14:paraId="63A70446" w14:textId="77777777" w:rsidR="00FB55CB" w:rsidRDefault="00FB55CB">
      <w:r>
        <w:continuationSeparator/>
      </w:r>
    </w:p>
  </w:endnote>
  <w:endnote w:type="continuationNotice" w:id="1">
    <w:p w14:paraId="71FF22D2" w14:textId="77777777" w:rsidR="00FB55CB" w:rsidRDefault="00FB55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676B518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E96A3B">
        <w:rPr>
          <w:noProof/>
        </w:rPr>
        <w:t>Auto-populate recipe density in PDS002E</w:t>
      </w:r>
      <w:r>
        <w:rPr>
          <w:noProof/>
        </w:rPr>
        <w:t>.docx</w:t>
      </w:r>
    </w:fldSimple>
  </w:p>
  <w:p w14:paraId="7A292896" w14:textId="0E810E64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8-21T00:00:00Z">
          <w:dateFormat w:val="dd/MM/yyyy"/>
          <w:lid w:val="en-GB"/>
          <w:storeMappedDataAs w:val="dateTime"/>
          <w:calendar w:val="gregorian"/>
        </w:date>
      </w:sdtPr>
      <w:sdtContent>
        <w:r w:rsidR="009F0DA0">
          <w:rPr>
            <w:lang w:val="en-GB"/>
          </w:rPr>
          <w:t>21/08/2026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1A73" w14:textId="77777777" w:rsidR="00FB55CB" w:rsidRDefault="00FB55CB">
      <w:r>
        <w:separator/>
      </w:r>
    </w:p>
  </w:footnote>
  <w:footnote w:type="continuationSeparator" w:id="0">
    <w:p w14:paraId="0D9218F6" w14:textId="77777777" w:rsidR="00FB55CB" w:rsidRDefault="00FB55CB">
      <w:r>
        <w:continuationSeparator/>
      </w:r>
    </w:p>
  </w:footnote>
  <w:footnote w:type="continuationNotice" w:id="1">
    <w:p w14:paraId="45F23600" w14:textId="77777777" w:rsidR="00FB55CB" w:rsidRDefault="00FB55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r>
      <w:fldChar w:fldCharType="begin"/>
    </w:r>
    <w:r>
      <w:instrText>TITLE   \* MERGEFORMAT</w:instrText>
    </w:r>
    <w:r>
      <w:fldChar w:fldCharType="separate"/>
    </w:r>
    <w:r>
      <w:t>ANA-050 Functional Specification</w:t>
    </w:r>
    <w:r>
      <w:fldChar w:fldCharType="end"/>
    </w:r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4A8185EF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0F4561">
          <w:t>Auto-</w:t>
        </w:r>
        <w:proofErr w:type="gramStart"/>
        <w:r w:rsidR="000F4561">
          <w:t>populate</w:t>
        </w:r>
        <w:proofErr w:type="gramEnd"/>
        <w:r w:rsidR="000F4561">
          <w:t xml:space="preserve"> density value in PDS002/E based on UOM conversion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3"/>
  </w:num>
  <w:num w:numId="2" w16cid:durableId="166605223">
    <w:abstractNumId w:val="25"/>
  </w:num>
  <w:num w:numId="3" w16cid:durableId="1740639826">
    <w:abstractNumId w:val="29"/>
  </w:num>
  <w:num w:numId="4" w16cid:durableId="1527135121">
    <w:abstractNumId w:val="16"/>
  </w:num>
  <w:num w:numId="5" w16cid:durableId="674310536">
    <w:abstractNumId w:val="3"/>
  </w:num>
  <w:num w:numId="6" w16cid:durableId="430930965">
    <w:abstractNumId w:val="22"/>
  </w:num>
  <w:num w:numId="7" w16cid:durableId="965700946">
    <w:abstractNumId w:val="15"/>
  </w:num>
  <w:num w:numId="8" w16cid:durableId="1717586985">
    <w:abstractNumId w:val="33"/>
  </w:num>
  <w:num w:numId="9" w16cid:durableId="796603435">
    <w:abstractNumId w:val="32"/>
  </w:num>
  <w:num w:numId="10" w16cid:durableId="1456800487">
    <w:abstractNumId w:val="10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8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1"/>
  </w:num>
  <w:num w:numId="17" w16cid:durableId="1170604713">
    <w:abstractNumId w:val="26"/>
  </w:num>
  <w:num w:numId="18" w16cid:durableId="1181312391">
    <w:abstractNumId w:val="36"/>
  </w:num>
  <w:num w:numId="19" w16cid:durableId="194929094">
    <w:abstractNumId w:val="11"/>
  </w:num>
  <w:num w:numId="20" w16cid:durableId="60760395">
    <w:abstractNumId w:val="24"/>
  </w:num>
  <w:num w:numId="21" w16cid:durableId="235938018">
    <w:abstractNumId w:val="18"/>
  </w:num>
  <w:num w:numId="22" w16cid:durableId="602809664">
    <w:abstractNumId w:val="27"/>
  </w:num>
  <w:num w:numId="23" w16cid:durableId="1051729717">
    <w:abstractNumId w:val="19"/>
  </w:num>
  <w:num w:numId="24" w16cid:durableId="146174293">
    <w:abstractNumId w:val="0"/>
  </w:num>
  <w:num w:numId="25" w16cid:durableId="270670367">
    <w:abstractNumId w:val="17"/>
  </w:num>
  <w:num w:numId="26" w16cid:durableId="11240090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2"/>
  </w:num>
  <w:num w:numId="29" w16cid:durableId="538667550">
    <w:abstractNumId w:val="6"/>
  </w:num>
  <w:num w:numId="30" w16cid:durableId="1137065884">
    <w:abstractNumId w:val="35"/>
  </w:num>
  <w:num w:numId="31" w16cid:durableId="237135826">
    <w:abstractNumId w:val="8"/>
  </w:num>
  <w:num w:numId="32" w16cid:durableId="1193956198">
    <w:abstractNumId w:val="30"/>
  </w:num>
  <w:num w:numId="33" w16cid:durableId="2112891819">
    <w:abstractNumId w:val="34"/>
  </w:num>
  <w:num w:numId="34" w16cid:durableId="192422265">
    <w:abstractNumId w:val="21"/>
  </w:num>
  <w:num w:numId="35" w16cid:durableId="808741125">
    <w:abstractNumId w:val="2"/>
  </w:num>
  <w:num w:numId="36" w16cid:durableId="1300108175">
    <w:abstractNumId w:val="20"/>
  </w:num>
  <w:num w:numId="37" w16cid:durableId="721096794">
    <w:abstractNumId w:val="23"/>
  </w:num>
  <w:num w:numId="38" w16cid:durableId="61375347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10"/>
    <w:rsid w:val="000037F6"/>
    <w:rsid w:val="00004562"/>
    <w:rsid w:val="00004EAC"/>
    <w:rsid w:val="00005414"/>
    <w:rsid w:val="00005B63"/>
    <w:rsid w:val="0000630A"/>
    <w:rsid w:val="00010332"/>
    <w:rsid w:val="00010397"/>
    <w:rsid w:val="0001103D"/>
    <w:rsid w:val="00011B1C"/>
    <w:rsid w:val="00011B6F"/>
    <w:rsid w:val="00012D1A"/>
    <w:rsid w:val="0001363C"/>
    <w:rsid w:val="000148A6"/>
    <w:rsid w:val="0001582F"/>
    <w:rsid w:val="000160EE"/>
    <w:rsid w:val="000167D8"/>
    <w:rsid w:val="0002184B"/>
    <w:rsid w:val="00021945"/>
    <w:rsid w:val="00022018"/>
    <w:rsid w:val="00022737"/>
    <w:rsid w:val="00022A76"/>
    <w:rsid w:val="00022C2B"/>
    <w:rsid w:val="00022F03"/>
    <w:rsid w:val="00023A86"/>
    <w:rsid w:val="00024285"/>
    <w:rsid w:val="00026627"/>
    <w:rsid w:val="00026CCA"/>
    <w:rsid w:val="00026EFF"/>
    <w:rsid w:val="000274C1"/>
    <w:rsid w:val="00030CC6"/>
    <w:rsid w:val="00031144"/>
    <w:rsid w:val="00031ABB"/>
    <w:rsid w:val="00031C73"/>
    <w:rsid w:val="000322C6"/>
    <w:rsid w:val="000323AF"/>
    <w:rsid w:val="000336CD"/>
    <w:rsid w:val="00033A89"/>
    <w:rsid w:val="000343B7"/>
    <w:rsid w:val="00034A9F"/>
    <w:rsid w:val="00034C65"/>
    <w:rsid w:val="00035E36"/>
    <w:rsid w:val="000360F8"/>
    <w:rsid w:val="000367FA"/>
    <w:rsid w:val="00040DF2"/>
    <w:rsid w:val="00041EA1"/>
    <w:rsid w:val="000421F8"/>
    <w:rsid w:val="0004292C"/>
    <w:rsid w:val="00042EB3"/>
    <w:rsid w:val="00043162"/>
    <w:rsid w:val="0004459C"/>
    <w:rsid w:val="00044612"/>
    <w:rsid w:val="00044A8B"/>
    <w:rsid w:val="00044AF7"/>
    <w:rsid w:val="00045D27"/>
    <w:rsid w:val="00046015"/>
    <w:rsid w:val="00046043"/>
    <w:rsid w:val="00046270"/>
    <w:rsid w:val="00047258"/>
    <w:rsid w:val="00047CB2"/>
    <w:rsid w:val="0005002D"/>
    <w:rsid w:val="00050202"/>
    <w:rsid w:val="000507BD"/>
    <w:rsid w:val="000509F4"/>
    <w:rsid w:val="00050AEC"/>
    <w:rsid w:val="000530ED"/>
    <w:rsid w:val="00056235"/>
    <w:rsid w:val="0005679C"/>
    <w:rsid w:val="00056A3B"/>
    <w:rsid w:val="0005728D"/>
    <w:rsid w:val="00057762"/>
    <w:rsid w:val="000603D3"/>
    <w:rsid w:val="00060A99"/>
    <w:rsid w:val="00062688"/>
    <w:rsid w:val="00063C44"/>
    <w:rsid w:val="000657B9"/>
    <w:rsid w:val="000668E2"/>
    <w:rsid w:val="000703C7"/>
    <w:rsid w:val="000704C9"/>
    <w:rsid w:val="00070D84"/>
    <w:rsid w:val="00073031"/>
    <w:rsid w:val="00073376"/>
    <w:rsid w:val="00073917"/>
    <w:rsid w:val="00073A00"/>
    <w:rsid w:val="00073A73"/>
    <w:rsid w:val="00073EE7"/>
    <w:rsid w:val="00074B5A"/>
    <w:rsid w:val="00074EBD"/>
    <w:rsid w:val="00075251"/>
    <w:rsid w:val="0007608C"/>
    <w:rsid w:val="000760E9"/>
    <w:rsid w:val="00077045"/>
    <w:rsid w:val="00077BFA"/>
    <w:rsid w:val="00080D7B"/>
    <w:rsid w:val="00081292"/>
    <w:rsid w:val="00082518"/>
    <w:rsid w:val="0008310A"/>
    <w:rsid w:val="00083600"/>
    <w:rsid w:val="00083847"/>
    <w:rsid w:val="00083E61"/>
    <w:rsid w:val="00084579"/>
    <w:rsid w:val="000862C2"/>
    <w:rsid w:val="000867F3"/>
    <w:rsid w:val="00087323"/>
    <w:rsid w:val="000903D5"/>
    <w:rsid w:val="00090DEE"/>
    <w:rsid w:val="00091AA6"/>
    <w:rsid w:val="0009210B"/>
    <w:rsid w:val="00092170"/>
    <w:rsid w:val="0009238D"/>
    <w:rsid w:val="000931DD"/>
    <w:rsid w:val="000934CC"/>
    <w:rsid w:val="00094044"/>
    <w:rsid w:val="00095EBC"/>
    <w:rsid w:val="00096FAC"/>
    <w:rsid w:val="00097C01"/>
    <w:rsid w:val="00097CC6"/>
    <w:rsid w:val="000A01EC"/>
    <w:rsid w:val="000A0892"/>
    <w:rsid w:val="000A1129"/>
    <w:rsid w:val="000A1616"/>
    <w:rsid w:val="000A248C"/>
    <w:rsid w:val="000A3DF8"/>
    <w:rsid w:val="000A3E09"/>
    <w:rsid w:val="000A4702"/>
    <w:rsid w:val="000A4BCC"/>
    <w:rsid w:val="000A4DBC"/>
    <w:rsid w:val="000A5CA0"/>
    <w:rsid w:val="000A7175"/>
    <w:rsid w:val="000B004A"/>
    <w:rsid w:val="000B0068"/>
    <w:rsid w:val="000B029E"/>
    <w:rsid w:val="000B2F81"/>
    <w:rsid w:val="000B32B0"/>
    <w:rsid w:val="000B3FDD"/>
    <w:rsid w:val="000B5303"/>
    <w:rsid w:val="000B55F6"/>
    <w:rsid w:val="000B5B90"/>
    <w:rsid w:val="000B6F63"/>
    <w:rsid w:val="000B70B7"/>
    <w:rsid w:val="000B7211"/>
    <w:rsid w:val="000B721E"/>
    <w:rsid w:val="000B7A78"/>
    <w:rsid w:val="000B7E08"/>
    <w:rsid w:val="000C024D"/>
    <w:rsid w:val="000C0A66"/>
    <w:rsid w:val="000C234D"/>
    <w:rsid w:val="000C33B2"/>
    <w:rsid w:val="000C3C37"/>
    <w:rsid w:val="000C3DCA"/>
    <w:rsid w:val="000C58D9"/>
    <w:rsid w:val="000D0537"/>
    <w:rsid w:val="000D0C9E"/>
    <w:rsid w:val="000D2CDF"/>
    <w:rsid w:val="000D34FA"/>
    <w:rsid w:val="000D462B"/>
    <w:rsid w:val="000D4E64"/>
    <w:rsid w:val="000D5110"/>
    <w:rsid w:val="000D678A"/>
    <w:rsid w:val="000D6828"/>
    <w:rsid w:val="000D7525"/>
    <w:rsid w:val="000D7D83"/>
    <w:rsid w:val="000E09C1"/>
    <w:rsid w:val="000E0B0D"/>
    <w:rsid w:val="000E17D2"/>
    <w:rsid w:val="000E2ECE"/>
    <w:rsid w:val="000E3710"/>
    <w:rsid w:val="000E56EC"/>
    <w:rsid w:val="000E5CAC"/>
    <w:rsid w:val="000E6253"/>
    <w:rsid w:val="000E6E29"/>
    <w:rsid w:val="000E719A"/>
    <w:rsid w:val="000E7207"/>
    <w:rsid w:val="000E7FD5"/>
    <w:rsid w:val="000F1CCA"/>
    <w:rsid w:val="000F1D53"/>
    <w:rsid w:val="000F225A"/>
    <w:rsid w:val="000F2318"/>
    <w:rsid w:val="000F254B"/>
    <w:rsid w:val="000F34BC"/>
    <w:rsid w:val="000F3A1B"/>
    <w:rsid w:val="000F420A"/>
    <w:rsid w:val="000F4227"/>
    <w:rsid w:val="000F4414"/>
    <w:rsid w:val="000F4561"/>
    <w:rsid w:val="000F5BE2"/>
    <w:rsid w:val="000F606F"/>
    <w:rsid w:val="000F6457"/>
    <w:rsid w:val="000F7C6D"/>
    <w:rsid w:val="000F7FB7"/>
    <w:rsid w:val="001006F4"/>
    <w:rsid w:val="00100812"/>
    <w:rsid w:val="001018A0"/>
    <w:rsid w:val="0010267A"/>
    <w:rsid w:val="0010278F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378B"/>
    <w:rsid w:val="0011434B"/>
    <w:rsid w:val="0011570C"/>
    <w:rsid w:val="001173D6"/>
    <w:rsid w:val="0011750D"/>
    <w:rsid w:val="00117914"/>
    <w:rsid w:val="00117C35"/>
    <w:rsid w:val="00117E1E"/>
    <w:rsid w:val="00120844"/>
    <w:rsid w:val="00120E8B"/>
    <w:rsid w:val="00121446"/>
    <w:rsid w:val="00121FE5"/>
    <w:rsid w:val="00122224"/>
    <w:rsid w:val="001225A8"/>
    <w:rsid w:val="00122663"/>
    <w:rsid w:val="00123EFC"/>
    <w:rsid w:val="00123F8A"/>
    <w:rsid w:val="0012453A"/>
    <w:rsid w:val="001251AE"/>
    <w:rsid w:val="00125E90"/>
    <w:rsid w:val="001262F2"/>
    <w:rsid w:val="00126688"/>
    <w:rsid w:val="00127D2A"/>
    <w:rsid w:val="001305AE"/>
    <w:rsid w:val="00131CFE"/>
    <w:rsid w:val="00131F8C"/>
    <w:rsid w:val="001329A1"/>
    <w:rsid w:val="0013312B"/>
    <w:rsid w:val="00133F8A"/>
    <w:rsid w:val="00134325"/>
    <w:rsid w:val="00134B98"/>
    <w:rsid w:val="00134E10"/>
    <w:rsid w:val="001355E4"/>
    <w:rsid w:val="001360F5"/>
    <w:rsid w:val="00137983"/>
    <w:rsid w:val="001400FD"/>
    <w:rsid w:val="00140352"/>
    <w:rsid w:val="001419E6"/>
    <w:rsid w:val="00142B90"/>
    <w:rsid w:val="00144DD7"/>
    <w:rsid w:val="00145AB0"/>
    <w:rsid w:val="00150862"/>
    <w:rsid w:val="001529C2"/>
    <w:rsid w:val="0015438F"/>
    <w:rsid w:val="00154A71"/>
    <w:rsid w:val="001550BD"/>
    <w:rsid w:val="00156FE1"/>
    <w:rsid w:val="001602A5"/>
    <w:rsid w:val="001603FC"/>
    <w:rsid w:val="0016106C"/>
    <w:rsid w:val="00161BCE"/>
    <w:rsid w:val="001626C1"/>
    <w:rsid w:val="00162C1E"/>
    <w:rsid w:val="00163F3E"/>
    <w:rsid w:val="0016457E"/>
    <w:rsid w:val="00167257"/>
    <w:rsid w:val="0016750C"/>
    <w:rsid w:val="0016795C"/>
    <w:rsid w:val="001717A1"/>
    <w:rsid w:val="00171C53"/>
    <w:rsid w:val="0017205F"/>
    <w:rsid w:val="001724A5"/>
    <w:rsid w:val="00172DE0"/>
    <w:rsid w:val="00172EEE"/>
    <w:rsid w:val="00173BEF"/>
    <w:rsid w:val="001744C8"/>
    <w:rsid w:val="00175894"/>
    <w:rsid w:val="00175FD0"/>
    <w:rsid w:val="00180558"/>
    <w:rsid w:val="00181E2A"/>
    <w:rsid w:val="00182BFF"/>
    <w:rsid w:val="00183EA3"/>
    <w:rsid w:val="00184505"/>
    <w:rsid w:val="00184791"/>
    <w:rsid w:val="00185194"/>
    <w:rsid w:val="00185277"/>
    <w:rsid w:val="00185CEE"/>
    <w:rsid w:val="0018643F"/>
    <w:rsid w:val="00186D3B"/>
    <w:rsid w:val="001878A4"/>
    <w:rsid w:val="00187F8C"/>
    <w:rsid w:val="001908D3"/>
    <w:rsid w:val="00191571"/>
    <w:rsid w:val="00191B44"/>
    <w:rsid w:val="00191C81"/>
    <w:rsid w:val="001923FA"/>
    <w:rsid w:val="00192FED"/>
    <w:rsid w:val="00195176"/>
    <w:rsid w:val="00197D4B"/>
    <w:rsid w:val="001A02C7"/>
    <w:rsid w:val="001A068B"/>
    <w:rsid w:val="001A13D3"/>
    <w:rsid w:val="001A2FC8"/>
    <w:rsid w:val="001A41EF"/>
    <w:rsid w:val="001A4274"/>
    <w:rsid w:val="001A4DC6"/>
    <w:rsid w:val="001A5760"/>
    <w:rsid w:val="001A59AD"/>
    <w:rsid w:val="001A6AA1"/>
    <w:rsid w:val="001A6B21"/>
    <w:rsid w:val="001A7824"/>
    <w:rsid w:val="001A7890"/>
    <w:rsid w:val="001A7F9A"/>
    <w:rsid w:val="001B07B4"/>
    <w:rsid w:val="001B0C24"/>
    <w:rsid w:val="001B1129"/>
    <w:rsid w:val="001B2633"/>
    <w:rsid w:val="001B2A22"/>
    <w:rsid w:val="001B2B36"/>
    <w:rsid w:val="001B2CA0"/>
    <w:rsid w:val="001B3DE1"/>
    <w:rsid w:val="001B5656"/>
    <w:rsid w:val="001B6322"/>
    <w:rsid w:val="001B64DE"/>
    <w:rsid w:val="001B67D2"/>
    <w:rsid w:val="001B69C2"/>
    <w:rsid w:val="001C0B59"/>
    <w:rsid w:val="001C2F8B"/>
    <w:rsid w:val="001C30B4"/>
    <w:rsid w:val="001C32C0"/>
    <w:rsid w:val="001C38D3"/>
    <w:rsid w:val="001C398A"/>
    <w:rsid w:val="001C3DFF"/>
    <w:rsid w:val="001C4C4E"/>
    <w:rsid w:val="001C4EE1"/>
    <w:rsid w:val="001C576F"/>
    <w:rsid w:val="001C6DBD"/>
    <w:rsid w:val="001D027F"/>
    <w:rsid w:val="001D1A83"/>
    <w:rsid w:val="001D2D39"/>
    <w:rsid w:val="001D4CE8"/>
    <w:rsid w:val="001D5342"/>
    <w:rsid w:val="001D54FD"/>
    <w:rsid w:val="001D75B4"/>
    <w:rsid w:val="001D7A28"/>
    <w:rsid w:val="001D7DE7"/>
    <w:rsid w:val="001E3999"/>
    <w:rsid w:val="001E40F9"/>
    <w:rsid w:val="001E4436"/>
    <w:rsid w:val="001E4763"/>
    <w:rsid w:val="001E5100"/>
    <w:rsid w:val="001E513E"/>
    <w:rsid w:val="001E5AE7"/>
    <w:rsid w:val="001E765B"/>
    <w:rsid w:val="001E76DA"/>
    <w:rsid w:val="001F0860"/>
    <w:rsid w:val="001F0DA0"/>
    <w:rsid w:val="001F1669"/>
    <w:rsid w:val="001F1F37"/>
    <w:rsid w:val="001F29BE"/>
    <w:rsid w:val="001F2B67"/>
    <w:rsid w:val="001F33DD"/>
    <w:rsid w:val="001F353D"/>
    <w:rsid w:val="001F362C"/>
    <w:rsid w:val="001F3BAF"/>
    <w:rsid w:val="001F4075"/>
    <w:rsid w:val="001F488E"/>
    <w:rsid w:val="001F494D"/>
    <w:rsid w:val="001F4B1C"/>
    <w:rsid w:val="001F598A"/>
    <w:rsid w:val="00200A90"/>
    <w:rsid w:val="002018B2"/>
    <w:rsid w:val="00202290"/>
    <w:rsid w:val="00202383"/>
    <w:rsid w:val="00202E08"/>
    <w:rsid w:val="00204C0F"/>
    <w:rsid w:val="00205628"/>
    <w:rsid w:val="0020610E"/>
    <w:rsid w:val="00206974"/>
    <w:rsid w:val="002072C9"/>
    <w:rsid w:val="002072EF"/>
    <w:rsid w:val="00207839"/>
    <w:rsid w:val="00210509"/>
    <w:rsid w:val="00210DAA"/>
    <w:rsid w:val="0021102C"/>
    <w:rsid w:val="002131BB"/>
    <w:rsid w:val="00213416"/>
    <w:rsid w:val="002135BE"/>
    <w:rsid w:val="002144A0"/>
    <w:rsid w:val="0021471F"/>
    <w:rsid w:val="002202C6"/>
    <w:rsid w:val="00221389"/>
    <w:rsid w:val="002214D6"/>
    <w:rsid w:val="0022201F"/>
    <w:rsid w:val="002234FD"/>
    <w:rsid w:val="0022376C"/>
    <w:rsid w:val="0022429F"/>
    <w:rsid w:val="002243B6"/>
    <w:rsid w:val="00224416"/>
    <w:rsid w:val="00224842"/>
    <w:rsid w:val="0022490F"/>
    <w:rsid w:val="00225300"/>
    <w:rsid w:val="00225FB1"/>
    <w:rsid w:val="00226D66"/>
    <w:rsid w:val="00227236"/>
    <w:rsid w:val="00230700"/>
    <w:rsid w:val="00232838"/>
    <w:rsid w:val="0023478E"/>
    <w:rsid w:val="00234B08"/>
    <w:rsid w:val="00234F55"/>
    <w:rsid w:val="0023529A"/>
    <w:rsid w:val="0023720B"/>
    <w:rsid w:val="00240B76"/>
    <w:rsid w:val="002416BA"/>
    <w:rsid w:val="00241BDD"/>
    <w:rsid w:val="002422AA"/>
    <w:rsid w:val="0024257B"/>
    <w:rsid w:val="00242DD7"/>
    <w:rsid w:val="0024490F"/>
    <w:rsid w:val="00244953"/>
    <w:rsid w:val="00244A46"/>
    <w:rsid w:val="00245174"/>
    <w:rsid w:val="00245D51"/>
    <w:rsid w:val="002470BF"/>
    <w:rsid w:val="00250260"/>
    <w:rsid w:val="00250943"/>
    <w:rsid w:val="00251640"/>
    <w:rsid w:val="00251814"/>
    <w:rsid w:val="00252492"/>
    <w:rsid w:val="002533A7"/>
    <w:rsid w:val="0025572B"/>
    <w:rsid w:val="002559EA"/>
    <w:rsid w:val="0025768B"/>
    <w:rsid w:val="002577DB"/>
    <w:rsid w:val="002579A7"/>
    <w:rsid w:val="00260340"/>
    <w:rsid w:val="00260500"/>
    <w:rsid w:val="002611D7"/>
    <w:rsid w:val="00262791"/>
    <w:rsid w:val="002627AB"/>
    <w:rsid w:val="00263081"/>
    <w:rsid w:val="00263173"/>
    <w:rsid w:val="00263581"/>
    <w:rsid w:val="00263E97"/>
    <w:rsid w:val="002663B5"/>
    <w:rsid w:val="00266781"/>
    <w:rsid w:val="00267CAB"/>
    <w:rsid w:val="00270624"/>
    <w:rsid w:val="00270C1F"/>
    <w:rsid w:val="00271888"/>
    <w:rsid w:val="00273C7D"/>
    <w:rsid w:val="00275622"/>
    <w:rsid w:val="002759EE"/>
    <w:rsid w:val="002768E8"/>
    <w:rsid w:val="002769F7"/>
    <w:rsid w:val="0028045C"/>
    <w:rsid w:val="00280F19"/>
    <w:rsid w:val="00281B89"/>
    <w:rsid w:val="00282369"/>
    <w:rsid w:val="00283F1D"/>
    <w:rsid w:val="00284ACE"/>
    <w:rsid w:val="002860B7"/>
    <w:rsid w:val="002866B4"/>
    <w:rsid w:val="0028754B"/>
    <w:rsid w:val="002909F3"/>
    <w:rsid w:val="00290F11"/>
    <w:rsid w:val="00291FC5"/>
    <w:rsid w:val="00295028"/>
    <w:rsid w:val="00296039"/>
    <w:rsid w:val="00297DA3"/>
    <w:rsid w:val="002A1EB4"/>
    <w:rsid w:val="002A2FDE"/>
    <w:rsid w:val="002A3E64"/>
    <w:rsid w:val="002A42EF"/>
    <w:rsid w:val="002A5412"/>
    <w:rsid w:val="002A5461"/>
    <w:rsid w:val="002A5B61"/>
    <w:rsid w:val="002A5DDB"/>
    <w:rsid w:val="002A64A4"/>
    <w:rsid w:val="002A6E77"/>
    <w:rsid w:val="002B0A43"/>
    <w:rsid w:val="002B169A"/>
    <w:rsid w:val="002B1F62"/>
    <w:rsid w:val="002B208D"/>
    <w:rsid w:val="002B360A"/>
    <w:rsid w:val="002B54D1"/>
    <w:rsid w:val="002B6BD7"/>
    <w:rsid w:val="002B77B6"/>
    <w:rsid w:val="002C02A5"/>
    <w:rsid w:val="002C1FD6"/>
    <w:rsid w:val="002C2512"/>
    <w:rsid w:val="002C3ACC"/>
    <w:rsid w:val="002C76A0"/>
    <w:rsid w:val="002D0372"/>
    <w:rsid w:val="002D07CB"/>
    <w:rsid w:val="002D0AC0"/>
    <w:rsid w:val="002D1269"/>
    <w:rsid w:val="002D1A2B"/>
    <w:rsid w:val="002D24FC"/>
    <w:rsid w:val="002D28D9"/>
    <w:rsid w:val="002D33FF"/>
    <w:rsid w:val="002D3A28"/>
    <w:rsid w:val="002D3E29"/>
    <w:rsid w:val="002D3EF8"/>
    <w:rsid w:val="002D463B"/>
    <w:rsid w:val="002D51FA"/>
    <w:rsid w:val="002D5516"/>
    <w:rsid w:val="002D71FA"/>
    <w:rsid w:val="002D75E7"/>
    <w:rsid w:val="002E04C4"/>
    <w:rsid w:val="002E07C3"/>
    <w:rsid w:val="002E2ACC"/>
    <w:rsid w:val="002E3BBA"/>
    <w:rsid w:val="002E40D6"/>
    <w:rsid w:val="002E422C"/>
    <w:rsid w:val="002E5119"/>
    <w:rsid w:val="002E7586"/>
    <w:rsid w:val="002F1445"/>
    <w:rsid w:val="002F2AF5"/>
    <w:rsid w:val="002F337D"/>
    <w:rsid w:val="002F3402"/>
    <w:rsid w:val="002F366E"/>
    <w:rsid w:val="002F57E9"/>
    <w:rsid w:val="002F7949"/>
    <w:rsid w:val="00300232"/>
    <w:rsid w:val="0030079F"/>
    <w:rsid w:val="00302807"/>
    <w:rsid w:val="00302BDE"/>
    <w:rsid w:val="003032E6"/>
    <w:rsid w:val="00304719"/>
    <w:rsid w:val="003047F4"/>
    <w:rsid w:val="00305AFB"/>
    <w:rsid w:val="00305C06"/>
    <w:rsid w:val="0030681D"/>
    <w:rsid w:val="00307739"/>
    <w:rsid w:val="0031052A"/>
    <w:rsid w:val="00310531"/>
    <w:rsid w:val="0031099D"/>
    <w:rsid w:val="00310C0F"/>
    <w:rsid w:val="00310CBD"/>
    <w:rsid w:val="00311A79"/>
    <w:rsid w:val="00312240"/>
    <w:rsid w:val="0031228B"/>
    <w:rsid w:val="0031290C"/>
    <w:rsid w:val="00313046"/>
    <w:rsid w:val="00316FC5"/>
    <w:rsid w:val="0032105B"/>
    <w:rsid w:val="003232C9"/>
    <w:rsid w:val="003245C1"/>
    <w:rsid w:val="00324A61"/>
    <w:rsid w:val="00326CC1"/>
    <w:rsid w:val="003303D6"/>
    <w:rsid w:val="00330F4E"/>
    <w:rsid w:val="003319A8"/>
    <w:rsid w:val="003331C7"/>
    <w:rsid w:val="00333317"/>
    <w:rsid w:val="00333506"/>
    <w:rsid w:val="00334AC3"/>
    <w:rsid w:val="003350D6"/>
    <w:rsid w:val="0033537E"/>
    <w:rsid w:val="00335469"/>
    <w:rsid w:val="003365BC"/>
    <w:rsid w:val="0034007E"/>
    <w:rsid w:val="00340139"/>
    <w:rsid w:val="00340236"/>
    <w:rsid w:val="00340C29"/>
    <w:rsid w:val="00340FB1"/>
    <w:rsid w:val="00341C8F"/>
    <w:rsid w:val="00341E2B"/>
    <w:rsid w:val="00342028"/>
    <w:rsid w:val="00342581"/>
    <w:rsid w:val="00342DAE"/>
    <w:rsid w:val="00343B5C"/>
    <w:rsid w:val="00347EB5"/>
    <w:rsid w:val="00351129"/>
    <w:rsid w:val="00351CD6"/>
    <w:rsid w:val="00351F3A"/>
    <w:rsid w:val="0035228A"/>
    <w:rsid w:val="00352346"/>
    <w:rsid w:val="00352C60"/>
    <w:rsid w:val="00353AE1"/>
    <w:rsid w:val="00353B83"/>
    <w:rsid w:val="003540CF"/>
    <w:rsid w:val="00354BAD"/>
    <w:rsid w:val="00354BB1"/>
    <w:rsid w:val="0035693D"/>
    <w:rsid w:val="00356AF9"/>
    <w:rsid w:val="00356BF9"/>
    <w:rsid w:val="003576B1"/>
    <w:rsid w:val="00360BB6"/>
    <w:rsid w:val="0036104C"/>
    <w:rsid w:val="00361096"/>
    <w:rsid w:val="00361A59"/>
    <w:rsid w:val="00361E99"/>
    <w:rsid w:val="003655EC"/>
    <w:rsid w:val="003658C3"/>
    <w:rsid w:val="003666BB"/>
    <w:rsid w:val="003711AD"/>
    <w:rsid w:val="00372E39"/>
    <w:rsid w:val="00372E77"/>
    <w:rsid w:val="003738C2"/>
    <w:rsid w:val="003740BC"/>
    <w:rsid w:val="0037470C"/>
    <w:rsid w:val="003754E7"/>
    <w:rsid w:val="00375BE8"/>
    <w:rsid w:val="00375D4F"/>
    <w:rsid w:val="00376461"/>
    <w:rsid w:val="003770EA"/>
    <w:rsid w:val="0037744D"/>
    <w:rsid w:val="00380F5A"/>
    <w:rsid w:val="00382195"/>
    <w:rsid w:val="00383E24"/>
    <w:rsid w:val="00384FF6"/>
    <w:rsid w:val="0038552F"/>
    <w:rsid w:val="00386670"/>
    <w:rsid w:val="003879CC"/>
    <w:rsid w:val="00390DEE"/>
    <w:rsid w:val="00391D5F"/>
    <w:rsid w:val="003935A9"/>
    <w:rsid w:val="0039588E"/>
    <w:rsid w:val="00395B5B"/>
    <w:rsid w:val="0039604B"/>
    <w:rsid w:val="0039689A"/>
    <w:rsid w:val="003A09E5"/>
    <w:rsid w:val="003A19E0"/>
    <w:rsid w:val="003A1A6E"/>
    <w:rsid w:val="003A2924"/>
    <w:rsid w:val="003A37E3"/>
    <w:rsid w:val="003A3950"/>
    <w:rsid w:val="003A5DA2"/>
    <w:rsid w:val="003A683E"/>
    <w:rsid w:val="003A6904"/>
    <w:rsid w:val="003A72CF"/>
    <w:rsid w:val="003B119F"/>
    <w:rsid w:val="003B1815"/>
    <w:rsid w:val="003B2142"/>
    <w:rsid w:val="003B2298"/>
    <w:rsid w:val="003B2B44"/>
    <w:rsid w:val="003B2B4F"/>
    <w:rsid w:val="003B2B7D"/>
    <w:rsid w:val="003B2C57"/>
    <w:rsid w:val="003B338B"/>
    <w:rsid w:val="003B34ED"/>
    <w:rsid w:val="003B6D6E"/>
    <w:rsid w:val="003C0062"/>
    <w:rsid w:val="003C0091"/>
    <w:rsid w:val="003C128C"/>
    <w:rsid w:val="003C1F2F"/>
    <w:rsid w:val="003C26DE"/>
    <w:rsid w:val="003C2827"/>
    <w:rsid w:val="003C4C40"/>
    <w:rsid w:val="003C560B"/>
    <w:rsid w:val="003C6A74"/>
    <w:rsid w:val="003C721B"/>
    <w:rsid w:val="003C7CEB"/>
    <w:rsid w:val="003C7F08"/>
    <w:rsid w:val="003D00EE"/>
    <w:rsid w:val="003D0948"/>
    <w:rsid w:val="003D3847"/>
    <w:rsid w:val="003D3BD0"/>
    <w:rsid w:val="003D4B17"/>
    <w:rsid w:val="003D53A9"/>
    <w:rsid w:val="003D5A27"/>
    <w:rsid w:val="003D612C"/>
    <w:rsid w:val="003D685F"/>
    <w:rsid w:val="003D6E79"/>
    <w:rsid w:val="003D7960"/>
    <w:rsid w:val="003D7B17"/>
    <w:rsid w:val="003E007B"/>
    <w:rsid w:val="003E12D8"/>
    <w:rsid w:val="003E22D6"/>
    <w:rsid w:val="003E25F2"/>
    <w:rsid w:val="003E26C6"/>
    <w:rsid w:val="003E395A"/>
    <w:rsid w:val="003E41F2"/>
    <w:rsid w:val="003E458F"/>
    <w:rsid w:val="003E6DDC"/>
    <w:rsid w:val="003E790D"/>
    <w:rsid w:val="003F010C"/>
    <w:rsid w:val="003F05DB"/>
    <w:rsid w:val="003F10BB"/>
    <w:rsid w:val="003F186D"/>
    <w:rsid w:val="003F239C"/>
    <w:rsid w:val="003F41E4"/>
    <w:rsid w:val="003F443C"/>
    <w:rsid w:val="003F56AF"/>
    <w:rsid w:val="003F5720"/>
    <w:rsid w:val="003F62C5"/>
    <w:rsid w:val="003F63A7"/>
    <w:rsid w:val="003F6EBD"/>
    <w:rsid w:val="003F7B01"/>
    <w:rsid w:val="004023EC"/>
    <w:rsid w:val="00402665"/>
    <w:rsid w:val="004029E9"/>
    <w:rsid w:val="00402AF8"/>
    <w:rsid w:val="00402B17"/>
    <w:rsid w:val="0040339E"/>
    <w:rsid w:val="00404EA3"/>
    <w:rsid w:val="004053DB"/>
    <w:rsid w:val="004055EF"/>
    <w:rsid w:val="00405776"/>
    <w:rsid w:val="004057DB"/>
    <w:rsid w:val="00405AB2"/>
    <w:rsid w:val="00406DFA"/>
    <w:rsid w:val="00406F38"/>
    <w:rsid w:val="0041035D"/>
    <w:rsid w:val="004109FD"/>
    <w:rsid w:val="00410FF0"/>
    <w:rsid w:val="004117B1"/>
    <w:rsid w:val="00411C6D"/>
    <w:rsid w:val="0041205F"/>
    <w:rsid w:val="00412AF4"/>
    <w:rsid w:val="00413AD4"/>
    <w:rsid w:val="00414539"/>
    <w:rsid w:val="00414ED5"/>
    <w:rsid w:val="00415396"/>
    <w:rsid w:val="00420754"/>
    <w:rsid w:val="00421182"/>
    <w:rsid w:val="004217B8"/>
    <w:rsid w:val="00421E71"/>
    <w:rsid w:val="00422C4B"/>
    <w:rsid w:val="0042448D"/>
    <w:rsid w:val="00424655"/>
    <w:rsid w:val="00424D74"/>
    <w:rsid w:val="004255F3"/>
    <w:rsid w:val="004264B9"/>
    <w:rsid w:val="00426FE8"/>
    <w:rsid w:val="00427212"/>
    <w:rsid w:val="004273BF"/>
    <w:rsid w:val="004308F5"/>
    <w:rsid w:val="0043306F"/>
    <w:rsid w:val="00433102"/>
    <w:rsid w:val="0043394D"/>
    <w:rsid w:val="00433A69"/>
    <w:rsid w:val="0043618C"/>
    <w:rsid w:val="00437000"/>
    <w:rsid w:val="004403F1"/>
    <w:rsid w:val="00440BD3"/>
    <w:rsid w:val="004415A6"/>
    <w:rsid w:val="00442071"/>
    <w:rsid w:val="0044215A"/>
    <w:rsid w:val="00442913"/>
    <w:rsid w:val="00442CB2"/>
    <w:rsid w:val="004449DE"/>
    <w:rsid w:val="00446C50"/>
    <w:rsid w:val="00447A78"/>
    <w:rsid w:val="004535CB"/>
    <w:rsid w:val="00454207"/>
    <w:rsid w:val="004549B1"/>
    <w:rsid w:val="00455285"/>
    <w:rsid w:val="00455449"/>
    <w:rsid w:val="00457D07"/>
    <w:rsid w:val="00460699"/>
    <w:rsid w:val="004614A9"/>
    <w:rsid w:val="004617CE"/>
    <w:rsid w:val="004619E2"/>
    <w:rsid w:val="004621F9"/>
    <w:rsid w:val="004625CF"/>
    <w:rsid w:val="004632C0"/>
    <w:rsid w:val="00463A80"/>
    <w:rsid w:val="00463AE1"/>
    <w:rsid w:val="00463C3A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2EB2"/>
    <w:rsid w:val="00473D07"/>
    <w:rsid w:val="00473D43"/>
    <w:rsid w:val="00474098"/>
    <w:rsid w:val="00475AC8"/>
    <w:rsid w:val="00476765"/>
    <w:rsid w:val="00476CB3"/>
    <w:rsid w:val="00476FE0"/>
    <w:rsid w:val="004771BB"/>
    <w:rsid w:val="0048020B"/>
    <w:rsid w:val="0048059A"/>
    <w:rsid w:val="00480ADE"/>
    <w:rsid w:val="00480B5B"/>
    <w:rsid w:val="004820B9"/>
    <w:rsid w:val="004820C2"/>
    <w:rsid w:val="00482422"/>
    <w:rsid w:val="00483356"/>
    <w:rsid w:val="004836C5"/>
    <w:rsid w:val="0048488A"/>
    <w:rsid w:val="00485BFA"/>
    <w:rsid w:val="00490728"/>
    <w:rsid w:val="004908CF"/>
    <w:rsid w:val="00492B67"/>
    <w:rsid w:val="0049329E"/>
    <w:rsid w:val="00494198"/>
    <w:rsid w:val="00495025"/>
    <w:rsid w:val="00497929"/>
    <w:rsid w:val="004A04A1"/>
    <w:rsid w:val="004A0C69"/>
    <w:rsid w:val="004A194D"/>
    <w:rsid w:val="004A2C33"/>
    <w:rsid w:val="004A5FF7"/>
    <w:rsid w:val="004A64CA"/>
    <w:rsid w:val="004A694D"/>
    <w:rsid w:val="004B0AA7"/>
    <w:rsid w:val="004B1276"/>
    <w:rsid w:val="004B3D75"/>
    <w:rsid w:val="004B3DE4"/>
    <w:rsid w:val="004B4F65"/>
    <w:rsid w:val="004B5302"/>
    <w:rsid w:val="004B5378"/>
    <w:rsid w:val="004B53CC"/>
    <w:rsid w:val="004B55C7"/>
    <w:rsid w:val="004B5BF4"/>
    <w:rsid w:val="004B62BC"/>
    <w:rsid w:val="004B6338"/>
    <w:rsid w:val="004B7303"/>
    <w:rsid w:val="004B7FD9"/>
    <w:rsid w:val="004C07E6"/>
    <w:rsid w:val="004C08F7"/>
    <w:rsid w:val="004C0976"/>
    <w:rsid w:val="004C148B"/>
    <w:rsid w:val="004C25AF"/>
    <w:rsid w:val="004C2769"/>
    <w:rsid w:val="004C30B1"/>
    <w:rsid w:val="004C44D6"/>
    <w:rsid w:val="004C47C0"/>
    <w:rsid w:val="004C47E3"/>
    <w:rsid w:val="004C486C"/>
    <w:rsid w:val="004C52B8"/>
    <w:rsid w:val="004C5473"/>
    <w:rsid w:val="004C5ECF"/>
    <w:rsid w:val="004C724F"/>
    <w:rsid w:val="004C7A63"/>
    <w:rsid w:val="004D041A"/>
    <w:rsid w:val="004D05D5"/>
    <w:rsid w:val="004D097B"/>
    <w:rsid w:val="004D0AB8"/>
    <w:rsid w:val="004D0DAE"/>
    <w:rsid w:val="004D1FE6"/>
    <w:rsid w:val="004D2A4A"/>
    <w:rsid w:val="004D2E7E"/>
    <w:rsid w:val="004D5615"/>
    <w:rsid w:val="004D6A6A"/>
    <w:rsid w:val="004D6E5B"/>
    <w:rsid w:val="004D6F12"/>
    <w:rsid w:val="004D7982"/>
    <w:rsid w:val="004E0449"/>
    <w:rsid w:val="004E0DDC"/>
    <w:rsid w:val="004E18D3"/>
    <w:rsid w:val="004E193A"/>
    <w:rsid w:val="004E25A7"/>
    <w:rsid w:val="004E295D"/>
    <w:rsid w:val="004E3427"/>
    <w:rsid w:val="004E48DB"/>
    <w:rsid w:val="004E5D95"/>
    <w:rsid w:val="004E667E"/>
    <w:rsid w:val="004E67CE"/>
    <w:rsid w:val="004E7244"/>
    <w:rsid w:val="004E7381"/>
    <w:rsid w:val="004E7C1B"/>
    <w:rsid w:val="004F047D"/>
    <w:rsid w:val="004F0626"/>
    <w:rsid w:val="004F1AFD"/>
    <w:rsid w:val="004F2FE4"/>
    <w:rsid w:val="004F4E93"/>
    <w:rsid w:val="004F588E"/>
    <w:rsid w:val="004F621A"/>
    <w:rsid w:val="004F66E4"/>
    <w:rsid w:val="004F7060"/>
    <w:rsid w:val="004F76D0"/>
    <w:rsid w:val="004F7DCF"/>
    <w:rsid w:val="0050022D"/>
    <w:rsid w:val="00502807"/>
    <w:rsid w:val="00504046"/>
    <w:rsid w:val="0050408C"/>
    <w:rsid w:val="00504B91"/>
    <w:rsid w:val="0050659A"/>
    <w:rsid w:val="005079FD"/>
    <w:rsid w:val="005151E9"/>
    <w:rsid w:val="00515397"/>
    <w:rsid w:val="00515A78"/>
    <w:rsid w:val="005162BB"/>
    <w:rsid w:val="00517763"/>
    <w:rsid w:val="00517985"/>
    <w:rsid w:val="005179CA"/>
    <w:rsid w:val="00517D9D"/>
    <w:rsid w:val="00517FF0"/>
    <w:rsid w:val="00520118"/>
    <w:rsid w:val="0052048B"/>
    <w:rsid w:val="0052150F"/>
    <w:rsid w:val="00522E67"/>
    <w:rsid w:val="00523CA7"/>
    <w:rsid w:val="0052405F"/>
    <w:rsid w:val="00524BF7"/>
    <w:rsid w:val="0052500E"/>
    <w:rsid w:val="00525E55"/>
    <w:rsid w:val="0052764E"/>
    <w:rsid w:val="005301CB"/>
    <w:rsid w:val="0053153C"/>
    <w:rsid w:val="00531992"/>
    <w:rsid w:val="005352D6"/>
    <w:rsid w:val="00535D27"/>
    <w:rsid w:val="005369C0"/>
    <w:rsid w:val="00536FBB"/>
    <w:rsid w:val="00537B96"/>
    <w:rsid w:val="0054058B"/>
    <w:rsid w:val="0054084B"/>
    <w:rsid w:val="005425BF"/>
    <w:rsid w:val="00542A5A"/>
    <w:rsid w:val="00542F68"/>
    <w:rsid w:val="005432F2"/>
    <w:rsid w:val="005438B3"/>
    <w:rsid w:val="00544B6D"/>
    <w:rsid w:val="00545514"/>
    <w:rsid w:val="00546342"/>
    <w:rsid w:val="005465A6"/>
    <w:rsid w:val="005513A4"/>
    <w:rsid w:val="00551688"/>
    <w:rsid w:val="0055320A"/>
    <w:rsid w:val="005538FB"/>
    <w:rsid w:val="005539DF"/>
    <w:rsid w:val="0055458B"/>
    <w:rsid w:val="005547A1"/>
    <w:rsid w:val="005569DF"/>
    <w:rsid w:val="0055781B"/>
    <w:rsid w:val="00557A1F"/>
    <w:rsid w:val="00557FCB"/>
    <w:rsid w:val="00560B12"/>
    <w:rsid w:val="00560D07"/>
    <w:rsid w:val="00561C76"/>
    <w:rsid w:val="00562F09"/>
    <w:rsid w:val="00564787"/>
    <w:rsid w:val="005648F4"/>
    <w:rsid w:val="0056521E"/>
    <w:rsid w:val="00565969"/>
    <w:rsid w:val="00565B91"/>
    <w:rsid w:val="005661CC"/>
    <w:rsid w:val="00566222"/>
    <w:rsid w:val="0056675F"/>
    <w:rsid w:val="00570605"/>
    <w:rsid w:val="00571686"/>
    <w:rsid w:val="005721C5"/>
    <w:rsid w:val="005729BA"/>
    <w:rsid w:val="005735CB"/>
    <w:rsid w:val="00573C48"/>
    <w:rsid w:val="00574DF1"/>
    <w:rsid w:val="005752B9"/>
    <w:rsid w:val="005762AC"/>
    <w:rsid w:val="00576474"/>
    <w:rsid w:val="00576A9D"/>
    <w:rsid w:val="00576DF7"/>
    <w:rsid w:val="00577937"/>
    <w:rsid w:val="00577B9C"/>
    <w:rsid w:val="005802A0"/>
    <w:rsid w:val="005803B8"/>
    <w:rsid w:val="00580689"/>
    <w:rsid w:val="00582AA3"/>
    <w:rsid w:val="00583EFC"/>
    <w:rsid w:val="005845E3"/>
    <w:rsid w:val="00586CD7"/>
    <w:rsid w:val="0058753E"/>
    <w:rsid w:val="005925BD"/>
    <w:rsid w:val="00592956"/>
    <w:rsid w:val="00592CA8"/>
    <w:rsid w:val="00592F38"/>
    <w:rsid w:val="00593600"/>
    <w:rsid w:val="00594A79"/>
    <w:rsid w:val="00594BD4"/>
    <w:rsid w:val="00594CFD"/>
    <w:rsid w:val="005957D5"/>
    <w:rsid w:val="005976BF"/>
    <w:rsid w:val="00597A58"/>
    <w:rsid w:val="00597A8D"/>
    <w:rsid w:val="00597C06"/>
    <w:rsid w:val="00597D36"/>
    <w:rsid w:val="005A0CBC"/>
    <w:rsid w:val="005A2670"/>
    <w:rsid w:val="005A2869"/>
    <w:rsid w:val="005A2ABC"/>
    <w:rsid w:val="005A2FF9"/>
    <w:rsid w:val="005A342C"/>
    <w:rsid w:val="005A3C9C"/>
    <w:rsid w:val="005A53BC"/>
    <w:rsid w:val="005A55D6"/>
    <w:rsid w:val="005A6953"/>
    <w:rsid w:val="005A6A14"/>
    <w:rsid w:val="005B01DA"/>
    <w:rsid w:val="005B04D5"/>
    <w:rsid w:val="005B0AD7"/>
    <w:rsid w:val="005B1DB2"/>
    <w:rsid w:val="005B1DCB"/>
    <w:rsid w:val="005B273D"/>
    <w:rsid w:val="005B353E"/>
    <w:rsid w:val="005B53E6"/>
    <w:rsid w:val="005B74A7"/>
    <w:rsid w:val="005B7EE1"/>
    <w:rsid w:val="005C046D"/>
    <w:rsid w:val="005C082B"/>
    <w:rsid w:val="005C24A9"/>
    <w:rsid w:val="005C37A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D9D"/>
    <w:rsid w:val="005D4C44"/>
    <w:rsid w:val="005D52FC"/>
    <w:rsid w:val="005D66DC"/>
    <w:rsid w:val="005D6841"/>
    <w:rsid w:val="005D68AD"/>
    <w:rsid w:val="005D7492"/>
    <w:rsid w:val="005E17DE"/>
    <w:rsid w:val="005E1BD4"/>
    <w:rsid w:val="005E20E1"/>
    <w:rsid w:val="005E21F5"/>
    <w:rsid w:val="005E241E"/>
    <w:rsid w:val="005E257A"/>
    <w:rsid w:val="005E280D"/>
    <w:rsid w:val="005E2D63"/>
    <w:rsid w:val="005E41F2"/>
    <w:rsid w:val="005E42D8"/>
    <w:rsid w:val="005E57F6"/>
    <w:rsid w:val="005E5858"/>
    <w:rsid w:val="005E78CA"/>
    <w:rsid w:val="005E7D58"/>
    <w:rsid w:val="005F00F6"/>
    <w:rsid w:val="005F0649"/>
    <w:rsid w:val="005F161F"/>
    <w:rsid w:val="005F1D14"/>
    <w:rsid w:val="005F1E1F"/>
    <w:rsid w:val="005F27F2"/>
    <w:rsid w:val="005F3654"/>
    <w:rsid w:val="005F3D89"/>
    <w:rsid w:val="005F3F2B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405"/>
    <w:rsid w:val="00600B18"/>
    <w:rsid w:val="00600B64"/>
    <w:rsid w:val="006022CA"/>
    <w:rsid w:val="006028DE"/>
    <w:rsid w:val="00602979"/>
    <w:rsid w:val="006030E7"/>
    <w:rsid w:val="00604612"/>
    <w:rsid w:val="00605A7D"/>
    <w:rsid w:val="00605B16"/>
    <w:rsid w:val="00606156"/>
    <w:rsid w:val="00606645"/>
    <w:rsid w:val="00611029"/>
    <w:rsid w:val="0061484A"/>
    <w:rsid w:val="00614E6F"/>
    <w:rsid w:val="006154CA"/>
    <w:rsid w:val="00615895"/>
    <w:rsid w:val="006168F0"/>
    <w:rsid w:val="006174AC"/>
    <w:rsid w:val="0061786F"/>
    <w:rsid w:val="0062045A"/>
    <w:rsid w:val="0062059E"/>
    <w:rsid w:val="006205ED"/>
    <w:rsid w:val="0062101E"/>
    <w:rsid w:val="00621584"/>
    <w:rsid w:val="00622DBD"/>
    <w:rsid w:val="006231C8"/>
    <w:rsid w:val="00623ACA"/>
    <w:rsid w:val="00624062"/>
    <w:rsid w:val="0062609D"/>
    <w:rsid w:val="006262A7"/>
    <w:rsid w:val="00627487"/>
    <w:rsid w:val="00631044"/>
    <w:rsid w:val="006311B3"/>
    <w:rsid w:val="006333AB"/>
    <w:rsid w:val="0063340F"/>
    <w:rsid w:val="00634786"/>
    <w:rsid w:val="00634DAC"/>
    <w:rsid w:val="00635259"/>
    <w:rsid w:val="00635305"/>
    <w:rsid w:val="006363C7"/>
    <w:rsid w:val="00636860"/>
    <w:rsid w:val="00636F1E"/>
    <w:rsid w:val="00637476"/>
    <w:rsid w:val="006379AE"/>
    <w:rsid w:val="006423AA"/>
    <w:rsid w:val="006428AB"/>
    <w:rsid w:val="006429A4"/>
    <w:rsid w:val="00643427"/>
    <w:rsid w:val="00643460"/>
    <w:rsid w:val="00643FA1"/>
    <w:rsid w:val="00643FA4"/>
    <w:rsid w:val="006445C5"/>
    <w:rsid w:val="0064507A"/>
    <w:rsid w:val="00645CED"/>
    <w:rsid w:val="00646621"/>
    <w:rsid w:val="00646F69"/>
    <w:rsid w:val="006476CF"/>
    <w:rsid w:val="00647D1A"/>
    <w:rsid w:val="00650590"/>
    <w:rsid w:val="00651975"/>
    <w:rsid w:val="00652AFD"/>
    <w:rsid w:val="006539CB"/>
    <w:rsid w:val="00656929"/>
    <w:rsid w:val="006577FC"/>
    <w:rsid w:val="00660223"/>
    <w:rsid w:val="0066073F"/>
    <w:rsid w:val="00661865"/>
    <w:rsid w:val="00662E46"/>
    <w:rsid w:val="00665931"/>
    <w:rsid w:val="00665F74"/>
    <w:rsid w:val="00670133"/>
    <w:rsid w:val="006702CB"/>
    <w:rsid w:val="0067208E"/>
    <w:rsid w:val="006725FD"/>
    <w:rsid w:val="006726AC"/>
    <w:rsid w:val="00672CB8"/>
    <w:rsid w:val="00672E54"/>
    <w:rsid w:val="006735F4"/>
    <w:rsid w:val="00673D7F"/>
    <w:rsid w:val="0067443E"/>
    <w:rsid w:val="006754BA"/>
    <w:rsid w:val="0067618D"/>
    <w:rsid w:val="00676C34"/>
    <w:rsid w:val="00676E71"/>
    <w:rsid w:val="006772EF"/>
    <w:rsid w:val="00677ACE"/>
    <w:rsid w:val="00677CB9"/>
    <w:rsid w:val="00677EA4"/>
    <w:rsid w:val="00681411"/>
    <w:rsid w:val="0068169C"/>
    <w:rsid w:val="00682238"/>
    <w:rsid w:val="00683EEC"/>
    <w:rsid w:val="00683F4A"/>
    <w:rsid w:val="00684326"/>
    <w:rsid w:val="0068484E"/>
    <w:rsid w:val="00684F1C"/>
    <w:rsid w:val="00685CE8"/>
    <w:rsid w:val="006871D9"/>
    <w:rsid w:val="00687EB0"/>
    <w:rsid w:val="006921E5"/>
    <w:rsid w:val="0069247C"/>
    <w:rsid w:val="0069355C"/>
    <w:rsid w:val="00694911"/>
    <w:rsid w:val="00694FE5"/>
    <w:rsid w:val="006952D3"/>
    <w:rsid w:val="00695AFD"/>
    <w:rsid w:val="00695B1C"/>
    <w:rsid w:val="006968E2"/>
    <w:rsid w:val="00697C82"/>
    <w:rsid w:val="006A0C39"/>
    <w:rsid w:val="006A1371"/>
    <w:rsid w:val="006A197B"/>
    <w:rsid w:val="006A1FC2"/>
    <w:rsid w:val="006A2878"/>
    <w:rsid w:val="006A2B05"/>
    <w:rsid w:val="006A3A87"/>
    <w:rsid w:val="006A47E4"/>
    <w:rsid w:val="006A7D6A"/>
    <w:rsid w:val="006B0F1B"/>
    <w:rsid w:val="006B125D"/>
    <w:rsid w:val="006B2879"/>
    <w:rsid w:val="006B3946"/>
    <w:rsid w:val="006B3BE1"/>
    <w:rsid w:val="006B4147"/>
    <w:rsid w:val="006B4C28"/>
    <w:rsid w:val="006B5579"/>
    <w:rsid w:val="006B5754"/>
    <w:rsid w:val="006B5F09"/>
    <w:rsid w:val="006B6A83"/>
    <w:rsid w:val="006B7100"/>
    <w:rsid w:val="006B7406"/>
    <w:rsid w:val="006B7477"/>
    <w:rsid w:val="006C136A"/>
    <w:rsid w:val="006C2152"/>
    <w:rsid w:val="006C3B28"/>
    <w:rsid w:val="006C3BB4"/>
    <w:rsid w:val="006C3E03"/>
    <w:rsid w:val="006C460B"/>
    <w:rsid w:val="006C4CA1"/>
    <w:rsid w:val="006C522C"/>
    <w:rsid w:val="006C6A37"/>
    <w:rsid w:val="006D2ADA"/>
    <w:rsid w:val="006D2FD8"/>
    <w:rsid w:val="006D3C84"/>
    <w:rsid w:val="006D4652"/>
    <w:rsid w:val="006D46D4"/>
    <w:rsid w:val="006D5375"/>
    <w:rsid w:val="006D5F66"/>
    <w:rsid w:val="006D7787"/>
    <w:rsid w:val="006E202A"/>
    <w:rsid w:val="006E2038"/>
    <w:rsid w:val="006E2D76"/>
    <w:rsid w:val="006E42AA"/>
    <w:rsid w:val="006E5620"/>
    <w:rsid w:val="006E6CC2"/>
    <w:rsid w:val="006E726D"/>
    <w:rsid w:val="006F056D"/>
    <w:rsid w:val="006F05A1"/>
    <w:rsid w:val="006F1A50"/>
    <w:rsid w:val="006F259E"/>
    <w:rsid w:val="006F314F"/>
    <w:rsid w:val="006F3484"/>
    <w:rsid w:val="006F58A1"/>
    <w:rsid w:val="006F67D4"/>
    <w:rsid w:val="006F6A63"/>
    <w:rsid w:val="00700011"/>
    <w:rsid w:val="00700AC6"/>
    <w:rsid w:val="00700E7D"/>
    <w:rsid w:val="00701F09"/>
    <w:rsid w:val="00702BBA"/>
    <w:rsid w:val="00704387"/>
    <w:rsid w:val="0070533E"/>
    <w:rsid w:val="00705774"/>
    <w:rsid w:val="0070578F"/>
    <w:rsid w:val="007057A9"/>
    <w:rsid w:val="00705925"/>
    <w:rsid w:val="00706483"/>
    <w:rsid w:val="007079BE"/>
    <w:rsid w:val="00707CB0"/>
    <w:rsid w:val="00707E40"/>
    <w:rsid w:val="00710412"/>
    <w:rsid w:val="007105C1"/>
    <w:rsid w:val="00710A7F"/>
    <w:rsid w:val="007111A5"/>
    <w:rsid w:val="007114D8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A76"/>
    <w:rsid w:val="00715954"/>
    <w:rsid w:val="007168C0"/>
    <w:rsid w:val="007204BB"/>
    <w:rsid w:val="00720D59"/>
    <w:rsid w:val="00722715"/>
    <w:rsid w:val="007232E1"/>
    <w:rsid w:val="0072529C"/>
    <w:rsid w:val="00726109"/>
    <w:rsid w:val="007272BA"/>
    <w:rsid w:val="00727712"/>
    <w:rsid w:val="00731C3C"/>
    <w:rsid w:val="007330DB"/>
    <w:rsid w:val="00734710"/>
    <w:rsid w:val="00734EEC"/>
    <w:rsid w:val="00735798"/>
    <w:rsid w:val="00736752"/>
    <w:rsid w:val="00737765"/>
    <w:rsid w:val="00737F70"/>
    <w:rsid w:val="00741809"/>
    <w:rsid w:val="007430C4"/>
    <w:rsid w:val="00743E93"/>
    <w:rsid w:val="00743FB7"/>
    <w:rsid w:val="007444A4"/>
    <w:rsid w:val="00745404"/>
    <w:rsid w:val="0074565C"/>
    <w:rsid w:val="00746C96"/>
    <w:rsid w:val="007474F1"/>
    <w:rsid w:val="0075030B"/>
    <w:rsid w:val="007520B5"/>
    <w:rsid w:val="007521B7"/>
    <w:rsid w:val="007524BE"/>
    <w:rsid w:val="0075260F"/>
    <w:rsid w:val="00752A59"/>
    <w:rsid w:val="0075312A"/>
    <w:rsid w:val="0075456B"/>
    <w:rsid w:val="00754B0A"/>
    <w:rsid w:val="00755B0F"/>
    <w:rsid w:val="00755B31"/>
    <w:rsid w:val="00756411"/>
    <w:rsid w:val="007564AA"/>
    <w:rsid w:val="007579CF"/>
    <w:rsid w:val="00757F64"/>
    <w:rsid w:val="00762849"/>
    <w:rsid w:val="00763A8A"/>
    <w:rsid w:val="007647F6"/>
    <w:rsid w:val="00764D2C"/>
    <w:rsid w:val="00764E91"/>
    <w:rsid w:val="007650E2"/>
    <w:rsid w:val="00765273"/>
    <w:rsid w:val="0076623F"/>
    <w:rsid w:val="0076677A"/>
    <w:rsid w:val="00767A00"/>
    <w:rsid w:val="00770450"/>
    <w:rsid w:val="0077089B"/>
    <w:rsid w:val="00770CA4"/>
    <w:rsid w:val="00771B53"/>
    <w:rsid w:val="00771DC0"/>
    <w:rsid w:val="007720E7"/>
    <w:rsid w:val="0077261F"/>
    <w:rsid w:val="007740D6"/>
    <w:rsid w:val="007740E9"/>
    <w:rsid w:val="007751B1"/>
    <w:rsid w:val="00776AED"/>
    <w:rsid w:val="00780441"/>
    <w:rsid w:val="00780A0D"/>
    <w:rsid w:val="00780C79"/>
    <w:rsid w:val="007810E7"/>
    <w:rsid w:val="00781691"/>
    <w:rsid w:val="00782B79"/>
    <w:rsid w:val="00783503"/>
    <w:rsid w:val="00783BC0"/>
    <w:rsid w:val="007852F1"/>
    <w:rsid w:val="00785898"/>
    <w:rsid w:val="0078671F"/>
    <w:rsid w:val="00786958"/>
    <w:rsid w:val="00787347"/>
    <w:rsid w:val="0078741A"/>
    <w:rsid w:val="007908DD"/>
    <w:rsid w:val="00790CB1"/>
    <w:rsid w:val="00791021"/>
    <w:rsid w:val="00791E3C"/>
    <w:rsid w:val="00791F8C"/>
    <w:rsid w:val="00792C8E"/>
    <w:rsid w:val="007935EA"/>
    <w:rsid w:val="007944FB"/>
    <w:rsid w:val="00794618"/>
    <w:rsid w:val="00794B2C"/>
    <w:rsid w:val="00795E31"/>
    <w:rsid w:val="0079691C"/>
    <w:rsid w:val="007975F9"/>
    <w:rsid w:val="007A031D"/>
    <w:rsid w:val="007A0E1F"/>
    <w:rsid w:val="007A2F5C"/>
    <w:rsid w:val="007A2F67"/>
    <w:rsid w:val="007A35E0"/>
    <w:rsid w:val="007A6427"/>
    <w:rsid w:val="007A65B1"/>
    <w:rsid w:val="007A7F62"/>
    <w:rsid w:val="007B1618"/>
    <w:rsid w:val="007B2128"/>
    <w:rsid w:val="007B2AE0"/>
    <w:rsid w:val="007B3AD4"/>
    <w:rsid w:val="007B47A8"/>
    <w:rsid w:val="007B4B85"/>
    <w:rsid w:val="007B4C3C"/>
    <w:rsid w:val="007B5A93"/>
    <w:rsid w:val="007B6381"/>
    <w:rsid w:val="007B639C"/>
    <w:rsid w:val="007B680E"/>
    <w:rsid w:val="007B73FA"/>
    <w:rsid w:val="007B758B"/>
    <w:rsid w:val="007C02F3"/>
    <w:rsid w:val="007C1C78"/>
    <w:rsid w:val="007C2374"/>
    <w:rsid w:val="007C23E8"/>
    <w:rsid w:val="007C40FE"/>
    <w:rsid w:val="007C45CE"/>
    <w:rsid w:val="007C5944"/>
    <w:rsid w:val="007C68B2"/>
    <w:rsid w:val="007D0A13"/>
    <w:rsid w:val="007D1189"/>
    <w:rsid w:val="007D1EA5"/>
    <w:rsid w:val="007D22B9"/>
    <w:rsid w:val="007D2F4B"/>
    <w:rsid w:val="007D4651"/>
    <w:rsid w:val="007D6427"/>
    <w:rsid w:val="007E0DA5"/>
    <w:rsid w:val="007E1546"/>
    <w:rsid w:val="007E16E5"/>
    <w:rsid w:val="007E1E09"/>
    <w:rsid w:val="007E1EDB"/>
    <w:rsid w:val="007E229A"/>
    <w:rsid w:val="007E29E7"/>
    <w:rsid w:val="007E3486"/>
    <w:rsid w:val="007E3D41"/>
    <w:rsid w:val="007E4DC3"/>
    <w:rsid w:val="007E5077"/>
    <w:rsid w:val="007E52D6"/>
    <w:rsid w:val="007E560D"/>
    <w:rsid w:val="007E5D02"/>
    <w:rsid w:val="007E6E4B"/>
    <w:rsid w:val="007F065D"/>
    <w:rsid w:val="007F0778"/>
    <w:rsid w:val="007F3424"/>
    <w:rsid w:val="007F4C25"/>
    <w:rsid w:val="007F5D27"/>
    <w:rsid w:val="007F61AA"/>
    <w:rsid w:val="007F6BCD"/>
    <w:rsid w:val="007F6E13"/>
    <w:rsid w:val="007F75B9"/>
    <w:rsid w:val="007F7783"/>
    <w:rsid w:val="0080041B"/>
    <w:rsid w:val="0080321F"/>
    <w:rsid w:val="00805291"/>
    <w:rsid w:val="008063A3"/>
    <w:rsid w:val="00806451"/>
    <w:rsid w:val="008078E3"/>
    <w:rsid w:val="00810F19"/>
    <w:rsid w:val="00812B84"/>
    <w:rsid w:val="008136A1"/>
    <w:rsid w:val="00813BED"/>
    <w:rsid w:val="00813F9F"/>
    <w:rsid w:val="0081448B"/>
    <w:rsid w:val="00814CF4"/>
    <w:rsid w:val="008150EB"/>
    <w:rsid w:val="00815DBF"/>
    <w:rsid w:val="008160D7"/>
    <w:rsid w:val="0081623F"/>
    <w:rsid w:val="00816A82"/>
    <w:rsid w:val="00817454"/>
    <w:rsid w:val="00820636"/>
    <w:rsid w:val="0082073E"/>
    <w:rsid w:val="00821ACD"/>
    <w:rsid w:val="008226FB"/>
    <w:rsid w:val="008229E6"/>
    <w:rsid w:val="008238BA"/>
    <w:rsid w:val="00824C3B"/>
    <w:rsid w:val="0082654C"/>
    <w:rsid w:val="008305A9"/>
    <w:rsid w:val="00830CF5"/>
    <w:rsid w:val="00831324"/>
    <w:rsid w:val="008315A9"/>
    <w:rsid w:val="0083505A"/>
    <w:rsid w:val="008353EA"/>
    <w:rsid w:val="00835AE4"/>
    <w:rsid w:val="00835E39"/>
    <w:rsid w:val="008400BE"/>
    <w:rsid w:val="00840229"/>
    <w:rsid w:val="008415CF"/>
    <w:rsid w:val="00841F64"/>
    <w:rsid w:val="00843533"/>
    <w:rsid w:val="008437B0"/>
    <w:rsid w:val="0084392C"/>
    <w:rsid w:val="00844CC4"/>
    <w:rsid w:val="00845097"/>
    <w:rsid w:val="0084570E"/>
    <w:rsid w:val="008462C1"/>
    <w:rsid w:val="00846653"/>
    <w:rsid w:val="008469A2"/>
    <w:rsid w:val="00847B6A"/>
    <w:rsid w:val="00851504"/>
    <w:rsid w:val="008515D8"/>
    <w:rsid w:val="0085244F"/>
    <w:rsid w:val="00852BB1"/>
    <w:rsid w:val="00852D10"/>
    <w:rsid w:val="008539F7"/>
    <w:rsid w:val="0085409D"/>
    <w:rsid w:val="00856986"/>
    <w:rsid w:val="0086031A"/>
    <w:rsid w:val="008614DE"/>
    <w:rsid w:val="00862BD9"/>
    <w:rsid w:val="00864B16"/>
    <w:rsid w:val="00866510"/>
    <w:rsid w:val="0086696E"/>
    <w:rsid w:val="00867AB5"/>
    <w:rsid w:val="00870AA0"/>
    <w:rsid w:val="008711C1"/>
    <w:rsid w:val="00871248"/>
    <w:rsid w:val="0087176C"/>
    <w:rsid w:val="00873F88"/>
    <w:rsid w:val="00874D3E"/>
    <w:rsid w:val="00874E51"/>
    <w:rsid w:val="008752E7"/>
    <w:rsid w:val="008759AA"/>
    <w:rsid w:val="00876B70"/>
    <w:rsid w:val="0087703A"/>
    <w:rsid w:val="00877444"/>
    <w:rsid w:val="008810F3"/>
    <w:rsid w:val="0088407E"/>
    <w:rsid w:val="008849DD"/>
    <w:rsid w:val="00884D01"/>
    <w:rsid w:val="00886FAC"/>
    <w:rsid w:val="0088711A"/>
    <w:rsid w:val="008905E3"/>
    <w:rsid w:val="008906BA"/>
    <w:rsid w:val="00890F5C"/>
    <w:rsid w:val="008920FA"/>
    <w:rsid w:val="00892138"/>
    <w:rsid w:val="008926C5"/>
    <w:rsid w:val="0089301E"/>
    <w:rsid w:val="008936FC"/>
    <w:rsid w:val="00893A87"/>
    <w:rsid w:val="0089436F"/>
    <w:rsid w:val="00895925"/>
    <w:rsid w:val="00895E24"/>
    <w:rsid w:val="0089603A"/>
    <w:rsid w:val="008963B6"/>
    <w:rsid w:val="0089699B"/>
    <w:rsid w:val="00896E56"/>
    <w:rsid w:val="0089717E"/>
    <w:rsid w:val="00897318"/>
    <w:rsid w:val="008977B0"/>
    <w:rsid w:val="00897B71"/>
    <w:rsid w:val="008A1A59"/>
    <w:rsid w:val="008A5864"/>
    <w:rsid w:val="008A7265"/>
    <w:rsid w:val="008A7541"/>
    <w:rsid w:val="008A769B"/>
    <w:rsid w:val="008A7D45"/>
    <w:rsid w:val="008A7EB9"/>
    <w:rsid w:val="008B0056"/>
    <w:rsid w:val="008B040C"/>
    <w:rsid w:val="008B1028"/>
    <w:rsid w:val="008B14B2"/>
    <w:rsid w:val="008B1B09"/>
    <w:rsid w:val="008B235A"/>
    <w:rsid w:val="008B2772"/>
    <w:rsid w:val="008B2E17"/>
    <w:rsid w:val="008B31B8"/>
    <w:rsid w:val="008B363B"/>
    <w:rsid w:val="008B4079"/>
    <w:rsid w:val="008B54E0"/>
    <w:rsid w:val="008B6442"/>
    <w:rsid w:val="008B754E"/>
    <w:rsid w:val="008B7FA7"/>
    <w:rsid w:val="008C02C2"/>
    <w:rsid w:val="008C0F02"/>
    <w:rsid w:val="008C1ABC"/>
    <w:rsid w:val="008C1BAE"/>
    <w:rsid w:val="008C274A"/>
    <w:rsid w:val="008C335B"/>
    <w:rsid w:val="008C38F7"/>
    <w:rsid w:val="008C3D9D"/>
    <w:rsid w:val="008C412B"/>
    <w:rsid w:val="008C5151"/>
    <w:rsid w:val="008C52B6"/>
    <w:rsid w:val="008C5778"/>
    <w:rsid w:val="008C6BCD"/>
    <w:rsid w:val="008C6CA9"/>
    <w:rsid w:val="008C6D80"/>
    <w:rsid w:val="008C6E3E"/>
    <w:rsid w:val="008C76E2"/>
    <w:rsid w:val="008D0C45"/>
    <w:rsid w:val="008D0DE7"/>
    <w:rsid w:val="008D0E02"/>
    <w:rsid w:val="008D11D1"/>
    <w:rsid w:val="008D1B67"/>
    <w:rsid w:val="008D267B"/>
    <w:rsid w:val="008D2718"/>
    <w:rsid w:val="008D2764"/>
    <w:rsid w:val="008D2FC3"/>
    <w:rsid w:val="008D4693"/>
    <w:rsid w:val="008D5C55"/>
    <w:rsid w:val="008D6A64"/>
    <w:rsid w:val="008E038A"/>
    <w:rsid w:val="008E0AA7"/>
    <w:rsid w:val="008E0F4D"/>
    <w:rsid w:val="008E1604"/>
    <w:rsid w:val="008E177C"/>
    <w:rsid w:val="008E1F85"/>
    <w:rsid w:val="008E3304"/>
    <w:rsid w:val="008E3697"/>
    <w:rsid w:val="008E3C6F"/>
    <w:rsid w:val="008E4270"/>
    <w:rsid w:val="008E7D5C"/>
    <w:rsid w:val="008E7DE8"/>
    <w:rsid w:val="008F1956"/>
    <w:rsid w:val="008F2659"/>
    <w:rsid w:val="008F3693"/>
    <w:rsid w:val="008F44B5"/>
    <w:rsid w:val="008F4A04"/>
    <w:rsid w:val="008F4C46"/>
    <w:rsid w:val="008F4E4D"/>
    <w:rsid w:val="008F4E69"/>
    <w:rsid w:val="008F5B2E"/>
    <w:rsid w:val="008F6B62"/>
    <w:rsid w:val="008F6BD4"/>
    <w:rsid w:val="008F6D75"/>
    <w:rsid w:val="008F7A4F"/>
    <w:rsid w:val="009003B0"/>
    <w:rsid w:val="00902F26"/>
    <w:rsid w:val="00903E72"/>
    <w:rsid w:val="00904C92"/>
    <w:rsid w:val="00906330"/>
    <w:rsid w:val="00906802"/>
    <w:rsid w:val="00906840"/>
    <w:rsid w:val="009078FA"/>
    <w:rsid w:val="00907DA7"/>
    <w:rsid w:val="00910397"/>
    <w:rsid w:val="00911217"/>
    <w:rsid w:val="00912386"/>
    <w:rsid w:val="009126EC"/>
    <w:rsid w:val="00913AD9"/>
    <w:rsid w:val="00913CCD"/>
    <w:rsid w:val="00913F95"/>
    <w:rsid w:val="00914CC4"/>
    <w:rsid w:val="00915F9C"/>
    <w:rsid w:val="0091663F"/>
    <w:rsid w:val="00916FF6"/>
    <w:rsid w:val="00917B58"/>
    <w:rsid w:val="009208CE"/>
    <w:rsid w:val="009211CC"/>
    <w:rsid w:val="00921CB0"/>
    <w:rsid w:val="009244F8"/>
    <w:rsid w:val="009249F6"/>
    <w:rsid w:val="00924B4F"/>
    <w:rsid w:val="00924CC7"/>
    <w:rsid w:val="00926998"/>
    <w:rsid w:val="009307F9"/>
    <w:rsid w:val="00931586"/>
    <w:rsid w:val="0093288E"/>
    <w:rsid w:val="00933C9A"/>
    <w:rsid w:val="0093446F"/>
    <w:rsid w:val="00936172"/>
    <w:rsid w:val="00937636"/>
    <w:rsid w:val="00941EF9"/>
    <w:rsid w:val="009422B2"/>
    <w:rsid w:val="0094591A"/>
    <w:rsid w:val="009464ED"/>
    <w:rsid w:val="00946DEE"/>
    <w:rsid w:val="0095017D"/>
    <w:rsid w:val="009527ED"/>
    <w:rsid w:val="00952942"/>
    <w:rsid w:val="00954438"/>
    <w:rsid w:val="00954BBA"/>
    <w:rsid w:val="00955C33"/>
    <w:rsid w:val="00955E3F"/>
    <w:rsid w:val="009564A8"/>
    <w:rsid w:val="00956B72"/>
    <w:rsid w:val="00956CDD"/>
    <w:rsid w:val="009574A5"/>
    <w:rsid w:val="009578E2"/>
    <w:rsid w:val="00957B33"/>
    <w:rsid w:val="009601A7"/>
    <w:rsid w:val="009660B8"/>
    <w:rsid w:val="009667D5"/>
    <w:rsid w:val="00966CF1"/>
    <w:rsid w:val="009673A8"/>
    <w:rsid w:val="00967CE1"/>
    <w:rsid w:val="009705D3"/>
    <w:rsid w:val="009719BB"/>
    <w:rsid w:val="00972131"/>
    <w:rsid w:val="009743A7"/>
    <w:rsid w:val="009756F6"/>
    <w:rsid w:val="009763E4"/>
    <w:rsid w:val="00977508"/>
    <w:rsid w:val="00977927"/>
    <w:rsid w:val="00977D41"/>
    <w:rsid w:val="009808E9"/>
    <w:rsid w:val="0098276C"/>
    <w:rsid w:val="00984130"/>
    <w:rsid w:val="0098423B"/>
    <w:rsid w:val="009844BE"/>
    <w:rsid w:val="00984FA2"/>
    <w:rsid w:val="00985515"/>
    <w:rsid w:val="00987BD7"/>
    <w:rsid w:val="0099013D"/>
    <w:rsid w:val="009903CE"/>
    <w:rsid w:val="0099078A"/>
    <w:rsid w:val="009917B1"/>
    <w:rsid w:val="0099193D"/>
    <w:rsid w:val="009930E8"/>
    <w:rsid w:val="00994B00"/>
    <w:rsid w:val="00995731"/>
    <w:rsid w:val="009A0C1A"/>
    <w:rsid w:val="009A1112"/>
    <w:rsid w:val="009A11CD"/>
    <w:rsid w:val="009A1A3A"/>
    <w:rsid w:val="009A1EC1"/>
    <w:rsid w:val="009A335E"/>
    <w:rsid w:val="009A346D"/>
    <w:rsid w:val="009A45BB"/>
    <w:rsid w:val="009A49CB"/>
    <w:rsid w:val="009A59B5"/>
    <w:rsid w:val="009A5AAA"/>
    <w:rsid w:val="009A626B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260F"/>
    <w:rsid w:val="009B3363"/>
    <w:rsid w:val="009B36A5"/>
    <w:rsid w:val="009B3A22"/>
    <w:rsid w:val="009B3FA4"/>
    <w:rsid w:val="009B4A6C"/>
    <w:rsid w:val="009B4E84"/>
    <w:rsid w:val="009B4F97"/>
    <w:rsid w:val="009B7BE5"/>
    <w:rsid w:val="009B7DA6"/>
    <w:rsid w:val="009C1116"/>
    <w:rsid w:val="009C2397"/>
    <w:rsid w:val="009C2814"/>
    <w:rsid w:val="009C2FDC"/>
    <w:rsid w:val="009C5FD7"/>
    <w:rsid w:val="009C744C"/>
    <w:rsid w:val="009C7455"/>
    <w:rsid w:val="009C753D"/>
    <w:rsid w:val="009C76E3"/>
    <w:rsid w:val="009C7C41"/>
    <w:rsid w:val="009D09E8"/>
    <w:rsid w:val="009D0E8E"/>
    <w:rsid w:val="009D20E2"/>
    <w:rsid w:val="009D20EC"/>
    <w:rsid w:val="009D2546"/>
    <w:rsid w:val="009D2D91"/>
    <w:rsid w:val="009D310F"/>
    <w:rsid w:val="009D46AD"/>
    <w:rsid w:val="009D4EC6"/>
    <w:rsid w:val="009D6CE7"/>
    <w:rsid w:val="009D742F"/>
    <w:rsid w:val="009D7F02"/>
    <w:rsid w:val="009E0319"/>
    <w:rsid w:val="009E0442"/>
    <w:rsid w:val="009E0953"/>
    <w:rsid w:val="009E136D"/>
    <w:rsid w:val="009E34E8"/>
    <w:rsid w:val="009E3553"/>
    <w:rsid w:val="009E3790"/>
    <w:rsid w:val="009E462D"/>
    <w:rsid w:val="009E5C9D"/>
    <w:rsid w:val="009F03DE"/>
    <w:rsid w:val="009F0DA0"/>
    <w:rsid w:val="009F15C9"/>
    <w:rsid w:val="009F2907"/>
    <w:rsid w:val="009F5518"/>
    <w:rsid w:val="009F59B9"/>
    <w:rsid w:val="009F7F83"/>
    <w:rsid w:val="00A01260"/>
    <w:rsid w:val="00A01717"/>
    <w:rsid w:val="00A02363"/>
    <w:rsid w:val="00A025CC"/>
    <w:rsid w:val="00A026C9"/>
    <w:rsid w:val="00A027D7"/>
    <w:rsid w:val="00A02AF7"/>
    <w:rsid w:val="00A02EB3"/>
    <w:rsid w:val="00A0357D"/>
    <w:rsid w:val="00A04151"/>
    <w:rsid w:val="00A04C02"/>
    <w:rsid w:val="00A06013"/>
    <w:rsid w:val="00A06E80"/>
    <w:rsid w:val="00A0714E"/>
    <w:rsid w:val="00A079A6"/>
    <w:rsid w:val="00A10171"/>
    <w:rsid w:val="00A10365"/>
    <w:rsid w:val="00A12693"/>
    <w:rsid w:val="00A1343A"/>
    <w:rsid w:val="00A13D1E"/>
    <w:rsid w:val="00A13EB1"/>
    <w:rsid w:val="00A14068"/>
    <w:rsid w:val="00A162FE"/>
    <w:rsid w:val="00A20666"/>
    <w:rsid w:val="00A21976"/>
    <w:rsid w:val="00A21FD7"/>
    <w:rsid w:val="00A22F88"/>
    <w:rsid w:val="00A230FC"/>
    <w:rsid w:val="00A24B33"/>
    <w:rsid w:val="00A2555B"/>
    <w:rsid w:val="00A26D6C"/>
    <w:rsid w:val="00A27519"/>
    <w:rsid w:val="00A3034C"/>
    <w:rsid w:val="00A30D9C"/>
    <w:rsid w:val="00A310CE"/>
    <w:rsid w:val="00A310F9"/>
    <w:rsid w:val="00A317E6"/>
    <w:rsid w:val="00A33654"/>
    <w:rsid w:val="00A33E4E"/>
    <w:rsid w:val="00A33F9E"/>
    <w:rsid w:val="00A340CC"/>
    <w:rsid w:val="00A348EB"/>
    <w:rsid w:val="00A36C1B"/>
    <w:rsid w:val="00A378ED"/>
    <w:rsid w:val="00A407BC"/>
    <w:rsid w:val="00A40D90"/>
    <w:rsid w:val="00A4118B"/>
    <w:rsid w:val="00A417EF"/>
    <w:rsid w:val="00A423C2"/>
    <w:rsid w:val="00A42AE6"/>
    <w:rsid w:val="00A44FA9"/>
    <w:rsid w:val="00A461B7"/>
    <w:rsid w:val="00A46BB9"/>
    <w:rsid w:val="00A46E83"/>
    <w:rsid w:val="00A46F09"/>
    <w:rsid w:val="00A517AC"/>
    <w:rsid w:val="00A518A8"/>
    <w:rsid w:val="00A52A05"/>
    <w:rsid w:val="00A52E77"/>
    <w:rsid w:val="00A5383B"/>
    <w:rsid w:val="00A54466"/>
    <w:rsid w:val="00A54C15"/>
    <w:rsid w:val="00A56476"/>
    <w:rsid w:val="00A56694"/>
    <w:rsid w:val="00A571F0"/>
    <w:rsid w:val="00A604A7"/>
    <w:rsid w:val="00A6050E"/>
    <w:rsid w:val="00A609D8"/>
    <w:rsid w:val="00A61476"/>
    <w:rsid w:val="00A616F0"/>
    <w:rsid w:val="00A6193E"/>
    <w:rsid w:val="00A623CC"/>
    <w:rsid w:val="00A624D0"/>
    <w:rsid w:val="00A6314B"/>
    <w:rsid w:val="00A6390E"/>
    <w:rsid w:val="00A6462E"/>
    <w:rsid w:val="00A650A6"/>
    <w:rsid w:val="00A6531A"/>
    <w:rsid w:val="00A66BCC"/>
    <w:rsid w:val="00A671C5"/>
    <w:rsid w:val="00A67A94"/>
    <w:rsid w:val="00A70C38"/>
    <w:rsid w:val="00A71BDC"/>
    <w:rsid w:val="00A729AC"/>
    <w:rsid w:val="00A7313E"/>
    <w:rsid w:val="00A73815"/>
    <w:rsid w:val="00A7428C"/>
    <w:rsid w:val="00A74B06"/>
    <w:rsid w:val="00A7633B"/>
    <w:rsid w:val="00A76A43"/>
    <w:rsid w:val="00A77506"/>
    <w:rsid w:val="00A77987"/>
    <w:rsid w:val="00A77A71"/>
    <w:rsid w:val="00A802DF"/>
    <w:rsid w:val="00A814FC"/>
    <w:rsid w:val="00A81780"/>
    <w:rsid w:val="00A817C8"/>
    <w:rsid w:val="00A81848"/>
    <w:rsid w:val="00A81967"/>
    <w:rsid w:val="00A83330"/>
    <w:rsid w:val="00A836E8"/>
    <w:rsid w:val="00A84F08"/>
    <w:rsid w:val="00A8524C"/>
    <w:rsid w:val="00A85CC9"/>
    <w:rsid w:val="00A85E9C"/>
    <w:rsid w:val="00A867CF"/>
    <w:rsid w:val="00A86AD7"/>
    <w:rsid w:val="00A86B7C"/>
    <w:rsid w:val="00A87350"/>
    <w:rsid w:val="00A9127E"/>
    <w:rsid w:val="00A913BF"/>
    <w:rsid w:val="00A91575"/>
    <w:rsid w:val="00A91C04"/>
    <w:rsid w:val="00A91E1B"/>
    <w:rsid w:val="00A92B3E"/>
    <w:rsid w:val="00A92F50"/>
    <w:rsid w:val="00A931A3"/>
    <w:rsid w:val="00A93659"/>
    <w:rsid w:val="00A94110"/>
    <w:rsid w:val="00A95F58"/>
    <w:rsid w:val="00A9604B"/>
    <w:rsid w:val="00A966BD"/>
    <w:rsid w:val="00A96C53"/>
    <w:rsid w:val="00A97D49"/>
    <w:rsid w:val="00A97E9A"/>
    <w:rsid w:val="00AA09E1"/>
    <w:rsid w:val="00AA1E47"/>
    <w:rsid w:val="00AA2181"/>
    <w:rsid w:val="00AA2BA7"/>
    <w:rsid w:val="00AA3437"/>
    <w:rsid w:val="00AA398D"/>
    <w:rsid w:val="00AA3B7D"/>
    <w:rsid w:val="00AA4DB3"/>
    <w:rsid w:val="00AA50B8"/>
    <w:rsid w:val="00AA62E7"/>
    <w:rsid w:val="00AB0613"/>
    <w:rsid w:val="00AB1968"/>
    <w:rsid w:val="00AB1FDC"/>
    <w:rsid w:val="00AB2512"/>
    <w:rsid w:val="00AB3142"/>
    <w:rsid w:val="00AB31BA"/>
    <w:rsid w:val="00AB36DB"/>
    <w:rsid w:val="00AB3DF4"/>
    <w:rsid w:val="00AB4060"/>
    <w:rsid w:val="00AB4E33"/>
    <w:rsid w:val="00AB693C"/>
    <w:rsid w:val="00AC04E6"/>
    <w:rsid w:val="00AC06D5"/>
    <w:rsid w:val="00AC07C2"/>
    <w:rsid w:val="00AC1A5F"/>
    <w:rsid w:val="00AC224C"/>
    <w:rsid w:val="00AC2B62"/>
    <w:rsid w:val="00AC2F9E"/>
    <w:rsid w:val="00AC43A5"/>
    <w:rsid w:val="00AC4B18"/>
    <w:rsid w:val="00AC5AFD"/>
    <w:rsid w:val="00AC5D37"/>
    <w:rsid w:val="00AC5E95"/>
    <w:rsid w:val="00AC6FDE"/>
    <w:rsid w:val="00AC7A91"/>
    <w:rsid w:val="00AD13E5"/>
    <w:rsid w:val="00AD192C"/>
    <w:rsid w:val="00AD1A7C"/>
    <w:rsid w:val="00AD242A"/>
    <w:rsid w:val="00AD24FB"/>
    <w:rsid w:val="00AD2B56"/>
    <w:rsid w:val="00AD4A5A"/>
    <w:rsid w:val="00AD4EA6"/>
    <w:rsid w:val="00AD5D70"/>
    <w:rsid w:val="00AD730B"/>
    <w:rsid w:val="00AE01A2"/>
    <w:rsid w:val="00AE040F"/>
    <w:rsid w:val="00AE1D52"/>
    <w:rsid w:val="00AE2520"/>
    <w:rsid w:val="00AE283F"/>
    <w:rsid w:val="00AE2DDE"/>
    <w:rsid w:val="00AE2FA8"/>
    <w:rsid w:val="00AE37E4"/>
    <w:rsid w:val="00AE45DE"/>
    <w:rsid w:val="00AE6116"/>
    <w:rsid w:val="00AE6246"/>
    <w:rsid w:val="00AE6B14"/>
    <w:rsid w:val="00AE7148"/>
    <w:rsid w:val="00AE7D15"/>
    <w:rsid w:val="00AE7EA5"/>
    <w:rsid w:val="00AF02CE"/>
    <w:rsid w:val="00AF0BD5"/>
    <w:rsid w:val="00AF3033"/>
    <w:rsid w:val="00AF37D5"/>
    <w:rsid w:val="00AF3D53"/>
    <w:rsid w:val="00B004D9"/>
    <w:rsid w:val="00B025A6"/>
    <w:rsid w:val="00B0421C"/>
    <w:rsid w:val="00B04614"/>
    <w:rsid w:val="00B06D6D"/>
    <w:rsid w:val="00B071DE"/>
    <w:rsid w:val="00B10069"/>
    <w:rsid w:val="00B103EE"/>
    <w:rsid w:val="00B11279"/>
    <w:rsid w:val="00B12852"/>
    <w:rsid w:val="00B13435"/>
    <w:rsid w:val="00B1477D"/>
    <w:rsid w:val="00B15393"/>
    <w:rsid w:val="00B15BE1"/>
    <w:rsid w:val="00B16CDF"/>
    <w:rsid w:val="00B17267"/>
    <w:rsid w:val="00B17472"/>
    <w:rsid w:val="00B17844"/>
    <w:rsid w:val="00B2044D"/>
    <w:rsid w:val="00B21347"/>
    <w:rsid w:val="00B222F9"/>
    <w:rsid w:val="00B22BE1"/>
    <w:rsid w:val="00B22F4A"/>
    <w:rsid w:val="00B23FA6"/>
    <w:rsid w:val="00B243A6"/>
    <w:rsid w:val="00B2453A"/>
    <w:rsid w:val="00B24754"/>
    <w:rsid w:val="00B24E89"/>
    <w:rsid w:val="00B25DB0"/>
    <w:rsid w:val="00B2648B"/>
    <w:rsid w:val="00B278CF"/>
    <w:rsid w:val="00B27957"/>
    <w:rsid w:val="00B303B7"/>
    <w:rsid w:val="00B30A1B"/>
    <w:rsid w:val="00B30EA0"/>
    <w:rsid w:val="00B312E9"/>
    <w:rsid w:val="00B3223B"/>
    <w:rsid w:val="00B328A5"/>
    <w:rsid w:val="00B332BE"/>
    <w:rsid w:val="00B33BED"/>
    <w:rsid w:val="00B33CE8"/>
    <w:rsid w:val="00B348DA"/>
    <w:rsid w:val="00B35582"/>
    <w:rsid w:val="00B361B9"/>
    <w:rsid w:val="00B368E5"/>
    <w:rsid w:val="00B36E6C"/>
    <w:rsid w:val="00B3784E"/>
    <w:rsid w:val="00B417D9"/>
    <w:rsid w:val="00B428F8"/>
    <w:rsid w:val="00B42C61"/>
    <w:rsid w:val="00B43B61"/>
    <w:rsid w:val="00B43E57"/>
    <w:rsid w:val="00B447F7"/>
    <w:rsid w:val="00B44B08"/>
    <w:rsid w:val="00B4519E"/>
    <w:rsid w:val="00B4535D"/>
    <w:rsid w:val="00B46201"/>
    <w:rsid w:val="00B4627F"/>
    <w:rsid w:val="00B468C6"/>
    <w:rsid w:val="00B47B13"/>
    <w:rsid w:val="00B5048D"/>
    <w:rsid w:val="00B50AA1"/>
    <w:rsid w:val="00B51382"/>
    <w:rsid w:val="00B51BB6"/>
    <w:rsid w:val="00B51C6B"/>
    <w:rsid w:val="00B521BB"/>
    <w:rsid w:val="00B5254C"/>
    <w:rsid w:val="00B5310C"/>
    <w:rsid w:val="00B53778"/>
    <w:rsid w:val="00B53C3E"/>
    <w:rsid w:val="00B55B1E"/>
    <w:rsid w:val="00B56038"/>
    <w:rsid w:val="00B562D3"/>
    <w:rsid w:val="00B56384"/>
    <w:rsid w:val="00B564BB"/>
    <w:rsid w:val="00B56E9B"/>
    <w:rsid w:val="00B5769E"/>
    <w:rsid w:val="00B576D6"/>
    <w:rsid w:val="00B60675"/>
    <w:rsid w:val="00B607B4"/>
    <w:rsid w:val="00B60ABD"/>
    <w:rsid w:val="00B61110"/>
    <w:rsid w:val="00B6255D"/>
    <w:rsid w:val="00B6317F"/>
    <w:rsid w:val="00B641FC"/>
    <w:rsid w:val="00B64590"/>
    <w:rsid w:val="00B647FF"/>
    <w:rsid w:val="00B64D2E"/>
    <w:rsid w:val="00B64E18"/>
    <w:rsid w:val="00B665D0"/>
    <w:rsid w:val="00B66D97"/>
    <w:rsid w:val="00B6725A"/>
    <w:rsid w:val="00B6727B"/>
    <w:rsid w:val="00B70C2E"/>
    <w:rsid w:val="00B70EBE"/>
    <w:rsid w:val="00B71090"/>
    <w:rsid w:val="00B710DE"/>
    <w:rsid w:val="00B71DA8"/>
    <w:rsid w:val="00B734FC"/>
    <w:rsid w:val="00B738FC"/>
    <w:rsid w:val="00B74AFB"/>
    <w:rsid w:val="00B776AE"/>
    <w:rsid w:val="00B812E6"/>
    <w:rsid w:val="00B81E0E"/>
    <w:rsid w:val="00B8203C"/>
    <w:rsid w:val="00B823CC"/>
    <w:rsid w:val="00B842C2"/>
    <w:rsid w:val="00B85262"/>
    <w:rsid w:val="00B85F34"/>
    <w:rsid w:val="00B90B67"/>
    <w:rsid w:val="00B91561"/>
    <w:rsid w:val="00B91B31"/>
    <w:rsid w:val="00B91B7A"/>
    <w:rsid w:val="00B93662"/>
    <w:rsid w:val="00B93E64"/>
    <w:rsid w:val="00B944A0"/>
    <w:rsid w:val="00B948AE"/>
    <w:rsid w:val="00B94D88"/>
    <w:rsid w:val="00B956ED"/>
    <w:rsid w:val="00B96000"/>
    <w:rsid w:val="00B968A7"/>
    <w:rsid w:val="00B96925"/>
    <w:rsid w:val="00B96E13"/>
    <w:rsid w:val="00BA0989"/>
    <w:rsid w:val="00BA16CF"/>
    <w:rsid w:val="00BA1C7D"/>
    <w:rsid w:val="00BA1F46"/>
    <w:rsid w:val="00BA200C"/>
    <w:rsid w:val="00BA2103"/>
    <w:rsid w:val="00BA342A"/>
    <w:rsid w:val="00BA4488"/>
    <w:rsid w:val="00BA47CA"/>
    <w:rsid w:val="00BA4DBE"/>
    <w:rsid w:val="00BA538E"/>
    <w:rsid w:val="00BA650F"/>
    <w:rsid w:val="00BA67BA"/>
    <w:rsid w:val="00BA71D1"/>
    <w:rsid w:val="00BA7F88"/>
    <w:rsid w:val="00BB09AE"/>
    <w:rsid w:val="00BB0F08"/>
    <w:rsid w:val="00BB2E6A"/>
    <w:rsid w:val="00BB33C9"/>
    <w:rsid w:val="00BB358D"/>
    <w:rsid w:val="00BB405F"/>
    <w:rsid w:val="00BB476B"/>
    <w:rsid w:val="00BB5D96"/>
    <w:rsid w:val="00BB79AF"/>
    <w:rsid w:val="00BC3704"/>
    <w:rsid w:val="00BC44EF"/>
    <w:rsid w:val="00BC47C5"/>
    <w:rsid w:val="00BC4F4B"/>
    <w:rsid w:val="00BC564F"/>
    <w:rsid w:val="00BC5E5C"/>
    <w:rsid w:val="00BC6126"/>
    <w:rsid w:val="00BC6D50"/>
    <w:rsid w:val="00BC6E46"/>
    <w:rsid w:val="00BC7502"/>
    <w:rsid w:val="00BD45B9"/>
    <w:rsid w:val="00BD4B3B"/>
    <w:rsid w:val="00BD56C6"/>
    <w:rsid w:val="00BD5B97"/>
    <w:rsid w:val="00BD696F"/>
    <w:rsid w:val="00BD6C64"/>
    <w:rsid w:val="00BD6E86"/>
    <w:rsid w:val="00BD7375"/>
    <w:rsid w:val="00BD7463"/>
    <w:rsid w:val="00BD7A86"/>
    <w:rsid w:val="00BE0EA0"/>
    <w:rsid w:val="00BE1991"/>
    <w:rsid w:val="00BE2133"/>
    <w:rsid w:val="00BE2289"/>
    <w:rsid w:val="00BE2476"/>
    <w:rsid w:val="00BE2AB9"/>
    <w:rsid w:val="00BE33DB"/>
    <w:rsid w:val="00BE4B6B"/>
    <w:rsid w:val="00BE4C12"/>
    <w:rsid w:val="00BE58BC"/>
    <w:rsid w:val="00BE61D8"/>
    <w:rsid w:val="00BE665F"/>
    <w:rsid w:val="00BE69BC"/>
    <w:rsid w:val="00BE6AD2"/>
    <w:rsid w:val="00BE73BB"/>
    <w:rsid w:val="00BE7A21"/>
    <w:rsid w:val="00BF086F"/>
    <w:rsid w:val="00BF0C35"/>
    <w:rsid w:val="00BF18F5"/>
    <w:rsid w:val="00BF1C8D"/>
    <w:rsid w:val="00BF1CED"/>
    <w:rsid w:val="00BF20D4"/>
    <w:rsid w:val="00BF2AF3"/>
    <w:rsid w:val="00BF3488"/>
    <w:rsid w:val="00BF4C6F"/>
    <w:rsid w:val="00BF4E14"/>
    <w:rsid w:val="00BF5111"/>
    <w:rsid w:val="00BF6B17"/>
    <w:rsid w:val="00BF7057"/>
    <w:rsid w:val="00BF709B"/>
    <w:rsid w:val="00C00D33"/>
    <w:rsid w:val="00C0166A"/>
    <w:rsid w:val="00C018CF"/>
    <w:rsid w:val="00C01CA7"/>
    <w:rsid w:val="00C0218B"/>
    <w:rsid w:val="00C04C66"/>
    <w:rsid w:val="00C05717"/>
    <w:rsid w:val="00C061C6"/>
    <w:rsid w:val="00C0695A"/>
    <w:rsid w:val="00C06C84"/>
    <w:rsid w:val="00C077C9"/>
    <w:rsid w:val="00C07B37"/>
    <w:rsid w:val="00C1040F"/>
    <w:rsid w:val="00C106BA"/>
    <w:rsid w:val="00C11826"/>
    <w:rsid w:val="00C11EB5"/>
    <w:rsid w:val="00C1258A"/>
    <w:rsid w:val="00C12D4C"/>
    <w:rsid w:val="00C13302"/>
    <w:rsid w:val="00C13397"/>
    <w:rsid w:val="00C134B8"/>
    <w:rsid w:val="00C1469F"/>
    <w:rsid w:val="00C14720"/>
    <w:rsid w:val="00C148FF"/>
    <w:rsid w:val="00C1552D"/>
    <w:rsid w:val="00C157D8"/>
    <w:rsid w:val="00C15E86"/>
    <w:rsid w:val="00C16941"/>
    <w:rsid w:val="00C177F6"/>
    <w:rsid w:val="00C20591"/>
    <w:rsid w:val="00C20A4D"/>
    <w:rsid w:val="00C2125C"/>
    <w:rsid w:val="00C2166E"/>
    <w:rsid w:val="00C21D59"/>
    <w:rsid w:val="00C22BAE"/>
    <w:rsid w:val="00C2310C"/>
    <w:rsid w:val="00C237E0"/>
    <w:rsid w:val="00C239F8"/>
    <w:rsid w:val="00C24A71"/>
    <w:rsid w:val="00C24A85"/>
    <w:rsid w:val="00C25247"/>
    <w:rsid w:val="00C25453"/>
    <w:rsid w:val="00C26B8C"/>
    <w:rsid w:val="00C26E6A"/>
    <w:rsid w:val="00C27910"/>
    <w:rsid w:val="00C30282"/>
    <w:rsid w:val="00C30DAE"/>
    <w:rsid w:val="00C32712"/>
    <w:rsid w:val="00C32CF6"/>
    <w:rsid w:val="00C33C60"/>
    <w:rsid w:val="00C34F5A"/>
    <w:rsid w:val="00C35645"/>
    <w:rsid w:val="00C362C1"/>
    <w:rsid w:val="00C3667C"/>
    <w:rsid w:val="00C4009A"/>
    <w:rsid w:val="00C40415"/>
    <w:rsid w:val="00C40C62"/>
    <w:rsid w:val="00C41018"/>
    <w:rsid w:val="00C4212D"/>
    <w:rsid w:val="00C432E2"/>
    <w:rsid w:val="00C436E5"/>
    <w:rsid w:val="00C43A4B"/>
    <w:rsid w:val="00C442D4"/>
    <w:rsid w:val="00C4525C"/>
    <w:rsid w:val="00C45280"/>
    <w:rsid w:val="00C46B8A"/>
    <w:rsid w:val="00C47044"/>
    <w:rsid w:val="00C5017C"/>
    <w:rsid w:val="00C50475"/>
    <w:rsid w:val="00C50E73"/>
    <w:rsid w:val="00C525E3"/>
    <w:rsid w:val="00C54125"/>
    <w:rsid w:val="00C577A3"/>
    <w:rsid w:val="00C605A8"/>
    <w:rsid w:val="00C60CEF"/>
    <w:rsid w:val="00C61636"/>
    <w:rsid w:val="00C61B50"/>
    <w:rsid w:val="00C61DF2"/>
    <w:rsid w:val="00C61FA0"/>
    <w:rsid w:val="00C63781"/>
    <w:rsid w:val="00C6385B"/>
    <w:rsid w:val="00C63BD4"/>
    <w:rsid w:val="00C640E9"/>
    <w:rsid w:val="00C642BF"/>
    <w:rsid w:val="00C6468A"/>
    <w:rsid w:val="00C64A4C"/>
    <w:rsid w:val="00C652B1"/>
    <w:rsid w:val="00C655C5"/>
    <w:rsid w:val="00C6588A"/>
    <w:rsid w:val="00C662C0"/>
    <w:rsid w:val="00C66C07"/>
    <w:rsid w:val="00C6770F"/>
    <w:rsid w:val="00C677A1"/>
    <w:rsid w:val="00C67A69"/>
    <w:rsid w:val="00C706E3"/>
    <w:rsid w:val="00C70C03"/>
    <w:rsid w:val="00C70D0B"/>
    <w:rsid w:val="00C710B4"/>
    <w:rsid w:val="00C724CC"/>
    <w:rsid w:val="00C73136"/>
    <w:rsid w:val="00C737E2"/>
    <w:rsid w:val="00C738FC"/>
    <w:rsid w:val="00C73FBB"/>
    <w:rsid w:val="00C747F2"/>
    <w:rsid w:val="00C7636F"/>
    <w:rsid w:val="00C77A9E"/>
    <w:rsid w:val="00C80291"/>
    <w:rsid w:val="00C8097C"/>
    <w:rsid w:val="00C821F6"/>
    <w:rsid w:val="00C837D3"/>
    <w:rsid w:val="00C848C0"/>
    <w:rsid w:val="00C85A3D"/>
    <w:rsid w:val="00C8744A"/>
    <w:rsid w:val="00C87DAD"/>
    <w:rsid w:val="00C9070C"/>
    <w:rsid w:val="00C907E2"/>
    <w:rsid w:val="00C91D04"/>
    <w:rsid w:val="00C93D3A"/>
    <w:rsid w:val="00C9492F"/>
    <w:rsid w:val="00C9501B"/>
    <w:rsid w:val="00C95DFA"/>
    <w:rsid w:val="00C97EC6"/>
    <w:rsid w:val="00CA043F"/>
    <w:rsid w:val="00CA084C"/>
    <w:rsid w:val="00CA1D6C"/>
    <w:rsid w:val="00CA382D"/>
    <w:rsid w:val="00CA7DA9"/>
    <w:rsid w:val="00CA7EF8"/>
    <w:rsid w:val="00CB089F"/>
    <w:rsid w:val="00CB20E8"/>
    <w:rsid w:val="00CB2727"/>
    <w:rsid w:val="00CB2858"/>
    <w:rsid w:val="00CB346B"/>
    <w:rsid w:val="00CB3E50"/>
    <w:rsid w:val="00CB5D9D"/>
    <w:rsid w:val="00CB6A6F"/>
    <w:rsid w:val="00CB7A49"/>
    <w:rsid w:val="00CC0722"/>
    <w:rsid w:val="00CC22FC"/>
    <w:rsid w:val="00CC2C38"/>
    <w:rsid w:val="00CC35FA"/>
    <w:rsid w:val="00CC3617"/>
    <w:rsid w:val="00CC4509"/>
    <w:rsid w:val="00CC4FA6"/>
    <w:rsid w:val="00CC51E2"/>
    <w:rsid w:val="00CC5681"/>
    <w:rsid w:val="00CC62B3"/>
    <w:rsid w:val="00CC67E2"/>
    <w:rsid w:val="00CC6AB4"/>
    <w:rsid w:val="00CC6C9E"/>
    <w:rsid w:val="00CD095D"/>
    <w:rsid w:val="00CD0EF6"/>
    <w:rsid w:val="00CD174D"/>
    <w:rsid w:val="00CD2E1C"/>
    <w:rsid w:val="00CD3C91"/>
    <w:rsid w:val="00CD4B14"/>
    <w:rsid w:val="00CD5057"/>
    <w:rsid w:val="00CD5BEE"/>
    <w:rsid w:val="00CD78C0"/>
    <w:rsid w:val="00CE05D1"/>
    <w:rsid w:val="00CE1747"/>
    <w:rsid w:val="00CE26DF"/>
    <w:rsid w:val="00CE2ABD"/>
    <w:rsid w:val="00CE2FCF"/>
    <w:rsid w:val="00CE39F1"/>
    <w:rsid w:val="00CE3AAA"/>
    <w:rsid w:val="00CE40A3"/>
    <w:rsid w:val="00CE4BCF"/>
    <w:rsid w:val="00CE4E80"/>
    <w:rsid w:val="00CE6BE6"/>
    <w:rsid w:val="00CF005F"/>
    <w:rsid w:val="00CF0178"/>
    <w:rsid w:val="00CF0911"/>
    <w:rsid w:val="00CF10BC"/>
    <w:rsid w:val="00CF194D"/>
    <w:rsid w:val="00CF212F"/>
    <w:rsid w:val="00CF30EA"/>
    <w:rsid w:val="00CF3E21"/>
    <w:rsid w:val="00CF4372"/>
    <w:rsid w:val="00CF49A9"/>
    <w:rsid w:val="00CF4E29"/>
    <w:rsid w:val="00CF6500"/>
    <w:rsid w:val="00D00530"/>
    <w:rsid w:val="00D01CFF"/>
    <w:rsid w:val="00D031FE"/>
    <w:rsid w:val="00D03496"/>
    <w:rsid w:val="00D04118"/>
    <w:rsid w:val="00D04E58"/>
    <w:rsid w:val="00D061C2"/>
    <w:rsid w:val="00D06F4F"/>
    <w:rsid w:val="00D0779D"/>
    <w:rsid w:val="00D111E6"/>
    <w:rsid w:val="00D119FD"/>
    <w:rsid w:val="00D11D36"/>
    <w:rsid w:val="00D12159"/>
    <w:rsid w:val="00D133A2"/>
    <w:rsid w:val="00D134A8"/>
    <w:rsid w:val="00D1451B"/>
    <w:rsid w:val="00D147B2"/>
    <w:rsid w:val="00D14A37"/>
    <w:rsid w:val="00D1542D"/>
    <w:rsid w:val="00D175EE"/>
    <w:rsid w:val="00D177F6"/>
    <w:rsid w:val="00D17A5F"/>
    <w:rsid w:val="00D200A2"/>
    <w:rsid w:val="00D20F6C"/>
    <w:rsid w:val="00D2179A"/>
    <w:rsid w:val="00D22456"/>
    <w:rsid w:val="00D23A17"/>
    <w:rsid w:val="00D25469"/>
    <w:rsid w:val="00D25ECD"/>
    <w:rsid w:val="00D26660"/>
    <w:rsid w:val="00D3011F"/>
    <w:rsid w:val="00D3031F"/>
    <w:rsid w:val="00D33535"/>
    <w:rsid w:val="00D35126"/>
    <w:rsid w:val="00D402AA"/>
    <w:rsid w:val="00D406BB"/>
    <w:rsid w:val="00D418C6"/>
    <w:rsid w:val="00D41E31"/>
    <w:rsid w:val="00D41EAB"/>
    <w:rsid w:val="00D43764"/>
    <w:rsid w:val="00D43BF7"/>
    <w:rsid w:val="00D446CE"/>
    <w:rsid w:val="00D46423"/>
    <w:rsid w:val="00D46535"/>
    <w:rsid w:val="00D46A23"/>
    <w:rsid w:val="00D46BA5"/>
    <w:rsid w:val="00D47662"/>
    <w:rsid w:val="00D50CCE"/>
    <w:rsid w:val="00D50D4A"/>
    <w:rsid w:val="00D50DCC"/>
    <w:rsid w:val="00D5415A"/>
    <w:rsid w:val="00D54E9E"/>
    <w:rsid w:val="00D55AC5"/>
    <w:rsid w:val="00D56107"/>
    <w:rsid w:val="00D56EA9"/>
    <w:rsid w:val="00D572D1"/>
    <w:rsid w:val="00D60F08"/>
    <w:rsid w:val="00D6100D"/>
    <w:rsid w:val="00D62357"/>
    <w:rsid w:val="00D63588"/>
    <w:rsid w:val="00D63944"/>
    <w:rsid w:val="00D642C1"/>
    <w:rsid w:val="00D648FB"/>
    <w:rsid w:val="00D64BC4"/>
    <w:rsid w:val="00D653D3"/>
    <w:rsid w:val="00D6558A"/>
    <w:rsid w:val="00D65D5E"/>
    <w:rsid w:val="00D6686D"/>
    <w:rsid w:val="00D66C3B"/>
    <w:rsid w:val="00D673CA"/>
    <w:rsid w:val="00D67418"/>
    <w:rsid w:val="00D73E42"/>
    <w:rsid w:val="00D74925"/>
    <w:rsid w:val="00D74CA0"/>
    <w:rsid w:val="00D7688F"/>
    <w:rsid w:val="00D77559"/>
    <w:rsid w:val="00D77F92"/>
    <w:rsid w:val="00D8072B"/>
    <w:rsid w:val="00D80952"/>
    <w:rsid w:val="00D81A44"/>
    <w:rsid w:val="00D827C7"/>
    <w:rsid w:val="00D83E54"/>
    <w:rsid w:val="00D841D2"/>
    <w:rsid w:val="00D85307"/>
    <w:rsid w:val="00D860FA"/>
    <w:rsid w:val="00D87651"/>
    <w:rsid w:val="00D876E6"/>
    <w:rsid w:val="00D9175B"/>
    <w:rsid w:val="00D92547"/>
    <w:rsid w:val="00D92648"/>
    <w:rsid w:val="00D92FC2"/>
    <w:rsid w:val="00D94494"/>
    <w:rsid w:val="00D9552E"/>
    <w:rsid w:val="00D95D02"/>
    <w:rsid w:val="00D96E01"/>
    <w:rsid w:val="00D9755B"/>
    <w:rsid w:val="00DA0CDF"/>
    <w:rsid w:val="00DA25BE"/>
    <w:rsid w:val="00DA26F4"/>
    <w:rsid w:val="00DA2EB2"/>
    <w:rsid w:val="00DA40F8"/>
    <w:rsid w:val="00DA44E6"/>
    <w:rsid w:val="00DA4D63"/>
    <w:rsid w:val="00DA5BE9"/>
    <w:rsid w:val="00DA7898"/>
    <w:rsid w:val="00DB065E"/>
    <w:rsid w:val="00DB0B3C"/>
    <w:rsid w:val="00DB18A8"/>
    <w:rsid w:val="00DB3001"/>
    <w:rsid w:val="00DB54C8"/>
    <w:rsid w:val="00DB5B3A"/>
    <w:rsid w:val="00DB69CE"/>
    <w:rsid w:val="00DB6E39"/>
    <w:rsid w:val="00DB74E6"/>
    <w:rsid w:val="00DB77C9"/>
    <w:rsid w:val="00DC04AB"/>
    <w:rsid w:val="00DC0E56"/>
    <w:rsid w:val="00DC2E18"/>
    <w:rsid w:val="00DC38B1"/>
    <w:rsid w:val="00DC3CED"/>
    <w:rsid w:val="00DC60AF"/>
    <w:rsid w:val="00DD01BB"/>
    <w:rsid w:val="00DD0648"/>
    <w:rsid w:val="00DD0C03"/>
    <w:rsid w:val="00DD0D00"/>
    <w:rsid w:val="00DD0FDA"/>
    <w:rsid w:val="00DD19CF"/>
    <w:rsid w:val="00DD504C"/>
    <w:rsid w:val="00DD5F97"/>
    <w:rsid w:val="00DD6411"/>
    <w:rsid w:val="00DD6790"/>
    <w:rsid w:val="00DD6990"/>
    <w:rsid w:val="00DD7296"/>
    <w:rsid w:val="00DD73C6"/>
    <w:rsid w:val="00DD78DF"/>
    <w:rsid w:val="00DD7FBB"/>
    <w:rsid w:val="00DE041B"/>
    <w:rsid w:val="00DE0874"/>
    <w:rsid w:val="00DE0DC6"/>
    <w:rsid w:val="00DE12A4"/>
    <w:rsid w:val="00DE259B"/>
    <w:rsid w:val="00DE264D"/>
    <w:rsid w:val="00DE3EEC"/>
    <w:rsid w:val="00DE3F82"/>
    <w:rsid w:val="00DE4576"/>
    <w:rsid w:val="00DE4D06"/>
    <w:rsid w:val="00DE4F79"/>
    <w:rsid w:val="00DE547D"/>
    <w:rsid w:val="00DE65EB"/>
    <w:rsid w:val="00DE70B7"/>
    <w:rsid w:val="00DE7CD3"/>
    <w:rsid w:val="00DE7E3F"/>
    <w:rsid w:val="00DF0132"/>
    <w:rsid w:val="00DF1073"/>
    <w:rsid w:val="00DF14C5"/>
    <w:rsid w:val="00DF1BD1"/>
    <w:rsid w:val="00DF2B00"/>
    <w:rsid w:val="00DF3B4B"/>
    <w:rsid w:val="00DF465B"/>
    <w:rsid w:val="00DF4B96"/>
    <w:rsid w:val="00DF5F26"/>
    <w:rsid w:val="00DF6056"/>
    <w:rsid w:val="00DF6146"/>
    <w:rsid w:val="00E00B0B"/>
    <w:rsid w:val="00E00D7D"/>
    <w:rsid w:val="00E01D11"/>
    <w:rsid w:val="00E05797"/>
    <w:rsid w:val="00E0669B"/>
    <w:rsid w:val="00E07229"/>
    <w:rsid w:val="00E1050C"/>
    <w:rsid w:val="00E11C26"/>
    <w:rsid w:val="00E12976"/>
    <w:rsid w:val="00E1381A"/>
    <w:rsid w:val="00E14C47"/>
    <w:rsid w:val="00E15001"/>
    <w:rsid w:val="00E15AB2"/>
    <w:rsid w:val="00E168A6"/>
    <w:rsid w:val="00E20DA0"/>
    <w:rsid w:val="00E20EC2"/>
    <w:rsid w:val="00E2312A"/>
    <w:rsid w:val="00E2325E"/>
    <w:rsid w:val="00E23295"/>
    <w:rsid w:val="00E23CDB"/>
    <w:rsid w:val="00E264F6"/>
    <w:rsid w:val="00E2777C"/>
    <w:rsid w:val="00E27DD3"/>
    <w:rsid w:val="00E31300"/>
    <w:rsid w:val="00E31418"/>
    <w:rsid w:val="00E31961"/>
    <w:rsid w:val="00E32C47"/>
    <w:rsid w:val="00E3412E"/>
    <w:rsid w:val="00E34BBE"/>
    <w:rsid w:val="00E34FBB"/>
    <w:rsid w:val="00E35E58"/>
    <w:rsid w:val="00E369A8"/>
    <w:rsid w:val="00E36A8A"/>
    <w:rsid w:val="00E36D1A"/>
    <w:rsid w:val="00E377D1"/>
    <w:rsid w:val="00E40148"/>
    <w:rsid w:val="00E404A6"/>
    <w:rsid w:val="00E4084E"/>
    <w:rsid w:val="00E40F6E"/>
    <w:rsid w:val="00E417AA"/>
    <w:rsid w:val="00E41DEF"/>
    <w:rsid w:val="00E41E9C"/>
    <w:rsid w:val="00E42282"/>
    <w:rsid w:val="00E425D3"/>
    <w:rsid w:val="00E42817"/>
    <w:rsid w:val="00E42B43"/>
    <w:rsid w:val="00E42F4C"/>
    <w:rsid w:val="00E44995"/>
    <w:rsid w:val="00E456F6"/>
    <w:rsid w:val="00E4720E"/>
    <w:rsid w:val="00E473F6"/>
    <w:rsid w:val="00E50272"/>
    <w:rsid w:val="00E504F9"/>
    <w:rsid w:val="00E51157"/>
    <w:rsid w:val="00E51584"/>
    <w:rsid w:val="00E52D37"/>
    <w:rsid w:val="00E531C4"/>
    <w:rsid w:val="00E53B56"/>
    <w:rsid w:val="00E53E82"/>
    <w:rsid w:val="00E53FDD"/>
    <w:rsid w:val="00E54327"/>
    <w:rsid w:val="00E56BE1"/>
    <w:rsid w:val="00E56F84"/>
    <w:rsid w:val="00E5725B"/>
    <w:rsid w:val="00E57A0F"/>
    <w:rsid w:val="00E57F57"/>
    <w:rsid w:val="00E6493E"/>
    <w:rsid w:val="00E6562B"/>
    <w:rsid w:val="00E65D83"/>
    <w:rsid w:val="00E66441"/>
    <w:rsid w:val="00E672AD"/>
    <w:rsid w:val="00E705EA"/>
    <w:rsid w:val="00E71987"/>
    <w:rsid w:val="00E7249D"/>
    <w:rsid w:val="00E724C6"/>
    <w:rsid w:val="00E72DB4"/>
    <w:rsid w:val="00E72F4A"/>
    <w:rsid w:val="00E730B7"/>
    <w:rsid w:val="00E7315A"/>
    <w:rsid w:val="00E735DB"/>
    <w:rsid w:val="00E737F7"/>
    <w:rsid w:val="00E73A0B"/>
    <w:rsid w:val="00E7501A"/>
    <w:rsid w:val="00E75D00"/>
    <w:rsid w:val="00E75D35"/>
    <w:rsid w:val="00E77C3D"/>
    <w:rsid w:val="00E77DF2"/>
    <w:rsid w:val="00E8014B"/>
    <w:rsid w:val="00E80C47"/>
    <w:rsid w:val="00E81926"/>
    <w:rsid w:val="00E824B1"/>
    <w:rsid w:val="00E82D4D"/>
    <w:rsid w:val="00E84564"/>
    <w:rsid w:val="00E846D8"/>
    <w:rsid w:val="00E84FB1"/>
    <w:rsid w:val="00E8520E"/>
    <w:rsid w:val="00E85766"/>
    <w:rsid w:val="00E85B95"/>
    <w:rsid w:val="00E8680A"/>
    <w:rsid w:val="00E86F44"/>
    <w:rsid w:val="00E87411"/>
    <w:rsid w:val="00E87E2F"/>
    <w:rsid w:val="00E90BE1"/>
    <w:rsid w:val="00E9166B"/>
    <w:rsid w:val="00E91B9E"/>
    <w:rsid w:val="00E92132"/>
    <w:rsid w:val="00E936C5"/>
    <w:rsid w:val="00E95E1F"/>
    <w:rsid w:val="00E96A3B"/>
    <w:rsid w:val="00EA0459"/>
    <w:rsid w:val="00EA1942"/>
    <w:rsid w:val="00EA2784"/>
    <w:rsid w:val="00EA4BB7"/>
    <w:rsid w:val="00EA51E1"/>
    <w:rsid w:val="00EA6D6E"/>
    <w:rsid w:val="00EA717A"/>
    <w:rsid w:val="00EA7808"/>
    <w:rsid w:val="00EA795C"/>
    <w:rsid w:val="00EA7B5E"/>
    <w:rsid w:val="00EA7F0C"/>
    <w:rsid w:val="00EB1AB1"/>
    <w:rsid w:val="00EB2559"/>
    <w:rsid w:val="00EB4EB5"/>
    <w:rsid w:val="00EB523E"/>
    <w:rsid w:val="00EB6D9B"/>
    <w:rsid w:val="00EB70F0"/>
    <w:rsid w:val="00EC07F3"/>
    <w:rsid w:val="00EC0A9D"/>
    <w:rsid w:val="00EC1BA4"/>
    <w:rsid w:val="00EC1D0E"/>
    <w:rsid w:val="00EC1FD4"/>
    <w:rsid w:val="00EC2178"/>
    <w:rsid w:val="00EC32AC"/>
    <w:rsid w:val="00EC3BA0"/>
    <w:rsid w:val="00EC4D87"/>
    <w:rsid w:val="00EC6972"/>
    <w:rsid w:val="00ED0BCB"/>
    <w:rsid w:val="00ED32A1"/>
    <w:rsid w:val="00ED330A"/>
    <w:rsid w:val="00ED37F7"/>
    <w:rsid w:val="00ED393D"/>
    <w:rsid w:val="00ED3DFB"/>
    <w:rsid w:val="00ED3F23"/>
    <w:rsid w:val="00ED46BA"/>
    <w:rsid w:val="00ED5647"/>
    <w:rsid w:val="00ED5C95"/>
    <w:rsid w:val="00ED61CA"/>
    <w:rsid w:val="00ED6391"/>
    <w:rsid w:val="00ED7AB0"/>
    <w:rsid w:val="00EE28A1"/>
    <w:rsid w:val="00EE498C"/>
    <w:rsid w:val="00EE5360"/>
    <w:rsid w:val="00EE68B1"/>
    <w:rsid w:val="00EF139F"/>
    <w:rsid w:val="00EF1A2E"/>
    <w:rsid w:val="00EF281D"/>
    <w:rsid w:val="00EF3644"/>
    <w:rsid w:val="00EF4386"/>
    <w:rsid w:val="00EF4A55"/>
    <w:rsid w:val="00EF51EC"/>
    <w:rsid w:val="00EF761D"/>
    <w:rsid w:val="00EF7C7D"/>
    <w:rsid w:val="00EF7CDD"/>
    <w:rsid w:val="00F01199"/>
    <w:rsid w:val="00F01DC7"/>
    <w:rsid w:val="00F01EB1"/>
    <w:rsid w:val="00F02783"/>
    <w:rsid w:val="00F03518"/>
    <w:rsid w:val="00F03BAD"/>
    <w:rsid w:val="00F03C2D"/>
    <w:rsid w:val="00F04DB6"/>
    <w:rsid w:val="00F053B3"/>
    <w:rsid w:val="00F066E1"/>
    <w:rsid w:val="00F06E89"/>
    <w:rsid w:val="00F06FEB"/>
    <w:rsid w:val="00F07AC5"/>
    <w:rsid w:val="00F1042D"/>
    <w:rsid w:val="00F10D73"/>
    <w:rsid w:val="00F10DEC"/>
    <w:rsid w:val="00F10EDF"/>
    <w:rsid w:val="00F11F69"/>
    <w:rsid w:val="00F12303"/>
    <w:rsid w:val="00F12D77"/>
    <w:rsid w:val="00F13066"/>
    <w:rsid w:val="00F13AB8"/>
    <w:rsid w:val="00F14738"/>
    <w:rsid w:val="00F16119"/>
    <w:rsid w:val="00F16F1E"/>
    <w:rsid w:val="00F204D1"/>
    <w:rsid w:val="00F22D2D"/>
    <w:rsid w:val="00F24CE0"/>
    <w:rsid w:val="00F2518A"/>
    <w:rsid w:val="00F2658A"/>
    <w:rsid w:val="00F272A8"/>
    <w:rsid w:val="00F274EA"/>
    <w:rsid w:val="00F27C4F"/>
    <w:rsid w:val="00F3004C"/>
    <w:rsid w:val="00F33037"/>
    <w:rsid w:val="00F33A16"/>
    <w:rsid w:val="00F34120"/>
    <w:rsid w:val="00F350E7"/>
    <w:rsid w:val="00F37394"/>
    <w:rsid w:val="00F40684"/>
    <w:rsid w:val="00F40B1F"/>
    <w:rsid w:val="00F4153E"/>
    <w:rsid w:val="00F418CB"/>
    <w:rsid w:val="00F4255C"/>
    <w:rsid w:val="00F42731"/>
    <w:rsid w:val="00F434CB"/>
    <w:rsid w:val="00F438AA"/>
    <w:rsid w:val="00F43E29"/>
    <w:rsid w:val="00F44EAD"/>
    <w:rsid w:val="00F46B6F"/>
    <w:rsid w:val="00F4739C"/>
    <w:rsid w:val="00F47DF9"/>
    <w:rsid w:val="00F514AA"/>
    <w:rsid w:val="00F51909"/>
    <w:rsid w:val="00F534EB"/>
    <w:rsid w:val="00F537FE"/>
    <w:rsid w:val="00F53AFF"/>
    <w:rsid w:val="00F53B01"/>
    <w:rsid w:val="00F541C9"/>
    <w:rsid w:val="00F54946"/>
    <w:rsid w:val="00F55144"/>
    <w:rsid w:val="00F55736"/>
    <w:rsid w:val="00F5639B"/>
    <w:rsid w:val="00F56AC9"/>
    <w:rsid w:val="00F57DFA"/>
    <w:rsid w:val="00F60EF0"/>
    <w:rsid w:val="00F614BF"/>
    <w:rsid w:val="00F61747"/>
    <w:rsid w:val="00F62252"/>
    <w:rsid w:val="00F6237F"/>
    <w:rsid w:val="00F628BA"/>
    <w:rsid w:val="00F62BA0"/>
    <w:rsid w:val="00F631C5"/>
    <w:rsid w:val="00F63356"/>
    <w:rsid w:val="00F670F9"/>
    <w:rsid w:val="00F679C6"/>
    <w:rsid w:val="00F707CC"/>
    <w:rsid w:val="00F70EF7"/>
    <w:rsid w:val="00F716D9"/>
    <w:rsid w:val="00F71826"/>
    <w:rsid w:val="00F71BEA"/>
    <w:rsid w:val="00F71F39"/>
    <w:rsid w:val="00F72BF2"/>
    <w:rsid w:val="00F72D58"/>
    <w:rsid w:val="00F73269"/>
    <w:rsid w:val="00F747C2"/>
    <w:rsid w:val="00F74FF2"/>
    <w:rsid w:val="00F75773"/>
    <w:rsid w:val="00F75B0C"/>
    <w:rsid w:val="00F7753C"/>
    <w:rsid w:val="00F77B7B"/>
    <w:rsid w:val="00F80D4A"/>
    <w:rsid w:val="00F82380"/>
    <w:rsid w:val="00F83427"/>
    <w:rsid w:val="00F8506D"/>
    <w:rsid w:val="00F86DBF"/>
    <w:rsid w:val="00F92207"/>
    <w:rsid w:val="00F93620"/>
    <w:rsid w:val="00F9469A"/>
    <w:rsid w:val="00F968B6"/>
    <w:rsid w:val="00F96951"/>
    <w:rsid w:val="00F96A6F"/>
    <w:rsid w:val="00F96ADA"/>
    <w:rsid w:val="00F96B42"/>
    <w:rsid w:val="00FA010E"/>
    <w:rsid w:val="00FA0255"/>
    <w:rsid w:val="00FA028E"/>
    <w:rsid w:val="00FA0395"/>
    <w:rsid w:val="00FA128A"/>
    <w:rsid w:val="00FA1A6D"/>
    <w:rsid w:val="00FA2931"/>
    <w:rsid w:val="00FA29EB"/>
    <w:rsid w:val="00FA29FF"/>
    <w:rsid w:val="00FA3EAC"/>
    <w:rsid w:val="00FA422B"/>
    <w:rsid w:val="00FA5533"/>
    <w:rsid w:val="00FA64D8"/>
    <w:rsid w:val="00FA6540"/>
    <w:rsid w:val="00FB2D4F"/>
    <w:rsid w:val="00FB2E03"/>
    <w:rsid w:val="00FB55CB"/>
    <w:rsid w:val="00FB56AE"/>
    <w:rsid w:val="00FB69B2"/>
    <w:rsid w:val="00FB75BB"/>
    <w:rsid w:val="00FC0C1A"/>
    <w:rsid w:val="00FC150C"/>
    <w:rsid w:val="00FC234C"/>
    <w:rsid w:val="00FC2A2B"/>
    <w:rsid w:val="00FC3EC5"/>
    <w:rsid w:val="00FC4E42"/>
    <w:rsid w:val="00FC6C62"/>
    <w:rsid w:val="00FC6E42"/>
    <w:rsid w:val="00FD0262"/>
    <w:rsid w:val="00FD14BB"/>
    <w:rsid w:val="00FD3201"/>
    <w:rsid w:val="00FD3DAE"/>
    <w:rsid w:val="00FD43CC"/>
    <w:rsid w:val="00FD5656"/>
    <w:rsid w:val="00FD6FB1"/>
    <w:rsid w:val="00FD76A7"/>
    <w:rsid w:val="00FE0A85"/>
    <w:rsid w:val="00FE0F0E"/>
    <w:rsid w:val="00FE119F"/>
    <w:rsid w:val="00FE2137"/>
    <w:rsid w:val="00FE21CE"/>
    <w:rsid w:val="00FE21DF"/>
    <w:rsid w:val="00FE3D11"/>
    <w:rsid w:val="00FE3F15"/>
    <w:rsid w:val="00FE3F67"/>
    <w:rsid w:val="00FE418A"/>
    <w:rsid w:val="00FE4FDF"/>
    <w:rsid w:val="00FE65AE"/>
    <w:rsid w:val="00FE6855"/>
    <w:rsid w:val="00FE74FF"/>
    <w:rsid w:val="00FE750A"/>
    <w:rsid w:val="00FE7EC6"/>
    <w:rsid w:val="00FF1021"/>
    <w:rsid w:val="00FF19EA"/>
    <w:rsid w:val="00FF2840"/>
    <w:rsid w:val="00FF2EE7"/>
    <w:rsid w:val="00FF383F"/>
    <w:rsid w:val="00FF4FE7"/>
    <w:rsid w:val="00FF5706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3228E"/>
    <w:rsid w:val="00041EA1"/>
    <w:rsid w:val="00061D27"/>
    <w:rsid w:val="00063C44"/>
    <w:rsid w:val="00075240"/>
    <w:rsid w:val="00090C96"/>
    <w:rsid w:val="000A5306"/>
    <w:rsid w:val="000B29C7"/>
    <w:rsid w:val="000F2D21"/>
    <w:rsid w:val="001305AE"/>
    <w:rsid w:val="00142B90"/>
    <w:rsid w:val="00143E50"/>
    <w:rsid w:val="001603FC"/>
    <w:rsid w:val="001C0401"/>
    <w:rsid w:val="001F4F97"/>
    <w:rsid w:val="00275040"/>
    <w:rsid w:val="00275DE4"/>
    <w:rsid w:val="00322D91"/>
    <w:rsid w:val="00361A59"/>
    <w:rsid w:val="0037631B"/>
    <w:rsid w:val="003919B0"/>
    <w:rsid w:val="003A19E0"/>
    <w:rsid w:val="003B6D6E"/>
    <w:rsid w:val="003E7B99"/>
    <w:rsid w:val="003F0E53"/>
    <w:rsid w:val="00427212"/>
    <w:rsid w:val="004316D1"/>
    <w:rsid w:val="00433A69"/>
    <w:rsid w:val="00476FE0"/>
    <w:rsid w:val="004A4636"/>
    <w:rsid w:val="004B3738"/>
    <w:rsid w:val="004D4A1F"/>
    <w:rsid w:val="004E7C56"/>
    <w:rsid w:val="004F3B20"/>
    <w:rsid w:val="0050659A"/>
    <w:rsid w:val="005517B1"/>
    <w:rsid w:val="005803B8"/>
    <w:rsid w:val="005A28BC"/>
    <w:rsid w:val="005A53BC"/>
    <w:rsid w:val="005B53E6"/>
    <w:rsid w:val="005E558D"/>
    <w:rsid w:val="006115CE"/>
    <w:rsid w:val="0062284C"/>
    <w:rsid w:val="00641AF9"/>
    <w:rsid w:val="00671B2A"/>
    <w:rsid w:val="00672991"/>
    <w:rsid w:val="006839CF"/>
    <w:rsid w:val="006B2F7D"/>
    <w:rsid w:val="006D0C00"/>
    <w:rsid w:val="006F1A50"/>
    <w:rsid w:val="007328EF"/>
    <w:rsid w:val="00735AC7"/>
    <w:rsid w:val="007564AA"/>
    <w:rsid w:val="007842A0"/>
    <w:rsid w:val="007A1558"/>
    <w:rsid w:val="007B1618"/>
    <w:rsid w:val="0084570E"/>
    <w:rsid w:val="00862197"/>
    <w:rsid w:val="00874E51"/>
    <w:rsid w:val="00894C6A"/>
    <w:rsid w:val="008A6141"/>
    <w:rsid w:val="008A7D45"/>
    <w:rsid w:val="008B4079"/>
    <w:rsid w:val="008B5F9C"/>
    <w:rsid w:val="0094284A"/>
    <w:rsid w:val="00976D60"/>
    <w:rsid w:val="00985515"/>
    <w:rsid w:val="009932DE"/>
    <w:rsid w:val="009B3CE5"/>
    <w:rsid w:val="00A10A48"/>
    <w:rsid w:val="00A278BC"/>
    <w:rsid w:val="00A35B0E"/>
    <w:rsid w:val="00A56B2D"/>
    <w:rsid w:val="00AA1238"/>
    <w:rsid w:val="00B054A3"/>
    <w:rsid w:val="00B27949"/>
    <w:rsid w:val="00B454F5"/>
    <w:rsid w:val="00B47F9A"/>
    <w:rsid w:val="00B710DE"/>
    <w:rsid w:val="00B776AE"/>
    <w:rsid w:val="00B96DD8"/>
    <w:rsid w:val="00BB2133"/>
    <w:rsid w:val="00C15DE2"/>
    <w:rsid w:val="00C646C9"/>
    <w:rsid w:val="00C87B7F"/>
    <w:rsid w:val="00CB28A1"/>
    <w:rsid w:val="00CC4509"/>
    <w:rsid w:val="00CE6BE6"/>
    <w:rsid w:val="00CF005F"/>
    <w:rsid w:val="00D016A3"/>
    <w:rsid w:val="00D74637"/>
    <w:rsid w:val="00DB526A"/>
    <w:rsid w:val="00DE67FB"/>
    <w:rsid w:val="00DE6923"/>
    <w:rsid w:val="00DF3B4B"/>
    <w:rsid w:val="00E26CF4"/>
    <w:rsid w:val="00E32DD9"/>
    <w:rsid w:val="00E368D0"/>
    <w:rsid w:val="00E3725A"/>
    <w:rsid w:val="00E76470"/>
    <w:rsid w:val="00E76837"/>
    <w:rsid w:val="00E97B09"/>
    <w:rsid w:val="00EB6D9B"/>
    <w:rsid w:val="00EF1E83"/>
    <w:rsid w:val="00F20B0F"/>
    <w:rsid w:val="00F51909"/>
    <w:rsid w:val="00F75773"/>
    <w:rsid w:val="00F96ADA"/>
    <w:rsid w:val="00FA64E2"/>
    <w:rsid w:val="00FE5632"/>
    <w:rsid w:val="00F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2026-08-21T00:00:00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12</TotalTime>
  <Pages>5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Auto-populate density value in PDS002/E based on UOM conversion</dc:subject>
  <dc:creator>Callum Wright</dc:creator>
  <cp:keywords/>
  <dc:description/>
  <cp:lastModifiedBy>Eshan Fernando</cp:lastModifiedBy>
  <cp:revision>12</cp:revision>
  <cp:lastPrinted>2013-08-14T02:04:00Z</cp:lastPrinted>
  <dcterms:created xsi:type="dcterms:W3CDTF">2026-10-13T19:12:00Z</dcterms:created>
  <dcterms:modified xsi:type="dcterms:W3CDTF">2026-10-13T19:24:00Z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