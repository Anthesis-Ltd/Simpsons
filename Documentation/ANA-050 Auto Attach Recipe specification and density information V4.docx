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3895524"/>
    <w:p w14:paraId="6EA55CED" w14:textId="4DE09AE9" w:rsidR="008B31B8" w:rsidRPr="00404EA3" w:rsidRDefault="005C5E8D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78003239" w:rsidR="00695B1C" w:rsidRPr="00005B63" w:rsidRDefault="005C5E8D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5F17A0">
            <w:t xml:space="preserve">Auto Attach </w:t>
          </w:r>
          <w:r w:rsidR="00BF7525">
            <w:t>Recipe Specification and Density Information</w:t>
          </w:r>
          <w:r w:rsidR="000E322E">
            <w:t xml:space="preserve"> to Pack</w:t>
          </w:r>
          <w:r w:rsidR="00FE6855">
            <w:t xml:space="preserve"> </w:t>
          </w:r>
          <w:r w:rsidR="003F05DB">
            <w:t>V</w:t>
          </w:r>
          <w:r w:rsidR="00FD74EC">
            <w:t>3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23895525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9E8E73E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</w:t>
            </w:r>
            <w:r w:rsidR="002E5119">
              <w:t>/</w:t>
            </w:r>
            <w:r w:rsidR="00845097">
              <w:t>1</w:t>
            </w:r>
            <w:r w:rsidR="00A13689">
              <w:t>2</w:t>
            </w:r>
            <w:r w:rsidR="002E5119">
              <w:t>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232C88EA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01/12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7D62A73F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4808CA">
              <w:t>13</w:t>
            </w:r>
            <w:r w:rsidR="00A13689">
              <w:t>/</w:t>
            </w:r>
            <w:r w:rsidR="004808CA">
              <w:t>01</w:t>
            </w:r>
            <w:r w:rsidR="00BF20D4">
              <w:t>/202</w:t>
            </w:r>
            <w:r w:rsidR="004808CA">
              <w:t>6</w:t>
            </w:r>
          </w:p>
        </w:tc>
      </w:tr>
      <w:tr w:rsidR="002D33D6" w14:paraId="35A68526" w14:textId="77777777" w:rsidTr="00F716D9">
        <w:tc>
          <w:tcPr>
            <w:tcW w:w="1418" w:type="dxa"/>
            <w:vMerge/>
          </w:tcPr>
          <w:p w14:paraId="026CA891" w14:textId="77777777" w:rsidR="002D33D6" w:rsidRDefault="002D33D6" w:rsidP="006C47AD">
            <w:pPr>
              <w:pStyle w:val="2bNormal"/>
            </w:pPr>
          </w:p>
        </w:tc>
        <w:tc>
          <w:tcPr>
            <w:tcW w:w="2268" w:type="dxa"/>
          </w:tcPr>
          <w:p w14:paraId="1D8B684B" w14:textId="056AB3E2" w:rsidR="002D33D6" w:rsidRDefault="002D33D6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082CBFC5" w14:textId="32C2D761" w:rsidR="002D33D6" w:rsidRDefault="002D33D6" w:rsidP="006C47AD">
            <w:pPr>
              <w:pStyle w:val="2bNormal"/>
            </w:pPr>
            <w:r>
              <w:t>Change</w:t>
            </w:r>
            <w:r w:rsidR="004937FF">
              <w:t>d the way the process is initiated: Based on an event rather than a script</w:t>
            </w:r>
            <w:r w:rsidR="000B239B">
              <w:t>. M</w:t>
            </w:r>
            <w:r w:rsidR="007E469E">
              <w:t>inor changes to API inputs</w:t>
            </w:r>
            <w:r w:rsidR="00045E5D">
              <w:t>,</w:t>
            </w:r>
            <w:r w:rsidR="000B239B">
              <w:t xml:space="preserve"> </w:t>
            </w:r>
            <w:r w:rsidR="000643CA">
              <w:t>elaborate</w:t>
            </w:r>
            <w:r w:rsidR="001558E4">
              <w:t xml:space="preserve"> </w:t>
            </w:r>
            <w:r w:rsidR="000B239B">
              <w:t>API inputs,</w:t>
            </w:r>
            <w:r w:rsidR="00045E5D">
              <w:t xml:space="preserve"> </w:t>
            </w:r>
            <w:r w:rsidR="000B239B">
              <w:t>couple of new APIs added</w:t>
            </w:r>
            <w:r w:rsidR="00993565">
              <w:t xml:space="preserve"> based on technical feedback</w:t>
            </w:r>
          </w:p>
        </w:tc>
        <w:tc>
          <w:tcPr>
            <w:tcW w:w="1148" w:type="dxa"/>
          </w:tcPr>
          <w:p w14:paraId="37C5ADBA" w14:textId="6D1E8C85" w:rsidR="002D33D6" w:rsidRDefault="004937FF" w:rsidP="006C47AD">
            <w:pPr>
              <w:pStyle w:val="2bNormal"/>
            </w:pPr>
            <w:r>
              <w:t>2</w:t>
            </w:r>
            <w:r w:rsidR="001558E4">
              <w:t>9</w:t>
            </w:r>
            <w:r>
              <w:t>/01/2026</w:t>
            </w:r>
          </w:p>
        </w:tc>
      </w:tr>
      <w:tr w:rsidR="000643CA" w14:paraId="0AB0A1D0" w14:textId="77777777" w:rsidTr="00F716D9">
        <w:tc>
          <w:tcPr>
            <w:tcW w:w="1418" w:type="dxa"/>
            <w:vMerge/>
          </w:tcPr>
          <w:p w14:paraId="5036C5F0" w14:textId="77777777" w:rsidR="000643CA" w:rsidRDefault="000643CA" w:rsidP="006C47AD">
            <w:pPr>
              <w:pStyle w:val="2bNormal"/>
            </w:pPr>
          </w:p>
        </w:tc>
        <w:tc>
          <w:tcPr>
            <w:tcW w:w="2268" w:type="dxa"/>
          </w:tcPr>
          <w:p w14:paraId="60546971" w14:textId="181E1059" w:rsidR="000643CA" w:rsidRDefault="000643C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15E0B6A" w14:textId="3ACDCA0A" w:rsidR="000643CA" w:rsidRDefault="000643CA" w:rsidP="006C47AD">
            <w:pPr>
              <w:pStyle w:val="2bNormal"/>
            </w:pPr>
            <w:r>
              <w:t>Changes to few API inputs</w:t>
            </w:r>
            <w:r w:rsidR="00093A96">
              <w:t xml:space="preserve"> involving descriptions in line with Simpsons data loads</w:t>
            </w:r>
            <w:r w:rsidR="00D65178">
              <w:t xml:space="preserve">, add QMS009MI: </w:t>
            </w:r>
            <w:r w:rsidR="00026919" w:rsidRPr="00026919">
              <w:t>AddQualityPlan</w:t>
            </w:r>
          </w:p>
        </w:tc>
        <w:tc>
          <w:tcPr>
            <w:tcW w:w="1148" w:type="dxa"/>
          </w:tcPr>
          <w:p w14:paraId="2FE8A28C" w14:textId="02B70923" w:rsidR="000643CA" w:rsidRDefault="00093A96" w:rsidP="006C47AD">
            <w:pPr>
              <w:pStyle w:val="2bNormal"/>
            </w:pPr>
            <w:r>
              <w:t>18/02/2026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39D9FB8E" w:rsidR="00770450" w:rsidRDefault="00F716D9" w:rsidP="006C47AD">
            <w:pPr>
              <w:pStyle w:val="2bNormal"/>
            </w:pPr>
            <w:r>
              <w:t>Date</w:t>
            </w: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23895526"/>
      <w:r w:rsidRPr="000B004A">
        <w:t>Contents</w:t>
      </w:r>
      <w:bookmarkEnd w:id="5"/>
    </w:p>
    <w:p w14:paraId="216CBDF3" w14:textId="67C2265A" w:rsidR="001D4D10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23895524" w:history="1">
        <w:r w:rsidR="001D4D10" w:rsidRPr="00D57388">
          <w:rPr>
            <w:rStyle w:val="Hyperlink"/>
            <w:noProof/>
          </w:rPr>
          <w:t>ANA-050 Functional Specification</w:t>
        </w:r>
        <w:r w:rsidR="001D4D10">
          <w:rPr>
            <w:noProof/>
            <w:webHidden/>
          </w:rPr>
          <w:tab/>
        </w:r>
        <w:r w:rsidR="001D4D10">
          <w:rPr>
            <w:noProof/>
            <w:webHidden/>
          </w:rPr>
          <w:fldChar w:fldCharType="begin"/>
        </w:r>
        <w:r w:rsidR="001D4D10">
          <w:rPr>
            <w:noProof/>
            <w:webHidden/>
          </w:rPr>
          <w:instrText xml:space="preserve"> PAGEREF _Toc223895524 \h </w:instrText>
        </w:r>
        <w:r w:rsidR="001D4D10">
          <w:rPr>
            <w:noProof/>
            <w:webHidden/>
          </w:rPr>
        </w:r>
        <w:r w:rsidR="001D4D10">
          <w:rPr>
            <w:noProof/>
            <w:webHidden/>
          </w:rPr>
          <w:fldChar w:fldCharType="separate"/>
        </w:r>
        <w:r w:rsidR="001D4D10">
          <w:rPr>
            <w:noProof/>
            <w:webHidden/>
          </w:rPr>
          <w:t>1</w:t>
        </w:r>
        <w:r w:rsidR="001D4D10">
          <w:rPr>
            <w:noProof/>
            <w:webHidden/>
          </w:rPr>
          <w:fldChar w:fldCharType="end"/>
        </w:r>
      </w:hyperlink>
    </w:p>
    <w:p w14:paraId="63BFD3F0" w14:textId="049B25F2" w:rsidR="001D4D10" w:rsidRDefault="001D4D10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895525" w:history="1">
        <w:r w:rsidRPr="00D57388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_Toc223895525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329506" w14:textId="024C260A" w:rsidR="001D4D10" w:rsidRDefault="001D4D10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895526" w:history="1">
        <w:r w:rsidRPr="00D57388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_Toc223895526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8BE42B" w14:textId="6C698C69" w:rsidR="001D4D10" w:rsidRDefault="001D4D10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895527" w:history="1">
        <w:r w:rsidRPr="00D57388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_Toc223895527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BD090F" w14:textId="357719A2" w:rsidR="001D4D10" w:rsidRDefault="001D4D10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895528" w:history="1">
        <w:r w:rsidRPr="00D57388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114A36" w14:textId="068FD92E" w:rsidR="001D4D10" w:rsidRDefault="001D4D10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895529" w:history="1">
        <w:r w:rsidRPr="00D57388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_Toc223895529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58B136" w14:textId="19648D92" w:rsidR="001D4D10" w:rsidRDefault="001D4D10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895530" w:history="1">
        <w:r w:rsidRPr="00D57388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_Toc223895530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935C47" w14:textId="7A859229" w:rsidR="001D4D10" w:rsidRDefault="001D4D10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895531" w:history="1">
        <w:r w:rsidRPr="00D57388">
          <w:rPr>
            <w:rStyle w:val="Hyperlink"/>
            <w:noProof/>
            <w:lang w:val="en-GB" w:eastAsia="en-US"/>
          </w:rPr>
          <w:t>Trigger to initiate the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_Toc223895531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47ECB5" w14:textId="06520214" w:rsidR="001D4D10" w:rsidRDefault="001D4D10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895532" w:history="1">
        <w:r w:rsidRPr="00D57388">
          <w:rPr>
            <w:rStyle w:val="Hyperlink"/>
            <w:noProof/>
          </w:rPr>
          <w:t>Below is the sequence in which APIs are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_Toc223895532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509839" w14:textId="41D0A198" w:rsidR="001D4D10" w:rsidRDefault="001D4D10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3895533" w:history="1">
        <w:r w:rsidRPr="00D57388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_Toc223895533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163ECC5" w14:textId="7BEC8C95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23895527"/>
      <w:r w:rsidRPr="000B004A">
        <w:lastRenderedPageBreak/>
        <w:t>Introduction</w:t>
      </w:r>
      <w:bookmarkEnd w:id="6"/>
    </w:p>
    <w:p w14:paraId="1C931354" w14:textId="157AA123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1D4D10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FD74EC">
            <w:t>Auto Attach Recipe Specification and Density Information to Pack V3.0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23895528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23895529"/>
      <w:r>
        <w:t>Current process</w:t>
      </w:r>
      <w:bookmarkEnd w:id="8"/>
    </w:p>
    <w:p w14:paraId="3A8099AA" w14:textId="0DAA622C" w:rsidR="00E63AB8" w:rsidRDefault="00CC524A" w:rsidP="00CC524A">
      <w:pPr>
        <w:pStyle w:val="2bNormal"/>
      </w:pPr>
      <w:r>
        <w:t xml:space="preserve">Certain information that is pushed from PLM to M3 </w:t>
      </w:r>
      <w:r w:rsidR="00881D59">
        <w:t>regarding</w:t>
      </w:r>
      <w:r w:rsidR="00CD4572">
        <w:t xml:space="preserve"> recipe</w:t>
      </w:r>
      <w:r w:rsidR="00D063BE">
        <w:t xml:space="preserve"> item</w:t>
      </w:r>
      <w:r w:rsidR="00CD4572">
        <w:t xml:space="preserve">s </w:t>
      </w:r>
      <w:r w:rsidR="007E3ED4">
        <w:t xml:space="preserve">will be relevant for pack </w:t>
      </w:r>
      <w:r w:rsidR="00C82684">
        <w:t>items.</w:t>
      </w:r>
      <w:r w:rsidR="00CD4572">
        <w:t xml:space="preserve"> </w:t>
      </w:r>
      <w:r w:rsidR="00A34022">
        <w:t xml:space="preserve">Currently this information needs maintaining manually in M3 which is additional work for the team. </w:t>
      </w:r>
      <w:r w:rsidR="003D5810">
        <w:t xml:space="preserve">Information such as recipe </w:t>
      </w:r>
      <w:r w:rsidR="00A34022">
        <w:t>tests and</w:t>
      </w:r>
      <w:r w:rsidR="00B320F6">
        <w:t xml:space="preserve"> </w:t>
      </w:r>
      <w:r w:rsidR="003D5810">
        <w:t xml:space="preserve">density information </w:t>
      </w:r>
      <w:r w:rsidR="00376E80">
        <w:t xml:space="preserve">relevant for the pack item </w:t>
      </w:r>
      <w:r w:rsidR="003D5810">
        <w:t xml:space="preserve">will need to be </w:t>
      </w:r>
      <w:r w:rsidR="002D14B2">
        <w:t xml:space="preserve">manually </w:t>
      </w:r>
      <w:r w:rsidR="003D5810">
        <w:t xml:space="preserve">attached </w:t>
      </w:r>
      <w:r w:rsidR="00EA1742">
        <w:t>to</w:t>
      </w:r>
      <w:r w:rsidR="00D63B98">
        <w:t xml:space="preserve"> the</w:t>
      </w:r>
      <w:r w:rsidR="00EA1742">
        <w:t xml:space="preserve"> pack item </w:t>
      </w:r>
      <w:r w:rsidR="00B320F6">
        <w:t>once</w:t>
      </w:r>
      <w:r w:rsidR="00E66AC7">
        <w:t xml:space="preserve"> the </w:t>
      </w:r>
      <w:r w:rsidR="00F800C7">
        <w:t>recipe</w:t>
      </w:r>
      <w:r w:rsidR="00CE1A90">
        <w:t xml:space="preserve"> item</w:t>
      </w:r>
      <w:r w:rsidR="00F800C7">
        <w:t xml:space="preserve"> is added to the pack </w:t>
      </w:r>
      <w:r w:rsidR="00E44F74">
        <w:t>B</w:t>
      </w:r>
      <w:r w:rsidR="006A1C5B">
        <w:t>ill of Material (BoM)</w:t>
      </w:r>
      <w:r w:rsidR="00F800C7">
        <w:t xml:space="preserve">. </w:t>
      </w:r>
    </w:p>
    <w:p w14:paraId="2E3D9E35" w14:textId="3FF23154" w:rsidR="007105C1" w:rsidRDefault="007105C1" w:rsidP="007105C1">
      <w:pPr>
        <w:pStyle w:val="3aH3"/>
      </w:pPr>
      <w:bookmarkStart w:id="9" w:name="_Toc223895530"/>
      <w:r>
        <w:t>Proposed process</w:t>
      </w:r>
      <w:bookmarkEnd w:id="9"/>
    </w:p>
    <w:p w14:paraId="2B5018CB" w14:textId="2EB55514" w:rsidR="00F71532" w:rsidRDefault="00D063BE" w:rsidP="00A65F04">
      <w:pPr>
        <w:pStyle w:val="3aNormal"/>
      </w:pPr>
      <w:r>
        <w:t>Once a recipe</w:t>
      </w:r>
      <w:r w:rsidR="000F14EE">
        <w:t xml:space="preserve"> item</w:t>
      </w:r>
      <w:r w:rsidR="00F61FB0">
        <w:t xml:space="preserve"> </w:t>
      </w:r>
      <w:r w:rsidR="009840A7">
        <w:t>(Item type Z30)</w:t>
      </w:r>
      <w:r>
        <w:t xml:space="preserve"> is attached to a </w:t>
      </w:r>
      <w:r w:rsidR="000F14EE">
        <w:t xml:space="preserve">pack BOM in </w:t>
      </w:r>
      <w:r w:rsidR="0013637A">
        <w:t xml:space="preserve">PDS002/U1 screen, </w:t>
      </w:r>
      <w:r w:rsidR="00AF34CB">
        <w:t xml:space="preserve">recipe item specification </w:t>
      </w:r>
      <w:r w:rsidR="000F7D3E">
        <w:t>header and tests will be attached to the pack item</w:t>
      </w:r>
      <w:r w:rsidR="002C2287">
        <w:t xml:space="preserve">, </w:t>
      </w:r>
      <w:r w:rsidR="000F7D3E">
        <w:t xml:space="preserve">density information on the recipe item will be multiplied based on pack size </w:t>
      </w:r>
      <w:r w:rsidR="00B134A1">
        <w:t>and attached to the pack item</w:t>
      </w:r>
      <w:r w:rsidR="00A56FB4">
        <w:t xml:space="preserve"> as well as weight checks added to the pack item based on density.</w:t>
      </w:r>
    </w:p>
    <w:p w14:paraId="3F2D0F31" w14:textId="77777777" w:rsidR="00536DA2" w:rsidRDefault="00536DA2" w:rsidP="00A65F04">
      <w:pPr>
        <w:pStyle w:val="3aNormal"/>
      </w:pPr>
    </w:p>
    <w:p w14:paraId="15237CB7" w14:textId="29F60550" w:rsidR="005960F8" w:rsidRDefault="001E2093" w:rsidP="005960F8">
      <w:pPr>
        <w:pStyle w:val="3aNormal"/>
        <w:keepNext/>
      </w:pPr>
      <w:r>
        <w:rPr>
          <w:noProof/>
        </w:rPr>
        <w:lastRenderedPageBreak/>
        <w:drawing>
          <wp:inline distT="0" distB="0" distL="0" distR="0" wp14:anchorId="5E369A6A" wp14:editId="6FCEB1DE">
            <wp:extent cx="5918504" cy="5473981"/>
            <wp:effectExtent l="0" t="0" r="6350" b="0"/>
            <wp:docPr id="18247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4BC8" w14:textId="17E93AFD" w:rsidR="0071715E" w:rsidRDefault="005960F8" w:rsidP="006E04EF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D4D10">
        <w:rPr>
          <w:noProof/>
        </w:rPr>
        <w:t>1</w:t>
      </w:r>
      <w:r>
        <w:fldChar w:fldCharType="end"/>
      </w:r>
      <w:r>
        <w:t xml:space="preserve">: Information on recipes that are relevant for pack items automatically </w:t>
      </w:r>
      <w:r w:rsidR="00856AAE">
        <w:t>attached.</w:t>
      </w:r>
    </w:p>
    <w:p w14:paraId="7012F310" w14:textId="2180D490" w:rsidR="001558E4" w:rsidRPr="001558E4" w:rsidRDefault="001558E4" w:rsidP="001B024F">
      <w:pPr>
        <w:pStyle w:val="4aH4"/>
        <w:rPr>
          <w:lang w:val="en-GB" w:eastAsia="en-US"/>
        </w:rPr>
      </w:pPr>
      <w:bookmarkStart w:id="10" w:name="_Toc223895531"/>
      <w:r>
        <w:rPr>
          <w:lang w:val="en-GB" w:eastAsia="en-US"/>
        </w:rPr>
        <w:t>Trigger to initiate the workflow</w:t>
      </w:r>
      <w:bookmarkEnd w:id="10"/>
    </w:p>
    <w:p w14:paraId="5702C7E1" w14:textId="0B09DE0E" w:rsidR="006E04EF" w:rsidRDefault="008F5431" w:rsidP="00391926">
      <w:pPr>
        <w:jc w:val="both"/>
      </w:pPr>
      <w:r w:rsidRPr="008F5431">
        <w:t xml:space="preserve">When a recipe item is added to the product structure for a pack item in PDS002/U1, and the user navigates through PDS002/E and PDS002/F </w:t>
      </w:r>
      <w:r w:rsidR="005C4EA7">
        <w:t>and upon</w:t>
      </w:r>
      <w:r w:rsidRPr="008F5431">
        <w:t xml:space="preserve"> returning to PDS002/U1, the workflow should be triggered</w:t>
      </w:r>
      <w:r w:rsidRPr="000619C1">
        <w:rPr>
          <w:highlight w:val="yellow"/>
        </w:rPr>
        <w:t>.</w:t>
      </w:r>
      <w:r w:rsidR="00D322E3" w:rsidRPr="000619C1">
        <w:rPr>
          <w:highlight w:val="yellow"/>
        </w:rPr>
        <w:t xml:space="preserve"> A recipe item is </w:t>
      </w:r>
      <w:r w:rsidR="00874740" w:rsidRPr="000619C1">
        <w:rPr>
          <w:highlight w:val="yellow"/>
        </w:rPr>
        <w:t>identified</w:t>
      </w:r>
      <w:r w:rsidR="00D322E3" w:rsidRPr="000619C1">
        <w:rPr>
          <w:highlight w:val="yellow"/>
        </w:rPr>
        <w:t xml:space="preserve"> based on </w:t>
      </w:r>
      <w:r w:rsidR="005E4C57" w:rsidRPr="000619C1">
        <w:rPr>
          <w:highlight w:val="yellow"/>
        </w:rPr>
        <w:t>‘</w:t>
      </w:r>
      <w:r w:rsidR="00D322E3" w:rsidRPr="000619C1">
        <w:rPr>
          <w:highlight w:val="yellow"/>
        </w:rPr>
        <w:t>item type</w:t>
      </w:r>
      <w:r w:rsidR="005E4C57" w:rsidRPr="000619C1">
        <w:rPr>
          <w:highlight w:val="yellow"/>
        </w:rPr>
        <w:t>’</w:t>
      </w:r>
      <w:r w:rsidR="00D322E3" w:rsidRPr="000619C1">
        <w:rPr>
          <w:highlight w:val="yellow"/>
        </w:rPr>
        <w:t xml:space="preserve"> on it being Z30</w:t>
      </w:r>
      <w:r w:rsidR="00E438E7" w:rsidRPr="000619C1">
        <w:rPr>
          <w:highlight w:val="yellow"/>
        </w:rPr>
        <w:t xml:space="preserve"> (MMITTY field in MITMAS</w:t>
      </w:r>
      <w:r w:rsidR="00ED0F5F" w:rsidRPr="000619C1">
        <w:rPr>
          <w:highlight w:val="yellow"/>
        </w:rPr>
        <w:t xml:space="preserve"> table</w:t>
      </w:r>
      <w:r w:rsidR="00E438E7" w:rsidRPr="000619C1">
        <w:rPr>
          <w:highlight w:val="yellow"/>
        </w:rPr>
        <w:t>)</w:t>
      </w:r>
      <w:r w:rsidR="003B2A80" w:rsidRPr="000619C1">
        <w:rPr>
          <w:highlight w:val="yellow"/>
        </w:rPr>
        <w:t xml:space="preserve">. </w:t>
      </w:r>
      <w:r w:rsidR="00A50908" w:rsidRPr="000619C1">
        <w:rPr>
          <w:highlight w:val="yellow"/>
        </w:rPr>
        <w:t>This workflow should only be triggered when a recipe item</w:t>
      </w:r>
      <w:r w:rsidR="00970D5E" w:rsidRPr="000619C1">
        <w:rPr>
          <w:highlight w:val="yellow"/>
        </w:rPr>
        <w:t xml:space="preserve"> </w:t>
      </w:r>
      <w:r w:rsidR="00A50908" w:rsidRPr="000619C1">
        <w:rPr>
          <w:highlight w:val="yellow"/>
        </w:rPr>
        <w:t xml:space="preserve">is added to the product </w:t>
      </w:r>
      <w:r w:rsidR="00731430" w:rsidRPr="000619C1">
        <w:rPr>
          <w:highlight w:val="yellow"/>
        </w:rPr>
        <w:t>structure,</w:t>
      </w:r>
      <w:r w:rsidR="000B3B61" w:rsidRPr="000619C1">
        <w:rPr>
          <w:highlight w:val="yellow"/>
        </w:rPr>
        <w:t xml:space="preserve"> and the user completes the process of adding a recipe item and returns to PDS002/U1.</w:t>
      </w:r>
    </w:p>
    <w:p w14:paraId="07799EDF" w14:textId="77777777" w:rsidR="00ED4DC9" w:rsidRDefault="00ED4DC9" w:rsidP="0071715E"/>
    <w:p w14:paraId="04FAEEC3" w14:textId="4CF4025B" w:rsidR="00535F8C" w:rsidRDefault="00AA6D4B" w:rsidP="00535F8C">
      <w:pPr>
        <w:keepNext/>
      </w:pPr>
      <w:r>
        <w:rPr>
          <w:noProof/>
        </w:rPr>
        <w:lastRenderedPageBreak/>
        <w:drawing>
          <wp:inline distT="0" distB="0" distL="0" distR="0" wp14:anchorId="480B4595" wp14:editId="6394FAD2">
            <wp:extent cx="6417945" cy="4312285"/>
            <wp:effectExtent l="0" t="0" r="1905" b="0"/>
            <wp:docPr id="9227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2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670" w14:textId="1364B2D3" w:rsidR="00ED4DC9" w:rsidRDefault="00535F8C" w:rsidP="00535F8C">
      <w:pPr>
        <w:pStyle w:val="Caption"/>
        <w:jc w:val="left"/>
      </w:pPr>
      <w:bookmarkStart w:id="11" w:name="_Ref2154955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D4D10">
        <w:rPr>
          <w:noProof/>
        </w:rPr>
        <w:t>2</w:t>
      </w:r>
      <w:r>
        <w:fldChar w:fldCharType="end"/>
      </w:r>
      <w:bookmarkEnd w:id="11"/>
      <w:r>
        <w:t>: Recipe item in PDS002/U1</w:t>
      </w:r>
    </w:p>
    <w:p w14:paraId="3FDD1B33" w14:textId="2920FA72" w:rsidR="006E04EF" w:rsidRDefault="00D55979" w:rsidP="0071715E">
      <w:r>
        <w:t>It will then execute below APIs in sequence and ensure information on recipe item is attached to the pack item.</w:t>
      </w:r>
    </w:p>
    <w:p w14:paraId="0D0B3600" w14:textId="398B6CA1" w:rsidR="004D6A6A" w:rsidRDefault="00582AA3" w:rsidP="003E007B">
      <w:pPr>
        <w:pStyle w:val="4aH4"/>
      </w:pPr>
      <w:bookmarkStart w:id="12" w:name="_Toc223895532"/>
      <w:r>
        <w:t xml:space="preserve">Below is the sequence </w:t>
      </w:r>
      <w:r w:rsidR="00374DE8">
        <w:t xml:space="preserve">in </w:t>
      </w:r>
      <w:r>
        <w:t xml:space="preserve">which APIs </w:t>
      </w:r>
      <w:r w:rsidR="00374DE8">
        <w:t>are</w:t>
      </w:r>
      <w:r>
        <w:t xml:space="preserve"> executed</w:t>
      </w:r>
      <w:r w:rsidR="00D23A17">
        <w:t>.</w:t>
      </w:r>
      <w:bookmarkEnd w:id="12"/>
    </w:p>
    <w:p w14:paraId="157AAFE1" w14:textId="77777777" w:rsidR="00DD0ADE" w:rsidRPr="000619C1" w:rsidRDefault="002A74BC" w:rsidP="002A74BC">
      <w:pPr>
        <w:pStyle w:val="5aH5"/>
        <w:rPr>
          <w:highlight w:val="yellow"/>
        </w:rPr>
      </w:pPr>
      <w:r w:rsidRPr="000619C1">
        <w:rPr>
          <w:highlight w:val="yellow"/>
        </w:rPr>
        <w:t xml:space="preserve">Step 01: </w:t>
      </w:r>
      <w:r w:rsidR="00372409" w:rsidRPr="000619C1">
        <w:rPr>
          <w:highlight w:val="yellow"/>
        </w:rPr>
        <w:t>Enabling ‘Item to Inherit</w:t>
      </w:r>
      <w:r w:rsidR="00DD0ADE" w:rsidRPr="000619C1">
        <w:rPr>
          <w:highlight w:val="yellow"/>
        </w:rPr>
        <w:t>’ flag against the ‘Z30’ record</w:t>
      </w:r>
    </w:p>
    <w:p w14:paraId="10344DB1" w14:textId="1AC1FE9D" w:rsidR="00DD0ADE" w:rsidRPr="000619C1" w:rsidRDefault="00DD0ADE" w:rsidP="00DD0AD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0619C1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API: PDS002MI</w:t>
      </w:r>
    </w:p>
    <w:p w14:paraId="419534CD" w14:textId="73F6B782" w:rsidR="00DD0ADE" w:rsidRPr="000619C1" w:rsidRDefault="00DD0ADE" w:rsidP="00DD0AD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0619C1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 xml:space="preserve">Transaction: </w:t>
      </w:r>
      <w:r w:rsidR="00F02CE2" w:rsidRPr="000619C1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UpdateComponent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DD0ADE" w:rsidRPr="000619C1" w14:paraId="52D129B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76A7A" w14:textId="77777777" w:rsidR="00DD0ADE" w:rsidRPr="000619C1" w:rsidRDefault="00DD0ADE" w:rsidP="00C66C47">
            <w:pPr>
              <w:spacing w:line="276" w:lineRule="auto"/>
              <w:jc w:val="center"/>
              <w:rPr>
                <w:highlight w:val="yellow"/>
              </w:rPr>
            </w:pPr>
            <w:r w:rsidRPr="000619C1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C812B" w14:textId="77777777" w:rsidR="00DD0ADE" w:rsidRPr="000619C1" w:rsidRDefault="00DD0ADE" w:rsidP="00C66C47">
            <w:pPr>
              <w:spacing w:line="276" w:lineRule="auto"/>
              <w:jc w:val="center"/>
              <w:rPr>
                <w:highlight w:val="yellow"/>
              </w:rPr>
            </w:pPr>
            <w:r w:rsidRPr="000619C1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426F6" w14:textId="77777777" w:rsidR="00DD0ADE" w:rsidRPr="000619C1" w:rsidRDefault="00DD0ADE" w:rsidP="00C66C47">
            <w:pPr>
              <w:spacing w:line="276" w:lineRule="auto"/>
              <w:jc w:val="center"/>
              <w:rPr>
                <w:highlight w:val="yellow"/>
              </w:rPr>
            </w:pPr>
            <w:r w:rsidRPr="000619C1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E78B20" w14:textId="77777777" w:rsidR="00DD0ADE" w:rsidRPr="000619C1" w:rsidRDefault="00DD0ADE" w:rsidP="00C66C4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0619C1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DD0ADE" w:rsidRPr="000619C1" w14:paraId="6BA0265D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39F1DA" w14:textId="1E637F31" w:rsidR="00DD0ADE" w:rsidRPr="000619C1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619C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Company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FFDA7" w14:textId="540A8806" w:rsidR="00DD0ADE" w:rsidRPr="000619C1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619C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CONO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B2D81E" w14:textId="21A6A60F" w:rsidR="00DD0ADE" w:rsidRPr="000619C1" w:rsidRDefault="00F02CE2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619C1">
              <w:rPr>
                <w:highlight w:val="yellow"/>
              </w:rPr>
              <w:t>680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19D8D5" w14:textId="5C483E64" w:rsidR="00DD0ADE" w:rsidRPr="000619C1" w:rsidRDefault="000B0CC3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619C1">
              <w:rPr>
                <w:highlight w:val="yellow"/>
              </w:rPr>
              <w:t>Company assigned to the user ID</w:t>
            </w:r>
          </w:p>
        </w:tc>
      </w:tr>
      <w:tr w:rsidR="00F02CE2" w:rsidRPr="000619C1" w14:paraId="140D3002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5B928" w14:textId="49931BF0" w:rsidR="00F02CE2" w:rsidRPr="000619C1" w:rsidRDefault="00FB6A45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619C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Facility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D16D0" w14:textId="7E3F0049" w:rsidR="00F02CE2" w:rsidRPr="000619C1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619C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FACI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F6E3" w14:textId="3B49F9D2" w:rsidR="00F02CE2" w:rsidRPr="000619C1" w:rsidRDefault="00EC36FB" w:rsidP="00C66C47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0619C1">
              <w:rPr>
                <w:highlight w:val="yellow"/>
              </w:rPr>
              <w:t>SB1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0C4DB1" w14:textId="08552795" w:rsidR="00F02CE2" w:rsidRPr="000619C1" w:rsidRDefault="00EC36FB" w:rsidP="00C66C47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0619C1">
              <w:rPr>
                <w:highlight w:val="yellow"/>
              </w:rPr>
              <w:t>PMFACI in MPDMAT table</w:t>
            </w:r>
          </w:p>
        </w:tc>
      </w:tr>
      <w:tr w:rsidR="00F02CE2" w:rsidRPr="000619C1" w14:paraId="32BEBA68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586FB3" w14:textId="122DC18B" w:rsidR="00F02CE2" w:rsidRPr="000619C1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619C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Product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1E7F8" w14:textId="6DF350D8" w:rsidR="00F02CE2" w:rsidRPr="000619C1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619C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PRNO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ECC292" w14:textId="206B6D9B" w:rsidR="00F02CE2" w:rsidRPr="000619C1" w:rsidRDefault="00EC36FB" w:rsidP="00C66C47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0619C1">
              <w:rPr>
                <w:highlight w:val="yellow"/>
              </w:rPr>
              <w:t>100194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F1650E" w14:textId="75CBC891" w:rsidR="00F02CE2" w:rsidRPr="000619C1" w:rsidRDefault="00EC36FB" w:rsidP="00C66C47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0619C1">
              <w:rPr>
                <w:highlight w:val="yellow"/>
              </w:rPr>
              <w:t xml:space="preserve">PMPRNO in </w:t>
            </w:r>
            <w:r w:rsidR="001C29BF" w:rsidRPr="000619C1">
              <w:rPr>
                <w:highlight w:val="yellow"/>
              </w:rPr>
              <w:t>MPDMAT table</w:t>
            </w:r>
          </w:p>
        </w:tc>
      </w:tr>
      <w:tr w:rsidR="000424DB" w:rsidRPr="000619C1" w14:paraId="5030202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65AF08" w14:textId="7159FB95" w:rsidR="000424DB" w:rsidRPr="000619C1" w:rsidRDefault="000424DB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Structure type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F88EE4" w14:textId="6AB3E169" w:rsidR="000424DB" w:rsidRPr="000619C1" w:rsidRDefault="005C5E8D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STRT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8E7128" w14:textId="1E7CF628" w:rsidR="000424DB" w:rsidRPr="000619C1" w:rsidRDefault="005C5E8D" w:rsidP="00C66C47">
            <w:pPr>
              <w:keepNext/>
              <w:spacing w:line="276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97EB71" w14:textId="196BB0C3" w:rsidR="000424DB" w:rsidRPr="000619C1" w:rsidRDefault="005C5E8D" w:rsidP="00C66C47">
            <w:pPr>
              <w:keepNext/>
              <w:spacing w:line="276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PMSTRT in MPDMAT table</w:t>
            </w:r>
          </w:p>
        </w:tc>
      </w:tr>
      <w:tr w:rsidR="00F02CE2" w:rsidRPr="000619C1" w14:paraId="6E0BB60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82B59" w14:textId="2C6C3C0B" w:rsidR="00F02CE2" w:rsidRPr="000619C1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619C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Sequence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3C8BA" w14:textId="2778BBC7" w:rsidR="00F02CE2" w:rsidRPr="000619C1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619C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MSEQ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867C7" w14:textId="1023C5FD" w:rsidR="00F02CE2" w:rsidRPr="000619C1" w:rsidRDefault="00412EE4" w:rsidP="00C66C47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0619C1">
              <w:rPr>
                <w:highlight w:val="yellow"/>
              </w:rPr>
              <w:t>0001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821FD2" w14:textId="3FF26541" w:rsidR="00F02CE2" w:rsidRPr="000619C1" w:rsidRDefault="00412EE4" w:rsidP="00C66C47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0619C1">
              <w:rPr>
                <w:highlight w:val="yellow"/>
              </w:rPr>
              <w:t>PMMSEQ in MPDMAT table</w:t>
            </w:r>
          </w:p>
        </w:tc>
      </w:tr>
      <w:tr w:rsidR="003912C3" w14:paraId="3CE839E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265AEA" w14:textId="7D24A4BE" w:rsidR="003912C3" w:rsidRPr="000619C1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619C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Item to inherit from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A9F18" w14:textId="05F6588E" w:rsidR="003912C3" w:rsidRPr="000619C1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0619C1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INHI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63EA0" w14:textId="56AFF90E" w:rsidR="003912C3" w:rsidRPr="000619C1" w:rsidRDefault="003912C3" w:rsidP="00C66C47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0619C1">
              <w:rPr>
                <w:highlight w:val="yellow"/>
              </w:rPr>
              <w:t>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0D50F8" w14:textId="0941D235" w:rsidR="003912C3" w:rsidRDefault="003912C3" w:rsidP="00C66C47">
            <w:pPr>
              <w:keepNext/>
              <w:spacing w:line="276" w:lineRule="auto"/>
              <w:jc w:val="center"/>
            </w:pPr>
            <w:r w:rsidRPr="000619C1">
              <w:rPr>
                <w:highlight w:val="yellow"/>
              </w:rPr>
              <w:t>Hardcode to 1</w:t>
            </w:r>
          </w:p>
        </w:tc>
      </w:tr>
    </w:tbl>
    <w:p w14:paraId="5F8B5EF6" w14:textId="73F5A287" w:rsidR="00DD0ADE" w:rsidRPr="00DD0ADE" w:rsidRDefault="00DD0ADE" w:rsidP="00EC0CEA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D4D10">
        <w:rPr>
          <w:noProof/>
        </w:rPr>
        <w:t>1</w:t>
      </w:r>
      <w:r>
        <w:fldChar w:fldCharType="end"/>
      </w:r>
      <w:r>
        <w:t xml:space="preserve">: </w:t>
      </w:r>
      <w:r w:rsidR="00412EE4">
        <w:t>Enabling item to inherit on Z30 item code</w:t>
      </w:r>
      <w:r>
        <w:t>.</w:t>
      </w:r>
    </w:p>
    <w:p w14:paraId="16BA8807" w14:textId="6E366B29" w:rsidR="00F225FC" w:rsidRDefault="00EC0CEA" w:rsidP="002A74BC">
      <w:pPr>
        <w:pStyle w:val="5aH5"/>
      </w:pPr>
      <w:r>
        <w:t xml:space="preserve">Step 02: </w:t>
      </w:r>
      <w:r w:rsidR="007B061F">
        <w:t>Attaching the recipe specification to</w:t>
      </w:r>
      <w:r w:rsidR="00F225FC">
        <w:t xml:space="preserve"> pack item</w:t>
      </w:r>
      <w:r w:rsidR="00123647">
        <w:t xml:space="preserve"> </w:t>
      </w:r>
    </w:p>
    <w:p w14:paraId="3A92B67A" w14:textId="4ED257BA" w:rsidR="002A74BC" w:rsidRPr="00F204D1" w:rsidRDefault="00F225FC" w:rsidP="00F225FC">
      <w:pPr>
        <w:pStyle w:val="6aH6"/>
        <w:rPr>
          <w:lang w:val="en-GB" w:eastAsia="en-US"/>
        </w:rPr>
      </w:pPr>
      <w:r>
        <w:t>Step 0</w:t>
      </w:r>
      <w:r w:rsidR="00EC0CEA">
        <w:t>2</w:t>
      </w:r>
      <w:r>
        <w:t xml:space="preserve">.01. Retrieving </w:t>
      </w:r>
      <w:r w:rsidR="00123647">
        <w:t>the specification header</w:t>
      </w:r>
      <w:r w:rsidR="00B6705D">
        <w:t xml:space="preserve"> for </w:t>
      </w:r>
      <w:r w:rsidR="002A74BC">
        <w:t xml:space="preserve">the recipe </w:t>
      </w:r>
      <w:r w:rsidR="007763A7">
        <w:t>item</w:t>
      </w:r>
      <w:r w:rsidR="002A74BC">
        <w:t>.</w:t>
      </w:r>
    </w:p>
    <w:p w14:paraId="296F4628" w14:textId="0E7027BF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C423F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2CE32C39" w14:textId="10FC5EFF" w:rsidR="002A74BC" w:rsidRPr="00F204D1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747674">
        <w:rPr>
          <w:rFonts w:eastAsia="Times New Roman" w:cs="Calibri"/>
          <w:b/>
          <w:bCs/>
          <w:color w:val="000000"/>
          <w:szCs w:val="24"/>
          <w:lang w:eastAsia="en-GB"/>
        </w:rPr>
        <w:t>LstQISpec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2A74BC" w14:paraId="139AA89C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44952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D949F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B7CB1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4B5F7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C68F1F0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005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8733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985EA" w14:textId="529DE6EC" w:rsidR="002A74BC" w:rsidRDefault="00C76F76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B30F91" w14:textId="785D538D" w:rsidR="002A74BC" w:rsidRDefault="008E556A" w:rsidP="00B6705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917BDE">
              <w:t>MTNO in MPDMAT table</w:t>
            </w:r>
          </w:p>
        </w:tc>
      </w:tr>
    </w:tbl>
    <w:p w14:paraId="2EA4E088" w14:textId="3C65F3B6" w:rsidR="002A74BC" w:rsidRDefault="00B6705D" w:rsidP="00B6705D">
      <w:pPr>
        <w:pStyle w:val="Caption"/>
      </w:pPr>
      <w:bookmarkStart w:id="13" w:name="_Ref215487995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2</w:t>
      </w:r>
      <w:r w:rsidR="00346BEE">
        <w:fldChar w:fldCharType="end"/>
      </w:r>
      <w:bookmarkEnd w:id="13"/>
      <w:r>
        <w:t xml:space="preserve">: Retrieve specification header for the recipe </w:t>
      </w:r>
      <w:r w:rsidR="00957B1E">
        <w:t>item.</w:t>
      </w:r>
    </w:p>
    <w:p w14:paraId="1C3498E8" w14:textId="717B512E" w:rsidR="003D7ACE" w:rsidRDefault="003D7ACE" w:rsidP="003D7ACE">
      <w:pPr>
        <w:rPr>
          <w:lang w:val="en-GB" w:eastAsia="en-US"/>
        </w:rPr>
      </w:pPr>
      <w:r>
        <w:rPr>
          <w:lang w:val="en-GB" w:eastAsia="en-US"/>
        </w:rPr>
        <w:t xml:space="preserve">Based on inputs to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_Ref215487995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1D4D10">
        <w:t xml:space="preserve">Table </w:t>
      </w:r>
      <w:r w:rsidR="001D4D10">
        <w:rPr>
          <w:noProof/>
        </w:rPr>
        <w:t>2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28DACDA8" w14:textId="77777777" w:rsidR="003D7ACE" w:rsidRPr="006F3484" w:rsidRDefault="003D7ACE" w:rsidP="003D7ACE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3D7ACE" w14:paraId="558486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0638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7D092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93B4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3D7ACE" w14:paraId="351B26C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6B46" w14:textId="5F5FFDFD" w:rsidR="003D7ACE" w:rsidRDefault="001759AB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4FD2" w14:textId="6FA88E27" w:rsidR="003D7ACE" w:rsidRDefault="004F03B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BFAA4" w14:textId="549BE3D8" w:rsidR="003D7ACE" w:rsidRDefault="00D377C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</w:tr>
      <w:tr w:rsidR="004C7C9E" w14:paraId="74909876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2B889" w14:textId="1ABD2DA3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2E2FF1" w14:textId="668C8920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21807" w14:textId="38757255" w:rsidR="004C7C9E" w:rsidRDefault="004C7C9E" w:rsidP="004C7C9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  <w:tr w:rsidR="004F03B4" w14:paraId="0A68EA8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B0B9C" w14:textId="091FC9A7" w:rsidR="004F03B4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17B8" w14:textId="760F04F1" w:rsidR="004F03B4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FC297" w14:textId="5E08AE14" w:rsidR="004F03B4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84092C" w14:paraId="17640B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E5B4A" w14:textId="273B156C" w:rsidR="0084092C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0E1AD" w14:textId="75D44303" w:rsidR="0084092C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E81BC" w14:textId="14366E57" w:rsidR="0084092C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AF5AAD" w14:paraId="51C3615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AF0F" w14:textId="7C0D1DB5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98F4A" w14:textId="15755DCA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AAF69A" w14:textId="38786597" w:rsidR="00AF5AAD" w:rsidRDefault="00E4783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</w:tr>
      <w:tr w:rsidR="00FA0CAC" w14:paraId="086A1F2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EA934" w14:textId="35938B1A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E04A2" w14:textId="26A18F9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4A567" w14:textId="1F0DCE53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2D02FD9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F039E" w14:textId="63F64414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A86B6" w14:textId="19DE7F2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EC471" w14:textId="6FB10A69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3E7F7B3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BF43F" w14:textId="5D914B70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5CD9B" w14:textId="3625FAAF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DA068" w14:textId="75E94A30" w:rsidR="00FA0CAC" w:rsidRDefault="008B0830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5776A4" w14:paraId="10592C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FD7B0" w14:textId="12593C89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23262" w14:textId="5E39DB83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3C353" w14:textId="3CF7BDA7" w:rsidR="005776A4" w:rsidRDefault="0094612D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4612D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</w:tr>
      <w:tr w:rsidR="00C03251" w14:paraId="721E4EF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886CC" w14:textId="09CA9F40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822A4" w14:textId="19346966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5C1F2" w14:textId="0ABC2189" w:rsidR="00C03251" w:rsidRDefault="00C03251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</w:tbl>
    <w:p w14:paraId="064685E5" w14:textId="5C4F2F94" w:rsidR="002A74BC" w:rsidRDefault="008B0830" w:rsidP="008B0830">
      <w:pPr>
        <w:pStyle w:val="Caption"/>
      </w:pPr>
      <w:bookmarkStart w:id="14" w:name="_Ref215491167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3</w:t>
      </w:r>
      <w:r w:rsidR="00346BEE">
        <w:fldChar w:fldCharType="end"/>
      </w:r>
      <w:bookmarkEnd w:id="14"/>
      <w:r>
        <w:t xml:space="preserve">: Output retrieved for </w:t>
      </w:r>
      <w:r w:rsidR="00B5761B">
        <w:t xml:space="preserve">the </w:t>
      </w:r>
      <w:r>
        <w:t>recipe item</w:t>
      </w:r>
      <w:r w:rsidR="00B5761B">
        <w:t xml:space="preserve"> </w:t>
      </w:r>
      <w:r w:rsidR="00957B1E">
        <w:t>specification.</w:t>
      </w:r>
    </w:p>
    <w:p w14:paraId="4C2BD85A" w14:textId="53B7BC19" w:rsidR="000D5F1D" w:rsidRDefault="00C06294" w:rsidP="00EE375A">
      <w:pPr>
        <w:pStyle w:val="6aH6"/>
      </w:pPr>
      <w:r w:rsidRPr="00C06294">
        <w:t>Step 0</w:t>
      </w:r>
      <w:r w:rsidR="00DB47EC">
        <w:t>2</w:t>
      </w:r>
      <w:r w:rsidR="00EE375A">
        <w:t>.02.</w:t>
      </w:r>
      <w:r w:rsidRPr="00C06294">
        <w:t xml:space="preserve"> </w:t>
      </w:r>
      <w:r w:rsidR="007A7E62">
        <w:t>Attach</w:t>
      </w:r>
      <w:r w:rsidR="000D5F1D">
        <w:t xml:space="preserve"> specification</w:t>
      </w:r>
      <w:r w:rsidR="007C0FE6">
        <w:t xml:space="preserve"> header record on</w:t>
      </w:r>
      <w:r w:rsidR="000D5F1D">
        <w:t xml:space="preserve"> the </w:t>
      </w:r>
      <w:r w:rsidR="002D15E3">
        <w:t>recipe item to the pack item</w:t>
      </w:r>
    </w:p>
    <w:p w14:paraId="0A7B16D3" w14:textId="77777777" w:rsidR="002D15E3" w:rsidRDefault="002D15E3" w:rsidP="002D15E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F274364" w14:textId="5DD3CEC3" w:rsidR="002D15E3" w:rsidRPr="00F204D1" w:rsidRDefault="002D15E3" w:rsidP="002D15E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96057"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2D15E3" w14:paraId="271EF176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129A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78260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1151C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AFBE9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15E3" w14:paraId="27516054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21135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FB1A2F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28678B" w14:textId="0AE411F5" w:rsidR="002D15E3" w:rsidRDefault="007A7E6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1943F9" w14:textId="3D614BE8" w:rsidR="002D15E3" w:rsidRDefault="005567D4" w:rsidP="0072211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C95FF2">
              <w:t>PRNO in MPDMAT table</w:t>
            </w:r>
          </w:p>
        </w:tc>
      </w:tr>
      <w:tr w:rsidR="004D5CB0" w14:paraId="60C8FAD5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81B0C" w14:textId="69943B72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28BD3" w14:textId="76B97F0F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B1026" w14:textId="74F6C565" w:rsidR="004D5CB0" w:rsidRPr="00AD194F" w:rsidRDefault="00F27F79" w:rsidP="004D5CB0">
            <w:pPr>
              <w:keepNext/>
              <w:spacing w:line="276" w:lineRule="auto"/>
              <w:jc w:val="center"/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1723E6" w14:textId="66F045BC" w:rsidR="004D5CB0" w:rsidRPr="00AD194F" w:rsidRDefault="00123563" w:rsidP="004D5CB0">
            <w:pPr>
              <w:keepNext/>
              <w:spacing w:line="276" w:lineRule="auto"/>
              <w:jc w:val="center"/>
            </w:pPr>
            <w:r w:rsidRPr="00AD194F">
              <w:t>Hardcoded</w:t>
            </w:r>
          </w:p>
        </w:tc>
      </w:tr>
      <w:tr w:rsidR="00594BF1" w14:paraId="35E601D2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06E78" w14:textId="1E23D5D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AC763" w14:textId="5FCF21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FF9FB" w14:textId="28562B6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65E3EE" w14:textId="3C5B0FE0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45A3153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FB450" w14:textId="0CCB5314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52759" w14:textId="6F3EDF2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34357" w14:textId="5A031662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BB61C9" w14:textId="0DA348BE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3BAC318C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34C59" w14:textId="437E9155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4C3B4" w14:textId="699A3AA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4B445" w14:textId="0BFF6675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A499C6" w14:textId="721ACA2F" w:rsidR="00594BF1" w:rsidRPr="001029D5" w:rsidRDefault="00585D8D" w:rsidP="00594BF1">
            <w:pPr>
              <w:keepNext/>
              <w:spacing w:line="276" w:lineRule="auto"/>
              <w:jc w:val="center"/>
            </w:pPr>
            <w:r w:rsidRPr="001029D5">
              <w:t>TX40</w:t>
            </w:r>
            <w:r w:rsidR="00594BF1" w:rsidRPr="001029D5">
              <w:t xml:space="preserve"> from </w:t>
            </w:r>
            <w:r w:rsidR="00594BF1" w:rsidRPr="001029D5">
              <w:fldChar w:fldCharType="begin"/>
            </w:r>
            <w:r w:rsidR="00594BF1" w:rsidRPr="001029D5">
              <w:instrText xml:space="preserve"> REF _Ref215491167 \h </w:instrText>
            </w:r>
            <w:r w:rsidR="00B1744F" w:rsidRPr="001029D5">
              <w:instrText xml:space="preserve"> \* MERGEFORMAT </w:instrText>
            </w:r>
            <w:r w:rsidR="00594BF1" w:rsidRPr="001029D5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</w:t>
            </w:r>
            <w:r w:rsidR="00594BF1" w:rsidRPr="001029D5">
              <w:fldChar w:fldCharType="end"/>
            </w:r>
          </w:p>
        </w:tc>
      </w:tr>
      <w:tr w:rsidR="00594BF1" w14:paraId="3E63088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299D11" w14:textId="22F28393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B4D99" w14:textId="4CAE65A9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CB7CD" w14:textId="597ED44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043B47" w14:textId="0E91F48B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50D5AF5E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06CB5" w14:textId="71A226AB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726AF" w14:textId="74B2528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3D3A0" w14:textId="7814C7CD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2A88FA" w14:textId="034B241F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64606F0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3A4DFD" w14:textId="5041FDAE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CED45A" w14:textId="0EADDF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55AD5" w14:textId="3F74F153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6A8AEC" w14:textId="15227BED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29D84A4F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1FFE2" w14:textId="045ACFA7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25AF1" w14:textId="2ADCEC9F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7A13A" w14:textId="786E570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50E119" w14:textId="72EC986C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6D71201A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F6588" w14:textId="3C0D2AB1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711B7" w14:textId="602B940D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F3DF9" w14:textId="49795F77" w:rsidR="00594BF1" w:rsidRPr="001029D5" w:rsidRDefault="0094612D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C93E8B" w14:textId="07CE5085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="001029D5">
              <w:instrText xml:space="preserve"> \* MERGEFORMAT </w:instrText>
            </w:r>
            <w:r w:rsidRPr="001029D5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0DCB645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DDEBA" w14:textId="3FF1ABB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B64A6F" w14:textId="3554A030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24C08" w14:textId="0A9217B9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3BA23A" w14:textId="03F5A1D8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</w:t>
            </w:r>
            <w:r w:rsidRPr="00B6572C">
              <w:fldChar w:fldCharType="end"/>
            </w:r>
          </w:p>
        </w:tc>
      </w:tr>
    </w:tbl>
    <w:p w14:paraId="2BBCDB4B" w14:textId="2CFC5DC6" w:rsidR="002D15E3" w:rsidRPr="002D15E3" w:rsidRDefault="00722119" w:rsidP="00722119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4</w:t>
      </w:r>
      <w:r w:rsidR="00346BEE">
        <w:fldChar w:fldCharType="end"/>
      </w:r>
      <w:r>
        <w:t xml:space="preserve">: </w:t>
      </w:r>
      <w:r w:rsidRPr="00BC1AB9">
        <w:t xml:space="preserve">Add Recipe specification against the pack </w:t>
      </w:r>
      <w:r w:rsidR="00957B1E" w:rsidRPr="00BC1AB9">
        <w:t>item.</w:t>
      </w:r>
    </w:p>
    <w:p w14:paraId="34262159" w14:textId="0A7A330F" w:rsidR="000C4AB1" w:rsidRDefault="000C4AB1" w:rsidP="000C4AB1">
      <w:pPr>
        <w:pStyle w:val="5aH5"/>
      </w:pPr>
      <w:r w:rsidRPr="00B27957">
        <w:lastRenderedPageBreak/>
        <w:t>Step 0</w:t>
      </w:r>
      <w:r w:rsidR="00DB47EC">
        <w:t>3</w:t>
      </w:r>
      <w:r w:rsidRPr="00B27957">
        <w:t xml:space="preserve">: </w:t>
      </w:r>
      <w:r>
        <w:t xml:space="preserve">Attaching </w:t>
      </w:r>
      <w:r w:rsidR="00BD0E74">
        <w:t xml:space="preserve">tests to the </w:t>
      </w:r>
      <w:r>
        <w:t xml:space="preserve">recipe specification </w:t>
      </w:r>
      <w:r w:rsidR="00BD0E74">
        <w:t>attached to</w:t>
      </w:r>
      <w:r>
        <w:t xml:space="preserve"> pack item </w:t>
      </w:r>
    </w:p>
    <w:p w14:paraId="62D3AEA3" w14:textId="260F2BAD" w:rsidR="00C06294" w:rsidRPr="00C06294" w:rsidRDefault="000D5F1D" w:rsidP="00C22BC1">
      <w:pPr>
        <w:pStyle w:val="6aH6"/>
      </w:pPr>
      <w:r>
        <w:t>Step 0</w:t>
      </w:r>
      <w:r w:rsidR="00DB47EC">
        <w:t>3</w:t>
      </w:r>
      <w:r w:rsidR="00C22BC1">
        <w:t>.0</w:t>
      </w:r>
      <w:r w:rsidR="00BD0E74">
        <w:t>1</w:t>
      </w:r>
      <w:r w:rsidR="00C22BC1">
        <w:t>.</w:t>
      </w:r>
      <w:r>
        <w:t xml:space="preserve"> </w:t>
      </w:r>
      <w:r w:rsidR="00C06294" w:rsidRPr="00C06294">
        <w:t>Retrieve specification tests relating to the specification header for the recipe item.</w:t>
      </w:r>
    </w:p>
    <w:p w14:paraId="62660283" w14:textId="7067BDDC" w:rsidR="00C06294" w:rsidRDefault="00C06294" w:rsidP="00C0629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BE1435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7E7B447C" w14:textId="0740C03C" w:rsidR="00C06294" w:rsidRPr="00F204D1" w:rsidRDefault="00C06294" w:rsidP="00C0629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LstSpec</w:t>
      </w:r>
      <w:r w:rsidR="0012794C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C06294" w14:paraId="0B040C3E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F54A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EDA5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B0F60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B9B290" w14:textId="77777777" w:rsidR="00C06294" w:rsidRDefault="00C0629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06294" w14:paraId="6BE166FC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65667" w14:textId="315CC0C6" w:rsidR="00C06294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D89E1" w14:textId="1DB09A3A" w:rsidR="00C06294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F5C1F" w14:textId="77777777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DDF3DE" w14:textId="1622E215" w:rsidR="00C06294" w:rsidRDefault="00B46CC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</w:t>
            </w:r>
            <w:r>
              <w:fldChar w:fldCharType="end"/>
            </w:r>
          </w:p>
        </w:tc>
      </w:tr>
      <w:tr w:rsidR="0012794C" w14:paraId="75D86DB6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6B906" w14:textId="1D5D5BED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750713" w14:textId="130ED3B1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D5351" w14:textId="1208A778" w:rsidR="0012794C" w:rsidRDefault="00B46CC2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924E73" w14:textId="45A0D312" w:rsidR="0012794C" w:rsidRDefault="00B46CC2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</w:t>
            </w:r>
            <w:r>
              <w:fldChar w:fldCharType="end"/>
            </w:r>
          </w:p>
        </w:tc>
      </w:tr>
      <w:tr w:rsidR="0012794C" w14:paraId="3F2467FB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B9011" w14:textId="2515B5F6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29DBD" w14:textId="2270E2E6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A3307" w14:textId="40DFDCFE" w:rsidR="0012794C" w:rsidRDefault="00B46CC2" w:rsidP="000B1778">
            <w:pPr>
              <w:keepNext/>
              <w:spacing w:line="276" w:lineRule="auto"/>
              <w:jc w:val="center"/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346570" w14:textId="642BE5E2" w:rsidR="0012794C" w:rsidRDefault="00DA5AC2" w:rsidP="00B46CC2">
            <w:pPr>
              <w:keepNext/>
              <w:spacing w:line="276" w:lineRule="auto"/>
              <w:jc w:val="center"/>
            </w:pPr>
            <w:r>
              <w:t>PM</w:t>
            </w:r>
            <w:r w:rsidR="00EE2DB9">
              <w:t>MTNO in MPDMAT table</w:t>
            </w:r>
          </w:p>
        </w:tc>
      </w:tr>
    </w:tbl>
    <w:p w14:paraId="4138BB7F" w14:textId="3C109CD4" w:rsidR="00C06294" w:rsidRDefault="00B46CC2" w:rsidP="00B46CC2">
      <w:pPr>
        <w:pStyle w:val="Caption"/>
      </w:pPr>
      <w:bookmarkStart w:id="15" w:name="_Ref215491266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5</w:t>
      </w:r>
      <w:r w:rsidR="00346BEE">
        <w:fldChar w:fldCharType="end"/>
      </w:r>
      <w:bookmarkEnd w:id="15"/>
      <w:r>
        <w:t xml:space="preserve">: </w:t>
      </w:r>
      <w:r w:rsidRPr="00F73348">
        <w:t xml:space="preserve">Retrieve specification tests relating to the recipe </w:t>
      </w:r>
      <w:r w:rsidR="00957B1E" w:rsidRPr="00F73348">
        <w:t>item.</w:t>
      </w:r>
    </w:p>
    <w:p w14:paraId="387DCAFB" w14:textId="5841DC16" w:rsidR="00C06294" w:rsidRDefault="00C06294" w:rsidP="00C06294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344A35">
        <w:rPr>
          <w:lang w:val="en-GB" w:eastAsia="en-US"/>
        </w:rPr>
        <w:t xml:space="preserve"> </w:t>
      </w:r>
      <w:r w:rsidR="00344A35">
        <w:rPr>
          <w:lang w:val="en-GB" w:eastAsia="en-US"/>
        </w:rPr>
        <w:fldChar w:fldCharType="begin"/>
      </w:r>
      <w:r w:rsidR="00344A35">
        <w:rPr>
          <w:lang w:val="en-GB" w:eastAsia="en-US"/>
        </w:rPr>
        <w:instrText xml:space="preserve"> REF _Ref215491266 \h </w:instrText>
      </w:r>
      <w:r w:rsidR="00344A35">
        <w:rPr>
          <w:lang w:val="en-GB" w:eastAsia="en-US"/>
        </w:rPr>
      </w:r>
      <w:r w:rsidR="00344A35">
        <w:rPr>
          <w:lang w:val="en-GB" w:eastAsia="en-US"/>
        </w:rPr>
        <w:fldChar w:fldCharType="separate"/>
      </w:r>
      <w:r w:rsidR="001D4D10">
        <w:t xml:space="preserve">Table </w:t>
      </w:r>
      <w:r w:rsidR="001D4D10">
        <w:rPr>
          <w:noProof/>
        </w:rPr>
        <w:t>5</w:t>
      </w:r>
      <w:r w:rsidR="00344A35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  <w:r w:rsidR="00817412">
        <w:rPr>
          <w:lang w:val="en-GB" w:eastAsia="en-US"/>
        </w:rPr>
        <w:t xml:space="preserve"> There will be multiple records retrieved as part of th</w:t>
      </w:r>
      <w:r w:rsidR="00E13A3F">
        <w:rPr>
          <w:lang w:val="en-GB" w:eastAsia="en-US"/>
        </w:rPr>
        <w:t>is API call.</w:t>
      </w:r>
    </w:p>
    <w:p w14:paraId="4CE0E2D6" w14:textId="77777777" w:rsidR="00C06294" w:rsidRPr="006F3484" w:rsidRDefault="00C06294" w:rsidP="00C0629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06294" w14:paraId="73451BE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B1BE8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A904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D334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06294" w14:paraId="1176529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D844E" w14:textId="1B7E52B6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96E23" w14:textId="6CB5488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331B1" w14:textId="0BB3E949" w:rsidR="00C06294" w:rsidRDefault="003A5B0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79E9B0C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BCF2A" w14:textId="61C537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74358" w14:textId="7D699E65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F4C94" w14:textId="3880BF0F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C06294" w14:paraId="5CE7221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02C39" w14:textId="3C74E1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</w:t>
            </w:r>
            <w:r w:rsidR="00C06294">
              <w:rPr>
                <w:rFonts w:cs="Calibri"/>
                <w:color w:val="000000"/>
                <w:szCs w:val="24"/>
                <w:lang w:eastAsia="en-GB"/>
              </w:rPr>
              <w:t xml:space="preserve">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D3D7A" w14:textId="447EC2C3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C690F" w14:textId="11DDD389" w:rsidR="00C06294" w:rsidRDefault="00786F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C06294" w14:paraId="25319C5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49F2F" w14:textId="13F0D8BE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B9015" w14:textId="1BB66454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376CE" w14:textId="31B9BED9" w:rsidR="00C06294" w:rsidRDefault="009244F9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C06294" w14:paraId="4D52BC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8B2B0" w14:textId="22C6D00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C0366" w14:textId="181F1CD6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B2478" w14:textId="4CA86304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0281BA8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3C5F1" w14:textId="00BECF10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DAB15" w14:textId="53190BFE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91A46" w14:textId="6D752DB1" w:rsidR="00C06294" w:rsidRDefault="00385C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06294" w14:paraId="11111FA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E737" w14:textId="0E99CEDB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F0897" w14:textId="2776068D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97101" w14:textId="12B4B6E1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C06294" w14:paraId="6A9EF6E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775BF" w14:textId="49514649" w:rsidR="00C06294" w:rsidRDefault="0001182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D0FCF" w14:textId="1A84C17A" w:rsidR="00C06294" w:rsidRDefault="00EB5792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42F7E" w14:textId="3F577B9D" w:rsidR="00C06294" w:rsidRDefault="006278E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</w:tr>
      <w:tr w:rsidR="00970D64" w14:paraId="5C8D14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3A934" w14:textId="4960D96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F1831" w14:textId="5D8F9F2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FE3A6" w14:textId="514425D8" w:rsidR="00970D64" w:rsidRDefault="006278E2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970D64" w14:paraId="38341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5BFB64" w14:textId="53F51CC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7E70D" w14:textId="1514752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78848" w14:textId="503D6919" w:rsidR="00970D64" w:rsidRDefault="00152A98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617275" w14:paraId="164C1F5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49DB74" w14:textId="08127E95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4F3BE" w14:textId="5FBE6CDA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78A94" w14:textId="2704CD94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</w:tr>
      <w:tr w:rsidR="00617275" w14:paraId="4B28DF25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B402A" w14:textId="53D98C5E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952E3" w14:textId="4165F70B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DC12E" w14:textId="7E4F6CBF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</w:tr>
      <w:tr w:rsidR="008244EA" w14:paraId="382115E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83BD4" w14:textId="44C95F07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6BF9EC" w14:textId="31BE8677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FBEA2" w14:textId="480BCE4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8244EA" w14:paraId="69BF047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022E2" w14:textId="72D5E6C4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70EF2" w14:textId="25F9C003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652165" w14:textId="07F458A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4372F" w14:paraId="5D0197E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C7A24" w14:textId="5D092C35" w:rsidR="00D4372F" w:rsidRDefault="00D4372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68E86" w14:textId="3E3A8F1E" w:rsidR="00D4372F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65D2F" w14:textId="77777777" w:rsidR="00D4372F" w:rsidRDefault="00D4372F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C4D66" w14:paraId="17B307E0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D6680C" w14:textId="178B67BF" w:rsidR="006C4D66" w:rsidRDefault="006C4D66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270F9" w14:textId="2B42AE7F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4C76A" w14:textId="75CDACF0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C4D66" w14:paraId="11D7029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BD27C" w14:textId="024B479D" w:rsidR="006C4D66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6B1C4" w14:textId="1DCA63D6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E9A6C" w14:textId="6E707017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A7B70" w14:paraId="0756436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020F8" w14:textId="384D741C" w:rsidR="00DA7B70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D9446" w14:textId="04953DB1" w:rsidR="00DA7B7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AE1486" w14:textId="74DC761A" w:rsidR="00DA7B70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5D01A44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603DD" w14:textId="1EF153D4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F0CE0" w14:textId="2DDA95A7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DD42E" w14:textId="48ABBCE7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4E47794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2C9F7" w14:textId="6F46AE42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AE2CB" w14:textId="382BDCDF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B6C53" w14:textId="7F7AD4B0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042D3AD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4574F" w14:textId="774D2BE2" w:rsidR="004F22C0" w:rsidRDefault="004F22C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649D0" w14:textId="7B73D773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AA1C9" w14:textId="70582E72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3679545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186D" w14:textId="15563719" w:rsidR="004F22C0" w:rsidRDefault="00610C7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3F8E6" w14:textId="0DEBA7BE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0473A" w14:textId="01FAB2BF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10C74" w14:paraId="06A60AEE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4F15D" w14:textId="2646989C" w:rsidR="00610C7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C6ED4" w14:textId="32727EBF" w:rsidR="00610C74" w:rsidRDefault="00385C8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4802C" w14:textId="09A7E916" w:rsidR="00610C74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329473B4" w14:textId="3E7E5C6E" w:rsidR="00C06294" w:rsidRPr="004D5615" w:rsidRDefault="00C06294" w:rsidP="007E021A">
      <w:pPr>
        <w:pStyle w:val="Caption"/>
      </w:pPr>
      <w:bookmarkStart w:id="16" w:name="_Ref215492867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6</w:t>
      </w:r>
      <w:r w:rsidR="00346BEE">
        <w:fldChar w:fldCharType="end"/>
      </w:r>
      <w:bookmarkEnd w:id="16"/>
      <w:r>
        <w:t>: Output retrieved for the specification</w:t>
      </w:r>
      <w:r w:rsidR="004378B4">
        <w:t xml:space="preserve"> tests</w:t>
      </w:r>
      <w:r>
        <w:t xml:space="preserve"> for recipe </w:t>
      </w:r>
      <w:r w:rsidR="00957B1E">
        <w:t>item.</w:t>
      </w:r>
    </w:p>
    <w:p w14:paraId="4BCC1E51" w14:textId="3ACE4EF6" w:rsidR="007E021A" w:rsidRDefault="002A74BC" w:rsidP="00C22BC1">
      <w:pPr>
        <w:pStyle w:val="6aH6"/>
      </w:pPr>
      <w:r w:rsidRPr="00B27957">
        <w:t>Step 0</w:t>
      </w:r>
      <w:r w:rsidR="00DB47EC">
        <w:t>3</w:t>
      </w:r>
      <w:r w:rsidR="00C22BC1">
        <w:t>. 0</w:t>
      </w:r>
      <w:r w:rsidR="00BD0E74">
        <w:t>2</w:t>
      </w:r>
      <w:r w:rsidR="00C22BC1">
        <w:t>.</w:t>
      </w:r>
      <w:r w:rsidRPr="00B27957">
        <w:t xml:space="preserve"> </w:t>
      </w:r>
      <w:r w:rsidR="007E021A">
        <w:t>Add specification tests to the specification</w:t>
      </w:r>
      <w:r w:rsidR="00E13A3F">
        <w:t xml:space="preserve"> </w:t>
      </w:r>
      <w:r w:rsidR="00A120F4">
        <w:t xml:space="preserve">in a loop </w:t>
      </w:r>
      <w:r w:rsidR="00E13A3F">
        <w:t xml:space="preserve">for each record retrieved from </w:t>
      </w:r>
      <w:r w:rsidR="00E13A3F">
        <w:fldChar w:fldCharType="begin"/>
      </w:r>
      <w:r w:rsidR="00E13A3F">
        <w:instrText xml:space="preserve"> REF _Ref215492867 \h </w:instrText>
      </w:r>
      <w:r w:rsidR="00C22BC1">
        <w:instrText xml:space="preserve"> \* MERGEFORMAT </w:instrText>
      </w:r>
      <w:r w:rsidR="00E13A3F">
        <w:fldChar w:fldCharType="separate"/>
      </w:r>
      <w:r w:rsidR="001D4D10">
        <w:t xml:space="preserve">Table </w:t>
      </w:r>
      <w:r w:rsidR="001D4D10">
        <w:rPr>
          <w:noProof/>
        </w:rPr>
        <w:t>6</w:t>
      </w:r>
      <w:r w:rsidR="00E13A3F">
        <w:fldChar w:fldCharType="end"/>
      </w:r>
    </w:p>
    <w:p w14:paraId="08D9BDBD" w14:textId="77777777" w:rsidR="007E021A" w:rsidRDefault="007E021A" w:rsidP="007E021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2450B43C" w14:textId="29094040" w:rsidR="007E021A" w:rsidRPr="00F204D1" w:rsidRDefault="007E021A" w:rsidP="007E021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21E17"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7E021A" w14:paraId="649F921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F1A98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C06EC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24D12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43945D" w14:textId="77777777" w:rsidR="007E021A" w:rsidRPr="001029D5" w:rsidRDefault="007E021A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E021A" w14:paraId="0BCB409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57D09" w14:textId="77777777" w:rsidR="007E021A" w:rsidRPr="00AD194F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AB0F0" w14:textId="77777777" w:rsidR="007E021A" w:rsidRPr="00AD194F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B2CBE3" w14:textId="7562FBB7" w:rsidR="007E021A" w:rsidRPr="00AD194F" w:rsidRDefault="003516E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t>MIXING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44C877" w14:textId="289BD673" w:rsidR="007E021A" w:rsidRPr="00AD194F" w:rsidRDefault="000C135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t>Hardcoded</w:t>
            </w:r>
          </w:p>
        </w:tc>
      </w:tr>
      <w:tr w:rsidR="007E021A" w14:paraId="04F260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79C603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E1CCF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40220" w14:textId="77777777" w:rsidR="007E021A" w:rsidRDefault="007E021A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223FB1" w14:textId="50709BF6" w:rsidR="007E021A" w:rsidRDefault="007E021A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560E34">
              <w:fldChar w:fldCharType="begin"/>
            </w:r>
            <w:r w:rsidR="00560E34">
              <w:instrText xml:space="preserve"> REF _Ref215492867 \h </w:instrText>
            </w:r>
            <w:r w:rsidR="00A9087E">
              <w:instrText xml:space="preserve"> \* MERGEFORMAT </w:instrText>
            </w:r>
            <w:r w:rsidR="00560E34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="00560E34">
              <w:fldChar w:fldCharType="end"/>
            </w:r>
          </w:p>
        </w:tc>
      </w:tr>
      <w:tr w:rsidR="007E021A" w14:paraId="5733C96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5FAAA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E3AF5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86B65" w14:textId="1DE79502" w:rsidR="007E021A" w:rsidRDefault="00535F8C" w:rsidP="000B1778">
            <w:pPr>
              <w:keepNext/>
              <w:spacing w:line="276" w:lineRule="auto"/>
              <w:jc w:val="center"/>
            </w:pPr>
            <w: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CCE9D8" w14:textId="631ABC77" w:rsidR="007E021A" w:rsidRDefault="003D7CB8" w:rsidP="000B1778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  <w:tr w:rsidR="00597239" w14:paraId="5CAEB6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A01BF" w14:textId="122D9311" w:rsidR="00597239" w:rsidRDefault="00597239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1CECF" w14:textId="796FB569" w:rsidR="00597239" w:rsidRDefault="00597239" w:rsidP="005972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7AD8B" w14:textId="4D8F6CDD" w:rsidR="00597239" w:rsidRDefault="00597239" w:rsidP="0059723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899F3E" w14:textId="22984573" w:rsidR="00597239" w:rsidRDefault="00597239" w:rsidP="00597239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B41FD2">
              <w:fldChar w:fldCharType="begin"/>
            </w:r>
            <w:r w:rsidR="00B41FD2">
              <w:instrText xml:space="preserve"> REF _Ref215492867 \h </w:instrText>
            </w:r>
            <w:r w:rsidR="00B41FD2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="00B41FD2">
              <w:fldChar w:fldCharType="end"/>
            </w:r>
          </w:p>
        </w:tc>
      </w:tr>
      <w:tr w:rsidR="00B41FD2" w14:paraId="5802F8B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FA6EF" w14:textId="12502D89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3DBBD" w14:textId="28EF8CA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01D559" w14:textId="08F4B3A0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62A28D" w14:textId="4E8AF7C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C5097A6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5803D" w14:textId="2E9BAE62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57469" w14:textId="257DB45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FA83A" w14:textId="627CB6DC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B588DE" w14:textId="43239F3A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21EA052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A86E0" w14:textId="658011C7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4EB23" w14:textId="7D36E2C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D542F" w14:textId="3DA78E57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03914D" w14:textId="2306857A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3B5BC6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4149F" w14:textId="600C7E8A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7CF49" w14:textId="5A5F534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7EDDA" w14:textId="160B31F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BC7EDD" w14:textId="3A09AC0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933F7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16A84" w14:textId="4687F8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02FDB" w14:textId="695987D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8BF98" w14:textId="2ABDE12F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DB1EA8" w14:textId="165E154E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089BC24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46CD0" w14:textId="51748EE1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F2468" w14:textId="7F9A4086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47024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AEDE0F" w14:textId="76DC7819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09358C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BC3C3" w14:textId="5BAA5F5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1C7FF" w14:textId="3219A1B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27403" w14:textId="1C5ED4E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698EAD" w14:textId="3ADA95F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1803BD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517BCB" w14:textId="7D19BA4A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715A0" w14:textId="5F0CA1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59723" w14:textId="028BF08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513BE82" w14:textId="4A2CC252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F50BC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52705" w14:textId="4D964AD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6C819" w14:textId="19C2335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76CC1" w14:textId="4A38462E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4403BF" w14:textId="5987BC8F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385C57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5481A" w14:textId="6BE927A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11FE" w14:textId="6AA4174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B238D" w14:textId="341EBDC4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7FAFBE" w14:textId="06F2728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8B5CBF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A4392" w14:textId="1A62C50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F1181" w14:textId="5A2E23B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F570F" w14:textId="371D12D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EBA214" w14:textId="3BCB306B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4672D80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21DBE" w14:textId="7167FF57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BE767" w14:textId="3DBBB2E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92B1D" w14:textId="64CA2865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67E96C" w14:textId="343F9C5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130F97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D5D59" w14:textId="3A7C8F8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2ED56" w14:textId="579BB4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7B316" w14:textId="0B57D196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1E51B2" w14:textId="1A36225F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59E8F5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92B04" w14:textId="43102010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428B1" w14:textId="5CAAE4F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A1266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0B5E3" w14:textId="2627E8B0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E3FC8C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BC95C" w14:textId="231EF22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78CA35" w14:textId="753CD03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F2096E" w14:textId="390D504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6080F3" w14:textId="3ECA624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22BE949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46EF9" w14:textId="23695D0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2016C" w14:textId="1C21D6D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DD8A91" w14:textId="593BCA06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1999BE" w14:textId="7E2FF651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13518F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A35B30" w14:textId="65C232C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E0944" w14:textId="6623CE84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64D3" w14:textId="06B69B5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B6B471" w14:textId="6153F28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2DD5BF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A782A" w14:textId="2670FB1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B9BA" w14:textId="575E8A6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1DF94" w14:textId="60F1AAAD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0ADD6C" w14:textId="24431E2B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7C2BE4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8D2338" w14:textId="322D8D55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CE3BA" w14:textId="1893D19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91BE1" w14:textId="79DC7447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7F6140" w14:textId="0EFE3F9C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42C409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07FC9" w14:textId="1965D3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33495" w14:textId="7273DF6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52DEB" w14:textId="624EB3E2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0F5888" w14:textId="5AF49F66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1097535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F38F" w14:textId="0057BEF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59FA6" w14:textId="4144F53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A6FF4" w14:textId="0D80651A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25DCE0" w14:textId="5586BCED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7934F65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DDAC5" w14:textId="11B34CB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E92C0" w14:textId="26920F9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B0D21F" w14:textId="4C6E212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9F18F" w14:textId="2291F40F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6</w:t>
            </w:r>
            <w:r w:rsidRPr="00771AA6">
              <w:fldChar w:fldCharType="end"/>
            </w:r>
          </w:p>
        </w:tc>
      </w:tr>
    </w:tbl>
    <w:p w14:paraId="40D18A44" w14:textId="2FE553D1" w:rsidR="009572E7" w:rsidRDefault="009572E7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7</w:t>
      </w:r>
      <w:r w:rsidR="00346BEE">
        <w:fldChar w:fldCharType="end"/>
      </w:r>
      <w:r>
        <w:t xml:space="preserve">: </w:t>
      </w:r>
      <w:r w:rsidR="00357F76">
        <w:t>Adding s</w:t>
      </w:r>
      <w:r>
        <w:t xml:space="preserve">pecification tests relating to </w:t>
      </w:r>
      <w:r w:rsidR="00357F76">
        <w:t xml:space="preserve">the </w:t>
      </w:r>
      <w:r w:rsidR="00957B1E">
        <w:t>specification.</w:t>
      </w:r>
    </w:p>
    <w:p w14:paraId="0FE29346" w14:textId="02420D13" w:rsidR="005521D5" w:rsidRDefault="00486709" w:rsidP="002A74BC">
      <w:pPr>
        <w:pStyle w:val="5aH5"/>
      </w:pPr>
      <w:r>
        <w:t>Step 0</w:t>
      </w:r>
      <w:r w:rsidR="00DB47EC">
        <w:t>4</w:t>
      </w:r>
      <w:r>
        <w:t xml:space="preserve">: </w:t>
      </w:r>
      <w:r w:rsidR="005521D5">
        <w:t>Adding density against the pack item</w:t>
      </w:r>
    </w:p>
    <w:p w14:paraId="4702EE7F" w14:textId="7A159662" w:rsidR="002A74BC" w:rsidRPr="00B27957" w:rsidRDefault="005521D5" w:rsidP="005521D5">
      <w:pPr>
        <w:pStyle w:val="6aH6"/>
      </w:pPr>
      <w:r>
        <w:t>Step 0</w:t>
      </w:r>
      <w:r w:rsidR="00DB47EC">
        <w:t>4</w:t>
      </w:r>
      <w:r>
        <w:t xml:space="preserve">. 01. </w:t>
      </w:r>
      <w:r w:rsidR="004E2821">
        <w:t>Retrieving the</w:t>
      </w:r>
      <w:r w:rsidR="002A74BC" w:rsidRPr="00B27957">
        <w:t xml:space="preserve"> alternate UOM</w:t>
      </w:r>
      <w:r w:rsidR="007763A7">
        <w:t xml:space="preserve"> on the </w:t>
      </w:r>
      <w:r w:rsidR="004E2821">
        <w:t>recipe</w:t>
      </w:r>
      <w:r w:rsidR="007763A7">
        <w:t xml:space="preserve"> item</w:t>
      </w:r>
      <w:r w:rsidR="004E2821">
        <w:t>.</w:t>
      </w:r>
    </w:p>
    <w:p w14:paraId="56846277" w14:textId="77777777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FC25163" w14:textId="69CF0FE2" w:rsidR="002A74BC" w:rsidRPr="003C4C40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4E2821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983"/>
        <w:gridCol w:w="1516"/>
        <w:gridCol w:w="5550"/>
      </w:tblGrid>
      <w:tr w:rsidR="002A74BC" w14:paraId="6278B52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B91ADB" w14:textId="77777777" w:rsidR="002A74BC" w:rsidRDefault="002A74BC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81FDE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B7F76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55966E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9B7B10F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A860A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5048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C63AD" w14:textId="15DE1870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</w:t>
            </w:r>
            <w:r w:rsidR="00312920">
              <w:rPr>
                <w:rFonts w:cs="Calibri"/>
                <w:color w:val="000000"/>
                <w:szCs w:val="24"/>
                <w:lang w:eastAsia="en-GB"/>
              </w:rPr>
              <w:t>8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589E25" w14:textId="4A85D732" w:rsidR="002A74BC" w:rsidRPr="00C85A3D" w:rsidRDefault="006C37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PMMTNO in</w:t>
            </w:r>
            <w:r w:rsidR="00F86104">
              <w:t xml:space="preserve"> MPDMAT table</w:t>
            </w:r>
          </w:p>
        </w:tc>
      </w:tr>
      <w:tr w:rsidR="002A74BC" w14:paraId="1CEC8D69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04818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A8AA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6CD09" w14:textId="77777777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44C954" w14:textId="37BD3CD4" w:rsidR="002A74BC" w:rsidRDefault="00593371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2A74BC" w14:paraId="7187533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9AC38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0A73A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C2F77" w14:textId="77777777" w:rsidR="002A74BC" w:rsidRPr="00026627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25C871" w14:textId="48DE24BE" w:rsidR="002A74BC" w:rsidRPr="00026627" w:rsidRDefault="0017677C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1DEBABD2" w14:textId="7765F3B1" w:rsidR="002A74BC" w:rsidRDefault="002A74BC" w:rsidP="002A74BC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8</w:t>
      </w:r>
      <w:r w:rsidR="00346BEE">
        <w:fldChar w:fldCharType="end"/>
      </w:r>
      <w:r>
        <w:t xml:space="preserve">: </w:t>
      </w:r>
      <w:r w:rsidRPr="00221731">
        <w:t xml:space="preserve">Inputs to </w:t>
      </w:r>
      <w:r w:rsidR="007558B4">
        <w:t>retrieve unit of</w:t>
      </w:r>
      <w:r w:rsidRPr="00221731">
        <w:t xml:space="preserve"> measure conversion between Kilograms and Liters</w:t>
      </w:r>
      <w:r w:rsidR="007558B4">
        <w:t xml:space="preserve"> on the recipe </w:t>
      </w:r>
      <w:r w:rsidR="00957B1E">
        <w:t>item.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780C53" w14:paraId="02D8B61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47427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8C5D3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99F855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780C53" w14:paraId="218BE56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D4DD7" w14:textId="4344C14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01CA2" w14:textId="1438A53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3012" w14:textId="38F8E74F" w:rsidR="00780C53" w:rsidRDefault="0063600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1.032</w:t>
            </w:r>
          </w:p>
        </w:tc>
      </w:tr>
      <w:tr w:rsidR="00780C53" w14:paraId="37E61AA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B6E9E" w14:textId="24D3BDCA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F5599" w14:textId="6E60F390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3C33E" w14:textId="66FAB5F5" w:rsidR="00780C53" w:rsidRDefault="00FC06ED" w:rsidP="00FC0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</w:tbl>
    <w:p w14:paraId="2B06F707" w14:textId="1DA546A5" w:rsidR="00075924" w:rsidRDefault="00FC06ED" w:rsidP="00FC06ED">
      <w:pPr>
        <w:pStyle w:val="Caption"/>
      </w:pPr>
      <w:bookmarkStart w:id="17" w:name="_Ref215495955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9</w:t>
      </w:r>
      <w:r w:rsidR="00346BEE">
        <w:fldChar w:fldCharType="end"/>
      </w:r>
      <w:bookmarkEnd w:id="17"/>
      <w:r>
        <w:t>: Conversion factor and conversion form for the recipe item.</w:t>
      </w:r>
    </w:p>
    <w:p w14:paraId="7FD5B11D" w14:textId="46883349" w:rsidR="00180279" w:rsidRDefault="00CD4046" w:rsidP="00CD4046">
      <w:pPr>
        <w:rPr>
          <w:lang w:val="en-GB" w:eastAsia="en-US"/>
        </w:rPr>
      </w:pPr>
      <w:r>
        <w:rPr>
          <w:lang w:val="en-GB" w:eastAsia="en-US"/>
        </w:rPr>
        <w:t xml:space="preserve">Once the conversion factor (COFA) is retrieved for the recipe item, </w:t>
      </w:r>
      <w:r w:rsidR="0054697B">
        <w:rPr>
          <w:lang w:val="en-GB" w:eastAsia="en-US"/>
        </w:rPr>
        <w:t xml:space="preserve">it needs to be </w:t>
      </w:r>
      <w:r w:rsidR="00FE3094">
        <w:rPr>
          <w:lang w:val="en-GB" w:eastAsia="en-US"/>
        </w:rPr>
        <w:t xml:space="preserve">adjusted to calculate density against the pack item based </w:t>
      </w:r>
      <w:r w:rsidR="003207AA">
        <w:rPr>
          <w:lang w:val="en-GB" w:eastAsia="en-US"/>
        </w:rPr>
        <w:t xml:space="preserve">on </w:t>
      </w:r>
      <w:r w:rsidR="00DE49A4">
        <w:rPr>
          <w:lang w:val="en-GB" w:eastAsia="en-US"/>
        </w:rPr>
        <w:t>the production line being</w:t>
      </w:r>
      <w:r w:rsidR="003207AA">
        <w:rPr>
          <w:lang w:val="en-GB" w:eastAsia="en-US"/>
        </w:rPr>
        <w:t xml:space="preserve"> 10L</w:t>
      </w:r>
      <w:r w:rsidR="00BD7C50">
        <w:rPr>
          <w:lang w:val="en-GB" w:eastAsia="en-US"/>
        </w:rPr>
        <w:t xml:space="preserve">, </w:t>
      </w:r>
      <w:r w:rsidR="003207AA">
        <w:rPr>
          <w:lang w:val="en-GB" w:eastAsia="en-US"/>
        </w:rPr>
        <w:t>IBC</w:t>
      </w:r>
      <w:r w:rsidR="00BD7C50">
        <w:rPr>
          <w:lang w:val="en-GB" w:eastAsia="en-US"/>
        </w:rPr>
        <w:t xml:space="preserve"> or any other</w:t>
      </w:r>
      <w:r w:rsidR="003207AA">
        <w:rPr>
          <w:lang w:val="en-GB" w:eastAsia="en-US"/>
        </w:rPr>
        <w:t>.</w:t>
      </w:r>
    </w:p>
    <w:p w14:paraId="756E2FB1" w14:textId="468E7671" w:rsidR="00093C41" w:rsidRPr="00093C41" w:rsidRDefault="00093C41" w:rsidP="00093C41">
      <w:pPr>
        <w:pStyle w:val="6aH6"/>
      </w:pPr>
      <w:r w:rsidRPr="00093C41">
        <w:t>Step 0</w:t>
      </w:r>
      <w:r w:rsidR="00DB47EC">
        <w:t>4</w:t>
      </w:r>
      <w:r w:rsidRPr="00093C41">
        <w:t xml:space="preserve">. 02. Retrieving the </w:t>
      </w:r>
      <w:r w:rsidR="009A166C">
        <w:t>production line against the pack item</w:t>
      </w:r>
      <w:r w:rsidRPr="00093C41">
        <w:t>.</w:t>
      </w:r>
    </w:p>
    <w:p w14:paraId="0A966D86" w14:textId="1F289070" w:rsidR="00FB1354" w:rsidRDefault="00FB1354" w:rsidP="00093C41">
      <w:pPr>
        <w:pStyle w:val="ListParagraph"/>
        <w:numPr>
          <w:ilvl w:val="0"/>
          <w:numId w:val="39"/>
        </w:numPr>
      </w:pPr>
      <w:r w:rsidRPr="00093C41">
        <w:rPr>
          <w:rFonts w:cs="Calibri"/>
          <w:b/>
          <w:bCs/>
          <w:color w:val="000000"/>
          <w:szCs w:val="24"/>
          <w:lang w:eastAsia="en-GB"/>
        </w:rPr>
        <w:t>API: MMS200MI</w:t>
      </w:r>
    </w:p>
    <w:p w14:paraId="47F45611" w14:textId="357D069F" w:rsidR="00FB1354" w:rsidRPr="003C4C40" w:rsidRDefault="00FB1354" w:rsidP="00FB135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875146">
        <w:rPr>
          <w:rFonts w:eastAsia="Times New Roman" w:cs="Calibri"/>
          <w:b/>
          <w:bCs/>
          <w:color w:val="000000"/>
          <w:szCs w:val="24"/>
          <w:lang w:eastAsia="en-GB"/>
        </w:rPr>
        <w:t>GetItmFac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FB1354" w14:paraId="480498E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6A059" w14:textId="77777777" w:rsidR="00FB1354" w:rsidRDefault="00FB135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22576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4035F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F235BE" w14:textId="77777777" w:rsidR="00FB1354" w:rsidRDefault="00FB135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17677C" w14:paraId="7628A75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9EE4A" w14:textId="1370E8D5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E78511" w14:textId="07113742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E8C480" w14:textId="2A4A9583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680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C74ED9" w14:textId="55450F49" w:rsidR="0017677C" w:rsidRPr="00C85A3D" w:rsidRDefault="007149EA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rPr>
                <w:rFonts w:cs="Calibri"/>
                <w:color w:val="000000"/>
                <w:szCs w:val="24"/>
              </w:rPr>
              <w:t>The company the user is logged into</w:t>
            </w:r>
          </w:p>
        </w:tc>
      </w:tr>
      <w:tr w:rsidR="0017677C" w14:paraId="2535D6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EBA8A" w14:textId="54987343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70EA8" w14:textId="213EBBF1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A2AA7" w14:textId="639F9A9E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B350F7" w14:textId="475F7304" w:rsidR="0017677C" w:rsidRDefault="0017677C" w:rsidP="0017677C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BB6BD3" w14:paraId="478702E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A8532E" w14:textId="491717C2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BC362" w14:textId="25F03953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35EDF" w14:textId="5C73BBD4" w:rsidR="00BB6BD3" w:rsidRDefault="00BB6BD3" w:rsidP="00BB6BD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EB4370" w14:textId="1BC51F2D" w:rsidR="00BB6BD3" w:rsidRDefault="0017677C" w:rsidP="00DE49A4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</w:tbl>
    <w:p w14:paraId="4FB1180F" w14:textId="1882791E" w:rsidR="00E00B9B" w:rsidRDefault="00DE49A4" w:rsidP="00DE49A4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10</w:t>
      </w:r>
      <w:r w:rsidR="00346BEE">
        <w:fldChar w:fldCharType="end"/>
      </w:r>
      <w:r>
        <w:t>: Inputs to extract the production line for the pack item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B6BD3" w14:paraId="371C82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51373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EADC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9C9B8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B6BD3" w14:paraId="738B2F2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45AA1" w14:textId="4F13DD86" w:rsidR="00BB6BD3" w:rsidRDefault="00BB6BD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Production </w:t>
            </w:r>
            <w:r w:rsidR="008952EC">
              <w:rPr>
                <w:rFonts w:cs="Calibri"/>
                <w:color w:val="000000"/>
                <w:szCs w:val="24"/>
                <w:lang w:eastAsia="en-GB"/>
              </w:rPr>
              <w:t>line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5BB3C" w14:textId="0D8E9AF8" w:rsidR="00BB6BD3" w:rsidRDefault="008952EC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WCLN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CEA73" w14:textId="3CC3B37A" w:rsidR="00BB6BD3" w:rsidRDefault="008952E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10L_A</w:t>
            </w:r>
          </w:p>
        </w:tc>
      </w:tr>
    </w:tbl>
    <w:p w14:paraId="5EE95E57" w14:textId="47867D45" w:rsidR="00BB6BD3" w:rsidRPr="00BB6BD3" w:rsidRDefault="00BB6BD3" w:rsidP="008C56E2">
      <w:pPr>
        <w:pStyle w:val="Caption"/>
      </w:pPr>
      <w:bookmarkStart w:id="18" w:name="_Ref218871043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11</w:t>
      </w:r>
      <w:r w:rsidR="00346BEE">
        <w:fldChar w:fldCharType="end"/>
      </w:r>
      <w:bookmarkEnd w:id="18"/>
      <w:r>
        <w:t xml:space="preserve">: </w:t>
      </w:r>
      <w:r w:rsidR="000B763E">
        <w:t>Production line against the pack item</w:t>
      </w:r>
      <w:r>
        <w:t>.</w:t>
      </w:r>
    </w:p>
    <w:p w14:paraId="462D04EB" w14:textId="7F38D885" w:rsidR="007558B4" w:rsidRDefault="007558B4" w:rsidP="008C56E2">
      <w:pPr>
        <w:pStyle w:val="6aH6"/>
      </w:pPr>
      <w:r>
        <w:t>Step 0</w:t>
      </w:r>
      <w:r w:rsidR="00DB47EC">
        <w:t>4</w:t>
      </w:r>
      <w:r w:rsidR="008C56E2">
        <w:t>. 03.</w:t>
      </w:r>
      <w:r>
        <w:t xml:space="preserve"> </w:t>
      </w:r>
      <w:r w:rsidR="00AA4FC6">
        <w:t xml:space="preserve">Adding the </w:t>
      </w:r>
      <w:r w:rsidRPr="00B27957">
        <w:t>alternate UOM</w:t>
      </w:r>
      <w:r>
        <w:t xml:space="preserve"> </w:t>
      </w:r>
      <w:r w:rsidR="00AA4FC6">
        <w:t>against the pack</w:t>
      </w:r>
      <w:r>
        <w:t xml:space="preserve"> item.</w:t>
      </w:r>
    </w:p>
    <w:p w14:paraId="058C4B7F" w14:textId="0FD70590" w:rsidR="00C125D7" w:rsidRPr="00C125D7" w:rsidRDefault="008C56E2" w:rsidP="008C56E2">
      <w:pPr>
        <w:pStyle w:val="7aH7"/>
      </w:pPr>
      <w:r>
        <w:t>Step 0</w:t>
      </w:r>
      <w:r w:rsidR="00DB47EC">
        <w:t>4</w:t>
      </w:r>
      <w:r>
        <w:t>. 03. 01.</w:t>
      </w:r>
      <w:r w:rsidR="00240A17">
        <w:t xml:space="preserve"> </w:t>
      </w:r>
      <w:r w:rsidR="00213F5B">
        <w:t xml:space="preserve">Production line on </w:t>
      </w:r>
      <w:r w:rsidR="00213F5B">
        <w:fldChar w:fldCharType="begin"/>
      </w:r>
      <w:r w:rsidR="00213F5B">
        <w:instrText xml:space="preserve"> REF _Ref218871043 \h  \* MERGEFORMAT </w:instrText>
      </w:r>
      <w:r w:rsidR="00213F5B">
        <w:fldChar w:fldCharType="separate"/>
      </w:r>
      <w:r w:rsidR="001D4D10">
        <w:t xml:space="preserve">Table </w:t>
      </w:r>
      <w:r w:rsidR="001D4D10">
        <w:rPr>
          <w:noProof/>
        </w:rPr>
        <w:t>11</w:t>
      </w:r>
      <w:r w:rsidR="00213F5B">
        <w:fldChar w:fldCharType="end"/>
      </w:r>
      <w:r w:rsidR="00213F5B">
        <w:t xml:space="preserve"> consist of 10 (i.e. 10L_A, 10L_B, 10L_C, U4_10LCD).</w:t>
      </w:r>
    </w:p>
    <w:p w14:paraId="47C6B942" w14:textId="07BE3A15" w:rsidR="00213762" w:rsidRPr="00B405DA" w:rsidRDefault="00697772" w:rsidP="00213762">
      <w:pPr>
        <w:pStyle w:val="7aH7"/>
      </w:pPr>
      <w:r>
        <w:t>Step 0</w:t>
      </w:r>
      <w:r w:rsidR="00DB47EC">
        <w:t>4</w:t>
      </w:r>
      <w:r>
        <w:t>. 03. 0</w:t>
      </w:r>
      <w:r w:rsidR="00F2397F">
        <w:t>1</w:t>
      </w:r>
      <w:r>
        <w:t>.</w:t>
      </w:r>
      <w:r w:rsidR="00F2397F">
        <w:t xml:space="preserve"> 01.</w:t>
      </w:r>
      <w:r>
        <w:t xml:space="preserve"> </w:t>
      </w:r>
      <w:r w:rsidR="00213762">
        <w:t>Extract quantity against the recipe code</w:t>
      </w:r>
    </w:p>
    <w:p w14:paraId="2DBDF584" w14:textId="77777777" w:rsidR="00213762" w:rsidRDefault="00213762" w:rsidP="00213762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6B8088F1" w14:textId="77777777" w:rsidR="00213762" w:rsidRPr="003C4C40" w:rsidRDefault="00213762" w:rsidP="00213762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213762" w14:paraId="7D75E46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26409" w14:textId="77777777" w:rsidR="00213762" w:rsidRDefault="00213762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48910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ACB7C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3D0F03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6236A" w14:paraId="292CB2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C8C04D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86254F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231A6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478100" w14:textId="6F505BD3" w:rsidR="0046236A" w:rsidRPr="00C85A3D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2130BE3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D10EE4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516B3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48AA6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37CFEE" w14:textId="375FC4D7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06283EC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D4ABF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295F46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8CAC2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CC75581" w14:textId="167C5542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213762" w14:paraId="7DD287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C6CEC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EB6868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15358" w14:textId="77777777" w:rsidR="00213762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B730A9" w14:textId="4874AEA9" w:rsidR="00213762" w:rsidRDefault="0046236A" w:rsidP="007439C6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  <w:tr w:rsidR="0046236A" w14:paraId="350CCC6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6DEA0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74751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7A1D3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F80CB8" w14:textId="23205C86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470B6CC8" w14:textId="347BFC57" w:rsidR="00213762" w:rsidRDefault="00213762" w:rsidP="00213762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12</w:t>
      </w:r>
      <w:r w:rsidR="00346BEE">
        <w:fldChar w:fldCharType="end"/>
      </w:r>
      <w:r>
        <w:t>: Inputs to extract the 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213762" w14:paraId="577D545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8FFD0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5A8929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4C9F05" w14:textId="77777777" w:rsidR="00213762" w:rsidRDefault="00213762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213762" w14:paraId="473CE9A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19590E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7A6AEB" w14:textId="77777777" w:rsidR="00213762" w:rsidRDefault="00213762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48486" w14:textId="77777777" w:rsidR="00213762" w:rsidRDefault="0021376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06DBEDB5" w14:textId="48E6035A" w:rsidR="00213762" w:rsidRDefault="00213762" w:rsidP="00213762">
      <w:pPr>
        <w:pStyle w:val="Caption"/>
      </w:pPr>
      <w:bookmarkStart w:id="19" w:name="_Ref218873304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13</w:t>
      </w:r>
      <w:r w:rsidR="00346BEE">
        <w:fldChar w:fldCharType="end"/>
      </w:r>
      <w:bookmarkEnd w:id="19"/>
      <w:r>
        <w:t>: Consumption quantity against the recipe code.</w:t>
      </w:r>
    </w:p>
    <w:p w14:paraId="763AC5E4" w14:textId="150DFE4B" w:rsidR="00213762" w:rsidRPr="007A5CF2" w:rsidRDefault="00F2397F" w:rsidP="007A5CF2">
      <w:pPr>
        <w:pStyle w:val="7aH7"/>
      </w:pPr>
      <w:r>
        <w:t>Step 0</w:t>
      </w:r>
      <w:r w:rsidR="00DB47EC">
        <w:t>4</w:t>
      </w:r>
      <w:r>
        <w:t>. 03. 01. 0</w:t>
      </w:r>
      <w:r w:rsidR="00C44990">
        <w:t>2</w:t>
      </w:r>
      <w:r>
        <w:t xml:space="preserve">. </w:t>
      </w:r>
      <w:r w:rsidR="007A5CF2">
        <w:t xml:space="preserve">Add density against the </w:t>
      </w:r>
      <w:r w:rsidR="00F733EF">
        <w:t>pack code</w:t>
      </w:r>
    </w:p>
    <w:p w14:paraId="52DABD8C" w14:textId="77777777" w:rsidR="00790B24" w:rsidRDefault="00790B24" w:rsidP="00790B2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CA67409" w14:textId="77777777" w:rsidR="00790B24" w:rsidRPr="003C4C40" w:rsidRDefault="00790B24" w:rsidP="00790B2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790B24" w14:paraId="5EF010C9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E3E63" w14:textId="77777777" w:rsidR="00790B24" w:rsidRDefault="00790B24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C0986" w14:textId="77777777" w:rsidR="00790B24" w:rsidRDefault="00790B2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61DF1" w14:textId="77777777" w:rsidR="00790B24" w:rsidRDefault="00790B2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A76C3D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90B24" w14:paraId="0CA5E87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EACD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C9703" w14:textId="77777777" w:rsidR="00790B24" w:rsidRDefault="00790B2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A0E15" w14:textId="77777777" w:rsidR="00790B24" w:rsidRDefault="00790B2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3AF3C0" w14:textId="5F3552E4" w:rsidR="00790B24" w:rsidRPr="00C85A3D" w:rsidRDefault="0046236A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PMPRNO in MPDMAT table</w:t>
            </w:r>
          </w:p>
        </w:tc>
      </w:tr>
      <w:tr w:rsidR="0046236A" w14:paraId="0BE7F27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D3DD4B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D6BB4" w14:textId="77777777" w:rsidR="0046236A" w:rsidRDefault="0046236A" w:rsidP="0046236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9899F" w14:textId="77777777" w:rsidR="0046236A" w:rsidRDefault="0046236A" w:rsidP="0046236A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A15934" w14:textId="59881E75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07DE213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D7926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D904E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05D096" w14:textId="6E417152" w:rsidR="0046236A" w:rsidRPr="000965C4" w:rsidRDefault="0046236A" w:rsidP="0046236A">
            <w:pPr>
              <w:keepNext/>
              <w:spacing w:line="276" w:lineRule="auto"/>
              <w:jc w:val="center"/>
            </w:pPr>
            <w:r>
              <w:t>DEN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1FD293" w14:textId="26728A16" w:rsidR="0046236A" w:rsidRPr="00026627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46236A" w14:paraId="78AEE9D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C8C86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97D934" w14:textId="77777777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488B7" w14:textId="2D1BA436" w:rsidR="0046236A" w:rsidRPr="000965C4" w:rsidRDefault="0046236A" w:rsidP="0046236A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ADB2BD" w14:textId="0A10D6CC" w:rsidR="0046236A" w:rsidRPr="000965C4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790B24" w14:paraId="7E97A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D5CCE" w14:textId="77777777" w:rsidR="00790B24" w:rsidRPr="00FC4E42" w:rsidRDefault="00790B24" w:rsidP="000B1778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EE2F2A" w14:textId="77777777" w:rsidR="00790B24" w:rsidRPr="00FC4E42" w:rsidRDefault="00790B24" w:rsidP="000B1778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44069" w14:textId="41B40274" w:rsidR="00790B24" w:rsidRPr="00FC4E42" w:rsidRDefault="00C84318" w:rsidP="000B1778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CDF75E" w14:textId="14614B3D" w:rsidR="00790B24" w:rsidRPr="00C24A85" w:rsidRDefault="00CD2F2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lang w:val="en-GB" w:eastAsia="en-US"/>
              </w:rPr>
              <w:t>Conversion factor (COFA)</w:t>
            </w:r>
            <w:r w:rsidR="00BE14C3">
              <w:rPr>
                <w:lang w:val="en-GB" w:eastAsia="en-US"/>
              </w:rPr>
              <w:t xml:space="preserve"> on </w:t>
            </w:r>
            <w:r w:rsidR="00BE14C3">
              <w:rPr>
                <w:lang w:val="en-GB" w:eastAsia="en-US"/>
              </w:rPr>
              <w:fldChar w:fldCharType="begin"/>
            </w:r>
            <w:r w:rsidR="00BE14C3">
              <w:rPr>
                <w:lang w:val="en-GB" w:eastAsia="en-US"/>
              </w:rPr>
              <w:instrText xml:space="preserve"> REF _Ref215495955 \h </w:instrText>
            </w:r>
            <w:r w:rsidR="00BE14C3">
              <w:rPr>
                <w:lang w:val="en-GB" w:eastAsia="en-US"/>
              </w:rPr>
            </w:r>
            <w:r w:rsidR="00BE14C3"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 w:rsidR="00BE14C3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</w:t>
            </w:r>
            <w:r w:rsidR="00F733EF">
              <w:rPr>
                <w:lang w:val="en-GB" w:eastAsia="en-US"/>
              </w:rPr>
              <w:t>CNQT</w:t>
            </w:r>
            <w:r>
              <w:rPr>
                <w:lang w:val="en-GB" w:eastAsia="en-US"/>
              </w:rPr>
              <w:t xml:space="preserve"> </w:t>
            </w:r>
            <w:r w:rsidR="00F733EF">
              <w:rPr>
                <w:lang w:val="en-GB" w:eastAsia="en-US"/>
              </w:rPr>
              <w:t>value</w:t>
            </w:r>
            <w:r w:rsidR="008E5F3D">
              <w:rPr>
                <w:lang w:val="en-GB" w:eastAsia="en-US"/>
              </w:rPr>
              <w:t xml:space="preserve"> on</w:t>
            </w:r>
            <w:r w:rsidR="00F733EF">
              <w:rPr>
                <w:lang w:val="en-GB" w:eastAsia="en-US"/>
              </w:rPr>
              <w:t xml:space="preserve"> </w:t>
            </w:r>
            <w:r w:rsidR="00F733EF">
              <w:rPr>
                <w:lang w:val="en-GB" w:eastAsia="en-US"/>
              </w:rPr>
              <w:fldChar w:fldCharType="begin"/>
            </w:r>
            <w:r w:rsidR="00F733EF">
              <w:rPr>
                <w:lang w:val="en-GB" w:eastAsia="en-US"/>
              </w:rPr>
              <w:instrText xml:space="preserve"> REF _Ref218873304 \h </w:instrText>
            </w:r>
            <w:r w:rsidR="00F733EF">
              <w:rPr>
                <w:lang w:val="en-GB" w:eastAsia="en-US"/>
              </w:rPr>
            </w:r>
            <w:r w:rsidR="00F733EF"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13</w:t>
            </w:r>
            <w:r w:rsidR="00F733EF">
              <w:rPr>
                <w:lang w:val="en-GB" w:eastAsia="en-US"/>
              </w:rPr>
              <w:fldChar w:fldCharType="end"/>
            </w:r>
          </w:p>
        </w:tc>
      </w:tr>
      <w:tr w:rsidR="00790B24" w14:paraId="402E27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458C12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B42E9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E2E393" w14:textId="77777777" w:rsidR="00790B24" w:rsidRDefault="00790B24" w:rsidP="000B1778">
            <w:pPr>
              <w:keepNext/>
              <w:spacing w:line="276" w:lineRule="auto"/>
              <w:jc w:val="center"/>
            </w:pPr>
            <w: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414CDB" w14:textId="1AFB3835" w:rsidR="00790B24" w:rsidRDefault="00A40FC9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_Ref215495955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>
              <w:fldChar w:fldCharType="end"/>
            </w:r>
          </w:p>
        </w:tc>
      </w:tr>
      <w:tr w:rsidR="0046236A" w14:paraId="21CAEE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BBC2C" w14:textId="77777777" w:rsidR="0046236A" w:rsidRDefault="0046236A" w:rsidP="0046236A">
            <w:pPr>
              <w:keepNext/>
              <w:spacing w:line="276" w:lineRule="auto"/>
              <w:jc w:val="center"/>
            </w:pPr>
            <w:r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2EC5FD" w14:textId="77777777" w:rsidR="0046236A" w:rsidRDefault="0046236A" w:rsidP="0046236A">
            <w:pPr>
              <w:keepNext/>
              <w:spacing w:line="276" w:lineRule="auto"/>
              <w:jc w:val="center"/>
            </w:pPr>
            <w:r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E6B3A" w14:textId="6714705C" w:rsidR="0046236A" w:rsidRDefault="0046236A" w:rsidP="0046236A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14749F" w14:textId="04BBB191" w:rsidR="0046236A" w:rsidRDefault="0046236A" w:rsidP="0046236A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4611D99C" w14:textId="643316BC" w:rsidR="00790B24" w:rsidRDefault="00790B24" w:rsidP="00A40FC9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14</w:t>
      </w:r>
      <w:r w:rsidR="00346BEE">
        <w:fldChar w:fldCharType="end"/>
      </w:r>
      <w:r>
        <w:t xml:space="preserve">: </w:t>
      </w:r>
      <w:r w:rsidRPr="00221731">
        <w:t>Inputs to add unit of measure conversion between Kilograms and Liters</w:t>
      </w:r>
      <w:r w:rsidR="002C1E96">
        <w:t xml:space="preserve"> against pack </w:t>
      </w:r>
      <w:r w:rsidR="00957B1E">
        <w:t>item.</w:t>
      </w:r>
    </w:p>
    <w:p w14:paraId="5B840A1D" w14:textId="61D18849" w:rsidR="00831A80" w:rsidRPr="001029D5" w:rsidRDefault="006F0B76" w:rsidP="00D83DC8">
      <w:pPr>
        <w:pStyle w:val="7aH7"/>
      </w:pPr>
      <w:r w:rsidRPr="001029D5">
        <w:t>Step 0</w:t>
      </w:r>
      <w:r w:rsidR="00DB47EC">
        <w:t>4</w:t>
      </w:r>
      <w:r w:rsidRPr="001029D5">
        <w:t>. 03. 01. 03.</w:t>
      </w:r>
      <w:r w:rsidR="00831A80" w:rsidRPr="001029D5">
        <w:t xml:space="preserve"> Add</w:t>
      </w:r>
      <w:r w:rsidR="00395A8E" w:rsidRPr="001029D5">
        <w:t xml:space="preserve"> a</w:t>
      </w:r>
      <w:r w:rsidR="00831A80" w:rsidRPr="001029D5">
        <w:t xml:space="preserve"> quality plan against the pack item</w:t>
      </w:r>
    </w:p>
    <w:p w14:paraId="7E10AB61" w14:textId="77777777" w:rsidR="004B7C62" w:rsidRPr="001029D5" w:rsidRDefault="004B7C62" w:rsidP="004B7C62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608BA810" w14:textId="77777777" w:rsidR="004B7C62" w:rsidRPr="001029D5" w:rsidRDefault="004B7C62" w:rsidP="004B7C62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4B7C62" w:rsidRPr="001029D5" w14:paraId="1F6D21B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BB698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BE8E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B2109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32B59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B7C62" w:rsidRPr="001029D5" w14:paraId="4FB2404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B27A3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074D9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7BFB7" w14:textId="16F84748" w:rsidR="004B7C62" w:rsidRPr="001029D5" w:rsidRDefault="003C5549" w:rsidP="002334E9">
            <w:pPr>
              <w:spacing w:line="276" w:lineRule="auto"/>
              <w:jc w:val="center"/>
            </w:pPr>
            <w:r w:rsidRPr="001029D5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2BBFA" w14:textId="621E9F1B" w:rsidR="004B7C62" w:rsidRPr="001029D5" w:rsidRDefault="003C554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FE61AC" w:rsidRPr="001029D5" w14:paraId="7D3117B6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580709" w14:textId="77777777" w:rsidR="00FE61AC" w:rsidRPr="001029D5" w:rsidRDefault="00FE61AC" w:rsidP="00FE61AC">
            <w:pPr>
              <w:spacing w:line="276" w:lineRule="auto"/>
              <w:jc w:val="center"/>
            </w:pPr>
            <w:r w:rsidRPr="001029D5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29CB1" w14:textId="77777777" w:rsidR="00FE61AC" w:rsidRPr="001029D5" w:rsidRDefault="00FE61AC" w:rsidP="00FE61AC">
            <w:pPr>
              <w:spacing w:line="276" w:lineRule="auto"/>
              <w:jc w:val="center"/>
            </w:pPr>
            <w:r w:rsidRPr="001029D5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20386" w14:textId="4B038A58" w:rsidR="00FE61AC" w:rsidRPr="001029D5" w:rsidRDefault="00FE61AC" w:rsidP="00FE61AC">
            <w:pPr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1E019F" w14:textId="47A68CA2" w:rsidR="00FE61AC" w:rsidRPr="001029D5" w:rsidRDefault="00FE61AC" w:rsidP="00FE61AC">
            <w:pPr>
              <w:keepNext/>
              <w:spacing w:line="276" w:lineRule="auto"/>
              <w:jc w:val="center"/>
            </w:pPr>
            <w:r w:rsidRPr="001029D5">
              <w:t>PMPRNO in MPDMAT table</w:t>
            </w:r>
          </w:p>
        </w:tc>
      </w:tr>
      <w:tr w:rsidR="003559E1" w:rsidRPr="001029D5" w14:paraId="176BEA68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790FC" w14:textId="77777777" w:rsidR="003559E1" w:rsidRPr="001029D5" w:rsidRDefault="003559E1" w:rsidP="003559E1">
            <w:pPr>
              <w:spacing w:line="276" w:lineRule="auto"/>
              <w:jc w:val="center"/>
            </w:pPr>
            <w:r w:rsidRPr="001029D5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31F4BB" w14:textId="77777777" w:rsidR="003559E1" w:rsidRPr="001029D5" w:rsidRDefault="003559E1" w:rsidP="003559E1">
            <w:pPr>
              <w:spacing w:line="276" w:lineRule="auto"/>
              <w:jc w:val="center"/>
            </w:pPr>
            <w:r w:rsidRPr="001029D5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8673F6" w14:textId="5B6D0F4C" w:rsidR="003559E1" w:rsidRPr="001029D5" w:rsidRDefault="003559E1" w:rsidP="003559E1">
            <w:pPr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B8FE4" w14:textId="0E0F0B04" w:rsidR="003559E1" w:rsidRPr="001029D5" w:rsidRDefault="003559E1" w:rsidP="003559E1">
            <w:pPr>
              <w:keepNext/>
              <w:spacing w:line="276" w:lineRule="auto"/>
              <w:jc w:val="center"/>
            </w:pPr>
            <w:r w:rsidRPr="001029D5">
              <w:t>PMPRNO in MPDMAT table</w:t>
            </w:r>
          </w:p>
        </w:tc>
      </w:tr>
      <w:tr w:rsidR="004B7C62" w:rsidRPr="001029D5" w14:paraId="08B78FE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0C63B0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590A7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4360E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CA65FD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16EFCD1E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17639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52C57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92E92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89959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8674290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9CACF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A3B0D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3AAF5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8228E1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21F4D77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16DD9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FE80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C48E30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8F8BD9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7D97CC0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A4BE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E3FF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29EF2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7A87E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1430C62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7A2F9C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814738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95F721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660E9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0AD2A4CC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2DA0A7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8F725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ADFD10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D2389D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F67917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8DDB5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2E3A0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75E1A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DE6AE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2DCF7103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43ECB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DD706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2D777B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4D8AB8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1F0E121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F547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C7FA9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4ACB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30E72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8B21F20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D7EA2B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3F653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AB08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39BEF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776073F9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0FFD7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43C68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24FB3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C57D31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2B4D538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4E19FB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479C35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4077EB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543F7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40A6C887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89C14C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C9725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4B631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3E6B4A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3ABB084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67CA4B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C8849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4BEC0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6904F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19D49800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8927C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875F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B2532E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2DEC72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2D89F119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7EF8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CB201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15D7C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31002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198CA113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F313C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4AFFB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4075A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D8824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EB8ADDC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C2121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FD6E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4A660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F82C5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D348786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F2B925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B5B3A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B022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4DD014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483A0A6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00E0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7D18E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EFD58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9DAC2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498066C6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AD3D7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1D208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6C55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7CBD8C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10F014A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F38C4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 request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594B2B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5A67B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F0B22C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3625945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544BB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EA7709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58B41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1C2789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608E9CC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8210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Manual QI req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7BA18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B1F88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58511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7CCADA73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1D36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76D48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E847B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3E1D1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605DC787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B719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B101B9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BF09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8ED1F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03C4CD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C7D4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E001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5D47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47A7F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0DCE7064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5D248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041DC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B92C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3BA24E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3B2586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A6EF1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3ED96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66988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B5394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116B9BD1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F6B9E3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Create QI request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6426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F77A9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E7858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7291DD20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455E37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C542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50C6C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6A642D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7B88A572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DCF91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D4A9E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343FA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AC29C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3E870E4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0114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2DAC7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00146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6DB35E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6EE1B147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C115C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72E684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022599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696202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566F06BC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5AE6B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26A2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01CCF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E1096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4B7C62" w:rsidRPr="001029D5" w14:paraId="74B65FCA" w14:textId="77777777" w:rsidTr="00FE61AC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235A2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088CD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D118A" w14:textId="77777777" w:rsidR="004B7C62" w:rsidRPr="001029D5" w:rsidRDefault="004B7C62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16B8A5" w14:textId="77777777" w:rsidR="004B7C62" w:rsidRPr="001029D5" w:rsidRDefault="004B7C62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46955695" w14:textId="78ECD349" w:rsidR="00831A80" w:rsidRPr="002D15E3" w:rsidRDefault="00831A80" w:rsidP="00831A80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1D4D10">
        <w:rPr>
          <w:noProof/>
        </w:rPr>
        <w:t>15</w:t>
      </w:r>
      <w:r w:rsidR="00346BEE" w:rsidRPr="001029D5">
        <w:fldChar w:fldCharType="end"/>
      </w:r>
      <w:r w:rsidRPr="001029D5">
        <w:t xml:space="preserve">: Add </w:t>
      </w:r>
      <w:r w:rsidR="0095470A" w:rsidRPr="001029D5">
        <w:t xml:space="preserve">a quality plan against </w:t>
      </w:r>
      <w:r w:rsidR="00D65178" w:rsidRPr="001029D5">
        <w:t>the pack item.</w:t>
      </w:r>
    </w:p>
    <w:p w14:paraId="07386F61" w14:textId="76EDC84F" w:rsidR="00D83DC8" w:rsidRPr="001029D5" w:rsidRDefault="006F0B76" w:rsidP="00D83DC8">
      <w:pPr>
        <w:pStyle w:val="7aH7"/>
      </w:pPr>
      <w:r>
        <w:t xml:space="preserve"> </w:t>
      </w:r>
      <w:r w:rsidR="00831A80" w:rsidRPr="001029D5">
        <w:t>Step 0</w:t>
      </w:r>
      <w:r w:rsidR="00DB47EC">
        <w:t>4</w:t>
      </w:r>
      <w:r w:rsidR="00831A80" w:rsidRPr="001029D5">
        <w:t xml:space="preserve">. 03. 01. 04. </w:t>
      </w:r>
      <w:r w:rsidR="00D83DC8" w:rsidRPr="001029D5">
        <w:t>Add specification header to the pack it</w:t>
      </w:r>
      <w:r w:rsidR="00A35917" w:rsidRPr="001029D5">
        <w:t>em so that weight checks can be added against the pack item.</w:t>
      </w:r>
    </w:p>
    <w:p w14:paraId="1B158274" w14:textId="77777777" w:rsidR="00D83DC8" w:rsidRPr="001029D5" w:rsidRDefault="00D83DC8" w:rsidP="00D83DC8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33A680C" w14:textId="77777777" w:rsidR="00D83DC8" w:rsidRPr="001029D5" w:rsidRDefault="00D83DC8" w:rsidP="00D83DC8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D83DC8" w:rsidRPr="001029D5" w14:paraId="3A72A58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647EA" w14:textId="77777777" w:rsidR="00D83DC8" w:rsidRPr="001029D5" w:rsidRDefault="00D83DC8" w:rsidP="007439C6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18E48" w14:textId="77777777" w:rsidR="00D83DC8" w:rsidRPr="001029D5" w:rsidRDefault="00D83DC8" w:rsidP="007439C6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EC5BCA" w14:textId="77777777" w:rsidR="00D83DC8" w:rsidRPr="001029D5" w:rsidRDefault="00D83DC8" w:rsidP="007439C6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A2322" w14:textId="77777777" w:rsidR="00D83DC8" w:rsidRPr="001029D5" w:rsidRDefault="00D83DC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C4AE9" w:rsidRPr="001029D5" w14:paraId="4280A4D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44B4CF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94CB3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6077A0" w14:textId="77777777" w:rsidR="00AC4AE9" w:rsidRPr="001029D5" w:rsidRDefault="00AC4AE9" w:rsidP="00AC4AE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D9EDB3" w14:textId="5B44489D" w:rsidR="00AC4AE9" w:rsidRPr="001029D5" w:rsidRDefault="00AC4AE9" w:rsidP="00AC4AE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PMPRNO in MPDMAT table</w:t>
            </w:r>
          </w:p>
        </w:tc>
      </w:tr>
      <w:tr w:rsidR="00AC4AE9" w:rsidRPr="001029D5" w14:paraId="229CE9CA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0005A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A6466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CA5F85" w14:textId="6DDAB572" w:rsidR="00AC4AE9" w:rsidRPr="001029D5" w:rsidRDefault="00C55B6A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BF2936" w14:textId="784732F3" w:rsidR="00AC4AE9" w:rsidRPr="001029D5" w:rsidRDefault="004E341B" w:rsidP="00AC4AE9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AC4AE9" w:rsidRPr="001029D5" w14:paraId="73E8431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1B6CE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F0787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0A847" w14:textId="77777777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E4644A" w14:textId="4714E839" w:rsidR="00AC4AE9" w:rsidRPr="001029D5" w:rsidRDefault="004E341B" w:rsidP="00AC4AE9">
            <w:pPr>
              <w:keepNext/>
              <w:spacing w:line="276" w:lineRule="auto"/>
              <w:jc w:val="center"/>
            </w:pPr>
            <w:r w:rsidRPr="001029D5">
              <w:t>Today’s date in YYYYMMDD format</w:t>
            </w:r>
          </w:p>
        </w:tc>
      </w:tr>
      <w:tr w:rsidR="00AC4AE9" w:rsidRPr="001029D5" w14:paraId="33CFB05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201BA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8FD89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5336C1" w14:textId="77777777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68569D" w14:textId="4253DFEA" w:rsidR="00AC4AE9" w:rsidRPr="001029D5" w:rsidRDefault="00014BCC" w:rsidP="00AC4AE9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AC4AE9" w:rsidRPr="001029D5" w14:paraId="0E916F96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C8AEA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0B47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F5539" w14:textId="23332E95" w:rsidR="00AC4AE9" w:rsidRPr="001029D5" w:rsidRDefault="00014BCC" w:rsidP="00AC4AE9">
            <w:pPr>
              <w:keepNext/>
              <w:spacing w:line="276" w:lineRule="auto"/>
              <w:jc w:val="center"/>
            </w:pPr>
            <w:r w:rsidRPr="001029D5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25288C" w14:textId="4895C957" w:rsidR="00AC4AE9" w:rsidRPr="001029D5" w:rsidRDefault="00014BCC" w:rsidP="00AC4AE9">
            <w:pPr>
              <w:keepNext/>
              <w:spacing w:line="276" w:lineRule="auto"/>
              <w:jc w:val="center"/>
            </w:pPr>
            <w:r w:rsidRPr="001029D5">
              <w:t>PMPRNO in MPDMAT table</w:t>
            </w:r>
          </w:p>
        </w:tc>
      </w:tr>
      <w:tr w:rsidR="00AC4AE9" w:rsidRPr="001029D5" w14:paraId="2603A26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727B92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B8514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D1F9E" w14:textId="77777777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22B196" w14:textId="27CB48EB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AC4AE9" w:rsidRPr="001029D5" w14:paraId="59D9AF2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949BD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C414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852D2D" w14:textId="77777777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922DF34" w14:textId="25A16326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AC4AE9" w:rsidRPr="001029D5" w14:paraId="5EAF87F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115CE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E40E1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1B9E53" w14:textId="77777777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95C4E5" w14:textId="3E0A3FDE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AC4AE9" w:rsidRPr="001029D5" w14:paraId="5FAC59B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FF010B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7CA53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79CF5B" w14:textId="77777777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14C3E7" w14:textId="19B517AA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AC4AE9" w:rsidRPr="001029D5" w14:paraId="7C2BE8D5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F9E744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A013C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E1312" w14:textId="31476F59" w:rsidR="00AC4AE9" w:rsidRPr="001029D5" w:rsidRDefault="00312372" w:rsidP="00AC4AE9">
            <w:pPr>
              <w:keepNext/>
              <w:spacing w:line="276" w:lineRule="auto"/>
              <w:jc w:val="center"/>
            </w:pPr>
            <w:r w:rsidRPr="001029D5"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AE5CD3" w14:textId="2E5605C1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AC4AE9" w:rsidRPr="001029D5" w14:paraId="409A2E3A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03FF2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F1F777" w14:textId="77777777" w:rsidR="00AC4AE9" w:rsidRPr="001029D5" w:rsidRDefault="00AC4AE9" w:rsidP="00AC4AE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F4DD3" w14:textId="77777777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84956F7" w14:textId="46A6B08D" w:rsidR="00AC4AE9" w:rsidRPr="001029D5" w:rsidRDefault="00AC4AE9" w:rsidP="00AC4AE9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</w:tbl>
    <w:p w14:paraId="75EC4181" w14:textId="5DC1B5AE" w:rsidR="00D83DC8" w:rsidRPr="001029D5" w:rsidRDefault="00D83DC8" w:rsidP="00D83DC8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1D4D10">
        <w:rPr>
          <w:noProof/>
        </w:rPr>
        <w:t>16</w:t>
      </w:r>
      <w:r w:rsidR="00346BEE" w:rsidRPr="001029D5">
        <w:fldChar w:fldCharType="end"/>
      </w:r>
      <w:r w:rsidRPr="001029D5">
        <w:t>: Add Recipe specification against the pack item.</w:t>
      </w:r>
    </w:p>
    <w:p w14:paraId="5D436E2E" w14:textId="457356C6" w:rsidR="00FA5FB9" w:rsidRPr="001029D5" w:rsidRDefault="006F0B76" w:rsidP="00682D43">
      <w:pPr>
        <w:pStyle w:val="7aH7"/>
      </w:pPr>
      <w:r w:rsidRPr="001029D5">
        <w:t>Step 0</w:t>
      </w:r>
      <w:r w:rsidR="00DB47EC">
        <w:t>4</w:t>
      </w:r>
      <w:r w:rsidRPr="001029D5">
        <w:t>. 03. 01. 0</w:t>
      </w:r>
      <w:r w:rsidR="00831A80" w:rsidRPr="001029D5">
        <w:t>5</w:t>
      </w:r>
      <w:r w:rsidRPr="001029D5">
        <w:t xml:space="preserve">. </w:t>
      </w:r>
      <w:r w:rsidR="00FA5FB9" w:rsidRPr="001029D5">
        <w:t>Retrieve relevant pack tests</w:t>
      </w:r>
    </w:p>
    <w:p w14:paraId="67443A4B" w14:textId="6B6DCC13" w:rsidR="00A76A8E" w:rsidRPr="001029D5" w:rsidRDefault="00A76A8E" w:rsidP="00A76A8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7D4C7D" w:rsidRPr="001029D5">
        <w:rPr>
          <w:rFonts w:eastAsia="Times New Roman" w:cs="Calibri"/>
          <w:b/>
          <w:bCs/>
          <w:color w:val="000000"/>
          <w:szCs w:val="24"/>
          <w:lang w:eastAsia="en-GB"/>
        </w:rPr>
        <w:t>CRS881MI</w:t>
      </w:r>
    </w:p>
    <w:p w14:paraId="3F7D4795" w14:textId="4E7B222E" w:rsidR="00A76A8E" w:rsidRPr="001029D5" w:rsidRDefault="00A76A8E" w:rsidP="00A76A8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7D4C7D" w:rsidRPr="001029D5">
        <w:rPr>
          <w:rFonts w:eastAsia="Times New Roman" w:cs="Calibri"/>
          <w:b/>
          <w:bCs/>
          <w:color w:val="000000"/>
          <w:szCs w:val="24"/>
          <w:lang w:eastAsia="en-GB"/>
        </w:rPr>
        <w:t>LstTranslation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76A8E" w:rsidRPr="001029D5" w14:paraId="1ED1D70B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300508" w14:textId="77777777" w:rsidR="00A76A8E" w:rsidRPr="001029D5" w:rsidRDefault="00A76A8E" w:rsidP="002D3A59">
            <w:pPr>
              <w:pStyle w:val="ListParagraph"/>
              <w:spacing w:line="276" w:lineRule="auto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DDEF3" w14:textId="77777777" w:rsidR="00A76A8E" w:rsidRPr="001029D5" w:rsidRDefault="00A76A8E" w:rsidP="002D3A5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EB7FD" w14:textId="77777777" w:rsidR="00A76A8E" w:rsidRPr="001029D5" w:rsidRDefault="00A76A8E" w:rsidP="002D3A5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D054918" w14:textId="77777777" w:rsidR="00A76A8E" w:rsidRPr="001029D5" w:rsidRDefault="00A76A8E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76A8E" w:rsidRPr="001029D5" w14:paraId="5AA624E3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372BF" w14:textId="1B71A689" w:rsidR="00A76A8E" w:rsidRPr="001029D5" w:rsidRDefault="00BE153A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C5FA9B" w14:textId="64B2C2A7" w:rsidR="00A76A8E" w:rsidRPr="001029D5" w:rsidRDefault="008C312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2BD178" w14:textId="0F23E4A5" w:rsidR="00A76A8E" w:rsidRPr="001029D5" w:rsidRDefault="00B14C99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0FB52C" w14:textId="34B6FC29" w:rsidR="00A76A8E" w:rsidRPr="001029D5" w:rsidRDefault="00DC7AFF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DC7AFF" w:rsidRPr="001029D5" w14:paraId="4F0CDFA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363EF" w14:textId="73EF2C37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0D9A2B" w14:textId="304ECA8A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0555C" w14:textId="21AF079C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37A048" w14:textId="4E561BB6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DC7AFF" w:rsidRPr="001029D5" w14:paraId="6EF949A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BDC627" w14:textId="12598255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67AB19" w14:textId="631241EC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BAB42" w14:textId="37CF4514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485E044" w14:textId="5871F9BF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DC7AFF" w:rsidRPr="001029D5" w14:paraId="3B7933A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754C1" w14:textId="30147996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B1402" w14:textId="12E8E984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6B446E" w14:textId="78F058FD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2D072D" w14:textId="2786EC0E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DC7AFF" w:rsidRPr="001029D5" w14:paraId="7920D28A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69C88D" w14:textId="6EB936C9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F8E3B" w14:textId="6D41C123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405270" w14:textId="3792EBB4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A766D4" w14:textId="7E1A9C7D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DC7AFF" w:rsidRPr="001029D5" w14:paraId="1CB35C0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1E59C" w14:textId="4C664064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24D8A" w14:textId="0F3C2D0A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585FE" w14:textId="7B2D8508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923976" w14:textId="5DF26B95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DC7AFF" w14:paraId="46336E6A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7BD07" w14:textId="02AD516C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9B9779" w14:textId="42C80991" w:rsidR="00DC7AFF" w:rsidRPr="001029D5" w:rsidRDefault="00DC7AFF" w:rsidP="00DC7AF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EE64E" w14:textId="07FACEC0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9A62704" w14:textId="38161CDB" w:rsidR="00DC7AFF" w:rsidRPr="001029D5" w:rsidRDefault="00DC7AFF" w:rsidP="00DC7AF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32E1F261" w14:textId="1E5264FE" w:rsidR="00A76A8E" w:rsidRDefault="00A76A8E" w:rsidP="00A76A8E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17</w:t>
      </w:r>
      <w:r w:rsidR="00346BEE">
        <w:fldChar w:fldCharType="end"/>
      </w:r>
      <w:r>
        <w:t xml:space="preserve">: Inputs to extract </w:t>
      </w:r>
      <w:r w:rsidR="00CC4473">
        <w:t xml:space="preserve">pack test </w:t>
      </w:r>
      <w:r>
        <w:t xml:space="preserve">details </w:t>
      </w:r>
      <w:r w:rsidR="00CC4473">
        <w:t>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D4459E" w14:paraId="61DF56D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73D82" w14:textId="77777777" w:rsidR="00D4459E" w:rsidRDefault="00D4459E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F8D59" w14:textId="77777777" w:rsidR="00D4459E" w:rsidRDefault="00D4459E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E898B" w14:textId="77777777" w:rsidR="00D4459E" w:rsidRDefault="00D4459E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D4459E" w14:paraId="3E2961B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42D0F" w14:textId="3DDCACC9" w:rsidR="00D4459E" w:rsidRDefault="00D4459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116AF2" w14:textId="02360DB1" w:rsidR="00D4459E" w:rsidRDefault="00D4459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409F3C" w14:textId="77777777" w:rsidR="00D4459E" w:rsidRDefault="00D4459E" w:rsidP="00346BE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01C114B6" w14:textId="4A65725E" w:rsidR="00A76A8E" w:rsidRPr="00A76A8E" w:rsidRDefault="00346BEE" w:rsidP="00346BEE">
      <w:pPr>
        <w:pStyle w:val="Caption"/>
      </w:pPr>
      <w:bookmarkStart w:id="20" w:name="_Ref22360519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D4D10">
        <w:rPr>
          <w:noProof/>
        </w:rPr>
        <w:t>18</w:t>
      </w:r>
      <w:r>
        <w:fldChar w:fldCharType="end"/>
      </w:r>
      <w:bookmarkEnd w:id="20"/>
      <w:r>
        <w:t>: Pack Tests retrieved</w:t>
      </w:r>
    </w:p>
    <w:p w14:paraId="19E63B5F" w14:textId="1F816419" w:rsidR="001958C8" w:rsidRDefault="00FA5FB9" w:rsidP="00682D43">
      <w:pPr>
        <w:pStyle w:val="7aH7"/>
      </w:pPr>
      <w:r>
        <w:t>Step 0</w:t>
      </w:r>
      <w:r w:rsidR="00DB47EC">
        <w:t>4</w:t>
      </w:r>
      <w:r>
        <w:t xml:space="preserve">. 03. 01. 06. </w:t>
      </w:r>
      <w:r w:rsidR="001958C8">
        <w:t xml:space="preserve">Retrieve details relating to </w:t>
      </w:r>
      <w:r w:rsidR="00A76A8E">
        <w:t>each pack test</w:t>
      </w:r>
      <w:r w:rsidR="002D0E5C">
        <w:t xml:space="preserve">. </w:t>
      </w:r>
    </w:p>
    <w:p w14:paraId="57FE5069" w14:textId="77777777" w:rsidR="00A512DB" w:rsidRDefault="00A512DB" w:rsidP="00A512D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525FA263" w14:textId="0D751107" w:rsidR="00A512DB" w:rsidRPr="003C4C40" w:rsidRDefault="00A512DB" w:rsidP="00A512D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595E81" w:rsidRPr="00595E81">
        <w:rPr>
          <w:rFonts w:eastAsia="Times New Roman" w:cs="Calibri"/>
          <w:b/>
          <w:bCs/>
          <w:color w:val="000000"/>
          <w:szCs w:val="24"/>
          <w:lang w:eastAsia="en-GB"/>
        </w:rPr>
        <w:t>LstQITest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512DB" w14:paraId="17E923C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8C6D" w14:textId="77777777" w:rsidR="00A512DB" w:rsidRDefault="00A512DB" w:rsidP="00A7333D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910FB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1D4FCA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8AD3B8" w14:textId="77777777" w:rsidR="00A512DB" w:rsidRDefault="00A512DB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512DB" w14:paraId="55AD91A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EF697" w14:textId="2EA260AA" w:rsidR="00A512DB" w:rsidRDefault="0060372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6E282" w14:textId="05B45589" w:rsidR="00A512DB" w:rsidRDefault="00E372E6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C8564" w14:textId="7AA3092C" w:rsidR="00A512DB" w:rsidRDefault="00D81B80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964A4F" w14:textId="28ED06FC" w:rsidR="00A512DB" w:rsidRPr="00C85A3D" w:rsidRDefault="00346BEE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Needs </w:t>
            </w:r>
            <w:r w:rsidR="00D81B80">
              <w:t xml:space="preserve">to be executed in a loop </w:t>
            </w:r>
            <w:r w:rsidR="00A9542F">
              <w:t xml:space="preserve">for each value retrieved from </w:t>
            </w:r>
            <w:r w:rsidR="00A9542F">
              <w:fldChar w:fldCharType="begin"/>
            </w:r>
            <w:r w:rsidR="00A9542F">
              <w:instrText xml:space="preserve"> REF _Ref223605192 \h </w:instrText>
            </w:r>
            <w:r w:rsidR="00A9542F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18</w:t>
            </w:r>
            <w:r w:rsidR="00A9542F">
              <w:fldChar w:fldCharType="end"/>
            </w:r>
          </w:p>
        </w:tc>
      </w:tr>
    </w:tbl>
    <w:p w14:paraId="01C7F91B" w14:textId="5AA13DEA" w:rsidR="00A512DB" w:rsidRDefault="00A512DB" w:rsidP="00A512DB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19</w:t>
      </w:r>
      <w:r w:rsidR="00346BEE">
        <w:fldChar w:fldCharType="end"/>
      </w:r>
      <w:r>
        <w:t xml:space="preserve">: Inputs to extract </w:t>
      </w:r>
      <w:r w:rsidR="007B78DD">
        <w:t>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512DB" w14:paraId="15CC31E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C28AB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11A3D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87924" w14:textId="77777777" w:rsidR="00A512DB" w:rsidRDefault="00A512D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512DB" w14:paraId="5CD7879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2F389" w14:textId="7C336AA7" w:rsidR="00A512DB" w:rsidRDefault="006E229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5A456" w14:textId="5BEB4F94" w:rsidR="00A512DB" w:rsidRDefault="006E229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E61B7" w14:textId="04A70DB4" w:rsidR="00A512DB" w:rsidRDefault="006E229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6E229A" w14:paraId="535CF21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EA75A" w14:textId="1FB11E33" w:rsidR="006E229A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6FC4A" w14:textId="53BABB1D" w:rsidR="006E229A" w:rsidRDefault="00BA13A1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97F7E" w14:textId="059C3CAD" w:rsidR="006E229A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B90C90" w14:paraId="5EC8230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D48DFA" w14:textId="6E11C231" w:rsidR="00B90C90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76506" w14:textId="33AFA1BD" w:rsidR="00B90C90" w:rsidRDefault="00BA13A1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B494F" w14:textId="5BA3804C" w:rsidR="00B90C90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B90C90" w14:paraId="7FC68E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C740B" w14:textId="2F4C82F7" w:rsidR="00B90C90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CB54B" w14:textId="3567BF0C" w:rsidR="00B90C90" w:rsidRDefault="00BA13A1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23DC48" w14:textId="24AA2089" w:rsidR="00B90C90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B90C90" w14:paraId="243106B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BAEECD" w14:textId="0680E271" w:rsidR="00B90C90" w:rsidRDefault="00B90C90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67EC36" w14:textId="1ED50D67" w:rsidR="00B90C90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DC73C" w14:textId="1D38AEE8" w:rsidR="00B90C90" w:rsidRDefault="00D32ACA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4950E3" w14:paraId="632F22A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A0E651" w14:textId="186C356A" w:rsidR="004950E3" w:rsidRDefault="0078618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079E1" w14:textId="3D27F63F" w:rsidR="004950E3" w:rsidRDefault="0078618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409F60" w14:textId="411EA49B" w:rsidR="004950E3" w:rsidRDefault="00786188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B90C90" w14:paraId="56801C7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D85EC" w14:textId="45706EDB" w:rsidR="00B90C90" w:rsidRDefault="00CD295C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79ADB" w14:textId="4962BD6A" w:rsidR="00B90C90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6CA199" w14:textId="7437C910" w:rsidR="00B90C90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CD295C" w14:paraId="0983B82F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2163A0" w14:textId="724E4CF4" w:rsidR="00CD295C" w:rsidRDefault="00CD295C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7C7F8" w14:textId="3AAE0A78" w:rsidR="00CD295C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BF3C92" w14:textId="1B294E18" w:rsidR="00CD295C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CD295C" w14:paraId="23F4996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BE0CF9" w14:textId="5DE72E97" w:rsidR="00CD295C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04803A" w14:textId="4E7BC23E" w:rsidR="00CD295C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80DC3" w14:textId="1AA5BC1F" w:rsidR="00CD295C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ED419B" w14:paraId="1B3A739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2B6AFC" w14:textId="2898C0CE" w:rsidR="00ED419B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B431E5" w14:textId="1A16E333" w:rsidR="00ED419B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EAEAB2" w14:textId="632EBD16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22FF4" w14:paraId="09E4C509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418754" w14:textId="4FA8BAF9" w:rsidR="00A22FF4" w:rsidRDefault="00A22FF4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F176DB" w14:textId="4AA70AC1" w:rsidR="00A22FF4" w:rsidRDefault="008572C2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9AB7D" w14:textId="77777777" w:rsidR="00A22FF4" w:rsidRDefault="00A22FF4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ED419B" w14:paraId="458247CF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F75DB9" w14:textId="3BC88470" w:rsidR="00ED419B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D3766D" w14:textId="5FF6405A" w:rsidR="00ED419B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72DC83" w14:textId="1318EE4E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ED419B" w14:paraId="69D406F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68162" w14:textId="721082BB" w:rsidR="00ED419B" w:rsidRDefault="00ED419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E46AC" w14:textId="65D0888D" w:rsidR="00ED419B" w:rsidRDefault="00FB4F15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9A0590" w14:textId="3E7ADCBC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ED419B" w14:paraId="162BF27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B7F6B" w14:textId="4ADF00DB" w:rsidR="00ED419B" w:rsidRDefault="003935F9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 tst QI req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3F83A" w14:textId="39779750" w:rsidR="00ED419B" w:rsidRDefault="00BE082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68011" w14:textId="0A72ED32" w:rsidR="00ED419B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3935F9" w14:paraId="7349B36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871740" w14:textId="769297F3" w:rsidR="003935F9" w:rsidRDefault="004757A3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test on COA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3ACEB" w14:textId="56E6E2F4" w:rsidR="003935F9" w:rsidRDefault="00BE082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5D95D3" w14:textId="760242EB" w:rsidR="003935F9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757A3" w14:paraId="51EA4C6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99CEDB" w14:textId="2273ED9D" w:rsidR="004757A3" w:rsidRDefault="00CF4706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tst on spec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A178DB" w14:textId="779EA716" w:rsidR="004757A3" w:rsidRDefault="00BE082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A64678" w14:textId="4FCE3492" w:rsidR="004757A3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4706" w14:paraId="522F67E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EB10AC" w14:textId="25ABB706" w:rsidR="00CF4706" w:rsidRDefault="00CF4706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spc tst val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EB8DEB" w14:textId="66924F25" w:rsidR="00CF4706" w:rsidRDefault="00BE082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05EBD" w14:textId="34C3A0FA" w:rsidR="00CF4706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4706" w14:paraId="03A4958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C5ED7" w14:textId="0E97C5B2" w:rsidR="00CF4706" w:rsidRDefault="00C3090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result val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AF66A0" w14:textId="11C35D02" w:rsidR="00CF4706" w:rsidRDefault="00D32AC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00E02A" w14:textId="50036BCA" w:rsidR="00CF4706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30908" w14:paraId="1BEB8F8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BAF9C" w14:textId="6D8E6163" w:rsidR="00C30908" w:rsidRDefault="00C30908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FCBA7A" w14:textId="1785DDD7" w:rsidR="00C30908" w:rsidRDefault="00D32ACA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ACD1C" w14:textId="2E4AFD79" w:rsidR="00C30908" w:rsidRDefault="00CB0A89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64E096E8" w14:textId="4A0D4A02" w:rsidR="00A512DB" w:rsidRPr="00A512DB" w:rsidRDefault="00A512DB" w:rsidP="006A3FF0">
      <w:pPr>
        <w:pStyle w:val="Caption"/>
      </w:pPr>
      <w:bookmarkStart w:id="21" w:name="_Ref219910540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20</w:t>
      </w:r>
      <w:r w:rsidR="00346BEE">
        <w:fldChar w:fldCharType="end"/>
      </w:r>
      <w:bookmarkEnd w:id="21"/>
      <w:r>
        <w:t xml:space="preserve">: </w:t>
      </w:r>
      <w:r w:rsidR="00CB0A89">
        <w:t>Details against weight checks.</w:t>
      </w:r>
    </w:p>
    <w:p w14:paraId="0399FB49" w14:textId="15883553" w:rsidR="00D83DC8" w:rsidRDefault="001958C8" w:rsidP="001958C8">
      <w:pPr>
        <w:pStyle w:val="7aH7"/>
      </w:pPr>
      <w:r>
        <w:t>Step 0</w:t>
      </w:r>
      <w:r w:rsidR="00DB47EC">
        <w:t>4</w:t>
      </w:r>
      <w:r>
        <w:t>. 03. 01. 0</w:t>
      </w:r>
      <w:r w:rsidR="009475A4">
        <w:t>7</w:t>
      </w:r>
      <w:r>
        <w:t xml:space="preserve">. </w:t>
      </w:r>
      <w:r w:rsidR="00D60C5E">
        <w:t>S</w:t>
      </w:r>
      <w:r w:rsidR="00D83DC8">
        <w:t>pecification tests relating to the pack item to the specification</w:t>
      </w:r>
      <w:r w:rsidR="002448E2">
        <w:t xml:space="preserve">. This needs to be run in a </w:t>
      </w:r>
      <w:r w:rsidR="006F0B76">
        <w:t>loop</w:t>
      </w:r>
      <w:r w:rsidR="007039AE">
        <w:t xml:space="preserve"> for each record retrieved from</w:t>
      </w:r>
      <w:r w:rsidR="0035272C">
        <w:t xml:space="preserve"> </w:t>
      </w:r>
      <w:r w:rsidR="0035272C">
        <w:fldChar w:fldCharType="begin"/>
      </w:r>
      <w:r w:rsidR="0035272C">
        <w:instrText xml:space="preserve"> REF _Ref219910540 \h </w:instrText>
      </w:r>
      <w:r w:rsidR="0035272C">
        <w:fldChar w:fldCharType="separate"/>
      </w:r>
      <w:r w:rsidR="001D4D10">
        <w:t xml:space="preserve">Table </w:t>
      </w:r>
      <w:r w:rsidR="001D4D10">
        <w:rPr>
          <w:noProof/>
        </w:rPr>
        <w:t>20</w:t>
      </w:r>
      <w:r w:rsidR="0035272C">
        <w:fldChar w:fldCharType="end"/>
      </w:r>
      <w:r w:rsidR="002448E2">
        <w:t>.</w:t>
      </w:r>
    </w:p>
    <w:p w14:paraId="4549D817" w14:textId="77777777" w:rsidR="00D83DC8" w:rsidRDefault="00D83DC8" w:rsidP="00D83DC8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3CF3C984" w14:textId="77777777" w:rsidR="00D83DC8" w:rsidRPr="00F204D1" w:rsidRDefault="00D83DC8" w:rsidP="00D83DC8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D83DC8" w14:paraId="6F75DDC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869AA7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E7E05F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975EF8" w14:textId="77777777" w:rsidR="00D83DC8" w:rsidRDefault="00D83DC8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2354B8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83DC8" w14:paraId="722D0F1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CADBD7" w14:textId="77777777" w:rsidR="00D83DC8" w:rsidRPr="001029D5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607CFA" w14:textId="77777777" w:rsidR="00D83DC8" w:rsidRPr="001029D5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773A9" w14:textId="54D0AEA7" w:rsidR="00D83DC8" w:rsidRPr="001029D5" w:rsidRDefault="009C7E5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0D095D" w14:textId="701EC2F5" w:rsidR="00D83DC8" w:rsidRPr="001029D5" w:rsidRDefault="006F21B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Hardcoded</w:t>
            </w:r>
          </w:p>
        </w:tc>
      </w:tr>
      <w:tr w:rsidR="00D83DC8" w14:paraId="6AF5909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82105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07A3D7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565F1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3C4AB89" w14:textId="0062ECA3" w:rsidR="00D83DC8" w:rsidRDefault="00040C0B" w:rsidP="007439C6">
            <w:pPr>
              <w:keepNext/>
              <w:spacing w:line="276" w:lineRule="auto"/>
              <w:jc w:val="center"/>
            </w:pPr>
            <w:r>
              <w:t>QTE1</w:t>
            </w:r>
            <w:r w:rsidR="002D2A3A">
              <w:t xml:space="preserve"> output in </w:t>
            </w:r>
            <w:r w:rsidR="002D2A3A">
              <w:fldChar w:fldCharType="begin"/>
            </w:r>
            <w:r w:rsidR="002D2A3A">
              <w:instrText xml:space="preserve"> REF _Ref219910540 \h </w:instrText>
            </w:r>
            <w:r w:rsidR="002D2A3A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 w:rsidR="002D2A3A">
              <w:fldChar w:fldCharType="end"/>
            </w:r>
          </w:p>
        </w:tc>
      </w:tr>
      <w:tr w:rsidR="00D83DC8" w14:paraId="738090B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7F6CC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3CE25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8839B5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D1AAD8C" w14:textId="6B26C815" w:rsidR="00D83DC8" w:rsidRDefault="00AC4AE9" w:rsidP="007439C6">
            <w:pPr>
              <w:keepNext/>
              <w:spacing w:line="276" w:lineRule="auto"/>
              <w:jc w:val="center"/>
            </w:pPr>
            <w:r w:rsidRPr="00767D33">
              <w:t>PMPRNO in MPDMAT table</w:t>
            </w:r>
          </w:p>
        </w:tc>
      </w:tr>
      <w:tr w:rsidR="00D83DC8" w14:paraId="5E6B632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0FC0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501CE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3197F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45F8EC" w14:textId="65F05C68" w:rsidR="00D83DC8" w:rsidRDefault="003144E5" w:rsidP="007439C6">
            <w:pPr>
              <w:keepNext/>
              <w:spacing w:line="276" w:lineRule="auto"/>
              <w:jc w:val="center"/>
            </w:pPr>
            <w:r>
              <w:t xml:space="preserve">QTST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>
              <w:fldChar w:fldCharType="end"/>
            </w:r>
            <w:r w:rsidR="0085373E">
              <w:t xml:space="preserve">. </w:t>
            </w:r>
          </w:p>
        </w:tc>
      </w:tr>
      <w:tr w:rsidR="009D29E0" w14:paraId="4E50CAAD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C6CA52" w14:textId="77777777" w:rsidR="009D29E0" w:rsidRDefault="009D29E0" w:rsidP="009D29E0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4C83C1" w14:textId="77777777" w:rsidR="009D29E0" w:rsidRDefault="009D29E0" w:rsidP="009D29E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676664" w14:textId="77777777" w:rsidR="009D29E0" w:rsidRDefault="009D29E0" w:rsidP="009D29E0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CFFE05" w14:textId="4F5473E9" w:rsidR="009D29E0" w:rsidRDefault="005B7C58" w:rsidP="009D29E0">
            <w:pPr>
              <w:keepNext/>
              <w:spacing w:line="276" w:lineRule="auto"/>
              <w:jc w:val="center"/>
            </w:pPr>
            <w:r>
              <w:t xml:space="preserve">TSTY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>
              <w:fldChar w:fldCharType="end"/>
            </w:r>
          </w:p>
        </w:tc>
      </w:tr>
      <w:tr w:rsidR="009D29E0" w14:paraId="3ED135B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C25EB" w14:textId="77777777" w:rsidR="009D29E0" w:rsidRDefault="009D29E0" w:rsidP="009D29E0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5E66" w14:textId="77777777" w:rsidR="009D29E0" w:rsidRDefault="009D29E0" w:rsidP="009D29E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7D211C" w14:textId="77777777" w:rsidR="009D29E0" w:rsidRDefault="009D29E0" w:rsidP="009D29E0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6BEF89" w14:textId="18C06669" w:rsidR="009D29E0" w:rsidRDefault="00ED6CB6" w:rsidP="009D29E0">
            <w:pPr>
              <w:keepNext/>
              <w:spacing w:line="276" w:lineRule="auto"/>
              <w:jc w:val="center"/>
            </w:pPr>
            <w:r>
              <w:t xml:space="preserve">QTE1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>
              <w:fldChar w:fldCharType="end"/>
            </w:r>
          </w:p>
        </w:tc>
      </w:tr>
      <w:tr w:rsidR="009D29E0" w14:paraId="43B2250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73467" w14:textId="77777777" w:rsidR="009D29E0" w:rsidRDefault="009D29E0" w:rsidP="009D29E0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23BB7" w14:textId="77777777" w:rsidR="009D29E0" w:rsidRDefault="009D29E0" w:rsidP="009D29E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69D5B0" w14:textId="77777777" w:rsidR="009D29E0" w:rsidRDefault="009D29E0" w:rsidP="009D29E0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37A497" w14:textId="40235F21" w:rsidR="009D29E0" w:rsidRDefault="00ED6CB6" w:rsidP="009D29E0">
            <w:pPr>
              <w:keepNext/>
              <w:spacing w:line="276" w:lineRule="auto"/>
              <w:jc w:val="center"/>
            </w:pPr>
            <w:r>
              <w:t xml:space="preserve">QTI1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>
              <w:fldChar w:fldCharType="end"/>
            </w:r>
          </w:p>
        </w:tc>
      </w:tr>
      <w:tr w:rsidR="00D83DC8" w14:paraId="48A5016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432DE0" w14:textId="77777777" w:rsidR="00D83DC8" w:rsidRDefault="00D83DC8" w:rsidP="007439C6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43A3EC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45B63" w14:textId="0F06FC89" w:rsidR="00D83DC8" w:rsidRDefault="006803FE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62F02F" w14:textId="568D94E7" w:rsidR="00D83DC8" w:rsidRDefault="00ED6CB6" w:rsidP="007439C6">
            <w:pPr>
              <w:keepNext/>
              <w:spacing w:line="276" w:lineRule="auto"/>
              <w:jc w:val="center"/>
            </w:pPr>
            <w:r>
              <w:t>TX40 from</w:t>
            </w:r>
            <w:r w:rsidR="002D0E5C">
              <w:t xml:space="preserve"> </w:t>
            </w:r>
            <w:r w:rsidR="002D0E5C">
              <w:fldChar w:fldCharType="begin"/>
            </w:r>
            <w:r w:rsidR="002D0E5C">
              <w:instrText xml:space="preserve"> REF _Ref219910540 \h </w:instrText>
            </w:r>
            <w:r w:rsidR="002D0E5C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 w:rsidR="002D0E5C">
              <w:fldChar w:fldCharType="end"/>
            </w:r>
            <w:r w:rsidR="00D83DC8">
              <w:t xml:space="preserve">. </w:t>
            </w:r>
          </w:p>
        </w:tc>
      </w:tr>
      <w:tr w:rsidR="00D83DC8" w14:paraId="61057FB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34C84D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52F07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9FF87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6CABBF" w14:textId="3551E540" w:rsidR="00D83DC8" w:rsidRDefault="00B5157B" w:rsidP="007439C6">
            <w:pPr>
              <w:keepNext/>
              <w:spacing w:line="276" w:lineRule="auto"/>
              <w:jc w:val="center"/>
            </w:pPr>
            <w:r>
              <w:t xml:space="preserve">EXSQ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  <w:tr w:rsidR="00D83DC8" w14:paraId="0223E42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1C509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0A22A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A126E" w14:textId="77777777" w:rsidR="00D83DC8" w:rsidRDefault="00D83DC8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F1D277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D83DC8" w14:paraId="76CCD43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4FD4B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5FE84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1D763" w14:textId="5B12C048" w:rsidR="00D83DC8" w:rsidRDefault="00603D80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22.7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50A4BD" w14:textId="2CEA67E5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13</w:t>
            </w:r>
            <w:r>
              <w:rPr>
                <w:lang w:val="en-GB" w:eastAsia="en-US"/>
              </w:rPr>
              <w:fldChar w:fldCharType="end"/>
            </w:r>
            <w:r w:rsidR="009E41F8">
              <w:rPr>
                <w:lang w:val="en-GB" w:eastAsia="en-US"/>
              </w:rPr>
              <w:t xml:space="preserve"> + 10%</w:t>
            </w:r>
          </w:p>
        </w:tc>
      </w:tr>
      <w:tr w:rsidR="00D83DC8" w14:paraId="7EE4E6D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F5BE50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92BA70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715" w14:textId="545477A5" w:rsidR="00D83DC8" w:rsidRDefault="00603D80" w:rsidP="007439C6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0D438B" w14:textId="27B548CE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13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D83DC8" w14:paraId="6678FEF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789A8D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DE1F8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2E39F" w14:textId="2FF432E1" w:rsidR="00D83DC8" w:rsidRDefault="00603D80" w:rsidP="007439C6">
            <w:pPr>
              <w:keepNext/>
              <w:spacing w:line="276" w:lineRule="auto"/>
              <w:jc w:val="center"/>
            </w:pPr>
            <w:r>
              <w:t>20.64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C3469F" w14:textId="0F9E8FD5" w:rsidR="00D83DC8" w:rsidRDefault="006511C0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_Ref218873304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13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B5157B" w14:paraId="7FD3C45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AA605" w14:textId="77777777" w:rsidR="00B5157B" w:rsidRDefault="00B5157B" w:rsidP="00B5157B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1FE88E" w14:textId="77777777" w:rsidR="00B5157B" w:rsidRDefault="00B5157B" w:rsidP="00B5157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296828" w14:textId="77777777" w:rsidR="00B5157B" w:rsidRDefault="00B5157B" w:rsidP="00B5157B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8D6E78" w14:textId="7B159C8C" w:rsidR="00B5157B" w:rsidRDefault="00B5157B" w:rsidP="00B5157B">
            <w:pPr>
              <w:keepNext/>
              <w:spacing w:line="276" w:lineRule="auto"/>
              <w:jc w:val="center"/>
            </w:pPr>
            <w:r>
              <w:t>TEUM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B5157B" w14:paraId="3E883B98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F2DAA" w14:textId="77777777" w:rsidR="00B5157B" w:rsidRDefault="00B5157B" w:rsidP="00B5157B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7D5A9" w14:textId="77777777" w:rsidR="00B5157B" w:rsidRDefault="00B5157B" w:rsidP="00B5157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C7476" w14:textId="77777777" w:rsidR="00B5157B" w:rsidRDefault="00B5157B" w:rsidP="00B5157B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4C91F5" w14:textId="480FF27C" w:rsidR="00B5157B" w:rsidRDefault="00B5157B" w:rsidP="00B5157B">
            <w:pPr>
              <w:keepNext/>
              <w:spacing w:line="276" w:lineRule="auto"/>
              <w:jc w:val="center"/>
            </w:pPr>
            <w:r>
              <w:t>DCCD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D83DC8" w14:paraId="33C1BE8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31D06" w14:textId="77777777" w:rsidR="00D83DC8" w:rsidRDefault="00D83DC8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2ABF" w14:textId="77777777" w:rsidR="00D83DC8" w:rsidRDefault="00D83DC8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DCABD" w14:textId="77777777" w:rsidR="00D83DC8" w:rsidRDefault="00D83DC8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977720" w14:textId="58E49684" w:rsidR="00D83DC8" w:rsidRDefault="00C20E23" w:rsidP="007439C6">
            <w:pPr>
              <w:keepNext/>
              <w:spacing w:line="276" w:lineRule="auto"/>
              <w:jc w:val="center"/>
            </w:pPr>
            <w:r>
              <w:t xml:space="preserve">REQD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  <w:tr w:rsidR="00320ECD" w14:paraId="539DC28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B6E17D" w14:textId="77777777" w:rsidR="00320ECD" w:rsidRDefault="00320ECD" w:rsidP="00320EC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F544D6" w14:textId="77777777" w:rsidR="00320ECD" w:rsidRDefault="00320ECD" w:rsidP="00320EC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EAA13" w14:textId="77777777" w:rsidR="00320ECD" w:rsidRDefault="00320ECD" w:rsidP="00320ECD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AF56B3" w14:textId="38DAB19A" w:rsidR="00320ECD" w:rsidRDefault="00C20E23" w:rsidP="00320ECD">
            <w:pPr>
              <w:keepNext/>
              <w:spacing w:line="276" w:lineRule="auto"/>
              <w:jc w:val="center"/>
            </w:pPr>
            <w:r>
              <w:t xml:space="preserve">FRTI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  <w:tr w:rsidR="00320ECD" w14:paraId="1904D0D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9DE5" w14:textId="77777777" w:rsidR="00320ECD" w:rsidRDefault="00320ECD" w:rsidP="00320EC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F5200" w14:textId="77777777" w:rsidR="00320ECD" w:rsidRDefault="00320ECD" w:rsidP="00320EC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9B4D9" w14:textId="77777777" w:rsidR="00320ECD" w:rsidRDefault="00320ECD" w:rsidP="00320ECD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7BC36C" w14:textId="05F978C5" w:rsidR="00320ECD" w:rsidRDefault="00C20E23" w:rsidP="00320ECD">
            <w:pPr>
              <w:keepNext/>
              <w:spacing w:line="276" w:lineRule="auto"/>
              <w:jc w:val="center"/>
            </w:pPr>
            <w:r>
              <w:t xml:space="preserve">TCLS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  <w:tr w:rsidR="00320ECD" w14:paraId="52404C9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D84D3" w14:textId="77777777" w:rsidR="00320ECD" w:rsidRDefault="00320ECD" w:rsidP="00320ECD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D8AFD" w14:textId="77777777" w:rsidR="00320ECD" w:rsidRDefault="00320ECD" w:rsidP="00320EC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79DAD0" w14:textId="77777777" w:rsidR="00320ECD" w:rsidRDefault="00320ECD" w:rsidP="00320ECD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CC1B4E" w14:textId="6D776721" w:rsidR="00320ECD" w:rsidRDefault="00C20E23" w:rsidP="00320ECD">
            <w:pPr>
              <w:keepNext/>
              <w:spacing w:line="276" w:lineRule="auto"/>
              <w:jc w:val="center"/>
            </w:pPr>
            <w:r>
              <w:t xml:space="preserve">VLTP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  <w:tr w:rsidR="008572C2" w14:paraId="4AE5A7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C6FAC0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E4C92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C7F6A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50E172" w14:textId="0A22C615" w:rsidR="008572C2" w:rsidRDefault="008572C2" w:rsidP="008572C2">
            <w:pPr>
              <w:keepNext/>
              <w:spacing w:line="276" w:lineRule="auto"/>
              <w:jc w:val="center"/>
            </w:pPr>
            <w:r>
              <w:t>QTSP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8572C2" w14:paraId="11B60C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5333B0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2E603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F03B0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FED67DB" w14:textId="69161F23" w:rsidR="008572C2" w:rsidRDefault="008572C2" w:rsidP="008572C2">
            <w:pPr>
              <w:keepNext/>
              <w:spacing w:line="276" w:lineRule="auto"/>
              <w:jc w:val="center"/>
            </w:pPr>
            <w:r>
              <w:t>ITQR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 w:rsidRPr="00110EA0">
              <w:fldChar w:fldCharType="end"/>
            </w:r>
            <w:r w:rsidRPr="00110EA0">
              <w:t>.</w:t>
            </w:r>
          </w:p>
        </w:tc>
      </w:tr>
      <w:tr w:rsidR="008572C2" w14:paraId="5BFBCB4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FC4A73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0C5F0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66FD0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CAC606B" w14:textId="10F5B90C" w:rsidR="008572C2" w:rsidRDefault="008572C2" w:rsidP="008572C2">
            <w:pPr>
              <w:keepNext/>
              <w:spacing w:line="276" w:lineRule="auto"/>
              <w:jc w:val="center"/>
            </w:pPr>
            <w:r>
              <w:t xml:space="preserve">PTCA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  <w:tr w:rsidR="008572C2" w14:paraId="33AAAA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1430B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65F34E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33F045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95675A" w14:textId="0522DDF9" w:rsidR="008572C2" w:rsidRDefault="008572C2" w:rsidP="008572C2">
            <w:pPr>
              <w:keepNext/>
              <w:spacing w:line="276" w:lineRule="auto"/>
              <w:jc w:val="center"/>
            </w:pPr>
            <w:r>
              <w:t xml:space="preserve">PTSP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  <w:tr w:rsidR="008572C2" w14:paraId="3BA68C3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87DA1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A85193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E1DD6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DB85BD" w14:textId="5F3FA9F4" w:rsidR="008572C2" w:rsidRDefault="008572C2" w:rsidP="008572C2">
            <w:pPr>
              <w:keepNext/>
              <w:spacing w:line="276" w:lineRule="auto"/>
              <w:jc w:val="center"/>
            </w:pPr>
            <w:r>
              <w:t xml:space="preserve">QPTT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  <w:tr w:rsidR="008572C2" w14:paraId="7921097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5CCFE5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088D1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AD80E1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363877" w14:textId="344AA015" w:rsidR="008572C2" w:rsidRDefault="008572C2" w:rsidP="008572C2">
            <w:pPr>
              <w:keepNext/>
              <w:spacing w:line="276" w:lineRule="auto"/>
              <w:jc w:val="center"/>
            </w:pPr>
            <w:r>
              <w:t xml:space="preserve">QPTR from </w:t>
            </w:r>
            <w:r>
              <w:fldChar w:fldCharType="begin"/>
            </w:r>
            <w:r>
              <w:instrText xml:space="preserve"> REF _Ref219910540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>
              <w:fldChar w:fldCharType="end"/>
            </w:r>
            <w:r>
              <w:t>.</w:t>
            </w:r>
          </w:p>
        </w:tc>
      </w:tr>
      <w:tr w:rsidR="008572C2" w14:paraId="35BDB6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50B14" w14:textId="77777777" w:rsidR="008572C2" w:rsidRDefault="008572C2" w:rsidP="008572C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36A0A9" w14:textId="77777777" w:rsidR="008572C2" w:rsidRDefault="008572C2" w:rsidP="008572C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352F" w14:textId="77777777" w:rsidR="008572C2" w:rsidRDefault="008572C2" w:rsidP="008572C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A0B11FC" w14:textId="3D31F11C" w:rsidR="008572C2" w:rsidRDefault="008572C2" w:rsidP="008572C2">
            <w:pPr>
              <w:keepNext/>
              <w:spacing w:line="276" w:lineRule="auto"/>
              <w:jc w:val="center"/>
            </w:pPr>
            <w:r>
              <w:t>QPLN</w:t>
            </w:r>
            <w:r w:rsidRPr="00110EA0">
              <w:t xml:space="preserve"> from </w:t>
            </w:r>
            <w:r w:rsidRPr="00110EA0">
              <w:fldChar w:fldCharType="begin"/>
            </w:r>
            <w:r w:rsidRPr="00110EA0">
              <w:instrText xml:space="preserve"> REF _Ref219910540 \h </w:instrText>
            </w:r>
            <w:r w:rsidRPr="00110EA0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20</w:t>
            </w:r>
            <w:r w:rsidRPr="00110EA0">
              <w:fldChar w:fldCharType="end"/>
            </w:r>
            <w:r w:rsidRPr="00110EA0">
              <w:t>.</w:t>
            </w:r>
          </w:p>
        </w:tc>
      </w:tr>
    </w:tbl>
    <w:p w14:paraId="49FF0CAF" w14:textId="703410B1" w:rsidR="00D83DC8" w:rsidRDefault="00D83DC8" w:rsidP="00D83DC8">
      <w:pPr>
        <w:pStyle w:val="Caption"/>
      </w:pPr>
      <w:bookmarkStart w:id="22" w:name="_Ref219910627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21</w:t>
      </w:r>
      <w:r w:rsidR="00346BEE">
        <w:fldChar w:fldCharType="end"/>
      </w:r>
      <w:bookmarkEnd w:id="22"/>
      <w:r>
        <w:t>: Adding specification tests relating to the pack item specification.</w:t>
      </w:r>
    </w:p>
    <w:p w14:paraId="271261A3" w14:textId="777BDDC5" w:rsidR="00D83DC8" w:rsidRPr="00D83DC8" w:rsidRDefault="00D83DC8" w:rsidP="00D83DC8">
      <w:pPr>
        <w:rPr>
          <w:lang w:val="en-GB" w:eastAsia="en-US"/>
        </w:rPr>
      </w:pPr>
      <w:r>
        <w:rPr>
          <w:lang w:val="en-GB" w:eastAsia="en-US"/>
        </w:rPr>
        <w:t xml:space="preserve">Weight check needs to be added to the pack specification </w:t>
      </w:r>
      <w:r w:rsidR="00283759">
        <w:rPr>
          <w:lang w:val="en-GB" w:eastAsia="en-US"/>
        </w:rPr>
        <w:t>for each of the outputs from</w:t>
      </w:r>
      <w:r w:rsidR="0004668F">
        <w:rPr>
          <w:lang w:val="en-GB" w:eastAsia="en-US"/>
        </w:rPr>
        <w:t xml:space="preserve"> </w:t>
      </w:r>
      <w:r w:rsidR="0004668F">
        <w:rPr>
          <w:lang w:val="en-GB" w:eastAsia="en-US"/>
        </w:rPr>
        <w:fldChar w:fldCharType="begin"/>
      </w:r>
      <w:r w:rsidR="0004668F">
        <w:rPr>
          <w:lang w:val="en-GB" w:eastAsia="en-US"/>
        </w:rPr>
        <w:instrText xml:space="preserve"> REF _Ref219910540 \h </w:instrText>
      </w:r>
      <w:r w:rsidR="0004668F">
        <w:rPr>
          <w:lang w:val="en-GB" w:eastAsia="en-US"/>
        </w:rPr>
      </w:r>
      <w:r w:rsidR="0004668F">
        <w:rPr>
          <w:lang w:val="en-GB" w:eastAsia="en-US"/>
        </w:rPr>
        <w:fldChar w:fldCharType="separate"/>
      </w:r>
      <w:r w:rsidR="001D4D10">
        <w:t xml:space="preserve">Table </w:t>
      </w:r>
      <w:r w:rsidR="001D4D10">
        <w:rPr>
          <w:noProof/>
        </w:rPr>
        <w:t>20</w:t>
      </w:r>
      <w:r w:rsidR="0004668F">
        <w:rPr>
          <w:lang w:val="en-GB" w:eastAsia="en-US"/>
        </w:rPr>
        <w:fldChar w:fldCharType="end"/>
      </w:r>
      <w:r>
        <w:rPr>
          <w:lang w:val="en-GB" w:eastAsia="en-US"/>
        </w:rPr>
        <w:t>.</w:t>
      </w:r>
    </w:p>
    <w:p w14:paraId="25F36EC1" w14:textId="5FDCA9EB" w:rsidR="005B34E6" w:rsidRDefault="001B3F0B" w:rsidP="006F0664">
      <w:pPr>
        <w:pStyle w:val="6aH6"/>
      </w:pPr>
      <w:r>
        <w:t>Step 0</w:t>
      </w:r>
      <w:r w:rsidR="00DB47EC">
        <w:t>4</w:t>
      </w:r>
      <w:r>
        <w:t xml:space="preserve">. 03. 02. </w:t>
      </w:r>
      <w:r w:rsidR="00014FCC">
        <w:t>P</w:t>
      </w:r>
      <w:r w:rsidR="00B96284">
        <w:t xml:space="preserve">roduction line on </w:t>
      </w:r>
      <w:r w:rsidR="00B96284">
        <w:fldChar w:fldCharType="begin"/>
      </w:r>
      <w:r w:rsidR="00B96284">
        <w:instrText xml:space="preserve"> REF _Ref218871043 \h </w:instrText>
      </w:r>
      <w:r w:rsidR="006F0664">
        <w:instrText xml:space="preserve"> \* MERGEFORMAT </w:instrText>
      </w:r>
      <w:r w:rsidR="00B96284">
        <w:fldChar w:fldCharType="separate"/>
      </w:r>
      <w:r w:rsidR="001D4D10">
        <w:t xml:space="preserve">Table </w:t>
      </w:r>
      <w:r w:rsidR="001D4D10">
        <w:rPr>
          <w:noProof/>
        </w:rPr>
        <w:t>11</w:t>
      </w:r>
      <w:r w:rsidR="00B96284">
        <w:fldChar w:fldCharType="end"/>
      </w:r>
      <w:r w:rsidR="00B96284">
        <w:t xml:space="preserve"> consist of </w:t>
      </w:r>
      <w:r w:rsidR="00B862EB">
        <w:t xml:space="preserve">any other value except 10 or IBC </w:t>
      </w:r>
      <w:r w:rsidR="00B96284">
        <w:t xml:space="preserve">(i.e. </w:t>
      </w:r>
      <w:r w:rsidR="00B862EB">
        <w:t>500ML, 5L_A, 5L_B</w:t>
      </w:r>
      <w:r w:rsidR="00B96284">
        <w:t>).</w:t>
      </w:r>
    </w:p>
    <w:p w14:paraId="0BFA419F" w14:textId="4260E236" w:rsidR="00B405DA" w:rsidRPr="00B405DA" w:rsidRDefault="005B34E6" w:rsidP="00C859A7">
      <w:pPr>
        <w:pStyle w:val="7aH7"/>
      </w:pPr>
      <w:r>
        <w:t xml:space="preserve">Step </w:t>
      </w:r>
      <w:r w:rsidR="003D7AAB">
        <w:t>0</w:t>
      </w:r>
      <w:r w:rsidR="00DB47EC">
        <w:t>4</w:t>
      </w:r>
      <w:r w:rsidR="003D7AAB">
        <w:t xml:space="preserve">. 03. 02. 01. </w:t>
      </w:r>
      <w:r>
        <w:t xml:space="preserve">Extract quantity against </w:t>
      </w:r>
      <w:r w:rsidR="002A189B">
        <w:t xml:space="preserve">the </w:t>
      </w:r>
      <w:r>
        <w:t>recipe code</w:t>
      </w:r>
    </w:p>
    <w:p w14:paraId="08BE9A67" w14:textId="2C6CAA1B" w:rsidR="00C23A76" w:rsidRDefault="00C23A76" w:rsidP="00C23A7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859A7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13361951" w14:textId="08A79152" w:rsidR="00C23A76" w:rsidRPr="003C4C40" w:rsidRDefault="00C23A76" w:rsidP="00C23A7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E70ED3"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23A76" w14:paraId="65FCE47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5FF3C" w14:textId="77777777" w:rsidR="00C23A76" w:rsidRDefault="00C23A76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D6D39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4080A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15236E" w14:textId="77777777" w:rsidR="00C23A76" w:rsidRDefault="00C23A7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14:paraId="3774BF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66BB9" w14:textId="3EB0A6E1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F69A8" w14:textId="08413853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51684" w14:textId="6EF0DF95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2DA08A" w14:textId="38A7F2F6" w:rsidR="00ED6A42" w:rsidRPr="00C85A3D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B93EC1">
              <w:t>Maintain this as a configurable property field so it can be updated or amended as required</w:t>
            </w:r>
          </w:p>
        </w:tc>
      </w:tr>
      <w:tr w:rsidR="00ED6A42" w14:paraId="602B9B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4E0E7" w14:textId="16947810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4CF4B" w14:textId="4267560F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12DC3" w14:textId="29BE46ED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35708D" w14:textId="6162C7A1" w:rsidR="00ED6A42" w:rsidRDefault="00ED6A42" w:rsidP="00ED6A42">
            <w:pPr>
              <w:keepNext/>
              <w:spacing w:line="276" w:lineRule="auto"/>
              <w:jc w:val="center"/>
            </w:pPr>
            <w:r w:rsidRPr="00B93EC1">
              <w:t>Maintain this as a configurable property field so it can be updated or amended as required</w:t>
            </w:r>
          </w:p>
        </w:tc>
      </w:tr>
      <w:tr w:rsidR="00ED6A42" w14:paraId="27631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5052C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41498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6DA1F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EA9501" w14:textId="50EC9B63" w:rsidR="00ED6A42" w:rsidRDefault="00ED6A42" w:rsidP="00ED6A42">
            <w:pPr>
              <w:keepNext/>
              <w:spacing w:line="276" w:lineRule="auto"/>
              <w:jc w:val="center"/>
            </w:pPr>
            <w:r w:rsidRPr="00B93EC1">
              <w:t>Maintain this as a configurable property field so it can be updated or amended as required</w:t>
            </w:r>
          </w:p>
        </w:tc>
      </w:tr>
      <w:tr w:rsidR="00852C8B" w14:paraId="62BFF9D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AAF4B" w14:textId="04E47D31" w:rsidR="00852C8B" w:rsidRDefault="009C4E95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38512" w14:textId="77777777" w:rsidR="00852C8B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4DF8D" w14:textId="1C1850AE" w:rsidR="00852C8B" w:rsidRDefault="009C4E95" w:rsidP="00852C8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910028" w14:textId="3F358D48" w:rsidR="00852C8B" w:rsidRDefault="00320ECD" w:rsidP="00852C8B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  <w:tr w:rsidR="00D858B8" w14:paraId="50D6771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173AE" w14:textId="5A630133" w:rsidR="00D858B8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FCDAD" w14:textId="03F501F0" w:rsidR="00D858B8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23C3D" w14:textId="02D28118" w:rsidR="00D858B8" w:rsidRDefault="00D858B8" w:rsidP="00D858B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9DDA8E" w14:textId="15C87A17" w:rsidR="00D858B8" w:rsidRDefault="00ED6A42" w:rsidP="00D858B8">
            <w:pPr>
              <w:keepNext/>
              <w:spacing w:line="276" w:lineRule="auto"/>
              <w:jc w:val="center"/>
            </w:pPr>
            <w:r w:rsidRPr="007A13C2">
              <w:t>Maintain this as a configurable property field so it can be updated or amended as required</w:t>
            </w:r>
          </w:p>
        </w:tc>
      </w:tr>
    </w:tbl>
    <w:p w14:paraId="79E16C86" w14:textId="4D6B4A15" w:rsidR="00C23A76" w:rsidRDefault="00C23A76" w:rsidP="00C23A76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22</w:t>
      </w:r>
      <w:r w:rsidR="00346BEE">
        <w:fldChar w:fldCharType="end"/>
      </w:r>
      <w:r>
        <w:t xml:space="preserve">: Inputs to extract the </w:t>
      </w:r>
      <w:r w:rsidR="00D858B8">
        <w:t>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23A76" w14:paraId="2FCC5EA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D3755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08C07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89B59" w14:textId="77777777" w:rsidR="00C23A76" w:rsidRDefault="00C23A76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23A76" w14:paraId="4C45B7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5804C8" w14:textId="3EC1982F" w:rsidR="00C23A76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C5DE0" w14:textId="5016DEA0" w:rsidR="00C23A76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A1F75" w14:textId="6BB38A3D" w:rsidR="00C23A76" w:rsidRDefault="006372F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299C9358" w14:textId="570D3CEA" w:rsidR="00C23A76" w:rsidRDefault="00C23A76" w:rsidP="00C23A76">
      <w:pPr>
        <w:pStyle w:val="Caption"/>
      </w:pPr>
      <w:bookmarkStart w:id="23" w:name="_Ref219053341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23</w:t>
      </w:r>
      <w:r w:rsidR="00346BEE">
        <w:fldChar w:fldCharType="end"/>
      </w:r>
      <w:bookmarkEnd w:id="23"/>
      <w:r>
        <w:t xml:space="preserve">: </w:t>
      </w:r>
      <w:r w:rsidR="009B357F">
        <w:t>Consumption quantity against the recipe code</w:t>
      </w:r>
      <w:r>
        <w:t>.</w:t>
      </w:r>
    </w:p>
    <w:p w14:paraId="22FA36A9" w14:textId="4E09F498" w:rsidR="009B357F" w:rsidRPr="00B405DA" w:rsidRDefault="003D7AAB" w:rsidP="009B357F">
      <w:pPr>
        <w:pStyle w:val="7aH7"/>
      </w:pPr>
      <w:r>
        <w:t>Step 0</w:t>
      </w:r>
      <w:r w:rsidR="00DB47EC">
        <w:t>4</w:t>
      </w:r>
      <w:r>
        <w:t xml:space="preserve">. 03. 02. 02. </w:t>
      </w:r>
      <w:r w:rsidR="009B357F">
        <w:t>Extract quantity against the jar</w:t>
      </w:r>
      <w:r w:rsidR="009D5556">
        <w:t xml:space="preserve"> or </w:t>
      </w:r>
      <w:r w:rsidR="009B357F">
        <w:t>pouch</w:t>
      </w:r>
    </w:p>
    <w:p w14:paraId="740FAE9C" w14:textId="77777777" w:rsidR="009B357F" w:rsidRDefault="009B357F" w:rsidP="009B357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18AA7FE0" w14:textId="77777777" w:rsidR="009B357F" w:rsidRPr="003C4C40" w:rsidRDefault="009B357F" w:rsidP="009B357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9B357F" w14:paraId="13B3E6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868C0" w14:textId="77777777" w:rsidR="009B357F" w:rsidRDefault="009B357F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76650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CFFB9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6B554B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14:paraId="088479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F54B3" w14:textId="4E7707CA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From Critical mtrl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14E63" w14:textId="5F3CE62A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91371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60BA9F9" w14:textId="6F3B469B" w:rsidR="00ED6A42" w:rsidRPr="00C85A3D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D7026D">
              <w:t>Maintain this as a configurable property field so it can be updated or amended as required</w:t>
            </w:r>
          </w:p>
        </w:tc>
      </w:tr>
      <w:tr w:rsidR="00ED6A42" w14:paraId="57ED294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E4D87" w14:textId="44DA502B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To Critical mtrl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10B09" w14:textId="0F165D79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2DB1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C2957A" w14:textId="27C4B671" w:rsidR="00ED6A42" w:rsidRDefault="00ED6A42" w:rsidP="00ED6A42">
            <w:pPr>
              <w:keepNext/>
              <w:spacing w:line="276" w:lineRule="auto"/>
              <w:jc w:val="center"/>
            </w:pPr>
            <w:r w:rsidRPr="00D7026D">
              <w:t>Maintain this as a configurable property field so it can be updated or amended as required</w:t>
            </w:r>
          </w:p>
        </w:tc>
      </w:tr>
      <w:tr w:rsidR="00ED6A42" w14:paraId="7E63133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69A2F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D8C9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A7D72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EB63DE" w14:textId="1D5F3790" w:rsidR="00ED6A42" w:rsidRDefault="00ED6A42" w:rsidP="00ED6A42">
            <w:pPr>
              <w:keepNext/>
              <w:spacing w:line="276" w:lineRule="auto"/>
              <w:jc w:val="center"/>
            </w:pPr>
            <w:r w:rsidRPr="00D7026D">
              <w:t>Maintain this as a configurable property field so it can be updated or amended as required</w:t>
            </w:r>
          </w:p>
        </w:tc>
      </w:tr>
      <w:tr w:rsidR="009B357F" w14:paraId="7ED8CE8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F1F6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04C4C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BE8F5" w14:textId="77777777" w:rsidR="009B357F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24E7AF" w14:textId="74A24E23" w:rsidR="009B357F" w:rsidRDefault="00ED6A42" w:rsidP="007439C6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  <w:tr w:rsidR="009B357F" w14:paraId="492CA4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82CD1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C400B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1B1F9" w14:textId="77777777" w:rsidR="009B357F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57E57" w14:textId="0E1CAA11" w:rsidR="009B357F" w:rsidRDefault="00ED6A42" w:rsidP="007439C6">
            <w:pPr>
              <w:keepNext/>
              <w:spacing w:line="276" w:lineRule="auto"/>
              <w:jc w:val="center"/>
            </w:pPr>
            <w:r w:rsidRPr="007A13C2">
              <w:t>Maintain this as a configurable property field so it can be updated or amended as required</w:t>
            </w:r>
          </w:p>
        </w:tc>
      </w:tr>
    </w:tbl>
    <w:p w14:paraId="50A13544" w14:textId="18AC8756" w:rsidR="009B357F" w:rsidRDefault="009B357F" w:rsidP="009B357F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24</w:t>
      </w:r>
      <w:r w:rsidR="00346BEE">
        <w:fldChar w:fldCharType="end"/>
      </w:r>
      <w:r>
        <w:t xml:space="preserve">: Inputs to extract the consumption quantity against the </w:t>
      </w:r>
      <w:r w:rsidR="008E70B1">
        <w:t>jar</w:t>
      </w:r>
      <w:r w:rsidR="009D5556">
        <w:t xml:space="preserve"> or</w:t>
      </w:r>
      <w:r w:rsidR="008E70B1">
        <w:t xml:space="preserve"> pouch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9B357F" w14:paraId="7143FD2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56325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95C6E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BC793" w14:textId="77777777" w:rsidR="009B357F" w:rsidRDefault="009B357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9B357F" w14:paraId="1785DF5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4E969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B4C5E" w14:textId="77777777" w:rsidR="009B357F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D8938" w14:textId="4AD8D9B6" w:rsidR="009B357F" w:rsidRDefault="008E70B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</w:tbl>
    <w:p w14:paraId="05D6F191" w14:textId="0691525F" w:rsidR="009B357F" w:rsidRDefault="009B357F" w:rsidP="009B357F">
      <w:pPr>
        <w:pStyle w:val="Caption"/>
      </w:pPr>
      <w:bookmarkStart w:id="24" w:name="_Ref218873509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25</w:t>
      </w:r>
      <w:r w:rsidR="00346BEE">
        <w:fldChar w:fldCharType="end"/>
      </w:r>
      <w:bookmarkEnd w:id="24"/>
      <w:r>
        <w:t xml:space="preserve">: Consumption quantity against the </w:t>
      </w:r>
      <w:r w:rsidR="008E70B1">
        <w:t>jar</w:t>
      </w:r>
      <w:r w:rsidR="009D5556">
        <w:t xml:space="preserve"> or</w:t>
      </w:r>
      <w:r w:rsidR="008E70B1">
        <w:t xml:space="preserve"> pouch</w:t>
      </w:r>
      <w:r>
        <w:t>.</w:t>
      </w:r>
    </w:p>
    <w:p w14:paraId="6BF1D460" w14:textId="6A7C71E6" w:rsidR="00C23A76" w:rsidRPr="000B763E" w:rsidRDefault="003D7AAB" w:rsidP="005D6821">
      <w:pPr>
        <w:pStyle w:val="7aH7"/>
      </w:pPr>
      <w:r>
        <w:t>Step 0</w:t>
      </w:r>
      <w:r w:rsidR="00DB47EC">
        <w:t>4</w:t>
      </w:r>
      <w:r>
        <w:t xml:space="preserve">. 03. 02. 03. </w:t>
      </w:r>
      <w:r w:rsidR="005D6821">
        <w:t>Add density against the pack code</w:t>
      </w:r>
    </w:p>
    <w:p w14:paraId="618A84E9" w14:textId="77777777" w:rsidR="00B96284" w:rsidRDefault="00B96284" w:rsidP="00B9628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A19CCCB" w14:textId="77777777" w:rsidR="00B96284" w:rsidRPr="003C4C40" w:rsidRDefault="00B96284" w:rsidP="00B9628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96284" w14:paraId="6F2FA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23BAB" w14:textId="77777777" w:rsidR="00B96284" w:rsidRDefault="00B9628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80A9B" w14:textId="77777777" w:rsidR="00B96284" w:rsidRDefault="00B9628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CB9CF9" w14:textId="77777777" w:rsidR="00B96284" w:rsidRDefault="00B9628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51CCEE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96284" w14:paraId="284EA22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E3637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2A1BC" w14:textId="77777777" w:rsidR="00B9628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3AD9E" w14:textId="77777777" w:rsidR="00B96284" w:rsidRDefault="00B9628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387E36" w14:textId="3C01B009" w:rsidR="00B96284" w:rsidRPr="00C85A3D" w:rsidRDefault="00ED6A4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PMPRNO in MPDMAT table</w:t>
            </w:r>
          </w:p>
        </w:tc>
      </w:tr>
      <w:tr w:rsidR="00ED6A42" w14:paraId="0052C8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079E7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7FC9" w14:textId="77777777" w:rsidR="00ED6A42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03F60" w14:textId="77777777" w:rsidR="00ED6A42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1C1B5D" w14:textId="3056690A" w:rsidR="00ED6A42" w:rsidRDefault="00ED6A42" w:rsidP="00ED6A42">
            <w:pPr>
              <w:keepNext/>
              <w:spacing w:line="276" w:lineRule="auto"/>
              <w:jc w:val="center"/>
            </w:pPr>
            <w:r w:rsidRPr="007243C7">
              <w:t>Maintain this as a configurable property field so it can be updated or amended as required</w:t>
            </w:r>
          </w:p>
        </w:tc>
      </w:tr>
      <w:tr w:rsidR="00ED6A42" w14:paraId="1A4AC9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890E7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BA66B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C1712" w14:textId="35CA329C" w:rsidR="00ED6A42" w:rsidRPr="000965C4" w:rsidRDefault="00ED6A42" w:rsidP="00ED6A42">
            <w:pPr>
              <w:keepNext/>
              <w:spacing w:line="276" w:lineRule="auto"/>
              <w:jc w:val="center"/>
            </w:pPr>
            <w:r>
              <w:t>DPJ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0E010B" w14:textId="235C627F" w:rsidR="00ED6A42" w:rsidRPr="00026627" w:rsidRDefault="00ED6A42" w:rsidP="00ED6A42">
            <w:pPr>
              <w:keepNext/>
              <w:spacing w:line="276" w:lineRule="auto"/>
              <w:jc w:val="center"/>
            </w:pPr>
            <w:r w:rsidRPr="007243C7">
              <w:t>Maintain this as a configurable property field so it can be updated or amended as required</w:t>
            </w:r>
          </w:p>
        </w:tc>
      </w:tr>
      <w:tr w:rsidR="00ED6A42" w14:paraId="3808A71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6F086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60AE3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C87E0" w14:textId="77777777" w:rsidR="00ED6A42" w:rsidRPr="000965C4" w:rsidRDefault="00ED6A42" w:rsidP="00ED6A42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3554F3" w14:textId="46B3FBA1" w:rsidR="00ED6A42" w:rsidRPr="000965C4" w:rsidRDefault="00ED6A42" w:rsidP="00ED6A42">
            <w:pPr>
              <w:keepNext/>
              <w:spacing w:line="276" w:lineRule="auto"/>
              <w:jc w:val="center"/>
            </w:pPr>
            <w:r w:rsidRPr="007243C7">
              <w:t>Maintain this as a configurable property field so it can be updated or amended as required</w:t>
            </w:r>
          </w:p>
        </w:tc>
      </w:tr>
      <w:tr w:rsidR="00B96284" w14:paraId="1AADFF3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E519A" w14:textId="77777777" w:rsidR="00B96284" w:rsidRPr="00FC4E42" w:rsidRDefault="00B96284" w:rsidP="007439C6">
            <w:pPr>
              <w:keepNext/>
              <w:spacing w:line="276" w:lineRule="auto"/>
              <w:jc w:val="center"/>
            </w:pPr>
            <w: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D68A6" w14:textId="77777777" w:rsidR="00B96284" w:rsidRPr="00FC4E42" w:rsidRDefault="00B96284" w:rsidP="007439C6">
            <w:pPr>
              <w:keepNext/>
              <w:spacing w:line="276" w:lineRule="auto"/>
              <w:jc w:val="center"/>
            </w:pPr>
            <w: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46AC3" w14:textId="24BB657B" w:rsidR="00B96284" w:rsidRPr="00FC4E42" w:rsidRDefault="00B97F10" w:rsidP="007439C6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B0BF76" w14:textId="74EBD9E3" w:rsidR="00B96284" w:rsidRPr="00C24A85" w:rsidRDefault="001311A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 w:rsidR="00B045B9">
              <w:rPr>
                <w:lang w:val="en-GB" w:eastAsia="en-US"/>
              </w:rPr>
              <w:fldChar w:fldCharType="begin"/>
            </w:r>
            <w:r w:rsidR="00B045B9">
              <w:rPr>
                <w:lang w:val="en-GB" w:eastAsia="en-US"/>
              </w:rPr>
              <w:instrText xml:space="preserve"> REF _Ref219053341 \h </w:instrText>
            </w:r>
            <w:r w:rsidR="00B045B9">
              <w:rPr>
                <w:lang w:val="en-GB" w:eastAsia="en-US"/>
              </w:rPr>
            </w:r>
            <w:r w:rsidR="00B045B9"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23</w:t>
            </w:r>
            <w:r w:rsidR="00B045B9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/ </w:t>
            </w:r>
            <w:r w:rsidR="00920550">
              <w:rPr>
                <w:lang w:val="en-GB" w:eastAsia="en-US"/>
              </w:rPr>
              <w:t xml:space="preserve">CNQT value on </w:t>
            </w:r>
            <w:r w:rsidR="00920550">
              <w:rPr>
                <w:lang w:val="en-GB" w:eastAsia="en-US"/>
              </w:rPr>
              <w:fldChar w:fldCharType="begin"/>
            </w:r>
            <w:r w:rsidR="00920550">
              <w:rPr>
                <w:lang w:val="en-GB" w:eastAsia="en-US"/>
              </w:rPr>
              <w:instrText xml:space="preserve"> REF _Ref218873509 \h </w:instrText>
            </w:r>
            <w:r w:rsidR="00920550">
              <w:rPr>
                <w:lang w:val="en-GB" w:eastAsia="en-US"/>
              </w:rPr>
            </w:r>
            <w:r w:rsidR="00920550"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25</w:t>
            </w:r>
            <w:r w:rsidR="00920550">
              <w:rPr>
                <w:lang w:val="en-GB" w:eastAsia="en-US"/>
              </w:rPr>
              <w:fldChar w:fldCharType="end"/>
            </w:r>
          </w:p>
        </w:tc>
      </w:tr>
      <w:tr w:rsidR="00B96284" w:rsidRPr="001029D5" w14:paraId="7B5A0B3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3AECE" w14:textId="77777777" w:rsidR="00B96284" w:rsidRPr="001029D5" w:rsidRDefault="00B96284" w:rsidP="007439C6">
            <w:pPr>
              <w:keepNext/>
              <w:spacing w:line="276" w:lineRule="auto"/>
              <w:jc w:val="center"/>
            </w:pPr>
            <w:r w:rsidRPr="001029D5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5CA90" w14:textId="77777777" w:rsidR="00B96284" w:rsidRPr="001029D5" w:rsidRDefault="00B96284" w:rsidP="007439C6">
            <w:pPr>
              <w:keepNext/>
              <w:spacing w:line="276" w:lineRule="auto"/>
              <w:jc w:val="center"/>
            </w:pPr>
            <w:r w:rsidRPr="001029D5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8B2DA" w14:textId="77777777" w:rsidR="00B96284" w:rsidRPr="001029D5" w:rsidRDefault="00B96284" w:rsidP="007439C6">
            <w:pPr>
              <w:keepNext/>
              <w:spacing w:line="276" w:lineRule="auto"/>
              <w:jc w:val="center"/>
            </w:pPr>
            <w:r w:rsidRPr="001029D5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A24C67" w14:textId="45AD95C0" w:rsidR="00B96284" w:rsidRPr="001029D5" w:rsidRDefault="00B96284" w:rsidP="007439C6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_Ref215495955 \h </w:instrText>
            </w:r>
            <w:r w:rsidR="001029D5">
              <w:instrText xml:space="preserve"> \* MERGEFORMAT </w:instrText>
            </w:r>
            <w:r w:rsidRPr="001029D5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 w:rsidRPr="001029D5">
              <w:fldChar w:fldCharType="end"/>
            </w:r>
          </w:p>
        </w:tc>
      </w:tr>
      <w:tr w:rsidR="00B96284" w:rsidRPr="001029D5" w14:paraId="0EA07CE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6E4514" w14:textId="77777777" w:rsidR="00B96284" w:rsidRPr="001029D5" w:rsidRDefault="00B96284" w:rsidP="007439C6">
            <w:pPr>
              <w:keepNext/>
              <w:spacing w:line="276" w:lineRule="auto"/>
              <w:jc w:val="center"/>
            </w:pPr>
            <w:r w:rsidRPr="001029D5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CFE56" w14:textId="77777777" w:rsidR="00B96284" w:rsidRPr="001029D5" w:rsidRDefault="00B96284" w:rsidP="007439C6">
            <w:pPr>
              <w:keepNext/>
              <w:spacing w:line="276" w:lineRule="auto"/>
              <w:jc w:val="center"/>
            </w:pPr>
            <w:r w:rsidRPr="001029D5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FC91" w14:textId="45966240" w:rsidR="00B96284" w:rsidRPr="001029D5" w:rsidRDefault="00941FCA" w:rsidP="007439C6">
            <w:pPr>
              <w:keepNext/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06F98E" w14:textId="373C51AB" w:rsidR="00B96284" w:rsidRPr="001029D5" w:rsidRDefault="00ED6A42" w:rsidP="007439C6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</w:tbl>
    <w:p w14:paraId="3DE3715F" w14:textId="7984A8C2" w:rsidR="00B96284" w:rsidRPr="001029D5" w:rsidRDefault="00B96284" w:rsidP="00B96284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1D4D10">
        <w:rPr>
          <w:noProof/>
        </w:rPr>
        <w:t>26</w:t>
      </w:r>
      <w:r w:rsidR="00346BEE" w:rsidRPr="001029D5">
        <w:fldChar w:fldCharType="end"/>
      </w:r>
      <w:r w:rsidRPr="001029D5">
        <w:t>: Inputs to add unit of measure conversion between Kilograms and Liters against pack item.</w:t>
      </w:r>
    </w:p>
    <w:p w14:paraId="55A912DF" w14:textId="4BFE1428" w:rsidR="00BB0FB9" w:rsidRPr="001029D5" w:rsidRDefault="00BB0FB9" w:rsidP="00BB0FB9">
      <w:pPr>
        <w:pStyle w:val="7aH7"/>
      </w:pPr>
      <w:r w:rsidRPr="001029D5">
        <w:t>Step 0</w:t>
      </w:r>
      <w:r w:rsidR="00DB47EC">
        <w:t>4</w:t>
      </w:r>
      <w:r w:rsidRPr="001029D5">
        <w:t>. 03. 0</w:t>
      </w:r>
      <w:r w:rsidR="00210A90" w:rsidRPr="001029D5">
        <w:t>2</w:t>
      </w:r>
      <w:r w:rsidRPr="001029D5">
        <w:t>. 04. Add a quality plan against the pack item</w:t>
      </w:r>
    </w:p>
    <w:p w14:paraId="5245E301" w14:textId="77777777" w:rsidR="00BB0FB9" w:rsidRPr="001029D5" w:rsidRDefault="00BB0FB9" w:rsidP="00BB0FB9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5E229014" w14:textId="77777777" w:rsidR="00BB0FB9" w:rsidRPr="001029D5" w:rsidRDefault="00BB0FB9" w:rsidP="00BB0FB9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BB0FB9" w:rsidRPr="001029D5" w14:paraId="5F0BAEF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E2CA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2DC6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E3303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7BA8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B0FB9" w:rsidRPr="001029D5" w14:paraId="4473BD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446FC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821A84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FE3E9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75710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BB0FB9" w:rsidRPr="001029D5" w14:paraId="684F0C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2B7D4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28C13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488F9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78AA7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t>PMPRNO in MPDMAT table</w:t>
            </w:r>
          </w:p>
        </w:tc>
      </w:tr>
      <w:tr w:rsidR="00BB0FB9" w:rsidRPr="001029D5" w14:paraId="47D581E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E55B3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A826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9831B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78CE8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t>PMPRNO in MPDMAT table</w:t>
            </w:r>
          </w:p>
        </w:tc>
      </w:tr>
      <w:tr w:rsidR="00BB0FB9" w:rsidRPr="001029D5" w14:paraId="6D49F60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5BB7B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656D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E6B4A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6F963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5D60DA8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71153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76CF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D24D6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EB1A68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50DCC51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B4EB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7CA1A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11872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38E74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32E3BA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81F21A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194C1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48AA1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E70626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660EDE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55F3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1AD3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EF360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98278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416EE1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837B0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4C11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09CF9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2BB79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7EFEFE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D0D5B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2A27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0A8A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298DB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6A13D8E6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1632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64EB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7E554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5AFBE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1AB0D7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4D75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5A15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A2DD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D584A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3A82336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53301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695FD6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E8164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69B58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0D9DC65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B6F6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EDB2F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75A76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64B90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4F7E209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E5762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B46C3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65991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6E864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0C47D3D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252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23822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070E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9289C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48354A6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95EF8A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3493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C92C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C7C74A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4D8954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4608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818B2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855F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6640E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3A5189E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C4B96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3C8F83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5C26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DE331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227E5D3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4E246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9727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7933A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C00B4D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605895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CA00E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92AC63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EC2A74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591D5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605B060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6F630D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7AF1B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5804B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77CC9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191D3E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043B8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C67DD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93724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54035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2D29813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F9107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FA6F5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287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0235D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772FA06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F4AC4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3F99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C4059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D6C46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31EE6E9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8991A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 request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8681F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B761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8D05E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5B6F9BE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5FC96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7DCE3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1B481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669A5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656EAC3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E027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Manual QI req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23939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A01F2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96A44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739E61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26B9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73C8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8EBD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D76AB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4A132BC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CB8F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0D4BD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E3DEA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9F907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1157912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4426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3FE3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DA3C2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302065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3224052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7F2B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7FC4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5EB7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5F1A5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056ABDB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E5BA0D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F504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684B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D1AD2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1495B3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BC2C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Create QI request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C5530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CE6E1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023AC6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2F6E32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98234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A4E6B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50FC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ABF00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577FAC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566D9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7731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B8090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3F6E84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1C0A1D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59501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219E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9C61B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1E34E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05174B1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BBB6F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C2681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20213C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7BD55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3115A37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933EE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A2B99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42E8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E8C35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1029D5" w14:paraId="4C40BA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E1B9A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E59BF7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9D3555" w14:textId="77777777" w:rsidR="00BB0FB9" w:rsidRPr="001029D5" w:rsidRDefault="00BB0FB9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3FF94" w14:textId="77777777" w:rsidR="00BB0FB9" w:rsidRPr="001029D5" w:rsidRDefault="00BB0FB9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A4AB20B" w14:textId="7A1BEDC8" w:rsidR="00BB0FB9" w:rsidRPr="001029D5" w:rsidRDefault="00BB0FB9" w:rsidP="00BB0FB9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1D4D10">
        <w:rPr>
          <w:noProof/>
        </w:rPr>
        <w:t>27</w:t>
      </w:r>
      <w:r w:rsidR="00346BEE" w:rsidRPr="001029D5">
        <w:fldChar w:fldCharType="end"/>
      </w:r>
      <w:r w:rsidRPr="001029D5">
        <w:t>: Add a quality plan against the pack item.</w:t>
      </w:r>
    </w:p>
    <w:p w14:paraId="63A24B7F" w14:textId="674E054E" w:rsidR="0087328F" w:rsidRPr="001029D5" w:rsidRDefault="00D233E0" w:rsidP="0087328F">
      <w:pPr>
        <w:pStyle w:val="7aH7"/>
      </w:pPr>
      <w:r w:rsidRPr="001029D5">
        <w:t>Step 0</w:t>
      </w:r>
      <w:r w:rsidR="00DB47EC">
        <w:t>4</w:t>
      </w:r>
      <w:r w:rsidRPr="001029D5">
        <w:t>. 03. 02. 0</w:t>
      </w:r>
      <w:r w:rsidR="00210A90" w:rsidRPr="001029D5">
        <w:t>5</w:t>
      </w:r>
      <w:r w:rsidRPr="001029D5">
        <w:t xml:space="preserve">. </w:t>
      </w:r>
      <w:r w:rsidR="0087328F" w:rsidRPr="001029D5">
        <w:t>Add specification header to the pack item</w:t>
      </w:r>
      <w:r w:rsidR="009D46B2" w:rsidRPr="001029D5">
        <w:t xml:space="preserve"> so that weight checks can be added against the pack item.</w:t>
      </w:r>
    </w:p>
    <w:p w14:paraId="64374191" w14:textId="77777777" w:rsidR="0087328F" w:rsidRPr="001029D5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36DB503C" w14:textId="77777777" w:rsidR="0087328F" w:rsidRPr="001029D5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87328F" w:rsidRPr="001029D5" w14:paraId="3E24E3E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1F19B" w14:textId="77777777" w:rsidR="0087328F" w:rsidRPr="001029D5" w:rsidRDefault="0087328F" w:rsidP="007439C6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E78AF" w14:textId="77777777" w:rsidR="0087328F" w:rsidRPr="001029D5" w:rsidRDefault="0087328F" w:rsidP="007439C6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8C64F" w14:textId="77777777" w:rsidR="0087328F" w:rsidRPr="001029D5" w:rsidRDefault="0087328F" w:rsidP="007439C6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4CC4C1" w14:textId="77777777" w:rsidR="0087328F" w:rsidRPr="001029D5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658CE" w:rsidRPr="001029D5" w14:paraId="3F8DB567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8BD56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4559A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4A1C1" w14:textId="77777777" w:rsidR="00F658CE" w:rsidRPr="001029D5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DE346B" w14:textId="7BCABE0C" w:rsidR="00F658CE" w:rsidRPr="001029D5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PMPRNO in MPDMAT table</w:t>
            </w:r>
          </w:p>
        </w:tc>
      </w:tr>
      <w:tr w:rsidR="00F658CE" w:rsidRPr="001029D5" w14:paraId="42F8341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503AA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A6308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5EE51" w14:textId="3CBAB908" w:rsidR="00F658CE" w:rsidRPr="001029D5" w:rsidRDefault="00D22B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4A46D0B" w14:textId="5A55F765" w:rsidR="00F658CE" w:rsidRPr="001029D5" w:rsidRDefault="00D22BCE" w:rsidP="00F658CE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F658CE" w:rsidRPr="001029D5" w14:paraId="38233D1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3EC57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9B1A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0F197" w14:textId="7777777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50E9BA" w14:textId="544507D0" w:rsidR="00F658CE" w:rsidRPr="001029D5" w:rsidRDefault="004B4F95" w:rsidP="00F658CE">
            <w:pPr>
              <w:keepNext/>
              <w:spacing w:line="276" w:lineRule="auto"/>
              <w:jc w:val="center"/>
            </w:pPr>
            <w:r w:rsidRPr="001029D5">
              <w:t>Today’s date in YYYYMMDD format</w:t>
            </w:r>
          </w:p>
        </w:tc>
      </w:tr>
      <w:tr w:rsidR="00F658CE" w:rsidRPr="001029D5" w14:paraId="4A0B2AD8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A8D5E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E20F8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3B16C" w14:textId="7777777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3A4239" w14:textId="4598458F" w:rsidR="00F658CE" w:rsidRPr="001029D5" w:rsidRDefault="004B4F95" w:rsidP="00F658CE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F658CE" w:rsidRPr="001029D5" w14:paraId="6ED8F72B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78BC5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9BC3C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7486D" w14:textId="3634B257" w:rsidR="00F658CE" w:rsidRPr="001029D5" w:rsidRDefault="009C07CB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25664" w14:textId="2A05D1D5" w:rsidR="00F658CE" w:rsidRPr="001029D5" w:rsidRDefault="004B4F95" w:rsidP="00F658CE">
            <w:pPr>
              <w:keepNext/>
              <w:spacing w:line="276" w:lineRule="auto"/>
              <w:jc w:val="center"/>
            </w:pPr>
            <w:r w:rsidRPr="001029D5">
              <w:t>PMPRNO in MPDMAT table</w:t>
            </w:r>
          </w:p>
        </w:tc>
      </w:tr>
      <w:tr w:rsidR="00F658CE" w:rsidRPr="001029D5" w14:paraId="13FA9F7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1959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C1990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D85ED" w14:textId="7777777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079C0E" w14:textId="38886AF1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F658CE" w:rsidRPr="001029D5" w14:paraId="15F8F6C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3DADE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03331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8AFA6" w14:textId="7777777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674CC6" w14:textId="6F31EB6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F658CE" w:rsidRPr="001029D5" w14:paraId="25D2AAF0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F5E7A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822AD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72744" w14:textId="7777777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0A0E48" w14:textId="2A785D60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F658CE" w:rsidRPr="001029D5" w14:paraId="7410E1E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F4774E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1B511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C1CD3" w14:textId="7777777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4AA7B7" w14:textId="14D1C9AB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F658CE" w:rsidRPr="001029D5" w14:paraId="57B5BF4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B6831A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05AC7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7786E" w14:textId="1B008D48" w:rsidR="00F658CE" w:rsidRPr="001029D5" w:rsidRDefault="007E6911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1402A1" w14:textId="1DD0A3E7" w:rsidR="00F658CE" w:rsidRPr="001029D5" w:rsidRDefault="007E6911" w:rsidP="00F658CE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F658CE" w:rsidRPr="001029D5" w14:paraId="1EB508F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7794E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58ADD" w14:textId="77777777" w:rsidR="00F658CE" w:rsidRPr="001029D5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1EEB" w14:textId="77777777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780719" w14:textId="79F90F99" w:rsidR="00F658CE" w:rsidRPr="001029D5" w:rsidRDefault="00F658CE" w:rsidP="00F658CE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</w:tbl>
    <w:p w14:paraId="222514F7" w14:textId="7BC3E1F4" w:rsidR="0087328F" w:rsidRPr="001029D5" w:rsidRDefault="0087328F" w:rsidP="0087328F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1D4D10">
        <w:rPr>
          <w:noProof/>
        </w:rPr>
        <w:t>28</w:t>
      </w:r>
      <w:r w:rsidR="00346BEE" w:rsidRPr="001029D5">
        <w:fldChar w:fldCharType="end"/>
      </w:r>
      <w:r w:rsidRPr="001029D5">
        <w:t>: Add Recipe specification against the pack item.</w:t>
      </w:r>
    </w:p>
    <w:p w14:paraId="35CCD0A8" w14:textId="09BA1005" w:rsidR="00C414AE" w:rsidRPr="001029D5" w:rsidRDefault="00D233E0" w:rsidP="00C414AE">
      <w:pPr>
        <w:pStyle w:val="7aH7"/>
      </w:pPr>
      <w:r w:rsidRPr="001029D5">
        <w:t>Step 0</w:t>
      </w:r>
      <w:r w:rsidR="00DB47EC">
        <w:t>4</w:t>
      </w:r>
      <w:r w:rsidRPr="001029D5">
        <w:t>. 03. 02. 0</w:t>
      </w:r>
      <w:r w:rsidR="00C414AE" w:rsidRPr="001029D5">
        <w:t>6</w:t>
      </w:r>
      <w:r w:rsidRPr="001029D5">
        <w:t xml:space="preserve">. </w:t>
      </w:r>
      <w:r w:rsidR="00C414AE" w:rsidRPr="001029D5">
        <w:t>Retrieve relevant pack tests</w:t>
      </w:r>
    </w:p>
    <w:p w14:paraId="0D6D9A05" w14:textId="77777777" w:rsidR="00C414AE" w:rsidRPr="001029D5" w:rsidRDefault="00C414AE" w:rsidP="00C414A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40BA7541" w14:textId="77777777" w:rsidR="00C414AE" w:rsidRPr="001029D5" w:rsidRDefault="00C414AE" w:rsidP="00C414A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Transaction: LstTranslation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414AE" w:rsidRPr="001029D5" w14:paraId="4D5E7A82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1045F" w14:textId="77777777" w:rsidR="00C414AE" w:rsidRPr="001029D5" w:rsidRDefault="00C414AE" w:rsidP="002D3A59">
            <w:pPr>
              <w:pStyle w:val="ListParagraph"/>
              <w:spacing w:line="276" w:lineRule="auto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18E7A" w14:textId="77777777" w:rsidR="00C414AE" w:rsidRPr="001029D5" w:rsidRDefault="00C414AE" w:rsidP="002D3A5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38940" w14:textId="77777777" w:rsidR="00C414AE" w:rsidRPr="001029D5" w:rsidRDefault="00C414AE" w:rsidP="002D3A5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F55F86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414AE" w:rsidRPr="001029D5" w14:paraId="367E15FB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EBD78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07822E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9F387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A0738F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1029D5" w14:paraId="6091150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E20A4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700FC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4D6903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C26B08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1029D5" w14:paraId="4CD42904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E0A8F3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BE5256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6981D7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A6CB5A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1029D5" w14:paraId="34F3CCA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3658D2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A2602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2400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1ED590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1029D5" w14:paraId="4D86D746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0011C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37571B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568AB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5D5B5D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1029D5" w14:paraId="6FD74CD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D8620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F5078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ED314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4464AF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14:paraId="6947D25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AAD17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F29FD" w14:textId="77777777" w:rsidR="00C414AE" w:rsidRPr="001029D5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AB88E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472448" w14:textId="77777777" w:rsidR="00C414AE" w:rsidRPr="001029D5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35E55CA" w14:textId="4680A3AD" w:rsidR="00C414AE" w:rsidRDefault="00C414AE" w:rsidP="00C414AE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D4D10">
        <w:rPr>
          <w:noProof/>
        </w:rPr>
        <w:t>29</w:t>
      </w:r>
      <w:r>
        <w:fldChar w:fldCharType="end"/>
      </w:r>
      <w:r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414AE" w14:paraId="5ACE8F2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DE09A" w14:textId="77777777" w:rsidR="00C414AE" w:rsidRDefault="00C414AE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6E52F5" w14:textId="77777777" w:rsidR="00C414AE" w:rsidRDefault="00C414AE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140C4" w14:textId="77777777" w:rsidR="00C414AE" w:rsidRDefault="00C414AE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414AE" w14:paraId="2E695BF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666AB" w14:textId="77777777" w:rsidR="00C414AE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AD7B00" w14:textId="77777777" w:rsidR="00C414AE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47069" w14:textId="77777777" w:rsidR="00C414AE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019C2C19" w14:textId="72F15D2C" w:rsidR="00C414AE" w:rsidRDefault="00C414AE" w:rsidP="008D0FCC">
      <w:pPr>
        <w:pStyle w:val="Caption"/>
      </w:pPr>
      <w:bookmarkStart w:id="25" w:name="_Ref22360587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D4D10">
        <w:rPr>
          <w:noProof/>
        </w:rPr>
        <w:t>30</w:t>
      </w:r>
      <w:r>
        <w:fldChar w:fldCharType="end"/>
      </w:r>
      <w:bookmarkEnd w:id="25"/>
      <w:r>
        <w:t>: Pack Tests retrieved</w:t>
      </w:r>
    </w:p>
    <w:p w14:paraId="63EEF3B9" w14:textId="3227BAD0" w:rsidR="00A45E07" w:rsidRDefault="008D0FCC" w:rsidP="00A45E07">
      <w:pPr>
        <w:pStyle w:val="7aH7"/>
      </w:pPr>
      <w:r>
        <w:t>Step 0</w:t>
      </w:r>
      <w:r w:rsidR="00DB47EC">
        <w:t>4</w:t>
      </w:r>
      <w:r>
        <w:t xml:space="preserve">. 03. 02. 07. </w:t>
      </w:r>
      <w:r w:rsidR="00A45E07">
        <w:t xml:space="preserve">Retrieve details relating to weight checks. </w:t>
      </w:r>
    </w:p>
    <w:p w14:paraId="6108E9A1" w14:textId="77777777" w:rsidR="00A45E07" w:rsidRDefault="00A45E07" w:rsidP="00A45E0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2DF7C099" w14:textId="77777777" w:rsidR="00A45E07" w:rsidRPr="003C4C40" w:rsidRDefault="00A45E07" w:rsidP="00A45E0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Pr="00595E81">
        <w:rPr>
          <w:rFonts w:eastAsia="Times New Roman" w:cs="Calibri"/>
          <w:b/>
          <w:bCs/>
          <w:color w:val="000000"/>
          <w:szCs w:val="24"/>
          <w:lang w:eastAsia="en-GB"/>
        </w:rPr>
        <w:t>LstQITest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45E07" w14:paraId="7510303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A471C5" w14:textId="77777777" w:rsidR="00A45E07" w:rsidRDefault="00A45E07" w:rsidP="00A7333D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D5149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41245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0DB61C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45E07" w14:paraId="69AB0F3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71C0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B153A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A465D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BA0DAA" w14:textId="490FEBA7" w:rsidR="00A45E07" w:rsidRPr="00C85A3D" w:rsidRDefault="008D0FCC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Needs to be executed in a loop for each value retrieved from </w:t>
            </w:r>
            <w:r>
              <w:fldChar w:fldCharType="begin"/>
            </w:r>
            <w:r>
              <w:instrText xml:space="preserve"> REF _Ref223605874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30</w:t>
            </w:r>
            <w:r>
              <w:fldChar w:fldCharType="end"/>
            </w:r>
          </w:p>
        </w:tc>
      </w:tr>
    </w:tbl>
    <w:p w14:paraId="6273B6BA" w14:textId="584ABC8A" w:rsidR="00A45E07" w:rsidRDefault="00A45E07" w:rsidP="00A45E07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31</w:t>
      </w:r>
      <w:r w:rsidR="00346BEE">
        <w:fldChar w:fldCharType="end"/>
      </w:r>
      <w:r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5E07" w14:paraId="1CF0206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35E02E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5F9B0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89886" w14:textId="77777777" w:rsidR="00A45E07" w:rsidRDefault="00A45E07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5E07" w14:paraId="4B7E480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16D89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01144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33391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A45E07" w14:paraId="765AEAD9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DDBE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92E7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76783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45E07" w14:paraId="1D58BD2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0740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F16DD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D0796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A45E07" w14:paraId="359B03D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5DCC86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C14F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D601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A45E07" w14:paraId="22FD392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FAB53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C3C90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C16A3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A45E07" w14:paraId="72BC8D7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5F05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1564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6B4A2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2208B2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8B9CD7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CCE20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CA2A8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A45E07" w14:paraId="61E404F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16CDE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4AC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029A3E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A45E07" w14:paraId="00E6CE0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FDD77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FFCE43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8A46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683947ED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A52CF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7A37F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D80B6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70DDD1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9381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8F6BC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5E6F39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A45E07" w14:paraId="281015D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13B53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3DA61D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A5A89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75B1522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235578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28714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4E3BC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40D1A77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8839F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 tst QI req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E371E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2530E6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521FBF7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27E1C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test on COA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7CD801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7846B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36B106E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1BDE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tst on spec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E45AC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37E4C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2002179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625E80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spc tst val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D03024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D38E2D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2EF3427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EA02B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result val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635594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D7054E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14:paraId="077B39A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909B2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5DC4A" w14:textId="77777777" w:rsidR="00A45E07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0C890" w14:textId="77777777" w:rsidR="00A45E07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1D602A8B" w14:textId="41DE67D4" w:rsidR="00A45E07" w:rsidRPr="00A512DB" w:rsidRDefault="00A45E07" w:rsidP="00A45E07">
      <w:pPr>
        <w:pStyle w:val="Caption"/>
      </w:pPr>
      <w:bookmarkStart w:id="26" w:name="_Ref219911705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32</w:t>
      </w:r>
      <w:r w:rsidR="00346BEE">
        <w:fldChar w:fldCharType="end"/>
      </w:r>
      <w:bookmarkEnd w:id="26"/>
      <w:r>
        <w:t>: Details against weight checks.</w:t>
      </w:r>
    </w:p>
    <w:p w14:paraId="03A21489" w14:textId="50E894FD" w:rsidR="0087328F" w:rsidRDefault="001C100A" w:rsidP="00D075B2">
      <w:pPr>
        <w:pStyle w:val="7aH7"/>
      </w:pPr>
      <w:r>
        <w:t>Step 0</w:t>
      </w:r>
      <w:r w:rsidR="00DB47EC">
        <w:t>4</w:t>
      </w:r>
      <w:r>
        <w:t xml:space="preserve">. 03. 02. 08. </w:t>
      </w:r>
      <w:r w:rsidR="0087328F">
        <w:t>Add specification tests relating to the pack item to the specification</w:t>
      </w:r>
      <w:r>
        <w:t xml:space="preserve">. This needs to be run in a loop for each record retrieved from </w:t>
      </w:r>
      <w:r w:rsidR="00D075B2">
        <w:fldChar w:fldCharType="begin"/>
      </w:r>
      <w:r w:rsidR="00D075B2">
        <w:instrText xml:space="preserve"> REF _Ref219911705 \h </w:instrText>
      </w:r>
      <w:r w:rsidR="00D075B2">
        <w:fldChar w:fldCharType="separate"/>
      </w:r>
      <w:r w:rsidR="001D4D10">
        <w:t xml:space="preserve">Table </w:t>
      </w:r>
      <w:r w:rsidR="001D4D10">
        <w:rPr>
          <w:noProof/>
        </w:rPr>
        <w:t>32</w:t>
      </w:r>
      <w:r w:rsidR="00D075B2">
        <w:fldChar w:fldCharType="end"/>
      </w:r>
      <w:r w:rsidR="00D075B2">
        <w:t>.</w:t>
      </w:r>
    </w:p>
    <w:p w14:paraId="7BFA8636" w14:textId="77777777" w:rsidR="0087328F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4FBB988" w14:textId="77777777" w:rsidR="0087328F" w:rsidRPr="00F204D1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87328F" w14:paraId="5B952B0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9703E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F28E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D3156" w14:textId="77777777" w:rsidR="0087328F" w:rsidRDefault="0087328F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FAA4E7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2C42" w14:paraId="496C2B7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F8D39" w14:textId="77777777" w:rsidR="002D2C42" w:rsidRPr="001029D5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97E99" w14:textId="77777777" w:rsidR="002D2C42" w:rsidRPr="001029D5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7AAAF2" w14:textId="722E27E4" w:rsidR="002D2C42" w:rsidRPr="001029D5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FCC707" w14:textId="63917427" w:rsidR="002D2C42" w:rsidRPr="001029D5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Hardcoded</w:t>
            </w:r>
          </w:p>
        </w:tc>
      </w:tr>
      <w:tr w:rsidR="002D2C42" w14:paraId="65D6FF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CC387D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FFF76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80280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24978F" w14:textId="4EF1F5FC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QTE1 output in </w:t>
            </w:r>
            <w:r w:rsidR="00552325">
              <w:fldChar w:fldCharType="begin"/>
            </w:r>
            <w:r w:rsidR="00552325">
              <w:instrText xml:space="preserve"> REF _Ref219911705 \h </w:instrText>
            </w:r>
            <w:r w:rsidR="00552325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 w:rsidR="00552325">
              <w:fldChar w:fldCharType="end"/>
            </w:r>
          </w:p>
        </w:tc>
      </w:tr>
      <w:tr w:rsidR="002D2C42" w14:paraId="743B1A8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62E9E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71B84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79907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2687F9" w14:textId="3D40EFAF" w:rsidR="002D2C42" w:rsidRDefault="002D2C42" w:rsidP="002D2C42">
            <w:pPr>
              <w:keepNext/>
              <w:spacing w:line="276" w:lineRule="auto"/>
              <w:jc w:val="center"/>
            </w:pPr>
            <w:r w:rsidRPr="00767D33">
              <w:t>PMPRNO in MPDMAT table</w:t>
            </w:r>
          </w:p>
        </w:tc>
      </w:tr>
      <w:tr w:rsidR="002D2C42" w14:paraId="05A91EF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764474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CD6A7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3AD91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9678E7" w14:textId="2E148527" w:rsidR="002D2C42" w:rsidRDefault="002D2C42" w:rsidP="002D2C42">
            <w:pPr>
              <w:keepNext/>
              <w:spacing w:line="276" w:lineRule="auto"/>
              <w:jc w:val="center"/>
            </w:pPr>
            <w:r>
              <w:t>QTST from</w:t>
            </w:r>
            <w:r w:rsidR="00C17C1B">
              <w:t xml:space="preserve"> </w:t>
            </w:r>
            <w:r w:rsidR="00C17C1B">
              <w:fldChar w:fldCharType="begin"/>
            </w:r>
            <w:r w:rsidR="00C17C1B">
              <w:instrText xml:space="preserve"> REF _Ref219911705 \h </w:instrText>
            </w:r>
            <w:r w:rsidR="00C17C1B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 w:rsidR="00C17C1B">
              <w:fldChar w:fldCharType="end"/>
            </w:r>
            <w:r>
              <w:t xml:space="preserve">. </w:t>
            </w:r>
          </w:p>
        </w:tc>
      </w:tr>
      <w:tr w:rsidR="002D2C42" w14:paraId="30A6C05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5DD0C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DDDBE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08756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14A265" w14:textId="1CD6C19A" w:rsidR="002D2C42" w:rsidRDefault="006E2947" w:rsidP="002D2C42">
            <w:pPr>
              <w:keepNext/>
              <w:spacing w:line="276" w:lineRule="auto"/>
              <w:jc w:val="center"/>
            </w:pPr>
            <w:r>
              <w:t xml:space="preserve">TSTY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>
              <w:fldChar w:fldCharType="end"/>
            </w:r>
          </w:p>
        </w:tc>
      </w:tr>
      <w:tr w:rsidR="002D2C42" w14:paraId="0F8F149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E175D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42F604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4F03E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E12682" w14:textId="1B88FDD8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QTE1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 w:rsidR="00525064">
              <w:fldChar w:fldCharType="end"/>
            </w:r>
          </w:p>
        </w:tc>
      </w:tr>
      <w:tr w:rsidR="002D2C42" w14:paraId="553E27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664CF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645A0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9B84E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30767B" w14:textId="34CC4C66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QTI1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 w:rsidR="00525064">
              <w:fldChar w:fldCharType="end"/>
            </w:r>
          </w:p>
        </w:tc>
      </w:tr>
      <w:tr w:rsidR="002D2C42" w14:paraId="64761E4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FB351" w14:textId="77777777" w:rsidR="002D2C42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F0935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12DD7" w14:textId="0C614F44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</w:t>
            </w:r>
            <w:r w:rsidR="00AD2458">
              <w:rPr>
                <w:rFonts w:cs="Calibri"/>
                <w:color w:val="000000"/>
                <w:szCs w:val="24"/>
                <w:lang w:eastAsia="en-GB"/>
              </w:rPr>
              <w:t>eight check 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58670D" w14:textId="17FDAC95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TX40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 w:rsidR="00525064">
              <w:fldChar w:fldCharType="end"/>
            </w:r>
          </w:p>
        </w:tc>
      </w:tr>
      <w:tr w:rsidR="002D2C42" w14:paraId="34DD11D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75AC92" w14:textId="77777777" w:rsidR="002D2C42" w:rsidRDefault="002D2C42" w:rsidP="002D2C4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A17C9" w14:textId="77777777" w:rsidR="002D2C42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F3D14" w14:textId="77777777" w:rsidR="002D2C42" w:rsidRDefault="002D2C42" w:rsidP="002D2C4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57717E9" w14:textId="0E97CA8E" w:rsidR="002D2C42" w:rsidRDefault="002D2C42" w:rsidP="002D2C42">
            <w:pPr>
              <w:keepNext/>
              <w:spacing w:line="276" w:lineRule="auto"/>
              <w:jc w:val="center"/>
            </w:pPr>
            <w:r>
              <w:t xml:space="preserve">EXSQ </w:t>
            </w:r>
            <w:r w:rsidR="00525064">
              <w:t xml:space="preserve">output in </w:t>
            </w:r>
            <w:r w:rsidR="00525064">
              <w:fldChar w:fldCharType="begin"/>
            </w:r>
            <w:r w:rsidR="00525064">
              <w:instrText xml:space="preserve"> REF _Ref219911705 \h </w:instrText>
            </w:r>
            <w:r w:rsidR="00525064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 w:rsidR="00525064">
              <w:fldChar w:fldCharType="end"/>
            </w:r>
          </w:p>
        </w:tc>
      </w:tr>
      <w:tr w:rsidR="0087328F" w14:paraId="1AC599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28142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58923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AB41F" w14:textId="77777777" w:rsidR="0087328F" w:rsidRDefault="0087328F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ACC9C6" w14:textId="77777777" w:rsidR="0087328F" w:rsidRDefault="0087328F" w:rsidP="007439C6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87328F" w14:paraId="6756A19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B3F3F" w14:textId="77777777" w:rsidR="0087328F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61693" w14:textId="77777777" w:rsidR="0087328F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CD234" w14:textId="57CBC5E9" w:rsidR="0087328F" w:rsidRDefault="0062587E" w:rsidP="007439C6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5.67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D8F5B2" w14:textId="0E4C3466" w:rsidR="0087328F" w:rsidRDefault="007D00AE" w:rsidP="007439C6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* CNQT value on </w:t>
            </w:r>
            <w:r w:rsidR="00AA5DF2">
              <w:rPr>
                <w:lang w:val="en-GB" w:eastAsia="en-US"/>
              </w:rPr>
              <w:fldChar w:fldCharType="begin"/>
            </w:r>
            <w:r w:rsidR="00AA5DF2">
              <w:rPr>
                <w:lang w:val="en-GB" w:eastAsia="en-US"/>
              </w:rPr>
              <w:instrText xml:space="preserve"> REF _Ref219053341 \h </w:instrText>
            </w:r>
            <w:r w:rsidR="00AA5DF2">
              <w:rPr>
                <w:lang w:val="en-GB" w:eastAsia="en-US"/>
              </w:rPr>
            </w:r>
            <w:r w:rsidR="00AA5DF2"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23</w:t>
            </w:r>
            <w:r w:rsidR="00AA5DF2"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/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_Ref218873509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25</w:t>
            </w:r>
            <w:r>
              <w:rPr>
                <w:lang w:val="en-GB" w:eastAsia="en-US"/>
              </w:rPr>
              <w:fldChar w:fldCharType="end"/>
            </w:r>
            <w:r>
              <w:rPr>
                <w:lang w:val="en-GB" w:eastAsia="en-US"/>
              </w:rPr>
              <w:t xml:space="preserve"> </w:t>
            </w:r>
            <w:r w:rsidR="0087328F">
              <w:rPr>
                <w:lang w:val="en-GB" w:eastAsia="en-US"/>
              </w:rPr>
              <w:t>+ 10%</w:t>
            </w:r>
          </w:p>
        </w:tc>
      </w:tr>
      <w:tr w:rsidR="007D00AE" w14:paraId="5B62E3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818489" w14:textId="77777777" w:rsidR="007D00AE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6201C" w14:textId="77777777" w:rsidR="007D00AE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AAFAF" w14:textId="3F944BE7" w:rsidR="007D00AE" w:rsidRDefault="00BA29B3" w:rsidP="007D00AE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C2A5E4" w14:textId="182A0CBD" w:rsidR="007D00AE" w:rsidRDefault="007D00AE" w:rsidP="007D00AE">
            <w:pPr>
              <w:keepNext/>
              <w:spacing w:line="276" w:lineRule="auto"/>
              <w:jc w:val="center"/>
            </w:pPr>
            <w:r w:rsidRPr="00CE74AB">
              <w:rPr>
                <w:lang w:val="en-GB" w:eastAsia="en-US"/>
              </w:rPr>
              <w:t xml:space="preserve">Conversion factor (COFA)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_Ref215495955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 w:rsidRPr="00CE74AB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 * CNQT value on </w:t>
            </w:r>
            <w:r w:rsidR="00B2134D">
              <w:rPr>
                <w:lang w:val="en-GB" w:eastAsia="en-US"/>
              </w:rPr>
              <w:fldChar w:fldCharType="begin"/>
            </w:r>
            <w:r w:rsidR="00B2134D">
              <w:rPr>
                <w:lang w:val="en-GB" w:eastAsia="en-US"/>
              </w:rPr>
              <w:instrText xml:space="preserve"> REF _Ref219053341 \h </w:instrText>
            </w:r>
            <w:r w:rsidR="00B2134D">
              <w:rPr>
                <w:lang w:val="en-GB" w:eastAsia="en-US"/>
              </w:rPr>
            </w:r>
            <w:r w:rsidR="00B2134D"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23</w:t>
            </w:r>
            <w:r w:rsidR="00B2134D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/ CNQT value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_Ref218873509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25</w:t>
            </w:r>
            <w:r w:rsidRPr="00CE74AB">
              <w:rPr>
                <w:lang w:val="en-GB" w:eastAsia="en-US"/>
              </w:rPr>
              <w:fldChar w:fldCharType="end"/>
            </w:r>
          </w:p>
        </w:tc>
      </w:tr>
      <w:tr w:rsidR="007D00AE" w14:paraId="54D5714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E92DD" w14:textId="77777777" w:rsidR="007D00AE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51A40" w14:textId="77777777" w:rsidR="007D00AE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EDBB" w14:textId="7C6A0AB9" w:rsidR="007D00AE" w:rsidRDefault="00BA29B3" w:rsidP="007D00AE">
            <w:pPr>
              <w:keepNext/>
              <w:spacing w:line="276" w:lineRule="auto"/>
              <w:jc w:val="center"/>
            </w:pPr>
            <w:r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08E8BD" w14:textId="40393EE8" w:rsidR="007D00AE" w:rsidRDefault="00B2134D" w:rsidP="007D00AE">
            <w:pPr>
              <w:keepNext/>
              <w:spacing w:line="276" w:lineRule="auto"/>
              <w:jc w:val="center"/>
            </w:pPr>
            <w:r w:rsidRPr="00CE74AB">
              <w:rPr>
                <w:lang w:val="en-GB" w:eastAsia="en-US"/>
              </w:rPr>
              <w:t xml:space="preserve">Conversion factor (COFA)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_Ref215495955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 w:rsidRPr="00CE74AB"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 * CNQT value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_Ref219053341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23</w:t>
            </w:r>
            <w:r>
              <w:rPr>
                <w:lang w:val="en-GB" w:eastAsia="en-US"/>
              </w:rPr>
              <w:fldChar w:fldCharType="end"/>
            </w:r>
            <w:r w:rsidRPr="00CE74AB">
              <w:rPr>
                <w:lang w:val="en-GB" w:eastAsia="en-US"/>
              </w:rPr>
              <w:t xml:space="preserve">/ CNQT value on </w:t>
            </w:r>
            <w:r w:rsidRPr="00CE74AB">
              <w:rPr>
                <w:lang w:val="en-GB" w:eastAsia="en-US"/>
              </w:rPr>
              <w:fldChar w:fldCharType="begin"/>
            </w:r>
            <w:r w:rsidRPr="00CE74AB">
              <w:rPr>
                <w:lang w:val="en-GB" w:eastAsia="en-US"/>
              </w:rPr>
              <w:instrText xml:space="preserve"> REF _Ref218873509 \h </w:instrText>
            </w:r>
            <w:r w:rsidRPr="00CE74AB">
              <w:rPr>
                <w:lang w:val="en-GB" w:eastAsia="en-US"/>
              </w:rPr>
            </w:r>
            <w:r w:rsidRPr="00CE74AB"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25</w:t>
            </w:r>
            <w:r w:rsidRPr="00CE74AB">
              <w:rPr>
                <w:lang w:val="en-GB" w:eastAsia="en-US"/>
              </w:rPr>
              <w:fldChar w:fldCharType="end"/>
            </w:r>
          </w:p>
        </w:tc>
      </w:tr>
      <w:tr w:rsidR="00273815" w14:paraId="2E5C726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789BC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1BBC13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B0962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3BE67" w14:textId="348E17E6" w:rsidR="00273815" w:rsidRDefault="00273815" w:rsidP="00273815">
            <w:pPr>
              <w:keepNext/>
              <w:spacing w:line="276" w:lineRule="auto"/>
              <w:jc w:val="center"/>
            </w:pPr>
            <w:r>
              <w:t>TEUM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573A603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D8BFF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806A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B46FC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7F21A3" w14:textId="1DB1BB36" w:rsidR="00273815" w:rsidRDefault="00273815" w:rsidP="00273815">
            <w:pPr>
              <w:keepNext/>
              <w:spacing w:line="276" w:lineRule="auto"/>
              <w:jc w:val="center"/>
            </w:pPr>
            <w:r>
              <w:t>DCCD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712B2DE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A6E34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2B8A0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61B628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5E2D0" w14:textId="49149701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REQD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29D85F4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E2B01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47E8A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4717F2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C6E9860" w14:textId="7BE5490A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FRTI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67E2F0F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C4723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1FED3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9E142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B37D84" w14:textId="02F54B27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TCLS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15A6BC1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422C0A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A030FB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3F39D" w14:textId="77777777" w:rsidR="00273815" w:rsidRDefault="00273815" w:rsidP="00273815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258D34" w14:textId="1754EA7A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VLTP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286B36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A7AAC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90FACB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F1FD35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8BD4AF" w14:textId="65F05CF5" w:rsidR="00273815" w:rsidRDefault="00273815" w:rsidP="00273815">
            <w:pPr>
              <w:keepNext/>
              <w:spacing w:line="276" w:lineRule="auto"/>
              <w:jc w:val="center"/>
            </w:pPr>
            <w:r>
              <w:t>QTSP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3C26792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89A3B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1A825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C5DB2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534FBA" w14:textId="7276DE58" w:rsidR="00273815" w:rsidRDefault="00273815" w:rsidP="00273815">
            <w:pPr>
              <w:keepNext/>
              <w:spacing w:line="276" w:lineRule="auto"/>
              <w:jc w:val="center"/>
            </w:pPr>
            <w:r>
              <w:t>ITQR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30D1DC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273D5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281BB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7A41E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C01427" w14:textId="52101D1F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PTCA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2D6E149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068A0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B7D6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B745E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1C1C15" w14:textId="58F7F905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PTSP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16009CA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9B3B5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01D71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64719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227C20" w14:textId="2DC6E2FD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QPTT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7528FC2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5D7DB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6C0B5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0B928F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023145" w14:textId="5011FA00" w:rsidR="00273815" w:rsidRDefault="00273815" w:rsidP="00273815">
            <w:pPr>
              <w:keepNext/>
              <w:spacing w:line="276" w:lineRule="auto"/>
              <w:jc w:val="center"/>
            </w:pPr>
            <w:r>
              <w:t xml:space="preserve">QPTR 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>
              <w:fldChar w:fldCharType="end"/>
            </w:r>
          </w:p>
        </w:tc>
      </w:tr>
      <w:tr w:rsidR="00273815" w14:paraId="6C91B22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F61EE" w14:textId="77777777" w:rsidR="00273815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AC9F" w14:textId="77777777" w:rsidR="00273815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71C58" w14:textId="77777777" w:rsidR="00273815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70183" w14:textId="025DBCC0" w:rsidR="00273815" w:rsidRDefault="00273815" w:rsidP="00273815">
            <w:pPr>
              <w:keepNext/>
              <w:spacing w:line="276" w:lineRule="auto"/>
              <w:jc w:val="center"/>
            </w:pPr>
            <w:r>
              <w:t>QPLN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_Ref219911705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32</w:t>
            </w:r>
            <w:r>
              <w:fldChar w:fldCharType="end"/>
            </w:r>
          </w:p>
        </w:tc>
      </w:tr>
    </w:tbl>
    <w:p w14:paraId="2C6BF339" w14:textId="46C28913" w:rsidR="0087328F" w:rsidRDefault="0087328F" w:rsidP="0087328F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33</w:t>
      </w:r>
      <w:r w:rsidR="00346BEE">
        <w:fldChar w:fldCharType="end"/>
      </w:r>
      <w:r>
        <w:t>: Adding specification tests relating to the pack item specification.</w:t>
      </w:r>
    </w:p>
    <w:p w14:paraId="0FEBC99D" w14:textId="4E4F6CC6" w:rsidR="0087328F" w:rsidRPr="0087328F" w:rsidRDefault="00FD73D5" w:rsidP="0087328F">
      <w:pPr>
        <w:rPr>
          <w:lang w:val="en-GB" w:eastAsia="en-US"/>
        </w:rPr>
      </w:pPr>
      <w:r>
        <w:rPr>
          <w:lang w:val="en-GB" w:eastAsia="en-US"/>
        </w:rPr>
        <w:t>Weight check needs to be added to the pack specification for each of the outputs from</w:t>
      </w:r>
      <w:r w:rsidR="0004668F">
        <w:rPr>
          <w:lang w:val="en-GB" w:eastAsia="en-US"/>
        </w:rPr>
        <w:t xml:space="preserve"> </w:t>
      </w:r>
      <w:r w:rsidR="0004668F">
        <w:rPr>
          <w:lang w:val="en-GB" w:eastAsia="en-US"/>
        </w:rPr>
        <w:fldChar w:fldCharType="begin"/>
      </w:r>
      <w:r w:rsidR="0004668F">
        <w:rPr>
          <w:lang w:val="en-GB" w:eastAsia="en-US"/>
        </w:rPr>
        <w:instrText xml:space="preserve"> REF _Ref219911705 \h </w:instrText>
      </w:r>
      <w:r w:rsidR="0004668F">
        <w:rPr>
          <w:lang w:val="en-GB" w:eastAsia="en-US"/>
        </w:rPr>
      </w:r>
      <w:r w:rsidR="0004668F">
        <w:rPr>
          <w:lang w:val="en-GB" w:eastAsia="en-US"/>
        </w:rPr>
        <w:fldChar w:fldCharType="separate"/>
      </w:r>
      <w:r w:rsidR="001D4D10">
        <w:t xml:space="preserve">Table </w:t>
      </w:r>
      <w:r w:rsidR="001D4D10">
        <w:rPr>
          <w:noProof/>
        </w:rPr>
        <w:t>32</w:t>
      </w:r>
      <w:r w:rsidR="0004668F">
        <w:rPr>
          <w:lang w:val="en-GB" w:eastAsia="en-US"/>
        </w:rPr>
        <w:fldChar w:fldCharType="end"/>
      </w:r>
      <w:r w:rsidR="0087328F">
        <w:rPr>
          <w:lang w:val="en-GB" w:eastAsia="en-US"/>
        </w:rPr>
        <w:t>.</w:t>
      </w:r>
    </w:p>
    <w:p w14:paraId="522D9FB0" w14:textId="5334F036" w:rsidR="004A68E1" w:rsidRDefault="004A68E1" w:rsidP="004A68E1">
      <w:pPr>
        <w:pStyle w:val="6aH6"/>
      </w:pPr>
      <w:r>
        <w:t xml:space="preserve">Step </w:t>
      </w:r>
      <w:r w:rsidR="00B73095">
        <w:t>0</w:t>
      </w:r>
      <w:r w:rsidR="00DB47EC">
        <w:t>4</w:t>
      </w:r>
      <w:r w:rsidR="00B73095">
        <w:t xml:space="preserve">. 03. 03. </w:t>
      </w:r>
      <w:r>
        <w:t xml:space="preserve">In the event production line on </w:t>
      </w:r>
      <w:r>
        <w:fldChar w:fldCharType="begin"/>
      </w:r>
      <w:r>
        <w:instrText xml:space="preserve"> REF _Ref218871043 \h  \* MERGEFORMAT </w:instrText>
      </w:r>
      <w:r>
        <w:fldChar w:fldCharType="separate"/>
      </w:r>
      <w:r w:rsidR="001D4D10">
        <w:t xml:space="preserve">Table </w:t>
      </w:r>
      <w:r w:rsidR="001D4D10">
        <w:rPr>
          <w:noProof/>
        </w:rPr>
        <w:t>11</w:t>
      </w:r>
      <w:r>
        <w:fldChar w:fldCharType="end"/>
      </w:r>
      <w:r>
        <w:t xml:space="preserve"> consist of </w:t>
      </w:r>
      <w:r w:rsidR="00E07683">
        <w:t>a value containing</w:t>
      </w:r>
      <w:r>
        <w:t xml:space="preserve"> IBC (i.e. </w:t>
      </w:r>
      <w:r w:rsidR="00E07683">
        <w:t>IBC</w:t>
      </w:r>
      <w:r>
        <w:t xml:space="preserve">, </w:t>
      </w:r>
      <w:r w:rsidR="00E07683">
        <w:t>U4_IBC</w:t>
      </w:r>
      <w:r>
        <w:t>).</w:t>
      </w:r>
    </w:p>
    <w:p w14:paraId="78FAD1E6" w14:textId="372B38DF" w:rsidR="00E07683" w:rsidRPr="000B763E" w:rsidRDefault="00E07683" w:rsidP="00E07683">
      <w:pPr>
        <w:pStyle w:val="7aH7"/>
      </w:pPr>
      <w:r>
        <w:t xml:space="preserve">Step </w:t>
      </w:r>
      <w:r w:rsidR="00B73095">
        <w:t>0</w:t>
      </w:r>
      <w:r w:rsidR="00DB47EC">
        <w:t>4</w:t>
      </w:r>
      <w:r w:rsidR="00B73095">
        <w:t xml:space="preserve">. 03. 03. </w:t>
      </w:r>
      <w:r w:rsidR="00E75CB1">
        <w:t xml:space="preserve">01. </w:t>
      </w:r>
      <w:r>
        <w:t>Add density against the pack code</w:t>
      </w:r>
    </w:p>
    <w:p w14:paraId="49535AB7" w14:textId="77777777" w:rsidR="00E07683" w:rsidRDefault="00E07683" w:rsidP="00E0768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DCC098E" w14:textId="77777777" w:rsidR="00E07683" w:rsidRPr="003C4C40" w:rsidRDefault="00E07683" w:rsidP="00E0768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E07683" w14:paraId="63292D6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755B7" w14:textId="77777777" w:rsidR="00E07683" w:rsidRDefault="00E07683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0321C" w14:textId="77777777" w:rsidR="00E07683" w:rsidRDefault="00E0768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F33D7" w14:textId="77777777" w:rsidR="00E07683" w:rsidRDefault="00E0768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48683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07683" w14:paraId="78D6D1D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F8BC7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23671" w14:textId="77777777" w:rsidR="00E07683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F957E" w14:textId="77777777" w:rsidR="00E07683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A6FA23" w14:textId="06CB8A45" w:rsidR="00E07683" w:rsidRPr="00C85A3D" w:rsidRDefault="0049682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PMPRNO in MPDMAT table</w:t>
            </w:r>
          </w:p>
        </w:tc>
      </w:tr>
      <w:tr w:rsidR="00496826" w14:paraId="37452E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C85EF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EB0C74" w14:textId="77777777" w:rsidR="00496826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95D76" w14:textId="77777777" w:rsidR="00496826" w:rsidRDefault="00496826" w:rsidP="0049682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934EDD" w14:textId="016300ED" w:rsidR="00496826" w:rsidRDefault="00496826" w:rsidP="00496826">
            <w:pPr>
              <w:keepNext/>
              <w:spacing w:line="276" w:lineRule="auto"/>
              <w:jc w:val="center"/>
            </w:pPr>
            <w:r w:rsidRPr="00BA50B4">
              <w:t>Maintain this as a configurable property field so it can be updated or amended as required</w:t>
            </w:r>
          </w:p>
        </w:tc>
      </w:tr>
      <w:tr w:rsidR="00496826" w14:paraId="5EF1F3A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1695A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39DB4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5CD8C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KG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BB2E75" w14:textId="501624E3" w:rsidR="00496826" w:rsidRPr="00026627" w:rsidRDefault="00496826" w:rsidP="00496826">
            <w:pPr>
              <w:keepNext/>
              <w:spacing w:line="276" w:lineRule="auto"/>
              <w:jc w:val="center"/>
            </w:pPr>
            <w:r w:rsidRPr="00BA50B4">
              <w:t>Maintain this as a configurable property field so it can be updated or amended as required</w:t>
            </w:r>
          </w:p>
        </w:tc>
      </w:tr>
      <w:tr w:rsidR="00496826" w14:paraId="60E6667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1C3904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3F38A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0965C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62F1F7" w14:textId="77777777" w:rsidR="00496826" w:rsidRPr="000965C4" w:rsidRDefault="00496826" w:rsidP="00496826">
            <w:pPr>
              <w:keepNext/>
              <w:spacing w:line="276" w:lineRule="auto"/>
              <w:jc w:val="center"/>
            </w:pPr>
            <w:r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972D0" w14:textId="077C3B54" w:rsidR="00496826" w:rsidRPr="000965C4" w:rsidRDefault="00496826" w:rsidP="00496826">
            <w:pPr>
              <w:keepNext/>
              <w:spacing w:line="276" w:lineRule="auto"/>
              <w:jc w:val="center"/>
            </w:pPr>
            <w:r w:rsidRPr="00BA50B4">
              <w:t>Maintain this as a configurable property field so it can be updated or amended as required</w:t>
            </w:r>
          </w:p>
        </w:tc>
      </w:tr>
      <w:tr w:rsidR="00E07683" w:rsidRPr="001029D5" w14:paraId="076C19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6837C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ED6C1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1987C" w14:textId="1AC9895F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1</w:t>
            </w:r>
            <w:r w:rsidR="00E606D3" w:rsidRPr="001029D5">
              <w:t>.032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E3ACE2" w14:textId="1D63B3AA" w:rsidR="00E07683" w:rsidRPr="001029D5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lang w:val="en-GB" w:eastAsia="en-US"/>
              </w:rPr>
              <w:t xml:space="preserve">Conversion factor (COFA) on </w:t>
            </w:r>
            <w:r w:rsidRPr="001029D5">
              <w:rPr>
                <w:lang w:val="en-GB" w:eastAsia="en-US"/>
              </w:rPr>
              <w:fldChar w:fldCharType="begin"/>
            </w:r>
            <w:r w:rsidRPr="001029D5">
              <w:rPr>
                <w:lang w:val="en-GB" w:eastAsia="en-US"/>
              </w:rPr>
              <w:instrText xml:space="preserve"> REF _Ref215495955 \h </w:instrText>
            </w:r>
            <w:r w:rsidR="001029D5">
              <w:rPr>
                <w:lang w:val="en-GB" w:eastAsia="en-US"/>
              </w:rPr>
              <w:instrText xml:space="preserve"> \* MERGEFORMAT </w:instrText>
            </w:r>
            <w:r w:rsidRPr="001029D5">
              <w:rPr>
                <w:lang w:val="en-GB" w:eastAsia="en-US"/>
              </w:rPr>
            </w:r>
            <w:r w:rsidRPr="001029D5"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 w:rsidRPr="001029D5">
              <w:rPr>
                <w:lang w:val="en-GB" w:eastAsia="en-US"/>
              </w:rPr>
              <w:fldChar w:fldCharType="end"/>
            </w:r>
            <w:r w:rsidRPr="001029D5">
              <w:rPr>
                <w:lang w:val="en-GB" w:eastAsia="en-US"/>
              </w:rPr>
              <w:t xml:space="preserve"> </w:t>
            </w:r>
          </w:p>
        </w:tc>
      </w:tr>
      <w:tr w:rsidR="00E07683" w:rsidRPr="001029D5" w14:paraId="7E11D0C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6435B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2E642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8308B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EB11AC" w14:textId="424AF9D6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_Ref215495955 \h </w:instrText>
            </w:r>
            <w:r w:rsidR="001029D5">
              <w:instrText xml:space="preserve"> \* MERGEFORMAT </w:instrText>
            </w:r>
            <w:r w:rsidRPr="001029D5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 w:rsidRPr="001029D5">
              <w:fldChar w:fldCharType="end"/>
            </w:r>
          </w:p>
        </w:tc>
      </w:tr>
      <w:tr w:rsidR="00E07683" w:rsidRPr="001029D5" w14:paraId="4A6A0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2F4E1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91104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7F8C" w14:textId="77777777" w:rsidR="00E07683" w:rsidRPr="001029D5" w:rsidRDefault="00E07683" w:rsidP="007439C6">
            <w:pPr>
              <w:keepNext/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400770" w14:textId="1230179D" w:rsidR="00E07683" w:rsidRPr="001029D5" w:rsidRDefault="00496826" w:rsidP="007439C6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</w:tbl>
    <w:p w14:paraId="603FEC54" w14:textId="4A0F3B23" w:rsidR="00E07683" w:rsidRPr="001029D5" w:rsidRDefault="00E07683" w:rsidP="00E07683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1D4D10">
        <w:rPr>
          <w:noProof/>
        </w:rPr>
        <w:t>34</w:t>
      </w:r>
      <w:r w:rsidR="00346BEE" w:rsidRPr="001029D5">
        <w:fldChar w:fldCharType="end"/>
      </w:r>
      <w:r w:rsidRPr="001029D5">
        <w:t>: Inputs to add unit of measure conversion between Kilograms and Liters against pack item.</w:t>
      </w:r>
    </w:p>
    <w:p w14:paraId="2C2FDA8E" w14:textId="3AFDD3A0" w:rsidR="0034237C" w:rsidRPr="001029D5" w:rsidRDefault="0034237C" w:rsidP="0034237C">
      <w:pPr>
        <w:pStyle w:val="7aH7"/>
      </w:pPr>
      <w:r w:rsidRPr="001029D5">
        <w:t>Step 0</w:t>
      </w:r>
      <w:r w:rsidR="001D4D10">
        <w:t>4</w:t>
      </w:r>
      <w:r w:rsidRPr="001029D5">
        <w:t>. 03. 03. 02. Add a quality plan against the pack item</w:t>
      </w:r>
    </w:p>
    <w:p w14:paraId="42E031B5" w14:textId="77777777" w:rsidR="0034237C" w:rsidRPr="001029D5" w:rsidRDefault="0034237C" w:rsidP="0034237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2DDFC878" w14:textId="77777777" w:rsidR="0034237C" w:rsidRPr="001029D5" w:rsidRDefault="0034237C" w:rsidP="0034237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34237C" w:rsidRPr="001029D5" w14:paraId="2D3AAC0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A63A7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E097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EB1CA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60D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34237C" w:rsidRPr="001029D5" w14:paraId="0E65D25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6BB3F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A41E5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EB82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B4800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34237C" w:rsidRPr="001029D5" w14:paraId="2CEA0E8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30FC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C09752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A278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BB1A1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t>PMPRNO in MPDMAT table</w:t>
            </w:r>
          </w:p>
        </w:tc>
      </w:tr>
      <w:tr w:rsidR="0034237C" w:rsidRPr="001029D5" w14:paraId="6373C0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3C5538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E1FB5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333ED7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EA103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t>PMPRNO in MPDMAT table</w:t>
            </w:r>
          </w:p>
        </w:tc>
      </w:tr>
      <w:tr w:rsidR="0034237C" w:rsidRPr="001029D5" w14:paraId="35AD519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BD90A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32BDE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684E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5F7B9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370C4E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1F0DF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7212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FDB5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F64D6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6DA45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4AEA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E07C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D2A8A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5FAD3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5B7DA07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C870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54380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B808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EC522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66E7B36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82C4F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BCEC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7F92A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E906D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7D3D68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BA3AE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33BC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A0F6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D936B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731CF68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D0A84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D4BA61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FF0E7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DB4619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7489C12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9D9B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2A231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501A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E1572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03F937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4EAD5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1E797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CE4925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9009C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39525A4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DCAB2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E5D55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58FA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47326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4D2E0C0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E886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A47245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0B581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FFA31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541D733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06DC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FD06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A849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D5CCA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08DE12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B04C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2949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C3AD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9B128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50913E4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0BF6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B08B0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C92BF8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88F61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43F6A32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0DF80F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25D5A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3E99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54F98E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5E1BB20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E4F48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472DE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7963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9FD6A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11618F9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8E325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7EFC47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0F09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3B48B8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60AB596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E580A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45CB7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58D3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7E57B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150FBF3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0B2D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971F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6E43C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E85CB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0E7704A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6C42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F9742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A9451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8E35B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226733F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FB734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181F7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3DC8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F6A21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3C6E878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DC4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D780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E34AC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8E679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63D5E98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2ECA8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 request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DF15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FE69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AD850B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6AF1B23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6E08B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202D1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2E2B1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F872D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4923E0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0001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Manual QI req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141A8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0C42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D25C18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23B4DE1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B8222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6C093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9C1DE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F4CDE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6225EDA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B881C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87BD2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32C4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6D63F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393247F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BE7E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D666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D9E0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549058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1592A9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0AA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5716C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2462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9B005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3CE578D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60C6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792D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E9AC8F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DAAFD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4FDCD3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A7EAA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Create QI request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A2B6F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0F57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60CFB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083C998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7FD6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23761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37CF3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D41A7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7F495D5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DAC589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D8C50D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C6AFA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0B7D7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5FFDC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FA3B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843EC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2A787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1A402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14292C0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2A2FFF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FFF95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CEEF0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7580A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10F490C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8A214C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C088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0B594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52DCFD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1029D5" w14:paraId="2879B9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63FFD6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A75C8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65469B" w14:textId="77777777" w:rsidR="0034237C" w:rsidRPr="001029D5" w:rsidRDefault="0034237C" w:rsidP="002334E9">
            <w:pPr>
              <w:spacing w:line="276" w:lineRule="auto"/>
              <w:jc w:val="center"/>
            </w:pPr>
            <w:r w:rsidRPr="001029D5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2970E" w14:textId="77777777" w:rsidR="0034237C" w:rsidRPr="001029D5" w:rsidRDefault="0034237C" w:rsidP="002334E9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0CA3234" w14:textId="0B193437" w:rsidR="0034237C" w:rsidRPr="001029D5" w:rsidRDefault="0034237C" w:rsidP="0034237C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1D4D10">
        <w:rPr>
          <w:noProof/>
        </w:rPr>
        <w:t>35</w:t>
      </w:r>
      <w:r w:rsidR="00346BEE" w:rsidRPr="001029D5">
        <w:fldChar w:fldCharType="end"/>
      </w:r>
      <w:r w:rsidRPr="001029D5">
        <w:t>: Add a quality plan against the pack item.</w:t>
      </w:r>
    </w:p>
    <w:p w14:paraId="04CC0724" w14:textId="0FFC3E2B" w:rsidR="00096587" w:rsidRPr="001029D5" w:rsidRDefault="00E75CB1" w:rsidP="008016BD">
      <w:pPr>
        <w:pStyle w:val="7aH7"/>
      </w:pPr>
      <w:r w:rsidRPr="001029D5">
        <w:t>Step 0</w:t>
      </w:r>
      <w:r w:rsidR="001D4D10">
        <w:t>4</w:t>
      </w:r>
      <w:r w:rsidRPr="001029D5">
        <w:t>. 03. 03. 0</w:t>
      </w:r>
      <w:r w:rsidR="008E74E4" w:rsidRPr="001029D5">
        <w:t>3</w:t>
      </w:r>
      <w:r w:rsidRPr="001029D5">
        <w:t xml:space="preserve">. </w:t>
      </w:r>
      <w:r w:rsidR="001429BE" w:rsidRPr="001029D5">
        <w:t>Add specification h</w:t>
      </w:r>
      <w:r w:rsidR="003D25EA" w:rsidRPr="001029D5">
        <w:t xml:space="preserve">eader to the </w:t>
      </w:r>
      <w:r w:rsidR="00096587" w:rsidRPr="001029D5">
        <w:t>pack item</w:t>
      </w:r>
      <w:r w:rsidR="004277EF" w:rsidRPr="001029D5">
        <w:t xml:space="preserve"> so that weight checks can be added</w:t>
      </w:r>
    </w:p>
    <w:p w14:paraId="223AB3E4" w14:textId="77777777" w:rsidR="00096587" w:rsidRPr="001029D5" w:rsidRDefault="00096587" w:rsidP="0009658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4113F411" w14:textId="77777777" w:rsidR="00096587" w:rsidRPr="001029D5" w:rsidRDefault="00096587" w:rsidP="0009658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096587" w:rsidRPr="001029D5" w14:paraId="18E202CA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6F988" w14:textId="77777777" w:rsidR="00096587" w:rsidRPr="001029D5" w:rsidRDefault="00096587" w:rsidP="007E383F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FA994" w14:textId="77777777" w:rsidR="00096587" w:rsidRPr="001029D5" w:rsidRDefault="00096587" w:rsidP="007E383F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95E11" w14:textId="77777777" w:rsidR="00096587" w:rsidRPr="001029D5" w:rsidRDefault="00096587" w:rsidP="007E383F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5AA111" w14:textId="77777777" w:rsidR="00096587" w:rsidRPr="001029D5" w:rsidRDefault="00096587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096587" w:rsidRPr="001029D5" w14:paraId="09E9B7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1AB5E" w14:textId="77777777" w:rsidR="00096587" w:rsidRPr="001029D5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80087" w14:textId="77777777" w:rsidR="00096587" w:rsidRPr="001029D5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0A8A" w14:textId="77777777" w:rsidR="00096587" w:rsidRPr="001029D5" w:rsidRDefault="00096587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4645A0" w14:textId="2E884CB5" w:rsidR="00096587" w:rsidRPr="001029D5" w:rsidRDefault="00496826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PMPRNO in MPDMAT table</w:t>
            </w:r>
          </w:p>
        </w:tc>
      </w:tr>
      <w:tr w:rsidR="00096587" w:rsidRPr="001029D5" w14:paraId="330D6A8F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DF808" w14:textId="77777777" w:rsidR="00096587" w:rsidRPr="001029D5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304A" w14:textId="77777777" w:rsidR="00096587" w:rsidRPr="001029D5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63125" w14:textId="491E9A38" w:rsidR="00096587" w:rsidRPr="001029D5" w:rsidRDefault="009E093E" w:rsidP="007E383F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C81D00" w14:textId="4F81F903" w:rsidR="00096587" w:rsidRPr="001029D5" w:rsidRDefault="009E093E" w:rsidP="007E383F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496826" w:rsidRPr="001029D5" w14:paraId="5B9D45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DB675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7D6C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166B0" w14:textId="77777777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1D283B" w14:textId="44F4E7E8" w:rsidR="00496826" w:rsidRPr="001029D5" w:rsidRDefault="00155B1C" w:rsidP="00496826">
            <w:pPr>
              <w:keepNext/>
              <w:spacing w:line="276" w:lineRule="auto"/>
              <w:jc w:val="center"/>
            </w:pPr>
            <w:r w:rsidRPr="001029D5">
              <w:t>Today’s date in YYYYMMDD format</w:t>
            </w:r>
          </w:p>
        </w:tc>
      </w:tr>
      <w:tr w:rsidR="00496826" w:rsidRPr="001029D5" w14:paraId="2843B9A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CAF27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8351F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ACAD2" w14:textId="6CC110BD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4384A0" w14:textId="6CCC827F" w:rsidR="00496826" w:rsidRPr="001029D5" w:rsidRDefault="00155B1C" w:rsidP="00496826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496826" w:rsidRPr="001029D5" w14:paraId="078B8D8C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6191A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DE7B1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E44B3" w14:textId="484A92CD" w:rsidR="00496826" w:rsidRPr="001029D5" w:rsidRDefault="00155B1C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7E40DE" w14:textId="66615E12" w:rsidR="00496826" w:rsidRPr="001029D5" w:rsidRDefault="00155B1C" w:rsidP="00496826">
            <w:pPr>
              <w:keepNext/>
              <w:spacing w:line="276" w:lineRule="auto"/>
              <w:jc w:val="center"/>
            </w:pPr>
            <w:r w:rsidRPr="001029D5">
              <w:t>PMPRNO in MPDMAT table</w:t>
            </w:r>
          </w:p>
        </w:tc>
      </w:tr>
      <w:tr w:rsidR="00496826" w:rsidRPr="001029D5" w14:paraId="367AA26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1F8DF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541A7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477CF" w14:textId="77777777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553FBA" w14:textId="1A8FFF98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496826" w:rsidRPr="001029D5" w14:paraId="700EC6B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52F79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AF791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861E0" w14:textId="77777777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3F8CF1" w14:textId="26762778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496826" w:rsidRPr="001029D5" w14:paraId="4B87B5E5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AAADC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972F2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AB6A28" w14:textId="77777777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1472E0" w14:textId="0A4B8FE1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496826" w:rsidRPr="001029D5" w14:paraId="36197E0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9E6B6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F4A9C4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2168EB" w14:textId="77777777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C2D95D" w14:textId="6C24E7E3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  <w:tr w:rsidR="00496826" w:rsidRPr="001029D5" w14:paraId="2E8D9ED4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4CA0F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84A0F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E0C86" w14:textId="29F81C5C" w:rsidR="00496826" w:rsidRPr="001029D5" w:rsidRDefault="005E2CB0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C339CE" w14:textId="2029B006" w:rsidR="00496826" w:rsidRPr="001029D5" w:rsidRDefault="005E2CB0" w:rsidP="00496826">
            <w:pPr>
              <w:keepNext/>
              <w:spacing w:line="276" w:lineRule="auto"/>
              <w:jc w:val="center"/>
            </w:pPr>
            <w:r w:rsidRPr="001029D5">
              <w:t>Hardcoded</w:t>
            </w:r>
          </w:p>
        </w:tc>
      </w:tr>
      <w:tr w:rsidR="00496826" w:rsidRPr="001029D5" w14:paraId="5817D42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302C3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D9ADB" w14:textId="77777777" w:rsidR="00496826" w:rsidRPr="001029D5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A76E3" w14:textId="77777777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7FA633" w14:textId="44B1B844" w:rsidR="00496826" w:rsidRPr="001029D5" w:rsidRDefault="00496826" w:rsidP="00496826">
            <w:pPr>
              <w:keepNext/>
              <w:spacing w:line="276" w:lineRule="auto"/>
              <w:jc w:val="center"/>
            </w:pPr>
            <w:r w:rsidRPr="001029D5">
              <w:t>Maintain this as a configurable property field so it can be updated or amended as required</w:t>
            </w:r>
          </w:p>
        </w:tc>
      </w:tr>
    </w:tbl>
    <w:p w14:paraId="2532F65F" w14:textId="383792FB" w:rsidR="00096587" w:rsidRPr="001029D5" w:rsidRDefault="00096587" w:rsidP="00096587">
      <w:pPr>
        <w:pStyle w:val="Caption"/>
      </w:pPr>
      <w:r w:rsidRPr="001029D5">
        <w:t xml:space="preserve">Table </w:t>
      </w:r>
      <w:r w:rsidR="00346BEE" w:rsidRPr="001029D5">
        <w:fldChar w:fldCharType="begin"/>
      </w:r>
      <w:r w:rsidR="00346BEE" w:rsidRPr="001029D5">
        <w:instrText xml:space="preserve"> SEQ Table \* ARABIC </w:instrText>
      </w:r>
      <w:r w:rsidR="00346BEE" w:rsidRPr="001029D5">
        <w:fldChar w:fldCharType="separate"/>
      </w:r>
      <w:r w:rsidR="001D4D10">
        <w:rPr>
          <w:noProof/>
        </w:rPr>
        <w:t>36</w:t>
      </w:r>
      <w:r w:rsidR="00346BEE" w:rsidRPr="001029D5">
        <w:fldChar w:fldCharType="end"/>
      </w:r>
      <w:r w:rsidRPr="001029D5">
        <w:t xml:space="preserve">: Add Recipe specification against the pack </w:t>
      </w:r>
      <w:r w:rsidR="00957B1E" w:rsidRPr="001029D5">
        <w:t>item.</w:t>
      </w:r>
    </w:p>
    <w:p w14:paraId="553F3930" w14:textId="50BA76BD" w:rsidR="00491990" w:rsidRPr="001029D5" w:rsidRDefault="00E465DA" w:rsidP="00491990">
      <w:pPr>
        <w:pStyle w:val="7aH7"/>
      </w:pPr>
      <w:r w:rsidRPr="001029D5">
        <w:t xml:space="preserve">Step </w:t>
      </w:r>
      <w:r w:rsidR="00E75CB1" w:rsidRPr="001029D5">
        <w:t>0</w:t>
      </w:r>
      <w:r w:rsidR="001D4D10">
        <w:t>4</w:t>
      </w:r>
      <w:r w:rsidR="00E75CB1" w:rsidRPr="001029D5">
        <w:t>. 03. 03. 0</w:t>
      </w:r>
      <w:r w:rsidR="008E74E4" w:rsidRPr="001029D5">
        <w:t>4</w:t>
      </w:r>
      <w:r w:rsidR="00E75CB1" w:rsidRPr="001029D5">
        <w:t xml:space="preserve">. </w:t>
      </w:r>
      <w:r w:rsidR="00491990" w:rsidRPr="001029D5">
        <w:t>Retrieve relevant pack tests</w:t>
      </w:r>
    </w:p>
    <w:p w14:paraId="7581D33B" w14:textId="77777777" w:rsidR="00491990" w:rsidRPr="001029D5" w:rsidRDefault="00491990" w:rsidP="00491990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109174C0" w14:textId="77777777" w:rsidR="00491990" w:rsidRPr="001029D5" w:rsidRDefault="00491990" w:rsidP="0049199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1029D5">
        <w:rPr>
          <w:rFonts w:eastAsia="Times New Roman" w:cs="Calibri"/>
          <w:b/>
          <w:bCs/>
          <w:color w:val="000000"/>
          <w:szCs w:val="24"/>
          <w:lang w:eastAsia="en-GB"/>
        </w:rPr>
        <w:t>Transaction: LstTranslation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491990" w:rsidRPr="001029D5" w14:paraId="34BE3DA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89609" w14:textId="77777777" w:rsidR="00491990" w:rsidRPr="001029D5" w:rsidRDefault="00491990" w:rsidP="002D3A59">
            <w:pPr>
              <w:pStyle w:val="ListParagraph"/>
              <w:spacing w:line="276" w:lineRule="auto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E09829" w14:textId="77777777" w:rsidR="00491990" w:rsidRPr="001029D5" w:rsidRDefault="00491990" w:rsidP="002D3A5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A1BEA" w14:textId="77777777" w:rsidR="00491990" w:rsidRPr="001029D5" w:rsidRDefault="00491990" w:rsidP="002D3A59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4D8A45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91990" w:rsidRPr="001029D5" w14:paraId="6866A8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F04B0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37415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9208D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A274C5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1029D5" w14:paraId="5236754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DBE62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D8B2C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B0DB17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D205D4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1029D5" w14:paraId="72832803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3CECEC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59D6F3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8117A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E3500E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1029D5" w14:paraId="4F2B2B0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2EFE8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A51A8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7B3A40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768724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1029D5" w14:paraId="56DE4A1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F4353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6AA6F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531A6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6E9887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1029D5" w14:paraId="36764E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DF08F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2765C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3B483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C0E0A1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14:paraId="05A43C7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0CE7D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EE8BFE" w14:textId="77777777" w:rsidR="00491990" w:rsidRPr="001029D5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D6F68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27C457" w14:textId="77777777" w:rsidR="00491990" w:rsidRPr="001029D5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8B04247" w14:textId="0AE3A7BA" w:rsidR="00491990" w:rsidRDefault="00491990" w:rsidP="00491990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D4D10">
        <w:rPr>
          <w:noProof/>
        </w:rPr>
        <w:t>37</w:t>
      </w:r>
      <w:r>
        <w:fldChar w:fldCharType="end"/>
      </w:r>
      <w:r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491990" w14:paraId="34F234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B553D" w14:textId="77777777" w:rsidR="00491990" w:rsidRDefault="00491990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1EEE3" w14:textId="77777777" w:rsidR="00491990" w:rsidRDefault="00491990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A63954" w14:textId="77777777" w:rsidR="00491990" w:rsidRDefault="00491990" w:rsidP="002D3A59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491990" w14:paraId="697732E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76B7A" w14:textId="77777777" w:rsidR="00491990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30821" w14:textId="77777777" w:rsidR="00491990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BA78A" w14:textId="77777777" w:rsidR="00491990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1CE86C43" w14:textId="12E67095" w:rsidR="00491990" w:rsidRDefault="00491990" w:rsidP="00491990">
      <w:pPr>
        <w:pStyle w:val="Caption"/>
      </w:pPr>
      <w:bookmarkStart w:id="27" w:name="_Ref22360637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1D4D10">
        <w:rPr>
          <w:noProof/>
        </w:rPr>
        <w:t>38</w:t>
      </w:r>
      <w:r>
        <w:fldChar w:fldCharType="end"/>
      </w:r>
      <w:bookmarkEnd w:id="27"/>
      <w:r>
        <w:t>: Pack Tests retrieved</w:t>
      </w:r>
    </w:p>
    <w:p w14:paraId="7FFFFCF5" w14:textId="29EB3024" w:rsidR="006D22EB" w:rsidRDefault="00FE0637" w:rsidP="00FE0637">
      <w:pPr>
        <w:pStyle w:val="7aH7"/>
        <w:ind w:left="0"/>
      </w:pPr>
      <w:r w:rsidRPr="00B27957">
        <w:t xml:space="preserve">Step </w:t>
      </w:r>
      <w:r>
        <w:t>0</w:t>
      </w:r>
      <w:r w:rsidR="001D4D10">
        <w:t>4</w:t>
      </w:r>
      <w:r>
        <w:t xml:space="preserve">. 03. 03. 05. </w:t>
      </w:r>
      <w:r w:rsidR="006D22EB">
        <w:t xml:space="preserve">Retrieve details relating to weight checks. </w:t>
      </w:r>
    </w:p>
    <w:p w14:paraId="1A98345F" w14:textId="77777777" w:rsidR="006D22EB" w:rsidRDefault="006D22EB" w:rsidP="006D22E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5C1DF39B" w14:textId="77777777" w:rsidR="006D22EB" w:rsidRPr="003C4C40" w:rsidRDefault="006D22EB" w:rsidP="006D22E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Pr="00595E81">
        <w:rPr>
          <w:rFonts w:eastAsia="Times New Roman" w:cs="Calibri"/>
          <w:b/>
          <w:bCs/>
          <w:color w:val="000000"/>
          <w:szCs w:val="24"/>
          <w:lang w:eastAsia="en-GB"/>
        </w:rPr>
        <w:t>LstQITest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6D22EB" w14:paraId="382F4CD2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176C03" w14:textId="77777777" w:rsidR="006D22EB" w:rsidRDefault="006D22EB" w:rsidP="00A7333D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75562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33D1B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3C30F6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6D22EB" w14:paraId="1BFC37A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2ED15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6DFB7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551750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6C4767" w14:textId="0CD6C2A5" w:rsidR="006D22EB" w:rsidRPr="00C85A3D" w:rsidRDefault="00D35DB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Needs to be executed in a loop for each value retrieved from </w:t>
            </w:r>
            <w:r>
              <w:fldChar w:fldCharType="begin"/>
            </w:r>
            <w:r>
              <w:instrText xml:space="preserve"> REF _Ref223606372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38</w:t>
            </w:r>
            <w:r>
              <w:fldChar w:fldCharType="end"/>
            </w:r>
          </w:p>
        </w:tc>
      </w:tr>
    </w:tbl>
    <w:p w14:paraId="35EEBCAF" w14:textId="17540213" w:rsidR="006D22EB" w:rsidRDefault="006D22EB" w:rsidP="006D22EB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39</w:t>
      </w:r>
      <w:r w:rsidR="00346BEE">
        <w:fldChar w:fldCharType="end"/>
      </w:r>
      <w:r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6D22EB" w14:paraId="6EA3615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94AF6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D7A7D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0CCF2" w14:textId="77777777" w:rsidR="006D22EB" w:rsidRDefault="006D22EB" w:rsidP="00A7333D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6D22EB" w14:paraId="6DC2093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D92E94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CA8A1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D931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6D22EB" w14:paraId="170EE9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765DB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B604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A0000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6D22EB" w14:paraId="10E6F6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80423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63872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4FE9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6D22EB" w14:paraId="55AF16F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815BC7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A9E10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E8B34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6D22EB" w14:paraId="01C1B2C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11E497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7B584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6C3C8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6D22EB" w14:paraId="0B5C927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4AEC5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1AF09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4B339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644070A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A888F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5C6C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82281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6D22EB" w14:paraId="70D648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2E7C94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DFF4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7F607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6D22EB" w14:paraId="173E23D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FAE8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81A4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52BCD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48DA529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13303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EE05E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24DA9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3C93C41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F50FB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F29D20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2BCDA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D22EB" w14:paraId="110B0B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5CE51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8C2D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825B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1258E8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9DFAB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C6A725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26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3FFA390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D11257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 tst QI req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B992AF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3D1FD0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285E652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B2399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test on COA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1A529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9E40B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008CD10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5B0CB0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tst on spec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02AA61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4F4166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0B2BFF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CC840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spc tst val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DB01A2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AAD02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38719C5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26F9C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Prt result val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06EF1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CE107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14:paraId="4C0AEAE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7846D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04D18" w14:textId="77777777" w:rsidR="006D22EB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A8987" w14:textId="77777777" w:rsidR="006D22EB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59E2076A" w14:textId="2C5A576C" w:rsidR="006D22EB" w:rsidRPr="00A512DB" w:rsidRDefault="006D22EB" w:rsidP="006D22EB">
      <w:pPr>
        <w:pStyle w:val="Caption"/>
      </w:pPr>
      <w:bookmarkStart w:id="28" w:name="_Ref219912256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40</w:t>
      </w:r>
      <w:r w:rsidR="00346BEE">
        <w:fldChar w:fldCharType="end"/>
      </w:r>
      <w:bookmarkEnd w:id="28"/>
      <w:r>
        <w:t>: Details against weight checks.</w:t>
      </w:r>
    </w:p>
    <w:p w14:paraId="7389C273" w14:textId="75F5DD4C" w:rsidR="00E465DA" w:rsidRDefault="00F533FF" w:rsidP="009252A9">
      <w:pPr>
        <w:pStyle w:val="7aH7"/>
      </w:pPr>
      <w:r w:rsidRPr="00B27957">
        <w:t xml:space="preserve">Step </w:t>
      </w:r>
      <w:r>
        <w:t>0</w:t>
      </w:r>
      <w:r w:rsidR="001D4D10">
        <w:t>4</w:t>
      </w:r>
      <w:r>
        <w:t>. 03. 03. 0</w:t>
      </w:r>
      <w:r w:rsidR="009252A9">
        <w:t>6</w:t>
      </w:r>
      <w:r>
        <w:t xml:space="preserve">. </w:t>
      </w:r>
      <w:r w:rsidR="00E465DA">
        <w:t xml:space="preserve">Add specification tests </w:t>
      </w:r>
      <w:r w:rsidR="00856AAE">
        <w:t xml:space="preserve">relating to the pack item </w:t>
      </w:r>
      <w:r w:rsidR="00E465DA">
        <w:t>to the specification</w:t>
      </w:r>
      <w:r w:rsidR="009252A9">
        <w:t xml:space="preserve">. This needs to be run in a loop for each record retrieved from </w:t>
      </w:r>
      <w:r w:rsidR="009252A9">
        <w:fldChar w:fldCharType="begin"/>
      </w:r>
      <w:r w:rsidR="009252A9">
        <w:instrText xml:space="preserve"> REF _Ref219912256 \h </w:instrText>
      </w:r>
      <w:r w:rsidR="009252A9">
        <w:fldChar w:fldCharType="separate"/>
      </w:r>
      <w:r w:rsidR="001D4D10">
        <w:t xml:space="preserve">Table </w:t>
      </w:r>
      <w:r w:rsidR="001D4D10">
        <w:rPr>
          <w:noProof/>
        </w:rPr>
        <w:t>40</w:t>
      </w:r>
      <w:r w:rsidR="009252A9">
        <w:fldChar w:fldCharType="end"/>
      </w:r>
      <w:r w:rsidR="009252A9">
        <w:t>.</w:t>
      </w:r>
    </w:p>
    <w:p w14:paraId="06F59E28" w14:textId="77777777" w:rsidR="00E465DA" w:rsidRDefault="00E465DA" w:rsidP="00E465D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17C1190F" w14:textId="77777777" w:rsidR="00E465DA" w:rsidRPr="00F204D1" w:rsidRDefault="00E465DA" w:rsidP="00E465D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E465DA" w14:paraId="71B44F8B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EB1496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AAEB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6A67B" w14:textId="77777777" w:rsidR="00E465DA" w:rsidRDefault="00E465DA" w:rsidP="007E383F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AD7D7F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97293F" w14:paraId="3BEB37F2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C829B" w14:textId="77777777" w:rsidR="0097293F" w:rsidRPr="001029D5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B3891" w14:textId="77777777" w:rsidR="0097293F" w:rsidRPr="001029D5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5FEB9" w14:textId="41CB11F7" w:rsidR="0097293F" w:rsidRPr="001029D5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89D633" w14:textId="02188CEA" w:rsidR="0097293F" w:rsidRPr="001029D5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t>Hardcoded</w:t>
            </w:r>
          </w:p>
        </w:tc>
      </w:tr>
      <w:tr w:rsidR="0097293F" w14:paraId="4CCA8B8D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E1B73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FF122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D25D79" w14:textId="2E47E1BA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58C6AC" w14:textId="526D72F2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QTE1 output in </w:t>
            </w:r>
            <w:r w:rsidR="00EC243D">
              <w:fldChar w:fldCharType="begin"/>
            </w:r>
            <w:r w:rsidR="00EC243D">
              <w:instrText xml:space="preserve"> REF _Ref219912256 \h </w:instrText>
            </w:r>
            <w:r w:rsidR="00EC243D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 w:rsidR="00EC243D">
              <w:fldChar w:fldCharType="end"/>
            </w:r>
          </w:p>
        </w:tc>
      </w:tr>
      <w:tr w:rsidR="0097293F" w14:paraId="0E09004F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87C9D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14517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B443B8" w14:textId="4F923491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6C4CF" w14:textId="1A02AC15" w:rsidR="0097293F" w:rsidRDefault="0097293F" w:rsidP="0097293F">
            <w:pPr>
              <w:keepNext/>
              <w:spacing w:line="276" w:lineRule="auto"/>
              <w:jc w:val="center"/>
            </w:pPr>
            <w:r w:rsidRPr="00767D33">
              <w:t>PMPRNO in MPDMAT table</w:t>
            </w:r>
          </w:p>
        </w:tc>
      </w:tr>
      <w:tr w:rsidR="0097293F" w14:paraId="4CAC96A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D98A4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5790F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2181B" w14:textId="663A1A0A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938D9E" w14:textId="35E9A434" w:rsidR="0097293F" w:rsidRDefault="0097293F" w:rsidP="0097293F">
            <w:pPr>
              <w:keepNext/>
              <w:spacing w:line="276" w:lineRule="auto"/>
              <w:jc w:val="center"/>
            </w:pPr>
            <w:r>
              <w:t>QTST from</w:t>
            </w:r>
            <w:r w:rsidR="00EC243D">
              <w:t xml:space="preserve"> </w:t>
            </w:r>
            <w:r w:rsidR="00EC243D">
              <w:fldChar w:fldCharType="begin"/>
            </w:r>
            <w:r w:rsidR="00EC243D">
              <w:instrText xml:space="preserve"> REF _Ref219912256 \h </w:instrText>
            </w:r>
            <w:r w:rsidR="00EC243D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 w:rsidR="00EC243D">
              <w:fldChar w:fldCharType="end"/>
            </w:r>
          </w:p>
        </w:tc>
      </w:tr>
      <w:tr w:rsidR="0097293F" w14:paraId="6739AC6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C5D9C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FF474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1C441" w14:textId="77777777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22E1B5" w14:textId="00880886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TSTY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 w:rsidR="00F826DE">
              <w:fldChar w:fldCharType="end"/>
            </w:r>
          </w:p>
        </w:tc>
      </w:tr>
      <w:tr w:rsidR="0097293F" w14:paraId="0CDE147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7C87B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2E117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1F0FE" w14:textId="77777777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71E9B" w14:textId="214CD45D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QTE1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 w:rsidR="00F826DE">
              <w:fldChar w:fldCharType="end"/>
            </w:r>
          </w:p>
        </w:tc>
      </w:tr>
      <w:tr w:rsidR="0097293F" w14:paraId="47DBDD1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3483C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6F212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1994B" w14:textId="220EC254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12BCA4" w14:textId="1D74C4D1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QTI1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 w:rsidR="00F826DE">
              <w:fldChar w:fldCharType="end"/>
            </w:r>
          </w:p>
        </w:tc>
      </w:tr>
      <w:tr w:rsidR="0097293F" w14:paraId="16734FC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D520F" w14:textId="77777777" w:rsidR="0097293F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1E4B6" w14:textId="77777777" w:rsidR="0097293F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FFD19" w14:textId="06E8767B" w:rsidR="0097293F" w:rsidRDefault="0097293F" w:rsidP="009729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8D7FF8" w14:textId="41358288" w:rsidR="0097293F" w:rsidRDefault="0097293F" w:rsidP="0097293F">
            <w:pPr>
              <w:keepNext/>
              <w:spacing w:line="276" w:lineRule="auto"/>
              <w:jc w:val="center"/>
            </w:pPr>
            <w:r>
              <w:t xml:space="preserve">TX40 </w:t>
            </w:r>
            <w:r w:rsidR="00F826DE">
              <w:t xml:space="preserve">output in </w:t>
            </w:r>
            <w:r w:rsidR="00F826DE">
              <w:fldChar w:fldCharType="begin"/>
            </w:r>
            <w:r w:rsidR="00F826DE">
              <w:instrText xml:space="preserve"> REF _Ref219912256 \h </w:instrText>
            </w:r>
            <w:r w:rsidR="00F826DE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 w:rsidR="00F826DE">
              <w:fldChar w:fldCharType="end"/>
            </w:r>
          </w:p>
        </w:tc>
      </w:tr>
      <w:tr w:rsidR="00F826DE" w14:paraId="7DB7D42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80A03" w14:textId="77777777" w:rsidR="00F826DE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4FFEF" w14:textId="77777777" w:rsidR="00F826DE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B74C7" w14:textId="77777777" w:rsidR="00F826DE" w:rsidRDefault="00F826DE" w:rsidP="00F826DE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CBC100" w14:textId="2C46D5A7" w:rsidR="00F826DE" w:rsidRDefault="00F826DE" w:rsidP="00F826DE">
            <w:pPr>
              <w:keepNext/>
              <w:spacing w:line="276" w:lineRule="auto"/>
              <w:jc w:val="center"/>
            </w:pPr>
            <w:r>
              <w:t xml:space="preserve">EXSQ </w:t>
            </w:r>
            <w:r w:rsidR="00B61A1F">
              <w:t xml:space="preserve">output in </w:t>
            </w:r>
            <w:r w:rsidR="00B61A1F">
              <w:fldChar w:fldCharType="begin"/>
            </w:r>
            <w:r w:rsidR="00B61A1F">
              <w:instrText xml:space="preserve"> REF _Ref219912256 \h </w:instrText>
            </w:r>
            <w:r w:rsidR="00B61A1F"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 w:rsidR="00B61A1F">
              <w:fldChar w:fldCharType="end"/>
            </w:r>
          </w:p>
        </w:tc>
      </w:tr>
      <w:tr w:rsidR="00F826DE" w14:paraId="496CAC91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283A9" w14:textId="77777777" w:rsidR="00F826DE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19361" w14:textId="77777777" w:rsidR="00F826DE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FD7CB" w14:textId="77777777" w:rsidR="00F826DE" w:rsidRDefault="00F826DE" w:rsidP="00F826DE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63B46" w14:textId="25BC41BC" w:rsidR="00F826DE" w:rsidRDefault="00F826DE" w:rsidP="00F826DE">
            <w:pPr>
              <w:keepNext/>
              <w:spacing w:line="276" w:lineRule="auto"/>
              <w:jc w:val="center"/>
            </w:pPr>
            <w:r>
              <w:t>Blank value</w:t>
            </w:r>
          </w:p>
        </w:tc>
      </w:tr>
      <w:tr w:rsidR="00E465DA" w14:paraId="7F8C89F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52318" w14:textId="77777777" w:rsidR="00E465DA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0498D" w14:textId="77777777" w:rsidR="00E465DA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28D65" w14:textId="4038D092" w:rsidR="00E465DA" w:rsidRDefault="00B1641C" w:rsidP="007E383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1.136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876077" w14:textId="26F0E452" w:rsidR="00E465DA" w:rsidRDefault="00FD4775" w:rsidP="007E383F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  <w:r w:rsidR="00B1641C">
              <w:rPr>
                <w:lang w:val="en-GB" w:eastAsia="en-US"/>
              </w:rPr>
              <w:t xml:space="preserve"> + 10%</w:t>
            </w:r>
          </w:p>
        </w:tc>
      </w:tr>
      <w:tr w:rsidR="00924124" w14:paraId="47387B7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60001" w14:textId="77777777" w:rsidR="00924124" w:rsidRDefault="00924124" w:rsidP="00924124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B0B98" w14:textId="77777777" w:rsidR="00924124" w:rsidRDefault="00924124" w:rsidP="0092412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888E9" w14:textId="6815CCAF" w:rsidR="00924124" w:rsidRDefault="00924124" w:rsidP="00924124">
            <w:pPr>
              <w:keepNext/>
              <w:spacing w:line="276" w:lineRule="auto"/>
              <w:jc w:val="center"/>
            </w:pPr>
            <w:r>
              <w:t>1</w:t>
            </w:r>
            <w:r w:rsidR="00B1641C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B8F916" w14:textId="044BD0A9" w:rsidR="00924124" w:rsidRDefault="00FD4775" w:rsidP="00924124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E80FF1" w14:paraId="30DE36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4453D" w14:textId="77777777" w:rsidR="00E80FF1" w:rsidRDefault="00E80FF1" w:rsidP="00E80FF1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410EED" w14:textId="77777777" w:rsidR="00E80FF1" w:rsidRDefault="00E80FF1" w:rsidP="00E80F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664CE" w14:textId="52563991" w:rsidR="00E80FF1" w:rsidRDefault="00E80FF1" w:rsidP="00E80FF1">
            <w:pPr>
              <w:keepNext/>
              <w:spacing w:line="276" w:lineRule="auto"/>
              <w:jc w:val="center"/>
            </w:pPr>
            <w:r>
              <w:t>1</w:t>
            </w:r>
            <w:r w:rsidR="00B1641C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B5E9FB" w14:textId="37F8C3AA" w:rsidR="00E80FF1" w:rsidRDefault="00FD4775" w:rsidP="00E80FF1">
            <w:pPr>
              <w:keepNext/>
              <w:spacing w:line="276" w:lineRule="auto"/>
              <w:jc w:val="center"/>
            </w:pPr>
            <w:r>
              <w:rPr>
                <w:lang w:val="en-GB" w:eastAsia="en-US"/>
              </w:rPr>
              <w:t xml:space="preserve">Conversion factor (COFA) on </w:t>
            </w:r>
            <w:r>
              <w:rPr>
                <w:lang w:val="en-GB" w:eastAsia="en-US"/>
              </w:rPr>
              <w:fldChar w:fldCharType="begin"/>
            </w:r>
            <w:r>
              <w:rPr>
                <w:lang w:val="en-GB" w:eastAsia="en-US"/>
              </w:rPr>
              <w:instrText xml:space="preserve"> REF _Ref215495955 \h </w:instrText>
            </w:r>
            <w:r>
              <w:rPr>
                <w:lang w:val="en-GB" w:eastAsia="en-US"/>
              </w:rPr>
            </w:r>
            <w:r>
              <w:rPr>
                <w:lang w:val="en-GB" w:eastAsia="en-US"/>
              </w:rP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9</w:t>
            </w:r>
            <w:r>
              <w:rPr>
                <w:lang w:val="en-GB" w:eastAsia="en-US"/>
              </w:rPr>
              <w:fldChar w:fldCharType="end"/>
            </w:r>
          </w:p>
        </w:tc>
      </w:tr>
      <w:tr w:rsidR="00B61A1F" w14:paraId="5CE124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9B667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774F8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F28FC" w14:textId="4495F236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240BB0" w14:textId="3BE1FE12" w:rsidR="00B61A1F" w:rsidRDefault="00B61A1F" w:rsidP="00B61A1F">
            <w:pPr>
              <w:keepNext/>
              <w:spacing w:line="276" w:lineRule="auto"/>
              <w:jc w:val="center"/>
            </w:pPr>
            <w:r>
              <w:t>TEUM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345CA9F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51E1B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0D8FD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119F5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8DA0BF" w14:textId="192A9B5A" w:rsidR="00B61A1F" w:rsidRDefault="00B61A1F" w:rsidP="00B61A1F">
            <w:pPr>
              <w:keepNext/>
              <w:spacing w:line="276" w:lineRule="auto"/>
              <w:jc w:val="center"/>
            </w:pPr>
            <w:r>
              <w:t>DCCD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481CAFD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01AE7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EB08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966F4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EF5857" w14:textId="7E0946A0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REQD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523AD0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2815B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94705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63ED2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C4B403" w14:textId="60A47E23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FRTI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7677214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07B50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77A23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574E4" w14:textId="6863C8D0" w:rsidR="00B61A1F" w:rsidRDefault="00B61A1F" w:rsidP="00B61A1F">
            <w:pPr>
              <w:keepNext/>
              <w:spacing w:line="276" w:lineRule="auto"/>
              <w:jc w:val="center"/>
            </w:pPr>
            <w:r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24968" w14:textId="27FE3D39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TCLS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20341C0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7C6E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66780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D3D51" w14:textId="77777777" w:rsidR="00B61A1F" w:rsidRDefault="00B61A1F" w:rsidP="00B61A1F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461F85" w14:textId="7F3B58BD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VLTP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44CC76FC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3921C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A8E8AF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33102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ABCC60" w14:textId="2208B833" w:rsidR="00B61A1F" w:rsidRDefault="00B61A1F" w:rsidP="00B61A1F">
            <w:pPr>
              <w:keepNext/>
              <w:spacing w:line="276" w:lineRule="auto"/>
              <w:jc w:val="center"/>
            </w:pPr>
            <w:r>
              <w:t>QTSP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12BA918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81E7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D6B64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BD812B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111E0D" w14:textId="4A24C121" w:rsidR="00B61A1F" w:rsidRDefault="00B61A1F" w:rsidP="00B61A1F">
            <w:pPr>
              <w:keepNext/>
              <w:spacing w:line="276" w:lineRule="auto"/>
              <w:jc w:val="center"/>
            </w:pPr>
            <w:r>
              <w:t>ITQR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050EA27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D6905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2A627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D0EFE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85049C" w14:textId="298EB894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PTCA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2BD5A45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ADE16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6B056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78B83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400A3D" w14:textId="21866EDE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PTSP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7ACC3D9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EAA2C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32A88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3875D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8CBA19" w14:textId="2FB4A214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QPTT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031065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633135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37B05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735491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803224" w14:textId="71D6986F" w:rsidR="00B61A1F" w:rsidRDefault="00B61A1F" w:rsidP="00B61A1F">
            <w:pPr>
              <w:keepNext/>
              <w:spacing w:line="276" w:lineRule="auto"/>
              <w:jc w:val="center"/>
            </w:pPr>
            <w:r>
              <w:t xml:space="preserve">QPTR 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>
              <w:fldChar w:fldCharType="end"/>
            </w:r>
          </w:p>
        </w:tc>
      </w:tr>
      <w:tr w:rsidR="00B61A1F" w14:paraId="2EFE5E6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EB720" w14:textId="77777777" w:rsidR="00B61A1F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3FB86" w14:textId="77777777" w:rsidR="00B61A1F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53DAA" w14:textId="77777777" w:rsidR="00B61A1F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BB7182" w14:textId="5703B97F" w:rsidR="00B61A1F" w:rsidRDefault="00B61A1F" w:rsidP="00B61A1F">
            <w:pPr>
              <w:keepNext/>
              <w:spacing w:line="276" w:lineRule="auto"/>
              <w:jc w:val="center"/>
            </w:pPr>
            <w:r>
              <w:t>QPLN</w:t>
            </w:r>
            <w:r w:rsidRPr="00110EA0">
              <w:t xml:space="preserve"> </w:t>
            </w:r>
            <w:r>
              <w:t xml:space="preserve">output in </w:t>
            </w:r>
            <w:r>
              <w:fldChar w:fldCharType="begin"/>
            </w:r>
            <w:r>
              <w:instrText xml:space="preserve"> REF _Ref219912256 \h </w:instrText>
            </w:r>
            <w:r>
              <w:fldChar w:fldCharType="separate"/>
            </w:r>
            <w:r w:rsidR="001D4D10">
              <w:t xml:space="preserve">Table </w:t>
            </w:r>
            <w:r w:rsidR="001D4D10">
              <w:rPr>
                <w:noProof/>
              </w:rPr>
              <w:t>40</w:t>
            </w:r>
            <w:r>
              <w:fldChar w:fldCharType="end"/>
            </w:r>
          </w:p>
        </w:tc>
      </w:tr>
    </w:tbl>
    <w:p w14:paraId="6F781E2F" w14:textId="6DE0BDBE" w:rsidR="00E465DA" w:rsidRDefault="00E465DA" w:rsidP="00E465DA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1D4D10">
        <w:rPr>
          <w:noProof/>
        </w:rPr>
        <w:t>41</w:t>
      </w:r>
      <w:r w:rsidR="00346BEE">
        <w:fldChar w:fldCharType="end"/>
      </w:r>
      <w:r>
        <w:t xml:space="preserve">: Adding specification tests relating to the </w:t>
      </w:r>
      <w:r w:rsidR="00AF66ED">
        <w:t xml:space="preserve">pack item </w:t>
      </w:r>
      <w:r w:rsidR="00856AAE">
        <w:t>specification.</w:t>
      </w:r>
    </w:p>
    <w:p w14:paraId="4AE31C05" w14:textId="01BE0873" w:rsidR="008F0323" w:rsidRPr="0087328F" w:rsidRDefault="008F0323" w:rsidP="008F0323">
      <w:pPr>
        <w:rPr>
          <w:lang w:val="en-GB" w:eastAsia="en-US"/>
        </w:rPr>
      </w:pPr>
      <w:r>
        <w:rPr>
          <w:lang w:val="en-GB" w:eastAsia="en-US"/>
        </w:rPr>
        <w:t xml:space="preserve">Weight check needs to be added to the pack specification for each of the outputs from </w:t>
      </w:r>
      <w:r w:rsidR="0004668F">
        <w:rPr>
          <w:lang w:val="en-GB" w:eastAsia="en-US"/>
        </w:rPr>
        <w:fldChar w:fldCharType="begin"/>
      </w:r>
      <w:r w:rsidR="0004668F">
        <w:rPr>
          <w:lang w:val="en-GB" w:eastAsia="en-US"/>
        </w:rPr>
        <w:instrText xml:space="preserve"> REF _Ref219912256 \h </w:instrText>
      </w:r>
      <w:r w:rsidR="0004668F">
        <w:rPr>
          <w:lang w:val="en-GB" w:eastAsia="en-US"/>
        </w:rPr>
      </w:r>
      <w:r w:rsidR="0004668F">
        <w:rPr>
          <w:lang w:val="en-GB" w:eastAsia="en-US"/>
        </w:rPr>
        <w:fldChar w:fldCharType="separate"/>
      </w:r>
      <w:r w:rsidR="001D4D10">
        <w:t xml:space="preserve">Table </w:t>
      </w:r>
      <w:r w:rsidR="001D4D10">
        <w:rPr>
          <w:noProof/>
        </w:rPr>
        <w:t>40</w:t>
      </w:r>
      <w:r w:rsidR="0004668F">
        <w:rPr>
          <w:lang w:val="en-GB" w:eastAsia="en-US"/>
        </w:rPr>
        <w:fldChar w:fldCharType="end"/>
      </w:r>
      <w:r w:rsidR="0004668F">
        <w:rPr>
          <w:lang w:val="en-GB" w:eastAsia="en-US"/>
        </w:rPr>
        <w:t>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29" w:name="_Toc223895533"/>
      <w:r w:rsidRPr="00843533">
        <w:rPr>
          <w:lang w:val="en-GB"/>
        </w:rPr>
        <w:t>Assumptions &amp; Limitations</w:t>
      </w:r>
      <w:bookmarkEnd w:id="29"/>
    </w:p>
    <w:p w14:paraId="4F6DE62D" w14:textId="27448CA4" w:rsidR="00B46A63" w:rsidRDefault="008F7F3A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 quality specification header </w:t>
      </w:r>
      <w:r w:rsidR="00930B87">
        <w:rPr>
          <w:lang w:val="en-GB"/>
        </w:rPr>
        <w:t>and quality specification tests records exists in QMS200 and QMS201 against the recipe item</w:t>
      </w:r>
      <w:r w:rsidR="00C5163B">
        <w:rPr>
          <w:lang w:val="en-GB"/>
        </w:rPr>
        <w:t>.</w:t>
      </w:r>
    </w:p>
    <w:p w14:paraId="5417ECD7" w14:textId="77777777" w:rsidR="00ED50EF" w:rsidRDefault="004874DE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ED50EF">
        <w:rPr>
          <w:lang w:val="en-GB"/>
        </w:rPr>
        <w:t xml:space="preserve"> added correctly to the pack BOM with the correct consumption quantity.</w:t>
      </w:r>
    </w:p>
    <w:p w14:paraId="449C12A1" w14:textId="64465422" w:rsidR="00AA194A" w:rsidRDefault="00ED50EF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4874DE">
        <w:rPr>
          <w:lang w:val="en-GB"/>
        </w:rPr>
        <w:t xml:space="preserve"> </w:t>
      </w:r>
      <w:r w:rsidR="0007558D">
        <w:rPr>
          <w:lang w:val="en-GB"/>
        </w:rPr>
        <w:t>recognized based on item type ‘Z30’</w:t>
      </w:r>
      <w:r w:rsidR="00C5163B">
        <w:rPr>
          <w:lang w:val="en-GB"/>
        </w:rPr>
        <w:t>.</w:t>
      </w:r>
    </w:p>
    <w:p w14:paraId="6C1BEA04" w14:textId="5FCB4469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Only one recipe code against a pack item.</w:t>
      </w:r>
    </w:p>
    <w:p w14:paraId="3981778F" w14:textId="1CC06976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Details such as effective dates, inactive dates against weight checks are correct and up to date in QMS100.</w:t>
      </w:r>
    </w:p>
    <w:p w14:paraId="62D80853" w14:textId="6C2DA214" w:rsidR="004D1191" w:rsidRDefault="004D1191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Details </w:t>
      </w:r>
      <w:r w:rsidR="00BF1C09">
        <w:rPr>
          <w:lang w:val="en-GB"/>
        </w:rPr>
        <w:t>on</w:t>
      </w:r>
      <w:r>
        <w:rPr>
          <w:lang w:val="en-GB"/>
        </w:rPr>
        <w:t xml:space="preserve"> weight checks in QMS100 is the same that applies against pack codes in QMS201.</w:t>
      </w:r>
    </w:p>
    <w:p w14:paraId="7CA3613C" w14:textId="77308A82" w:rsidR="004874DE" w:rsidRDefault="00794978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Quality specification and density information against the recipe item has already been</w:t>
      </w:r>
      <w:r w:rsidR="00C5163B">
        <w:rPr>
          <w:lang w:val="en-GB"/>
        </w:rPr>
        <w:t xml:space="preserve"> trans</w:t>
      </w:r>
      <w:r>
        <w:rPr>
          <w:lang w:val="en-GB"/>
        </w:rPr>
        <w:t xml:space="preserve">ferred to Infor Cloudsuite from PLM. </w:t>
      </w:r>
    </w:p>
    <w:p w14:paraId="3F57F20A" w14:textId="5F69FC41" w:rsidR="00F01DBD" w:rsidRDefault="00F01DBD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Quality specification against the pack item is always created in </w:t>
      </w:r>
      <w:r w:rsidR="0006394B">
        <w:rPr>
          <w:lang w:val="en-GB"/>
        </w:rPr>
        <w:t>’20-Approved’ state.</w:t>
      </w:r>
    </w:p>
    <w:p w14:paraId="74CB70D9" w14:textId="7C47708E" w:rsidR="00930B87" w:rsidRDefault="00930B87" w:rsidP="00715E1C">
      <w:pPr>
        <w:pStyle w:val="2bNormal"/>
        <w:ind w:left="720"/>
        <w:rPr>
          <w:lang w:val="en-GB"/>
        </w:rPr>
      </w:pPr>
    </w:p>
    <w:sectPr w:rsidR="00930B87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0798A" w14:textId="77777777" w:rsidR="001C04AF" w:rsidRDefault="001C04AF">
      <w:r>
        <w:separator/>
      </w:r>
    </w:p>
  </w:endnote>
  <w:endnote w:type="continuationSeparator" w:id="0">
    <w:p w14:paraId="4A3943DF" w14:textId="77777777" w:rsidR="001C04AF" w:rsidRDefault="001C04AF">
      <w:r>
        <w:continuationSeparator/>
      </w:r>
    </w:p>
  </w:endnote>
  <w:endnote w:type="continuationNotice" w:id="1">
    <w:p w14:paraId="626CD848" w14:textId="77777777" w:rsidR="001C04AF" w:rsidRDefault="001C04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3D95A340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0E322E">
        <w:t>Auto Attach Recipe Specification and Density Information to Pack V</w:t>
      </w:r>
      <w:r w:rsidR="00FD74EC">
        <w:t>3</w:t>
      </w:r>
      <w:r w:rsidR="000E322E">
        <w:t>.0</w:t>
      </w:r>
      <w:r>
        <w:rPr>
          <w:noProof/>
        </w:rPr>
        <w:t>.docx</w:t>
      </w:r>
    </w:fldSimple>
  </w:p>
  <w:p w14:paraId="7A292896" w14:textId="3686BAE7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2-18T00:00:00Z">
          <w:dateFormat w:val="dd/MM/yyyy"/>
          <w:lid w:val="en-GB"/>
          <w:storeMappedDataAs w:val="dateTime"/>
          <w:calendar w:val="gregorian"/>
        </w:date>
      </w:sdtPr>
      <w:sdtEndPr/>
      <w:sdtContent>
        <w:r w:rsidR="00FD74EC">
          <w:rPr>
            <w:lang w:val="en-GB"/>
          </w:rPr>
          <w:t>18/02/2026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A10E3" w14:textId="77777777" w:rsidR="001C04AF" w:rsidRDefault="001C04AF">
      <w:r>
        <w:separator/>
      </w:r>
    </w:p>
  </w:footnote>
  <w:footnote w:type="continuationSeparator" w:id="0">
    <w:p w14:paraId="4972C372" w14:textId="77777777" w:rsidR="001C04AF" w:rsidRDefault="001C04AF">
      <w:r>
        <w:continuationSeparator/>
      </w:r>
    </w:p>
  </w:footnote>
  <w:footnote w:type="continuationNotice" w:id="1">
    <w:p w14:paraId="47FE433C" w14:textId="77777777" w:rsidR="001C04AF" w:rsidRDefault="001C04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66C43287" w:rsidR="0020610E" w:rsidRDefault="005C5E8D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FD74EC">
          <w:t>Auto Attach Recipe Specification and Density Information to Pack V3.0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EndPr/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43237"/>
    <w:multiLevelType w:val="hybridMultilevel"/>
    <w:tmpl w:val="4FF012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5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4"/>
  </w:num>
  <w:num w:numId="2" w16cid:durableId="166605223">
    <w:abstractNumId w:val="26"/>
  </w:num>
  <w:num w:numId="3" w16cid:durableId="1740639826">
    <w:abstractNumId w:val="30"/>
  </w:num>
  <w:num w:numId="4" w16cid:durableId="1527135121">
    <w:abstractNumId w:val="17"/>
  </w:num>
  <w:num w:numId="5" w16cid:durableId="674310536">
    <w:abstractNumId w:val="3"/>
  </w:num>
  <w:num w:numId="6" w16cid:durableId="430930965">
    <w:abstractNumId w:val="23"/>
  </w:num>
  <w:num w:numId="7" w16cid:durableId="965700946">
    <w:abstractNumId w:val="16"/>
  </w:num>
  <w:num w:numId="8" w16cid:durableId="1717586985">
    <w:abstractNumId w:val="34"/>
  </w:num>
  <w:num w:numId="9" w16cid:durableId="796603435">
    <w:abstractNumId w:val="33"/>
  </w:num>
  <w:num w:numId="10" w16cid:durableId="1456800487">
    <w:abstractNumId w:val="11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9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2"/>
  </w:num>
  <w:num w:numId="17" w16cid:durableId="1170604713">
    <w:abstractNumId w:val="27"/>
  </w:num>
  <w:num w:numId="18" w16cid:durableId="1181312391">
    <w:abstractNumId w:val="37"/>
  </w:num>
  <w:num w:numId="19" w16cid:durableId="194929094">
    <w:abstractNumId w:val="12"/>
  </w:num>
  <w:num w:numId="20" w16cid:durableId="60760395">
    <w:abstractNumId w:val="25"/>
  </w:num>
  <w:num w:numId="21" w16cid:durableId="235938018">
    <w:abstractNumId w:val="19"/>
  </w:num>
  <w:num w:numId="22" w16cid:durableId="602809664">
    <w:abstractNumId w:val="28"/>
  </w:num>
  <w:num w:numId="23" w16cid:durableId="1051729717">
    <w:abstractNumId w:val="20"/>
  </w:num>
  <w:num w:numId="24" w16cid:durableId="146174293">
    <w:abstractNumId w:val="0"/>
  </w:num>
  <w:num w:numId="25" w16cid:durableId="270670367">
    <w:abstractNumId w:val="18"/>
  </w:num>
  <w:num w:numId="26" w16cid:durableId="11240090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3"/>
  </w:num>
  <w:num w:numId="29" w16cid:durableId="538667550">
    <w:abstractNumId w:val="6"/>
  </w:num>
  <w:num w:numId="30" w16cid:durableId="1137065884">
    <w:abstractNumId w:val="36"/>
  </w:num>
  <w:num w:numId="31" w16cid:durableId="237135826">
    <w:abstractNumId w:val="8"/>
  </w:num>
  <w:num w:numId="32" w16cid:durableId="1193956198">
    <w:abstractNumId w:val="31"/>
  </w:num>
  <w:num w:numId="33" w16cid:durableId="2112891819">
    <w:abstractNumId w:val="35"/>
  </w:num>
  <w:num w:numId="34" w16cid:durableId="192422265">
    <w:abstractNumId w:val="22"/>
  </w:num>
  <w:num w:numId="35" w16cid:durableId="808741125">
    <w:abstractNumId w:val="2"/>
  </w:num>
  <w:num w:numId="36" w16cid:durableId="1300108175">
    <w:abstractNumId w:val="21"/>
  </w:num>
  <w:num w:numId="37" w16cid:durableId="721096794">
    <w:abstractNumId w:val="24"/>
  </w:num>
  <w:num w:numId="38" w16cid:durableId="613753478">
    <w:abstractNumId w:val="15"/>
  </w:num>
  <w:num w:numId="39" w16cid:durableId="21562718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1BB4"/>
    <w:rsid w:val="00001FD3"/>
    <w:rsid w:val="00002E10"/>
    <w:rsid w:val="00004562"/>
    <w:rsid w:val="00004EAC"/>
    <w:rsid w:val="00005414"/>
    <w:rsid w:val="00005B63"/>
    <w:rsid w:val="0000630A"/>
    <w:rsid w:val="0000649F"/>
    <w:rsid w:val="00010332"/>
    <w:rsid w:val="00011823"/>
    <w:rsid w:val="00011B1C"/>
    <w:rsid w:val="00011B6F"/>
    <w:rsid w:val="0001214F"/>
    <w:rsid w:val="000127FC"/>
    <w:rsid w:val="0001363C"/>
    <w:rsid w:val="000148A6"/>
    <w:rsid w:val="00014BCC"/>
    <w:rsid w:val="00014FCC"/>
    <w:rsid w:val="00015020"/>
    <w:rsid w:val="0001582F"/>
    <w:rsid w:val="000160EE"/>
    <w:rsid w:val="000167D8"/>
    <w:rsid w:val="000171E8"/>
    <w:rsid w:val="0002184B"/>
    <w:rsid w:val="00022018"/>
    <w:rsid w:val="00022A76"/>
    <w:rsid w:val="00022C2B"/>
    <w:rsid w:val="00022F03"/>
    <w:rsid w:val="00023A86"/>
    <w:rsid w:val="00024285"/>
    <w:rsid w:val="0002487B"/>
    <w:rsid w:val="00026627"/>
    <w:rsid w:val="00026919"/>
    <w:rsid w:val="00026CCA"/>
    <w:rsid w:val="00026EFF"/>
    <w:rsid w:val="000274C1"/>
    <w:rsid w:val="00030CC6"/>
    <w:rsid w:val="00031144"/>
    <w:rsid w:val="00031C73"/>
    <w:rsid w:val="000322C6"/>
    <w:rsid w:val="000323AF"/>
    <w:rsid w:val="000336CD"/>
    <w:rsid w:val="00033A89"/>
    <w:rsid w:val="000343B7"/>
    <w:rsid w:val="00034A9F"/>
    <w:rsid w:val="00034C65"/>
    <w:rsid w:val="000355E1"/>
    <w:rsid w:val="00035E36"/>
    <w:rsid w:val="000367FA"/>
    <w:rsid w:val="00040C0B"/>
    <w:rsid w:val="00040DF2"/>
    <w:rsid w:val="00041EA1"/>
    <w:rsid w:val="000421F8"/>
    <w:rsid w:val="000424DB"/>
    <w:rsid w:val="00042D77"/>
    <w:rsid w:val="00042EB3"/>
    <w:rsid w:val="0004459C"/>
    <w:rsid w:val="00044AF7"/>
    <w:rsid w:val="00045D27"/>
    <w:rsid w:val="00045E5D"/>
    <w:rsid w:val="00046015"/>
    <w:rsid w:val="00046043"/>
    <w:rsid w:val="00046270"/>
    <w:rsid w:val="0004668F"/>
    <w:rsid w:val="00047CB2"/>
    <w:rsid w:val="00050202"/>
    <w:rsid w:val="000509F4"/>
    <w:rsid w:val="00050AEC"/>
    <w:rsid w:val="000514E6"/>
    <w:rsid w:val="00051762"/>
    <w:rsid w:val="00056235"/>
    <w:rsid w:val="0005679C"/>
    <w:rsid w:val="00056A3B"/>
    <w:rsid w:val="0005728D"/>
    <w:rsid w:val="00057762"/>
    <w:rsid w:val="00060385"/>
    <w:rsid w:val="000603D3"/>
    <w:rsid w:val="00060A99"/>
    <w:rsid w:val="000619C1"/>
    <w:rsid w:val="0006394B"/>
    <w:rsid w:val="00063C44"/>
    <w:rsid w:val="000643CA"/>
    <w:rsid w:val="00065755"/>
    <w:rsid w:val="000657B9"/>
    <w:rsid w:val="00065F3E"/>
    <w:rsid w:val="000668F4"/>
    <w:rsid w:val="000704C9"/>
    <w:rsid w:val="000706CC"/>
    <w:rsid w:val="00070D84"/>
    <w:rsid w:val="00073031"/>
    <w:rsid w:val="00073376"/>
    <w:rsid w:val="00073917"/>
    <w:rsid w:val="00073A00"/>
    <w:rsid w:val="00073A73"/>
    <w:rsid w:val="00073EE7"/>
    <w:rsid w:val="00073EF8"/>
    <w:rsid w:val="00074B5A"/>
    <w:rsid w:val="00074EBD"/>
    <w:rsid w:val="00075251"/>
    <w:rsid w:val="0007558D"/>
    <w:rsid w:val="00075924"/>
    <w:rsid w:val="0007608C"/>
    <w:rsid w:val="000760E9"/>
    <w:rsid w:val="00077BFA"/>
    <w:rsid w:val="00080D7B"/>
    <w:rsid w:val="00081292"/>
    <w:rsid w:val="0008310A"/>
    <w:rsid w:val="0008333B"/>
    <w:rsid w:val="00083600"/>
    <w:rsid w:val="00083E61"/>
    <w:rsid w:val="000843AD"/>
    <w:rsid w:val="00084579"/>
    <w:rsid w:val="000862C2"/>
    <w:rsid w:val="000867F3"/>
    <w:rsid w:val="00086D6A"/>
    <w:rsid w:val="00087518"/>
    <w:rsid w:val="00090137"/>
    <w:rsid w:val="000903D5"/>
    <w:rsid w:val="00090DEE"/>
    <w:rsid w:val="0009210B"/>
    <w:rsid w:val="00092170"/>
    <w:rsid w:val="0009238D"/>
    <w:rsid w:val="00092860"/>
    <w:rsid w:val="000931DD"/>
    <w:rsid w:val="000934CC"/>
    <w:rsid w:val="00093A96"/>
    <w:rsid w:val="00093C41"/>
    <w:rsid w:val="00094044"/>
    <w:rsid w:val="00095EBC"/>
    <w:rsid w:val="00096587"/>
    <w:rsid w:val="000965C4"/>
    <w:rsid w:val="00096FAC"/>
    <w:rsid w:val="00097C01"/>
    <w:rsid w:val="00097CC6"/>
    <w:rsid w:val="000A1129"/>
    <w:rsid w:val="000A1616"/>
    <w:rsid w:val="000A248C"/>
    <w:rsid w:val="000A26EF"/>
    <w:rsid w:val="000A31CE"/>
    <w:rsid w:val="000A3DF8"/>
    <w:rsid w:val="000A3E09"/>
    <w:rsid w:val="000A4702"/>
    <w:rsid w:val="000A4BCC"/>
    <w:rsid w:val="000A4DBC"/>
    <w:rsid w:val="000A4F9B"/>
    <w:rsid w:val="000A5CA0"/>
    <w:rsid w:val="000A7175"/>
    <w:rsid w:val="000A72C8"/>
    <w:rsid w:val="000A7ECD"/>
    <w:rsid w:val="000B004A"/>
    <w:rsid w:val="000B0134"/>
    <w:rsid w:val="000B029E"/>
    <w:rsid w:val="000B0CC3"/>
    <w:rsid w:val="000B239B"/>
    <w:rsid w:val="000B2C0E"/>
    <w:rsid w:val="000B2F81"/>
    <w:rsid w:val="000B32B0"/>
    <w:rsid w:val="000B3B61"/>
    <w:rsid w:val="000B3FDD"/>
    <w:rsid w:val="000B43ED"/>
    <w:rsid w:val="000B55F6"/>
    <w:rsid w:val="000B5B90"/>
    <w:rsid w:val="000B6F63"/>
    <w:rsid w:val="000B70B7"/>
    <w:rsid w:val="000B763E"/>
    <w:rsid w:val="000B7827"/>
    <w:rsid w:val="000B7A78"/>
    <w:rsid w:val="000B7E08"/>
    <w:rsid w:val="000C024D"/>
    <w:rsid w:val="000C0A66"/>
    <w:rsid w:val="000C1355"/>
    <w:rsid w:val="000C274D"/>
    <w:rsid w:val="000C33B2"/>
    <w:rsid w:val="000C3DCA"/>
    <w:rsid w:val="000C4AB1"/>
    <w:rsid w:val="000C58D9"/>
    <w:rsid w:val="000C7888"/>
    <w:rsid w:val="000D0537"/>
    <w:rsid w:val="000D0C9E"/>
    <w:rsid w:val="000D2CDF"/>
    <w:rsid w:val="000D34FA"/>
    <w:rsid w:val="000D4E64"/>
    <w:rsid w:val="000D5110"/>
    <w:rsid w:val="000D5B30"/>
    <w:rsid w:val="000D5E97"/>
    <w:rsid w:val="000D5F1D"/>
    <w:rsid w:val="000D678A"/>
    <w:rsid w:val="000D6828"/>
    <w:rsid w:val="000D6D69"/>
    <w:rsid w:val="000D7525"/>
    <w:rsid w:val="000E09C1"/>
    <w:rsid w:val="000E0B0D"/>
    <w:rsid w:val="000E17D2"/>
    <w:rsid w:val="000E2ECE"/>
    <w:rsid w:val="000E322E"/>
    <w:rsid w:val="000E3710"/>
    <w:rsid w:val="000E4E41"/>
    <w:rsid w:val="000E56EC"/>
    <w:rsid w:val="000E5CAC"/>
    <w:rsid w:val="000E6253"/>
    <w:rsid w:val="000E6E29"/>
    <w:rsid w:val="000E719A"/>
    <w:rsid w:val="000E7207"/>
    <w:rsid w:val="000E7FD5"/>
    <w:rsid w:val="000F14EE"/>
    <w:rsid w:val="000F1CCA"/>
    <w:rsid w:val="000F1D53"/>
    <w:rsid w:val="000F2318"/>
    <w:rsid w:val="000F254B"/>
    <w:rsid w:val="000F2F4C"/>
    <w:rsid w:val="000F34BC"/>
    <w:rsid w:val="000F3A1B"/>
    <w:rsid w:val="000F420A"/>
    <w:rsid w:val="000F4227"/>
    <w:rsid w:val="000F4957"/>
    <w:rsid w:val="000F5BE2"/>
    <w:rsid w:val="000F606F"/>
    <w:rsid w:val="000F7D3E"/>
    <w:rsid w:val="000F7FB7"/>
    <w:rsid w:val="001006F4"/>
    <w:rsid w:val="00101610"/>
    <w:rsid w:val="00101C5C"/>
    <w:rsid w:val="0010278F"/>
    <w:rsid w:val="001029D5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434B"/>
    <w:rsid w:val="0011570C"/>
    <w:rsid w:val="00115BE4"/>
    <w:rsid w:val="001171C0"/>
    <w:rsid w:val="0011750D"/>
    <w:rsid w:val="00117C35"/>
    <w:rsid w:val="00120844"/>
    <w:rsid w:val="00120E8B"/>
    <w:rsid w:val="00121FE5"/>
    <w:rsid w:val="00122224"/>
    <w:rsid w:val="001225A8"/>
    <w:rsid w:val="00122663"/>
    <w:rsid w:val="00123563"/>
    <w:rsid w:val="00123647"/>
    <w:rsid w:val="00123EFC"/>
    <w:rsid w:val="00123F8A"/>
    <w:rsid w:val="001251AE"/>
    <w:rsid w:val="00125BD7"/>
    <w:rsid w:val="001262F2"/>
    <w:rsid w:val="00126688"/>
    <w:rsid w:val="001266B3"/>
    <w:rsid w:val="0012745D"/>
    <w:rsid w:val="0012794C"/>
    <w:rsid w:val="00127D2A"/>
    <w:rsid w:val="001311A7"/>
    <w:rsid w:val="001313B7"/>
    <w:rsid w:val="00131CFE"/>
    <w:rsid w:val="001329A1"/>
    <w:rsid w:val="00134325"/>
    <w:rsid w:val="00134B98"/>
    <w:rsid w:val="00134E10"/>
    <w:rsid w:val="00135255"/>
    <w:rsid w:val="001354D1"/>
    <w:rsid w:val="001355E4"/>
    <w:rsid w:val="001360F5"/>
    <w:rsid w:val="001362A0"/>
    <w:rsid w:val="0013637A"/>
    <w:rsid w:val="0013732E"/>
    <w:rsid w:val="00137C72"/>
    <w:rsid w:val="001400FD"/>
    <w:rsid w:val="00140AB0"/>
    <w:rsid w:val="0014191F"/>
    <w:rsid w:val="001419E6"/>
    <w:rsid w:val="001429BE"/>
    <w:rsid w:val="00142B90"/>
    <w:rsid w:val="00145AB0"/>
    <w:rsid w:val="001460E6"/>
    <w:rsid w:val="001473C6"/>
    <w:rsid w:val="00150862"/>
    <w:rsid w:val="001513A2"/>
    <w:rsid w:val="001529C2"/>
    <w:rsid w:val="00152A98"/>
    <w:rsid w:val="0015438F"/>
    <w:rsid w:val="00154D78"/>
    <w:rsid w:val="001550BD"/>
    <w:rsid w:val="001558E4"/>
    <w:rsid w:val="00155B1C"/>
    <w:rsid w:val="00155D30"/>
    <w:rsid w:val="00156216"/>
    <w:rsid w:val="00156FE1"/>
    <w:rsid w:val="001602A5"/>
    <w:rsid w:val="001603FC"/>
    <w:rsid w:val="0016106C"/>
    <w:rsid w:val="001616A7"/>
    <w:rsid w:val="00161BCE"/>
    <w:rsid w:val="001626C1"/>
    <w:rsid w:val="00163F3E"/>
    <w:rsid w:val="00166F53"/>
    <w:rsid w:val="00166FC1"/>
    <w:rsid w:val="00167257"/>
    <w:rsid w:val="0016750C"/>
    <w:rsid w:val="0016795C"/>
    <w:rsid w:val="0017205F"/>
    <w:rsid w:val="00172EEE"/>
    <w:rsid w:val="001744C8"/>
    <w:rsid w:val="00174F1D"/>
    <w:rsid w:val="00175894"/>
    <w:rsid w:val="001759AB"/>
    <w:rsid w:val="00175FD0"/>
    <w:rsid w:val="001762A0"/>
    <w:rsid w:val="0017677C"/>
    <w:rsid w:val="00180279"/>
    <w:rsid w:val="00180558"/>
    <w:rsid w:val="001807EB"/>
    <w:rsid w:val="00181418"/>
    <w:rsid w:val="00181E2A"/>
    <w:rsid w:val="001827F2"/>
    <w:rsid w:val="00182BFF"/>
    <w:rsid w:val="00183BF8"/>
    <w:rsid w:val="00183EA3"/>
    <w:rsid w:val="00184505"/>
    <w:rsid w:val="00184791"/>
    <w:rsid w:val="00184A0B"/>
    <w:rsid w:val="00185277"/>
    <w:rsid w:val="00185CEE"/>
    <w:rsid w:val="00186588"/>
    <w:rsid w:val="00186D3B"/>
    <w:rsid w:val="001878A4"/>
    <w:rsid w:val="00187F8C"/>
    <w:rsid w:val="001908D3"/>
    <w:rsid w:val="00191571"/>
    <w:rsid w:val="00191B44"/>
    <w:rsid w:val="00191C81"/>
    <w:rsid w:val="00192FED"/>
    <w:rsid w:val="00192FF9"/>
    <w:rsid w:val="001940F9"/>
    <w:rsid w:val="00195176"/>
    <w:rsid w:val="001958C8"/>
    <w:rsid w:val="00196EF5"/>
    <w:rsid w:val="00197D4B"/>
    <w:rsid w:val="001A02C7"/>
    <w:rsid w:val="001A068B"/>
    <w:rsid w:val="001A0DAA"/>
    <w:rsid w:val="001A13D3"/>
    <w:rsid w:val="001A28E9"/>
    <w:rsid w:val="001A41EF"/>
    <w:rsid w:val="001A4274"/>
    <w:rsid w:val="001A4DC6"/>
    <w:rsid w:val="001A59AD"/>
    <w:rsid w:val="001A6B21"/>
    <w:rsid w:val="001A7824"/>
    <w:rsid w:val="001A7890"/>
    <w:rsid w:val="001A7F9A"/>
    <w:rsid w:val="001B007F"/>
    <w:rsid w:val="001B024F"/>
    <w:rsid w:val="001B07B4"/>
    <w:rsid w:val="001B2633"/>
    <w:rsid w:val="001B2A22"/>
    <w:rsid w:val="001B2B36"/>
    <w:rsid w:val="001B2CA0"/>
    <w:rsid w:val="001B387F"/>
    <w:rsid w:val="001B3DE1"/>
    <w:rsid w:val="001B3F0B"/>
    <w:rsid w:val="001B5656"/>
    <w:rsid w:val="001B64DE"/>
    <w:rsid w:val="001B69C2"/>
    <w:rsid w:val="001C04AF"/>
    <w:rsid w:val="001C0B59"/>
    <w:rsid w:val="001C100A"/>
    <w:rsid w:val="001C29BF"/>
    <w:rsid w:val="001C2F8B"/>
    <w:rsid w:val="001C30B4"/>
    <w:rsid w:val="001C32C0"/>
    <w:rsid w:val="001C38D3"/>
    <w:rsid w:val="001C3DFF"/>
    <w:rsid w:val="001C4EE1"/>
    <w:rsid w:val="001D027F"/>
    <w:rsid w:val="001D1A83"/>
    <w:rsid w:val="001D1E7A"/>
    <w:rsid w:val="001D2D39"/>
    <w:rsid w:val="001D4CE8"/>
    <w:rsid w:val="001D4D10"/>
    <w:rsid w:val="001D54FD"/>
    <w:rsid w:val="001D677F"/>
    <w:rsid w:val="001D7A28"/>
    <w:rsid w:val="001D7DE7"/>
    <w:rsid w:val="001E0317"/>
    <w:rsid w:val="001E2093"/>
    <w:rsid w:val="001E3999"/>
    <w:rsid w:val="001E4436"/>
    <w:rsid w:val="001E5100"/>
    <w:rsid w:val="001E513E"/>
    <w:rsid w:val="001E546F"/>
    <w:rsid w:val="001E5AE7"/>
    <w:rsid w:val="001E765B"/>
    <w:rsid w:val="001F05FB"/>
    <w:rsid w:val="001F0860"/>
    <w:rsid w:val="001F1669"/>
    <w:rsid w:val="001F1F37"/>
    <w:rsid w:val="001F29BE"/>
    <w:rsid w:val="001F2B67"/>
    <w:rsid w:val="001F3097"/>
    <w:rsid w:val="001F33DD"/>
    <w:rsid w:val="001F353D"/>
    <w:rsid w:val="001F362C"/>
    <w:rsid w:val="001F4075"/>
    <w:rsid w:val="001F488E"/>
    <w:rsid w:val="001F494D"/>
    <w:rsid w:val="001F4B1C"/>
    <w:rsid w:val="001F598A"/>
    <w:rsid w:val="001F68C5"/>
    <w:rsid w:val="00200A90"/>
    <w:rsid w:val="002018B2"/>
    <w:rsid w:val="00202290"/>
    <w:rsid w:val="00202383"/>
    <w:rsid w:val="00202E08"/>
    <w:rsid w:val="00204C0F"/>
    <w:rsid w:val="0020610E"/>
    <w:rsid w:val="00206974"/>
    <w:rsid w:val="00207212"/>
    <w:rsid w:val="002072C9"/>
    <w:rsid w:val="00207839"/>
    <w:rsid w:val="00207E1A"/>
    <w:rsid w:val="00210509"/>
    <w:rsid w:val="00210A90"/>
    <w:rsid w:val="002131BB"/>
    <w:rsid w:val="002132FD"/>
    <w:rsid w:val="00213762"/>
    <w:rsid w:val="00213F5B"/>
    <w:rsid w:val="002144A0"/>
    <w:rsid w:val="0021471F"/>
    <w:rsid w:val="002202C6"/>
    <w:rsid w:val="00221389"/>
    <w:rsid w:val="0022376C"/>
    <w:rsid w:val="0022429F"/>
    <w:rsid w:val="002243B6"/>
    <w:rsid w:val="00224842"/>
    <w:rsid w:val="0022490F"/>
    <w:rsid w:val="00225300"/>
    <w:rsid w:val="00225FB1"/>
    <w:rsid w:val="00226D66"/>
    <w:rsid w:val="00227236"/>
    <w:rsid w:val="002277B9"/>
    <w:rsid w:val="00230700"/>
    <w:rsid w:val="00232838"/>
    <w:rsid w:val="0023478E"/>
    <w:rsid w:val="00234B08"/>
    <w:rsid w:val="00234F55"/>
    <w:rsid w:val="00237EC9"/>
    <w:rsid w:val="00240590"/>
    <w:rsid w:val="00240A17"/>
    <w:rsid w:val="00240B76"/>
    <w:rsid w:val="002416BA"/>
    <w:rsid w:val="002422AA"/>
    <w:rsid w:val="0024257B"/>
    <w:rsid w:val="002448E2"/>
    <w:rsid w:val="0024490F"/>
    <w:rsid w:val="00244953"/>
    <w:rsid w:val="00244A46"/>
    <w:rsid w:val="00245174"/>
    <w:rsid w:val="00245D51"/>
    <w:rsid w:val="00246B99"/>
    <w:rsid w:val="002470BF"/>
    <w:rsid w:val="00250260"/>
    <w:rsid w:val="00250943"/>
    <w:rsid w:val="002514C5"/>
    <w:rsid w:val="00251640"/>
    <w:rsid w:val="00251814"/>
    <w:rsid w:val="00251A0B"/>
    <w:rsid w:val="00252492"/>
    <w:rsid w:val="002533A7"/>
    <w:rsid w:val="00254012"/>
    <w:rsid w:val="00255524"/>
    <w:rsid w:val="0025572B"/>
    <w:rsid w:val="002559EA"/>
    <w:rsid w:val="00257620"/>
    <w:rsid w:val="0025768B"/>
    <w:rsid w:val="002579A7"/>
    <w:rsid w:val="00260500"/>
    <w:rsid w:val="002627AB"/>
    <w:rsid w:val="00263081"/>
    <w:rsid w:val="00263173"/>
    <w:rsid w:val="00263E97"/>
    <w:rsid w:val="00266781"/>
    <w:rsid w:val="00267CAB"/>
    <w:rsid w:val="00270624"/>
    <w:rsid w:val="00273815"/>
    <w:rsid w:val="00273C7D"/>
    <w:rsid w:val="00275622"/>
    <w:rsid w:val="002761BD"/>
    <w:rsid w:val="002768E8"/>
    <w:rsid w:val="002769F7"/>
    <w:rsid w:val="00277DD1"/>
    <w:rsid w:val="0028045C"/>
    <w:rsid w:val="00280F19"/>
    <w:rsid w:val="00281B89"/>
    <w:rsid w:val="00282369"/>
    <w:rsid w:val="00282C2A"/>
    <w:rsid w:val="00283759"/>
    <w:rsid w:val="00283E37"/>
    <w:rsid w:val="00283F1D"/>
    <w:rsid w:val="00285DD7"/>
    <w:rsid w:val="00285FFD"/>
    <w:rsid w:val="002860B7"/>
    <w:rsid w:val="002866B4"/>
    <w:rsid w:val="0028754B"/>
    <w:rsid w:val="00290F11"/>
    <w:rsid w:val="00291266"/>
    <w:rsid w:val="00291FC5"/>
    <w:rsid w:val="002945C2"/>
    <w:rsid w:val="00294A7C"/>
    <w:rsid w:val="00295028"/>
    <w:rsid w:val="00297DA3"/>
    <w:rsid w:val="002A07BA"/>
    <w:rsid w:val="002A189B"/>
    <w:rsid w:val="002A2FDE"/>
    <w:rsid w:val="002A5B61"/>
    <w:rsid w:val="002A5DDB"/>
    <w:rsid w:val="002A64A4"/>
    <w:rsid w:val="002A6E77"/>
    <w:rsid w:val="002A74BC"/>
    <w:rsid w:val="002B169A"/>
    <w:rsid w:val="002B1F62"/>
    <w:rsid w:val="002B360A"/>
    <w:rsid w:val="002B53EA"/>
    <w:rsid w:val="002B54D1"/>
    <w:rsid w:val="002B6698"/>
    <w:rsid w:val="002B6BD7"/>
    <w:rsid w:val="002C02A5"/>
    <w:rsid w:val="002C1E96"/>
    <w:rsid w:val="002C1FD6"/>
    <w:rsid w:val="002C2287"/>
    <w:rsid w:val="002C2512"/>
    <w:rsid w:val="002C27E7"/>
    <w:rsid w:val="002C6412"/>
    <w:rsid w:val="002D0372"/>
    <w:rsid w:val="002D067C"/>
    <w:rsid w:val="002D07CB"/>
    <w:rsid w:val="002D0AC0"/>
    <w:rsid w:val="002D0E5C"/>
    <w:rsid w:val="002D1269"/>
    <w:rsid w:val="002D14B2"/>
    <w:rsid w:val="002D15E3"/>
    <w:rsid w:val="002D1656"/>
    <w:rsid w:val="002D1A2B"/>
    <w:rsid w:val="002D24FC"/>
    <w:rsid w:val="002D28D9"/>
    <w:rsid w:val="002D2A3A"/>
    <w:rsid w:val="002D2C42"/>
    <w:rsid w:val="002D33D6"/>
    <w:rsid w:val="002D33FF"/>
    <w:rsid w:val="002D3A28"/>
    <w:rsid w:val="002D3E29"/>
    <w:rsid w:val="002D3EF8"/>
    <w:rsid w:val="002D4404"/>
    <w:rsid w:val="002D463B"/>
    <w:rsid w:val="002D51FA"/>
    <w:rsid w:val="002D5516"/>
    <w:rsid w:val="002D6F5C"/>
    <w:rsid w:val="002D71FA"/>
    <w:rsid w:val="002D75E7"/>
    <w:rsid w:val="002E04C4"/>
    <w:rsid w:val="002E2ACC"/>
    <w:rsid w:val="002E3BBA"/>
    <w:rsid w:val="002E40D6"/>
    <w:rsid w:val="002E422C"/>
    <w:rsid w:val="002E427A"/>
    <w:rsid w:val="002E5119"/>
    <w:rsid w:val="002E6EE3"/>
    <w:rsid w:val="002E7586"/>
    <w:rsid w:val="002F1445"/>
    <w:rsid w:val="002F21DE"/>
    <w:rsid w:val="002F337D"/>
    <w:rsid w:val="002F3402"/>
    <w:rsid w:val="002F366E"/>
    <w:rsid w:val="002F4C75"/>
    <w:rsid w:val="002F75DC"/>
    <w:rsid w:val="00300232"/>
    <w:rsid w:val="0030079F"/>
    <w:rsid w:val="00302BDE"/>
    <w:rsid w:val="00302E71"/>
    <w:rsid w:val="003032E6"/>
    <w:rsid w:val="00303BA7"/>
    <w:rsid w:val="003047F4"/>
    <w:rsid w:val="00305043"/>
    <w:rsid w:val="00305AFB"/>
    <w:rsid w:val="00305C06"/>
    <w:rsid w:val="0030681D"/>
    <w:rsid w:val="00307739"/>
    <w:rsid w:val="00310284"/>
    <w:rsid w:val="0031052A"/>
    <w:rsid w:val="0031099D"/>
    <w:rsid w:val="00310C0F"/>
    <w:rsid w:val="00310CBD"/>
    <w:rsid w:val="00311A79"/>
    <w:rsid w:val="00312240"/>
    <w:rsid w:val="00312372"/>
    <w:rsid w:val="0031290C"/>
    <w:rsid w:val="00312920"/>
    <w:rsid w:val="00313046"/>
    <w:rsid w:val="00314291"/>
    <w:rsid w:val="003144E5"/>
    <w:rsid w:val="00316FC5"/>
    <w:rsid w:val="003207AA"/>
    <w:rsid w:val="00320ECD"/>
    <w:rsid w:val="0032105B"/>
    <w:rsid w:val="003214D2"/>
    <w:rsid w:val="00322650"/>
    <w:rsid w:val="003232C9"/>
    <w:rsid w:val="003245C1"/>
    <w:rsid w:val="0032477F"/>
    <w:rsid w:val="00324A61"/>
    <w:rsid w:val="003262E5"/>
    <w:rsid w:val="00326CC1"/>
    <w:rsid w:val="00330018"/>
    <w:rsid w:val="00330F4E"/>
    <w:rsid w:val="00331233"/>
    <w:rsid w:val="003319A8"/>
    <w:rsid w:val="003319ED"/>
    <w:rsid w:val="003331C7"/>
    <w:rsid w:val="00333317"/>
    <w:rsid w:val="00333506"/>
    <w:rsid w:val="00333647"/>
    <w:rsid w:val="003348B3"/>
    <w:rsid w:val="003350D6"/>
    <w:rsid w:val="0033537E"/>
    <w:rsid w:val="00335469"/>
    <w:rsid w:val="003365BC"/>
    <w:rsid w:val="00340D64"/>
    <w:rsid w:val="00340FB1"/>
    <w:rsid w:val="00341C8F"/>
    <w:rsid w:val="00341E2B"/>
    <w:rsid w:val="00342028"/>
    <w:rsid w:val="0034237C"/>
    <w:rsid w:val="003424BD"/>
    <w:rsid w:val="00342581"/>
    <w:rsid w:val="00342DAE"/>
    <w:rsid w:val="003430C7"/>
    <w:rsid w:val="00343B5C"/>
    <w:rsid w:val="00344A35"/>
    <w:rsid w:val="00346BEE"/>
    <w:rsid w:val="00347EB5"/>
    <w:rsid w:val="00350C5B"/>
    <w:rsid w:val="003516E1"/>
    <w:rsid w:val="00351CD6"/>
    <w:rsid w:val="0035228A"/>
    <w:rsid w:val="00352346"/>
    <w:rsid w:val="0035272C"/>
    <w:rsid w:val="00352C60"/>
    <w:rsid w:val="00353AE1"/>
    <w:rsid w:val="00353B83"/>
    <w:rsid w:val="00354BAD"/>
    <w:rsid w:val="00354BB1"/>
    <w:rsid w:val="003559E1"/>
    <w:rsid w:val="0035693D"/>
    <w:rsid w:val="00356AF9"/>
    <w:rsid w:val="00356BF9"/>
    <w:rsid w:val="003572A6"/>
    <w:rsid w:val="003576B1"/>
    <w:rsid w:val="00357F76"/>
    <w:rsid w:val="00360BB6"/>
    <w:rsid w:val="00361096"/>
    <w:rsid w:val="003612A9"/>
    <w:rsid w:val="0036148C"/>
    <w:rsid w:val="00361A59"/>
    <w:rsid w:val="00361E99"/>
    <w:rsid w:val="00364A4B"/>
    <w:rsid w:val="003658C3"/>
    <w:rsid w:val="003666BB"/>
    <w:rsid w:val="00372409"/>
    <w:rsid w:val="00372E39"/>
    <w:rsid w:val="00372E77"/>
    <w:rsid w:val="003738C2"/>
    <w:rsid w:val="003740BC"/>
    <w:rsid w:val="0037470C"/>
    <w:rsid w:val="00374DE8"/>
    <w:rsid w:val="00376046"/>
    <w:rsid w:val="00376461"/>
    <w:rsid w:val="00376E80"/>
    <w:rsid w:val="003770EA"/>
    <w:rsid w:val="0037744D"/>
    <w:rsid w:val="00380ABD"/>
    <w:rsid w:val="00380F5A"/>
    <w:rsid w:val="003820AC"/>
    <w:rsid w:val="00382195"/>
    <w:rsid w:val="0038241F"/>
    <w:rsid w:val="003837F9"/>
    <w:rsid w:val="00383E24"/>
    <w:rsid w:val="00383E4A"/>
    <w:rsid w:val="0038552F"/>
    <w:rsid w:val="00385C85"/>
    <w:rsid w:val="00386670"/>
    <w:rsid w:val="003879CC"/>
    <w:rsid w:val="00390DEE"/>
    <w:rsid w:val="003912C3"/>
    <w:rsid w:val="00391926"/>
    <w:rsid w:val="00391D5F"/>
    <w:rsid w:val="003935A9"/>
    <w:rsid w:val="003935F9"/>
    <w:rsid w:val="003940ED"/>
    <w:rsid w:val="00394CBA"/>
    <w:rsid w:val="00395A8E"/>
    <w:rsid w:val="00395B5B"/>
    <w:rsid w:val="00395DFC"/>
    <w:rsid w:val="003975A1"/>
    <w:rsid w:val="003A09E5"/>
    <w:rsid w:val="003A1A6E"/>
    <w:rsid w:val="003A3534"/>
    <w:rsid w:val="003A37E3"/>
    <w:rsid w:val="003A3950"/>
    <w:rsid w:val="003A5B04"/>
    <w:rsid w:val="003A683E"/>
    <w:rsid w:val="003A6904"/>
    <w:rsid w:val="003A72CF"/>
    <w:rsid w:val="003B08AC"/>
    <w:rsid w:val="003B1815"/>
    <w:rsid w:val="003B1D82"/>
    <w:rsid w:val="003B2142"/>
    <w:rsid w:val="003B2298"/>
    <w:rsid w:val="003B2A80"/>
    <w:rsid w:val="003B2B44"/>
    <w:rsid w:val="003B2B4F"/>
    <w:rsid w:val="003B2C57"/>
    <w:rsid w:val="003B338B"/>
    <w:rsid w:val="003B34ED"/>
    <w:rsid w:val="003B703A"/>
    <w:rsid w:val="003B77DC"/>
    <w:rsid w:val="003C0062"/>
    <w:rsid w:val="003C128C"/>
    <w:rsid w:val="003C1F2F"/>
    <w:rsid w:val="003C26DE"/>
    <w:rsid w:val="003C2827"/>
    <w:rsid w:val="003C4C40"/>
    <w:rsid w:val="003C5549"/>
    <w:rsid w:val="003C560B"/>
    <w:rsid w:val="003C5F9C"/>
    <w:rsid w:val="003C71FA"/>
    <w:rsid w:val="003C721B"/>
    <w:rsid w:val="003C74BB"/>
    <w:rsid w:val="003C7CEB"/>
    <w:rsid w:val="003D00EE"/>
    <w:rsid w:val="003D0948"/>
    <w:rsid w:val="003D19A3"/>
    <w:rsid w:val="003D25EA"/>
    <w:rsid w:val="003D3847"/>
    <w:rsid w:val="003D3BD0"/>
    <w:rsid w:val="003D4B17"/>
    <w:rsid w:val="003D53A9"/>
    <w:rsid w:val="003D5810"/>
    <w:rsid w:val="003D612C"/>
    <w:rsid w:val="003D7960"/>
    <w:rsid w:val="003D7AAB"/>
    <w:rsid w:val="003D7ACE"/>
    <w:rsid w:val="003D7B17"/>
    <w:rsid w:val="003D7CB8"/>
    <w:rsid w:val="003E007B"/>
    <w:rsid w:val="003E12D8"/>
    <w:rsid w:val="003E22D6"/>
    <w:rsid w:val="003E25F2"/>
    <w:rsid w:val="003E26C6"/>
    <w:rsid w:val="003E2906"/>
    <w:rsid w:val="003E34D5"/>
    <w:rsid w:val="003E41F2"/>
    <w:rsid w:val="003E4583"/>
    <w:rsid w:val="003E458F"/>
    <w:rsid w:val="003E6DDC"/>
    <w:rsid w:val="003E790D"/>
    <w:rsid w:val="003F010C"/>
    <w:rsid w:val="003F05DB"/>
    <w:rsid w:val="003F0D27"/>
    <w:rsid w:val="003F10BB"/>
    <w:rsid w:val="003F186D"/>
    <w:rsid w:val="003F41E4"/>
    <w:rsid w:val="003F443C"/>
    <w:rsid w:val="003F5720"/>
    <w:rsid w:val="003F5834"/>
    <w:rsid w:val="003F62C5"/>
    <w:rsid w:val="003F7B01"/>
    <w:rsid w:val="004023EC"/>
    <w:rsid w:val="00402665"/>
    <w:rsid w:val="00402AF8"/>
    <w:rsid w:val="00402B17"/>
    <w:rsid w:val="0040339E"/>
    <w:rsid w:val="00403876"/>
    <w:rsid w:val="004038F2"/>
    <w:rsid w:val="004044FE"/>
    <w:rsid w:val="00404EA3"/>
    <w:rsid w:val="004055EF"/>
    <w:rsid w:val="004057DB"/>
    <w:rsid w:val="00406DFA"/>
    <w:rsid w:val="0041035D"/>
    <w:rsid w:val="00410FF0"/>
    <w:rsid w:val="004117B1"/>
    <w:rsid w:val="0041205F"/>
    <w:rsid w:val="00412EE4"/>
    <w:rsid w:val="00413AD4"/>
    <w:rsid w:val="00414539"/>
    <w:rsid w:val="00414ED5"/>
    <w:rsid w:val="00414FE8"/>
    <w:rsid w:val="00415396"/>
    <w:rsid w:val="004179EA"/>
    <w:rsid w:val="00420754"/>
    <w:rsid w:val="00421182"/>
    <w:rsid w:val="00421E71"/>
    <w:rsid w:val="00424370"/>
    <w:rsid w:val="00424655"/>
    <w:rsid w:val="00424D74"/>
    <w:rsid w:val="004264B9"/>
    <w:rsid w:val="00426AB2"/>
    <w:rsid w:val="00426FE8"/>
    <w:rsid w:val="00427171"/>
    <w:rsid w:val="004273BF"/>
    <w:rsid w:val="004277EF"/>
    <w:rsid w:val="00430678"/>
    <w:rsid w:val="004308F5"/>
    <w:rsid w:val="0043306F"/>
    <w:rsid w:val="00433102"/>
    <w:rsid w:val="0043394D"/>
    <w:rsid w:val="00434C48"/>
    <w:rsid w:val="004376C3"/>
    <w:rsid w:val="004378B4"/>
    <w:rsid w:val="0043799A"/>
    <w:rsid w:val="004403F1"/>
    <w:rsid w:val="00440BD3"/>
    <w:rsid w:val="004415A6"/>
    <w:rsid w:val="00442071"/>
    <w:rsid w:val="0044215A"/>
    <w:rsid w:val="00442CB2"/>
    <w:rsid w:val="0044319D"/>
    <w:rsid w:val="004449DE"/>
    <w:rsid w:val="00446C50"/>
    <w:rsid w:val="00447A78"/>
    <w:rsid w:val="004549B1"/>
    <w:rsid w:val="00455285"/>
    <w:rsid w:val="00455449"/>
    <w:rsid w:val="00456C8F"/>
    <w:rsid w:val="00457D07"/>
    <w:rsid w:val="00460699"/>
    <w:rsid w:val="004614A9"/>
    <w:rsid w:val="004617CE"/>
    <w:rsid w:val="004619E2"/>
    <w:rsid w:val="00461C7A"/>
    <w:rsid w:val="004621F9"/>
    <w:rsid w:val="0046236A"/>
    <w:rsid w:val="004625CF"/>
    <w:rsid w:val="004632C0"/>
    <w:rsid w:val="00463664"/>
    <w:rsid w:val="00463A80"/>
    <w:rsid w:val="00463AE1"/>
    <w:rsid w:val="0046553B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1870"/>
    <w:rsid w:val="00472EB2"/>
    <w:rsid w:val="00473D07"/>
    <w:rsid w:val="004757A3"/>
    <w:rsid w:val="00475AC8"/>
    <w:rsid w:val="00476765"/>
    <w:rsid w:val="00476CB3"/>
    <w:rsid w:val="004771BB"/>
    <w:rsid w:val="0048020B"/>
    <w:rsid w:val="004808CA"/>
    <w:rsid w:val="00480ADE"/>
    <w:rsid w:val="004820C2"/>
    <w:rsid w:val="00482422"/>
    <w:rsid w:val="00483356"/>
    <w:rsid w:val="004836C5"/>
    <w:rsid w:val="0048488A"/>
    <w:rsid w:val="00485F42"/>
    <w:rsid w:val="00486709"/>
    <w:rsid w:val="00486E2B"/>
    <w:rsid w:val="004874DE"/>
    <w:rsid w:val="00487BEE"/>
    <w:rsid w:val="00490822"/>
    <w:rsid w:val="004908CF"/>
    <w:rsid w:val="00491990"/>
    <w:rsid w:val="00492840"/>
    <w:rsid w:val="00492C03"/>
    <w:rsid w:val="004937FF"/>
    <w:rsid w:val="00494198"/>
    <w:rsid w:val="00494AD7"/>
    <w:rsid w:val="00495025"/>
    <w:rsid w:val="004950E3"/>
    <w:rsid w:val="00496826"/>
    <w:rsid w:val="00497929"/>
    <w:rsid w:val="004A039D"/>
    <w:rsid w:val="004A04A1"/>
    <w:rsid w:val="004A194D"/>
    <w:rsid w:val="004A2C33"/>
    <w:rsid w:val="004A39A2"/>
    <w:rsid w:val="004A5AA0"/>
    <w:rsid w:val="004A5FF7"/>
    <w:rsid w:val="004A64CA"/>
    <w:rsid w:val="004A68E1"/>
    <w:rsid w:val="004A694D"/>
    <w:rsid w:val="004B02A2"/>
    <w:rsid w:val="004B0AA7"/>
    <w:rsid w:val="004B1276"/>
    <w:rsid w:val="004B3D75"/>
    <w:rsid w:val="004B3DE4"/>
    <w:rsid w:val="004B4F65"/>
    <w:rsid w:val="004B4F95"/>
    <w:rsid w:val="004B5378"/>
    <w:rsid w:val="004B53CC"/>
    <w:rsid w:val="004B55C7"/>
    <w:rsid w:val="004B618D"/>
    <w:rsid w:val="004B62BC"/>
    <w:rsid w:val="004B6612"/>
    <w:rsid w:val="004B7303"/>
    <w:rsid w:val="004B7C62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ECF"/>
    <w:rsid w:val="004C724F"/>
    <w:rsid w:val="004C7A63"/>
    <w:rsid w:val="004C7C9E"/>
    <w:rsid w:val="004D041A"/>
    <w:rsid w:val="004D05D5"/>
    <w:rsid w:val="004D097B"/>
    <w:rsid w:val="004D0AB8"/>
    <w:rsid w:val="004D1191"/>
    <w:rsid w:val="004D1FE6"/>
    <w:rsid w:val="004D2A4A"/>
    <w:rsid w:val="004D2E7E"/>
    <w:rsid w:val="004D53AA"/>
    <w:rsid w:val="004D5615"/>
    <w:rsid w:val="004D5CB0"/>
    <w:rsid w:val="004D621C"/>
    <w:rsid w:val="004D68E0"/>
    <w:rsid w:val="004D6A6A"/>
    <w:rsid w:val="004D74AB"/>
    <w:rsid w:val="004D7609"/>
    <w:rsid w:val="004D7982"/>
    <w:rsid w:val="004E0449"/>
    <w:rsid w:val="004E0DDC"/>
    <w:rsid w:val="004E18D3"/>
    <w:rsid w:val="004E193A"/>
    <w:rsid w:val="004E25A7"/>
    <w:rsid w:val="004E2821"/>
    <w:rsid w:val="004E295D"/>
    <w:rsid w:val="004E341B"/>
    <w:rsid w:val="004E3427"/>
    <w:rsid w:val="004E48DB"/>
    <w:rsid w:val="004E5D6F"/>
    <w:rsid w:val="004E667E"/>
    <w:rsid w:val="004E67CE"/>
    <w:rsid w:val="004E67F7"/>
    <w:rsid w:val="004E7244"/>
    <w:rsid w:val="004E7381"/>
    <w:rsid w:val="004E7C1B"/>
    <w:rsid w:val="004F03B4"/>
    <w:rsid w:val="004F047D"/>
    <w:rsid w:val="004F0626"/>
    <w:rsid w:val="004F1AFD"/>
    <w:rsid w:val="004F22C0"/>
    <w:rsid w:val="004F2FE4"/>
    <w:rsid w:val="004F4E93"/>
    <w:rsid w:val="004F588E"/>
    <w:rsid w:val="004F621A"/>
    <w:rsid w:val="004F66E4"/>
    <w:rsid w:val="004F76D0"/>
    <w:rsid w:val="004F7DCF"/>
    <w:rsid w:val="0050022D"/>
    <w:rsid w:val="00501836"/>
    <w:rsid w:val="00502807"/>
    <w:rsid w:val="00504B91"/>
    <w:rsid w:val="00505306"/>
    <w:rsid w:val="005079FD"/>
    <w:rsid w:val="005130EF"/>
    <w:rsid w:val="005151E9"/>
    <w:rsid w:val="00515A78"/>
    <w:rsid w:val="005162BB"/>
    <w:rsid w:val="00517763"/>
    <w:rsid w:val="00517985"/>
    <w:rsid w:val="00517D9D"/>
    <w:rsid w:val="00517FF0"/>
    <w:rsid w:val="00520118"/>
    <w:rsid w:val="0052150F"/>
    <w:rsid w:val="005234A4"/>
    <w:rsid w:val="00523CA7"/>
    <w:rsid w:val="0052405F"/>
    <w:rsid w:val="00524BF7"/>
    <w:rsid w:val="0052500E"/>
    <w:rsid w:val="00525064"/>
    <w:rsid w:val="00525E55"/>
    <w:rsid w:val="0052764E"/>
    <w:rsid w:val="005301CB"/>
    <w:rsid w:val="0053153C"/>
    <w:rsid w:val="00531991"/>
    <w:rsid w:val="00531992"/>
    <w:rsid w:val="005352D6"/>
    <w:rsid w:val="00535944"/>
    <w:rsid w:val="00535F89"/>
    <w:rsid w:val="00535F8C"/>
    <w:rsid w:val="00536196"/>
    <w:rsid w:val="005369C0"/>
    <w:rsid w:val="00536DA2"/>
    <w:rsid w:val="00536FBB"/>
    <w:rsid w:val="00537B96"/>
    <w:rsid w:val="005404F1"/>
    <w:rsid w:val="0054084B"/>
    <w:rsid w:val="00540A62"/>
    <w:rsid w:val="005425BF"/>
    <w:rsid w:val="00542F68"/>
    <w:rsid w:val="005432F2"/>
    <w:rsid w:val="00544B6D"/>
    <w:rsid w:val="00544BFB"/>
    <w:rsid w:val="00545514"/>
    <w:rsid w:val="00546342"/>
    <w:rsid w:val="0054697B"/>
    <w:rsid w:val="00551688"/>
    <w:rsid w:val="005521D5"/>
    <w:rsid w:val="00552325"/>
    <w:rsid w:val="0055320A"/>
    <w:rsid w:val="005538FB"/>
    <w:rsid w:val="005539DF"/>
    <w:rsid w:val="00553B0A"/>
    <w:rsid w:val="0055458B"/>
    <w:rsid w:val="005547A1"/>
    <w:rsid w:val="00555A78"/>
    <w:rsid w:val="005567D4"/>
    <w:rsid w:val="005569DF"/>
    <w:rsid w:val="0055781B"/>
    <w:rsid w:val="00557A1F"/>
    <w:rsid w:val="00557FCB"/>
    <w:rsid w:val="0056010F"/>
    <w:rsid w:val="0056040C"/>
    <w:rsid w:val="00560A2F"/>
    <w:rsid w:val="00560B12"/>
    <w:rsid w:val="00560D07"/>
    <w:rsid w:val="00560E34"/>
    <w:rsid w:val="00561E12"/>
    <w:rsid w:val="00564787"/>
    <w:rsid w:val="00565969"/>
    <w:rsid w:val="00565B91"/>
    <w:rsid w:val="005661F8"/>
    <w:rsid w:val="00566222"/>
    <w:rsid w:val="0056675F"/>
    <w:rsid w:val="00567BDE"/>
    <w:rsid w:val="00570605"/>
    <w:rsid w:val="00571686"/>
    <w:rsid w:val="005721C5"/>
    <w:rsid w:val="005729BA"/>
    <w:rsid w:val="005735CB"/>
    <w:rsid w:val="00573C48"/>
    <w:rsid w:val="005752B9"/>
    <w:rsid w:val="005756C8"/>
    <w:rsid w:val="00575847"/>
    <w:rsid w:val="00575D6B"/>
    <w:rsid w:val="00576682"/>
    <w:rsid w:val="00576944"/>
    <w:rsid w:val="00576A9D"/>
    <w:rsid w:val="005776A4"/>
    <w:rsid w:val="00577937"/>
    <w:rsid w:val="00577B9C"/>
    <w:rsid w:val="005805CE"/>
    <w:rsid w:val="00582AA3"/>
    <w:rsid w:val="00583EFC"/>
    <w:rsid w:val="005845E3"/>
    <w:rsid w:val="00585D8D"/>
    <w:rsid w:val="00586CD7"/>
    <w:rsid w:val="0058753E"/>
    <w:rsid w:val="0058780F"/>
    <w:rsid w:val="00590471"/>
    <w:rsid w:val="005906BD"/>
    <w:rsid w:val="005925BD"/>
    <w:rsid w:val="00592956"/>
    <w:rsid w:val="00592CA8"/>
    <w:rsid w:val="00592F38"/>
    <w:rsid w:val="00593371"/>
    <w:rsid w:val="00593600"/>
    <w:rsid w:val="00594819"/>
    <w:rsid w:val="00594A79"/>
    <w:rsid w:val="00594BD4"/>
    <w:rsid w:val="00594BF1"/>
    <w:rsid w:val="005957D5"/>
    <w:rsid w:val="00595E81"/>
    <w:rsid w:val="00595F68"/>
    <w:rsid w:val="005960F8"/>
    <w:rsid w:val="00597239"/>
    <w:rsid w:val="005976BF"/>
    <w:rsid w:val="00597A58"/>
    <w:rsid w:val="00597A8D"/>
    <w:rsid w:val="00597C06"/>
    <w:rsid w:val="00597D36"/>
    <w:rsid w:val="005A0CBC"/>
    <w:rsid w:val="005A2670"/>
    <w:rsid w:val="005A2ABC"/>
    <w:rsid w:val="005A2FF9"/>
    <w:rsid w:val="005A342C"/>
    <w:rsid w:val="005A3C9C"/>
    <w:rsid w:val="005A55D6"/>
    <w:rsid w:val="005A6953"/>
    <w:rsid w:val="005A6A14"/>
    <w:rsid w:val="005B01DA"/>
    <w:rsid w:val="005B04D5"/>
    <w:rsid w:val="005B0AD7"/>
    <w:rsid w:val="005B0D8F"/>
    <w:rsid w:val="005B1DB2"/>
    <w:rsid w:val="005B1DCB"/>
    <w:rsid w:val="005B2550"/>
    <w:rsid w:val="005B273D"/>
    <w:rsid w:val="005B3446"/>
    <w:rsid w:val="005B34E6"/>
    <w:rsid w:val="005B353E"/>
    <w:rsid w:val="005B53E6"/>
    <w:rsid w:val="005B53EB"/>
    <w:rsid w:val="005B59E6"/>
    <w:rsid w:val="005B74A7"/>
    <w:rsid w:val="005B7C58"/>
    <w:rsid w:val="005B7EE1"/>
    <w:rsid w:val="005C082B"/>
    <w:rsid w:val="005C2290"/>
    <w:rsid w:val="005C24A9"/>
    <w:rsid w:val="005C27EE"/>
    <w:rsid w:val="005C37A3"/>
    <w:rsid w:val="005C4EA7"/>
    <w:rsid w:val="005C5043"/>
    <w:rsid w:val="005C550F"/>
    <w:rsid w:val="005C5E8D"/>
    <w:rsid w:val="005C661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BFA"/>
    <w:rsid w:val="005D453A"/>
    <w:rsid w:val="005D4C44"/>
    <w:rsid w:val="005D5948"/>
    <w:rsid w:val="005D5D70"/>
    <w:rsid w:val="005D66DC"/>
    <w:rsid w:val="005D6821"/>
    <w:rsid w:val="005D6841"/>
    <w:rsid w:val="005D68AD"/>
    <w:rsid w:val="005D7492"/>
    <w:rsid w:val="005E20E1"/>
    <w:rsid w:val="005E21F5"/>
    <w:rsid w:val="005E241E"/>
    <w:rsid w:val="005E257A"/>
    <w:rsid w:val="005E2CB0"/>
    <w:rsid w:val="005E4C57"/>
    <w:rsid w:val="005E57F6"/>
    <w:rsid w:val="005E5858"/>
    <w:rsid w:val="005E7D58"/>
    <w:rsid w:val="005F00F6"/>
    <w:rsid w:val="005F0649"/>
    <w:rsid w:val="005F161F"/>
    <w:rsid w:val="005F17A0"/>
    <w:rsid w:val="005F1D14"/>
    <w:rsid w:val="005F1E1F"/>
    <w:rsid w:val="005F27F2"/>
    <w:rsid w:val="005F3D89"/>
    <w:rsid w:val="005F3F2B"/>
    <w:rsid w:val="005F53DE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B64"/>
    <w:rsid w:val="0060227A"/>
    <w:rsid w:val="006022BA"/>
    <w:rsid w:val="006022CA"/>
    <w:rsid w:val="006028DE"/>
    <w:rsid w:val="00602979"/>
    <w:rsid w:val="006030E7"/>
    <w:rsid w:val="00603720"/>
    <w:rsid w:val="00603D80"/>
    <w:rsid w:val="006045C7"/>
    <w:rsid w:val="00604612"/>
    <w:rsid w:val="00604EC6"/>
    <w:rsid w:val="00605403"/>
    <w:rsid w:val="00605A7D"/>
    <w:rsid w:val="00605B16"/>
    <w:rsid w:val="00610C74"/>
    <w:rsid w:val="00610D88"/>
    <w:rsid w:val="00611029"/>
    <w:rsid w:val="006122AB"/>
    <w:rsid w:val="0061484A"/>
    <w:rsid w:val="00615895"/>
    <w:rsid w:val="006168F0"/>
    <w:rsid w:val="00617275"/>
    <w:rsid w:val="0061786F"/>
    <w:rsid w:val="0062045A"/>
    <w:rsid w:val="0062059E"/>
    <w:rsid w:val="0062101E"/>
    <w:rsid w:val="00622DBD"/>
    <w:rsid w:val="006231C8"/>
    <w:rsid w:val="00623ACA"/>
    <w:rsid w:val="00624405"/>
    <w:rsid w:val="0062587E"/>
    <w:rsid w:val="0062609D"/>
    <w:rsid w:val="006278E2"/>
    <w:rsid w:val="006278F6"/>
    <w:rsid w:val="006311B3"/>
    <w:rsid w:val="0063340F"/>
    <w:rsid w:val="00634786"/>
    <w:rsid w:val="00634CD1"/>
    <w:rsid w:val="00634DAC"/>
    <w:rsid w:val="00635259"/>
    <w:rsid w:val="00636005"/>
    <w:rsid w:val="006363C7"/>
    <w:rsid w:val="00636860"/>
    <w:rsid w:val="00636F1E"/>
    <w:rsid w:val="006372F1"/>
    <w:rsid w:val="00637476"/>
    <w:rsid w:val="00640760"/>
    <w:rsid w:val="006423AA"/>
    <w:rsid w:val="006429A4"/>
    <w:rsid w:val="00643427"/>
    <w:rsid w:val="00643460"/>
    <w:rsid w:val="00643FA1"/>
    <w:rsid w:val="006445C5"/>
    <w:rsid w:val="0064507A"/>
    <w:rsid w:val="00645CED"/>
    <w:rsid w:val="00646F69"/>
    <w:rsid w:val="006476CF"/>
    <w:rsid w:val="00647D1A"/>
    <w:rsid w:val="00650590"/>
    <w:rsid w:val="006511C0"/>
    <w:rsid w:val="00651975"/>
    <w:rsid w:val="00652AFD"/>
    <w:rsid w:val="00652B9F"/>
    <w:rsid w:val="006539CB"/>
    <w:rsid w:val="00654F11"/>
    <w:rsid w:val="00656929"/>
    <w:rsid w:val="00665F74"/>
    <w:rsid w:val="006702CB"/>
    <w:rsid w:val="0067208E"/>
    <w:rsid w:val="006725FD"/>
    <w:rsid w:val="00672E54"/>
    <w:rsid w:val="00673D7F"/>
    <w:rsid w:val="006754BA"/>
    <w:rsid w:val="0067618D"/>
    <w:rsid w:val="00676C34"/>
    <w:rsid w:val="00676E71"/>
    <w:rsid w:val="006772EF"/>
    <w:rsid w:val="00677ACE"/>
    <w:rsid w:val="00677CB9"/>
    <w:rsid w:val="00677EA4"/>
    <w:rsid w:val="006803FE"/>
    <w:rsid w:val="00681411"/>
    <w:rsid w:val="00682238"/>
    <w:rsid w:val="00682D43"/>
    <w:rsid w:val="006830E5"/>
    <w:rsid w:val="00683F4A"/>
    <w:rsid w:val="00684326"/>
    <w:rsid w:val="00684374"/>
    <w:rsid w:val="006844C3"/>
    <w:rsid w:val="00685CE8"/>
    <w:rsid w:val="006871D9"/>
    <w:rsid w:val="00687EB0"/>
    <w:rsid w:val="006921E5"/>
    <w:rsid w:val="0069355C"/>
    <w:rsid w:val="006952D3"/>
    <w:rsid w:val="00695AFD"/>
    <w:rsid w:val="00695B1C"/>
    <w:rsid w:val="006968E2"/>
    <w:rsid w:val="00697772"/>
    <w:rsid w:val="006A0350"/>
    <w:rsid w:val="006A0C39"/>
    <w:rsid w:val="006A1371"/>
    <w:rsid w:val="006A1566"/>
    <w:rsid w:val="006A197B"/>
    <w:rsid w:val="006A1C5B"/>
    <w:rsid w:val="006A1FC2"/>
    <w:rsid w:val="006A2878"/>
    <w:rsid w:val="006A2B05"/>
    <w:rsid w:val="006A3A87"/>
    <w:rsid w:val="006A3FF0"/>
    <w:rsid w:val="006A47E4"/>
    <w:rsid w:val="006A6677"/>
    <w:rsid w:val="006A6EC8"/>
    <w:rsid w:val="006A7D6A"/>
    <w:rsid w:val="006B0F1B"/>
    <w:rsid w:val="006B0F81"/>
    <w:rsid w:val="006B125D"/>
    <w:rsid w:val="006B2BCD"/>
    <w:rsid w:val="006B3946"/>
    <w:rsid w:val="006B3BE1"/>
    <w:rsid w:val="006B3F80"/>
    <w:rsid w:val="006B482F"/>
    <w:rsid w:val="006B4C28"/>
    <w:rsid w:val="006B5579"/>
    <w:rsid w:val="006B5754"/>
    <w:rsid w:val="006B5F09"/>
    <w:rsid w:val="006B6A83"/>
    <w:rsid w:val="006B6AD4"/>
    <w:rsid w:val="006B704C"/>
    <w:rsid w:val="006B7100"/>
    <w:rsid w:val="006B7406"/>
    <w:rsid w:val="006B7477"/>
    <w:rsid w:val="006B7A67"/>
    <w:rsid w:val="006C2152"/>
    <w:rsid w:val="006C21E7"/>
    <w:rsid w:val="006C3785"/>
    <w:rsid w:val="006C39FD"/>
    <w:rsid w:val="006C3B28"/>
    <w:rsid w:val="006C3BB4"/>
    <w:rsid w:val="006C482F"/>
    <w:rsid w:val="006C4D66"/>
    <w:rsid w:val="006C522C"/>
    <w:rsid w:val="006C5E8E"/>
    <w:rsid w:val="006C68C7"/>
    <w:rsid w:val="006D07C9"/>
    <w:rsid w:val="006D16E5"/>
    <w:rsid w:val="006D22EB"/>
    <w:rsid w:val="006D2ADA"/>
    <w:rsid w:val="006D3C84"/>
    <w:rsid w:val="006D4652"/>
    <w:rsid w:val="006D46D4"/>
    <w:rsid w:val="006D4972"/>
    <w:rsid w:val="006D5F66"/>
    <w:rsid w:val="006D7520"/>
    <w:rsid w:val="006D7748"/>
    <w:rsid w:val="006E04EF"/>
    <w:rsid w:val="006E0A85"/>
    <w:rsid w:val="006E202A"/>
    <w:rsid w:val="006E2038"/>
    <w:rsid w:val="006E229A"/>
    <w:rsid w:val="006E2947"/>
    <w:rsid w:val="006E2D76"/>
    <w:rsid w:val="006E42AA"/>
    <w:rsid w:val="006E604D"/>
    <w:rsid w:val="006F05A1"/>
    <w:rsid w:val="006F0664"/>
    <w:rsid w:val="006F0B76"/>
    <w:rsid w:val="006F136B"/>
    <w:rsid w:val="006F13E7"/>
    <w:rsid w:val="006F21B7"/>
    <w:rsid w:val="006F259E"/>
    <w:rsid w:val="006F314F"/>
    <w:rsid w:val="006F3484"/>
    <w:rsid w:val="006F53E4"/>
    <w:rsid w:val="006F58A1"/>
    <w:rsid w:val="006F67D4"/>
    <w:rsid w:val="00700011"/>
    <w:rsid w:val="00700AC6"/>
    <w:rsid w:val="00700E7D"/>
    <w:rsid w:val="00701F09"/>
    <w:rsid w:val="00702BBA"/>
    <w:rsid w:val="007039AE"/>
    <w:rsid w:val="00704387"/>
    <w:rsid w:val="00704B5F"/>
    <w:rsid w:val="0070533E"/>
    <w:rsid w:val="00705774"/>
    <w:rsid w:val="0070578F"/>
    <w:rsid w:val="007057A9"/>
    <w:rsid w:val="00706483"/>
    <w:rsid w:val="0070716E"/>
    <w:rsid w:val="007079BE"/>
    <w:rsid w:val="00707CB0"/>
    <w:rsid w:val="00707D73"/>
    <w:rsid w:val="00707E40"/>
    <w:rsid w:val="00707F0E"/>
    <w:rsid w:val="00710412"/>
    <w:rsid w:val="007105C1"/>
    <w:rsid w:val="00710A7F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0B6"/>
    <w:rsid w:val="007149EA"/>
    <w:rsid w:val="00714A76"/>
    <w:rsid w:val="00715954"/>
    <w:rsid w:val="00715E1C"/>
    <w:rsid w:val="0071715E"/>
    <w:rsid w:val="007171F2"/>
    <w:rsid w:val="007204BB"/>
    <w:rsid w:val="007206D9"/>
    <w:rsid w:val="00720D59"/>
    <w:rsid w:val="00721872"/>
    <w:rsid w:val="00722119"/>
    <w:rsid w:val="00722715"/>
    <w:rsid w:val="007232E1"/>
    <w:rsid w:val="0072529C"/>
    <w:rsid w:val="007272BA"/>
    <w:rsid w:val="00731430"/>
    <w:rsid w:val="00731C3C"/>
    <w:rsid w:val="007330DB"/>
    <w:rsid w:val="00734710"/>
    <w:rsid w:val="00734EEC"/>
    <w:rsid w:val="00737F70"/>
    <w:rsid w:val="007411FA"/>
    <w:rsid w:val="007430C4"/>
    <w:rsid w:val="00743E93"/>
    <w:rsid w:val="00743FB7"/>
    <w:rsid w:val="00744DD8"/>
    <w:rsid w:val="00746C96"/>
    <w:rsid w:val="007470A9"/>
    <w:rsid w:val="00747674"/>
    <w:rsid w:val="0075030B"/>
    <w:rsid w:val="007524BE"/>
    <w:rsid w:val="0075260F"/>
    <w:rsid w:val="00752A59"/>
    <w:rsid w:val="0075312A"/>
    <w:rsid w:val="0075456B"/>
    <w:rsid w:val="00754B0A"/>
    <w:rsid w:val="00754DD3"/>
    <w:rsid w:val="007558B4"/>
    <w:rsid w:val="00755B31"/>
    <w:rsid w:val="00756411"/>
    <w:rsid w:val="0075765E"/>
    <w:rsid w:val="007579CF"/>
    <w:rsid w:val="00757AD5"/>
    <w:rsid w:val="00757F64"/>
    <w:rsid w:val="00762849"/>
    <w:rsid w:val="00763A8A"/>
    <w:rsid w:val="0076485A"/>
    <w:rsid w:val="007653AA"/>
    <w:rsid w:val="00766632"/>
    <w:rsid w:val="0076677A"/>
    <w:rsid w:val="00766801"/>
    <w:rsid w:val="00766E59"/>
    <w:rsid w:val="00767A00"/>
    <w:rsid w:val="00770450"/>
    <w:rsid w:val="00770CA4"/>
    <w:rsid w:val="0077126D"/>
    <w:rsid w:val="00771B53"/>
    <w:rsid w:val="00771DC0"/>
    <w:rsid w:val="0077261F"/>
    <w:rsid w:val="00772B93"/>
    <w:rsid w:val="007740D6"/>
    <w:rsid w:val="007740E9"/>
    <w:rsid w:val="007763A7"/>
    <w:rsid w:val="00776AED"/>
    <w:rsid w:val="00780441"/>
    <w:rsid w:val="00780A0D"/>
    <w:rsid w:val="00780C53"/>
    <w:rsid w:val="00780C79"/>
    <w:rsid w:val="007810E7"/>
    <w:rsid w:val="00781691"/>
    <w:rsid w:val="00782B79"/>
    <w:rsid w:val="00782F8B"/>
    <w:rsid w:val="00783BC0"/>
    <w:rsid w:val="00784F2F"/>
    <w:rsid w:val="007852F1"/>
    <w:rsid w:val="00786188"/>
    <w:rsid w:val="007863EA"/>
    <w:rsid w:val="0078671F"/>
    <w:rsid w:val="00786958"/>
    <w:rsid w:val="00786F98"/>
    <w:rsid w:val="00787347"/>
    <w:rsid w:val="0078741A"/>
    <w:rsid w:val="007908DD"/>
    <w:rsid w:val="00790B24"/>
    <w:rsid w:val="00790CB1"/>
    <w:rsid w:val="00791021"/>
    <w:rsid w:val="00792C8E"/>
    <w:rsid w:val="00793548"/>
    <w:rsid w:val="007944FB"/>
    <w:rsid w:val="00794618"/>
    <w:rsid w:val="00794978"/>
    <w:rsid w:val="00794B2C"/>
    <w:rsid w:val="00794E4A"/>
    <w:rsid w:val="00795AA5"/>
    <w:rsid w:val="00795E31"/>
    <w:rsid w:val="0079691C"/>
    <w:rsid w:val="0079721B"/>
    <w:rsid w:val="007A0E1F"/>
    <w:rsid w:val="007A2559"/>
    <w:rsid w:val="007A2F5C"/>
    <w:rsid w:val="007A2F67"/>
    <w:rsid w:val="007A35E0"/>
    <w:rsid w:val="007A483B"/>
    <w:rsid w:val="007A5CF2"/>
    <w:rsid w:val="007A6427"/>
    <w:rsid w:val="007A7E62"/>
    <w:rsid w:val="007A7F62"/>
    <w:rsid w:val="007B061F"/>
    <w:rsid w:val="007B2AE0"/>
    <w:rsid w:val="007B47A8"/>
    <w:rsid w:val="007B4B85"/>
    <w:rsid w:val="007B4C3C"/>
    <w:rsid w:val="007B639C"/>
    <w:rsid w:val="007B680E"/>
    <w:rsid w:val="007B73FA"/>
    <w:rsid w:val="007B758B"/>
    <w:rsid w:val="007B78DD"/>
    <w:rsid w:val="007C025E"/>
    <w:rsid w:val="007C0FE6"/>
    <w:rsid w:val="007C1C78"/>
    <w:rsid w:val="007C2374"/>
    <w:rsid w:val="007C40FE"/>
    <w:rsid w:val="007C5944"/>
    <w:rsid w:val="007C6B4D"/>
    <w:rsid w:val="007C7794"/>
    <w:rsid w:val="007D00AE"/>
    <w:rsid w:val="007D0A13"/>
    <w:rsid w:val="007D1189"/>
    <w:rsid w:val="007D1EA5"/>
    <w:rsid w:val="007D22B9"/>
    <w:rsid w:val="007D2E62"/>
    <w:rsid w:val="007D2F4B"/>
    <w:rsid w:val="007D38D9"/>
    <w:rsid w:val="007D4BD7"/>
    <w:rsid w:val="007D4C7D"/>
    <w:rsid w:val="007D5AE6"/>
    <w:rsid w:val="007D6427"/>
    <w:rsid w:val="007E021A"/>
    <w:rsid w:val="007E0DA5"/>
    <w:rsid w:val="007E1546"/>
    <w:rsid w:val="007E16E5"/>
    <w:rsid w:val="007E1E09"/>
    <w:rsid w:val="007E1EDB"/>
    <w:rsid w:val="007E229A"/>
    <w:rsid w:val="007E2904"/>
    <w:rsid w:val="007E3D41"/>
    <w:rsid w:val="007E3ED4"/>
    <w:rsid w:val="007E469E"/>
    <w:rsid w:val="007E4DC3"/>
    <w:rsid w:val="007E5077"/>
    <w:rsid w:val="007E560D"/>
    <w:rsid w:val="007E6911"/>
    <w:rsid w:val="007F065D"/>
    <w:rsid w:val="007F0778"/>
    <w:rsid w:val="007F1882"/>
    <w:rsid w:val="007F3424"/>
    <w:rsid w:val="007F3CF6"/>
    <w:rsid w:val="007F4C25"/>
    <w:rsid w:val="007F5D27"/>
    <w:rsid w:val="007F61AA"/>
    <w:rsid w:val="007F6BCD"/>
    <w:rsid w:val="007F6E13"/>
    <w:rsid w:val="007F7783"/>
    <w:rsid w:val="0080041B"/>
    <w:rsid w:val="00800452"/>
    <w:rsid w:val="00800A03"/>
    <w:rsid w:val="008016BD"/>
    <w:rsid w:val="00806451"/>
    <w:rsid w:val="00810ACA"/>
    <w:rsid w:val="00810F19"/>
    <w:rsid w:val="00813BED"/>
    <w:rsid w:val="00813F9F"/>
    <w:rsid w:val="0081448B"/>
    <w:rsid w:val="00814CF4"/>
    <w:rsid w:val="00814ECB"/>
    <w:rsid w:val="008150EB"/>
    <w:rsid w:val="00816096"/>
    <w:rsid w:val="0081623F"/>
    <w:rsid w:val="00816A82"/>
    <w:rsid w:val="00817412"/>
    <w:rsid w:val="00817454"/>
    <w:rsid w:val="00820636"/>
    <w:rsid w:val="0082073E"/>
    <w:rsid w:val="0082090D"/>
    <w:rsid w:val="00821ACD"/>
    <w:rsid w:val="008226FB"/>
    <w:rsid w:val="008229E6"/>
    <w:rsid w:val="008238BA"/>
    <w:rsid w:val="008244EA"/>
    <w:rsid w:val="00826592"/>
    <w:rsid w:val="008305A9"/>
    <w:rsid w:val="008312FB"/>
    <w:rsid w:val="00831324"/>
    <w:rsid w:val="00831A80"/>
    <w:rsid w:val="00834CF2"/>
    <w:rsid w:val="008353EA"/>
    <w:rsid w:val="00835AE4"/>
    <w:rsid w:val="00835E39"/>
    <w:rsid w:val="00836CA4"/>
    <w:rsid w:val="008400BE"/>
    <w:rsid w:val="0084092C"/>
    <w:rsid w:val="008415CF"/>
    <w:rsid w:val="00841F64"/>
    <w:rsid w:val="00842951"/>
    <w:rsid w:val="00842B5E"/>
    <w:rsid w:val="00843533"/>
    <w:rsid w:val="008437B0"/>
    <w:rsid w:val="0084392C"/>
    <w:rsid w:val="00844CC4"/>
    <w:rsid w:val="00845097"/>
    <w:rsid w:val="00845E02"/>
    <w:rsid w:val="00846653"/>
    <w:rsid w:val="008469A2"/>
    <w:rsid w:val="00846EA2"/>
    <w:rsid w:val="00847179"/>
    <w:rsid w:val="00851504"/>
    <w:rsid w:val="008515D8"/>
    <w:rsid w:val="0085228B"/>
    <w:rsid w:val="0085244F"/>
    <w:rsid w:val="00852BB1"/>
    <w:rsid w:val="00852C8B"/>
    <w:rsid w:val="00852D10"/>
    <w:rsid w:val="00852D4F"/>
    <w:rsid w:val="0085373E"/>
    <w:rsid w:val="008539F7"/>
    <w:rsid w:val="0085409D"/>
    <w:rsid w:val="00856986"/>
    <w:rsid w:val="00856AAE"/>
    <w:rsid w:val="008572C2"/>
    <w:rsid w:val="0086031A"/>
    <w:rsid w:val="00864B16"/>
    <w:rsid w:val="00870AA0"/>
    <w:rsid w:val="008711C1"/>
    <w:rsid w:val="00871248"/>
    <w:rsid w:val="0087176C"/>
    <w:rsid w:val="0087328F"/>
    <w:rsid w:val="00873F88"/>
    <w:rsid w:val="00874740"/>
    <w:rsid w:val="00874E51"/>
    <w:rsid w:val="00875146"/>
    <w:rsid w:val="008752E7"/>
    <w:rsid w:val="008759AA"/>
    <w:rsid w:val="00876B70"/>
    <w:rsid w:val="0087703A"/>
    <w:rsid w:val="00877444"/>
    <w:rsid w:val="008810F3"/>
    <w:rsid w:val="00881D59"/>
    <w:rsid w:val="00883AF2"/>
    <w:rsid w:val="0088407E"/>
    <w:rsid w:val="00884D01"/>
    <w:rsid w:val="0088711A"/>
    <w:rsid w:val="0088771A"/>
    <w:rsid w:val="008905E3"/>
    <w:rsid w:val="00890C6A"/>
    <w:rsid w:val="00890E7C"/>
    <w:rsid w:val="008926C5"/>
    <w:rsid w:val="0089301E"/>
    <w:rsid w:val="008936FC"/>
    <w:rsid w:val="00893A87"/>
    <w:rsid w:val="0089436F"/>
    <w:rsid w:val="00894517"/>
    <w:rsid w:val="008952EC"/>
    <w:rsid w:val="0089586E"/>
    <w:rsid w:val="00895925"/>
    <w:rsid w:val="0089603A"/>
    <w:rsid w:val="008963B6"/>
    <w:rsid w:val="00896C62"/>
    <w:rsid w:val="00896E56"/>
    <w:rsid w:val="0089717E"/>
    <w:rsid w:val="00897B71"/>
    <w:rsid w:val="008A1A59"/>
    <w:rsid w:val="008A2668"/>
    <w:rsid w:val="008A5896"/>
    <w:rsid w:val="008A7265"/>
    <w:rsid w:val="008A7541"/>
    <w:rsid w:val="008A769B"/>
    <w:rsid w:val="008A7D45"/>
    <w:rsid w:val="008A7EB9"/>
    <w:rsid w:val="008B040C"/>
    <w:rsid w:val="008B0830"/>
    <w:rsid w:val="008B1028"/>
    <w:rsid w:val="008B14B2"/>
    <w:rsid w:val="008B1B09"/>
    <w:rsid w:val="008B1D54"/>
    <w:rsid w:val="008B235A"/>
    <w:rsid w:val="008B2772"/>
    <w:rsid w:val="008B31B8"/>
    <w:rsid w:val="008B363B"/>
    <w:rsid w:val="008B591F"/>
    <w:rsid w:val="008B6442"/>
    <w:rsid w:val="008B7526"/>
    <w:rsid w:val="008B754E"/>
    <w:rsid w:val="008C02C2"/>
    <w:rsid w:val="008C1BAE"/>
    <w:rsid w:val="008C1C91"/>
    <w:rsid w:val="008C285F"/>
    <w:rsid w:val="008C312E"/>
    <w:rsid w:val="008C335B"/>
    <w:rsid w:val="008C38F7"/>
    <w:rsid w:val="008C3D9D"/>
    <w:rsid w:val="008C412B"/>
    <w:rsid w:val="008C5151"/>
    <w:rsid w:val="008C52B6"/>
    <w:rsid w:val="008C56E2"/>
    <w:rsid w:val="008C5778"/>
    <w:rsid w:val="008C664D"/>
    <w:rsid w:val="008C6BCD"/>
    <w:rsid w:val="008C6CA9"/>
    <w:rsid w:val="008C6D80"/>
    <w:rsid w:val="008C6E3E"/>
    <w:rsid w:val="008D0C45"/>
    <w:rsid w:val="008D0DE7"/>
    <w:rsid w:val="008D0E02"/>
    <w:rsid w:val="008D0FCC"/>
    <w:rsid w:val="008D11D1"/>
    <w:rsid w:val="008D2646"/>
    <w:rsid w:val="008D267B"/>
    <w:rsid w:val="008D2718"/>
    <w:rsid w:val="008D2764"/>
    <w:rsid w:val="008D29E9"/>
    <w:rsid w:val="008D2FC3"/>
    <w:rsid w:val="008D4693"/>
    <w:rsid w:val="008D6A64"/>
    <w:rsid w:val="008D6B23"/>
    <w:rsid w:val="008E038A"/>
    <w:rsid w:val="008E0F4D"/>
    <w:rsid w:val="008E1568"/>
    <w:rsid w:val="008E1604"/>
    <w:rsid w:val="008E177C"/>
    <w:rsid w:val="008E2044"/>
    <w:rsid w:val="008E2CCD"/>
    <w:rsid w:val="008E3697"/>
    <w:rsid w:val="008E3C6F"/>
    <w:rsid w:val="008E4270"/>
    <w:rsid w:val="008E556A"/>
    <w:rsid w:val="008E5A22"/>
    <w:rsid w:val="008E5F3D"/>
    <w:rsid w:val="008E5F47"/>
    <w:rsid w:val="008E70B1"/>
    <w:rsid w:val="008E74E4"/>
    <w:rsid w:val="008E7D5C"/>
    <w:rsid w:val="008E7DE8"/>
    <w:rsid w:val="008F0323"/>
    <w:rsid w:val="008F0FB4"/>
    <w:rsid w:val="008F1956"/>
    <w:rsid w:val="008F44B5"/>
    <w:rsid w:val="008F4A04"/>
    <w:rsid w:val="008F4C46"/>
    <w:rsid w:val="008F4E4D"/>
    <w:rsid w:val="008F4E69"/>
    <w:rsid w:val="008F52D4"/>
    <w:rsid w:val="008F5431"/>
    <w:rsid w:val="008F5B2E"/>
    <w:rsid w:val="008F6BD4"/>
    <w:rsid w:val="008F6D75"/>
    <w:rsid w:val="008F7A4F"/>
    <w:rsid w:val="008F7F3A"/>
    <w:rsid w:val="00901316"/>
    <w:rsid w:val="00903E72"/>
    <w:rsid w:val="009049DD"/>
    <w:rsid w:val="00904C92"/>
    <w:rsid w:val="00906330"/>
    <w:rsid w:val="00906620"/>
    <w:rsid w:val="00906802"/>
    <w:rsid w:val="00906840"/>
    <w:rsid w:val="009078FA"/>
    <w:rsid w:val="00907DA7"/>
    <w:rsid w:val="00910397"/>
    <w:rsid w:val="009110EF"/>
    <w:rsid w:val="00911217"/>
    <w:rsid w:val="009126EC"/>
    <w:rsid w:val="00913AD9"/>
    <w:rsid w:val="00913CCD"/>
    <w:rsid w:val="00914CC4"/>
    <w:rsid w:val="00915F9C"/>
    <w:rsid w:val="0091663F"/>
    <w:rsid w:val="00916FF6"/>
    <w:rsid w:val="00917BDE"/>
    <w:rsid w:val="00920550"/>
    <w:rsid w:val="009208CE"/>
    <w:rsid w:val="009211CC"/>
    <w:rsid w:val="00921CB0"/>
    <w:rsid w:val="00924124"/>
    <w:rsid w:val="009244F8"/>
    <w:rsid w:val="009244F9"/>
    <w:rsid w:val="009249F6"/>
    <w:rsid w:val="009252A9"/>
    <w:rsid w:val="00926998"/>
    <w:rsid w:val="009307F9"/>
    <w:rsid w:val="00930B87"/>
    <w:rsid w:val="0093288E"/>
    <w:rsid w:val="00933C9A"/>
    <w:rsid w:val="0093446F"/>
    <w:rsid w:val="00935726"/>
    <w:rsid w:val="00936172"/>
    <w:rsid w:val="00936C24"/>
    <w:rsid w:val="00937636"/>
    <w:rsid w:val="00941679"/>
    <w:rsid w:val="00941E80"/>
    <w:rsid w:val="00941EF9"/>
    <w:rsid w:val="00941FCA"/>
    <w:rsid w:val="009422B2"/>
    <w:rsid w:val="0094591A"/>
    <w:rsid w:val="0094612D"/>
    <w:rsid w:val="009464ED"/>
    <w:rsid w:val="00946679"/>
    <w:rsid w:val="00946DEE"/>
    <w:rsid w:val="00947085"/>
    <w:rsid w:val="009475A4"/>
    <w:rsid w:val="0095017D"/>
    <w:rsid w:val="0095022C"/>
    <w:rsid w:val="009504DF"/>
    <w:rsid w:val="009516E2"/>
    <w:rsid w:val="009527ED"/>
    <w:rsid w:val="00952942"/>
    <w:rsid w:val="00953767"/>
    <w:rsid w:val="0095470A"/>
    <w:rsid w:val="00954BBA"/>
    <w:rsid w:val="00955E3F"/>
    <w:rsid w:val="0095627A"/>
    <w:rsid w:val="009564A8"/>
    <w:rsid w:val="00956B72"/>
    <w:rsid w:val="00956CDD"/>
    <w:rsid w:val="009572E7"/>
    <w:rsid w:val="009574A5"/>
    <w:rsid w:val="009578E2"/>
    <w:rsid w:val="00957B1E"/>
    <w:rsid w:val="009646A6"/>
    <w:rsid w:val="009660B8"/>
    <w:rsid w:val="009667D5"/>
    <w:rsid w:val="00966CF1"/>
    <w:rsid w:val="009673A8"/>
    <w:rsid w:val="00967CE1"/>
    <w:rsid w:val="009705D3"/>
    <w:rsid w:val="00970D5E"/>
    <w:rsid w:val="00970D64"/>
    <w:rsid w:val="009719BB"/>
    <w:rsid w:val="00972131"/>
    <w:rsid w:val="0097293F"/>
    <w:rsid w:val="0097298C"/>
    <w:rsid w:val="009752ED"/>
    <w:rsid w:val="009756F6"/>
    <w:rsid w:val="009763E4"/>
    <w:rsid w:val="0097652C"/>
    <w:rsid w:val="00977508"/>
    <w:rsid w:val="00977927"/>
    <w:rsid w:val="0098036B"/>
    <w:rsid w:val="009808E9"/>
    <w:rsid w:val="00981B0C"/>
    <w:rsid w:val="0098276C"/>
    <w:rsid w:val="009840A7"/>
    <w:rsid w:val="00984130"/>
    <w:rsid w:val="0098423B"/>
    <w:rsid w:val="009844BE"/>
    <w:rsid w:val="00984FA2"/>
    <w:rsid w:val="00985C59"/>
    <w:rsid w:val="0099013D"/>
    <w:rsid w:val="0099078A"/>
    <w:rsid w:val="009917B1"/>
    <w:rsid w:val="009930E8"/>
    <w:rsid w:val="009931D0"/>
    <w:rsid w:val="00993565"/>
    <w:rsid w:val="00993A3D"/>
    <w:rsid w:val="00994B00"/>
    <w:rsid w:val="0099528E"/>
    <w:rsid w:val="00995731"/>
    <w:rsid w:val="00996E1D"/>
    <w:rsid w:val="009A0C1A"/>
    <w:rsid w:val="009A1112"/>
    <w:rsid w:val="009A11CD"/>
    <w:rsid w:val="009A166C"/>
    <w:rsid w:val="009A1A3A"/>
    <w:rsid w:val="009A1EC1"/>
    <w:rsid w:val="009A276F"/>
    <w:rsid w:val="009A335E"/>
    <w:rsid w:val="009A346D"/>
    <w:rsid w:val="009A45BB"/>
    <w:rsid w:val="009A49CB"/>
    <w:rsid w:val="009A59B5"/>
    <w:rsid w:val="009A7FB1"/>
    <w:rsid w:val="009B04BD"/>
    <w:rsid w:val="009B0885"/>
    <w:rsid w:val="009B0DCD"/>
    <w:rsid w:val="009B102D"/>
    <w:rsid w:val="009B139C"/>
    <w:rsid w:val="009B185D"/>
    <w:rsid w:val="009B1C49"/>
    <w:rsid w:val="009B231E"/>
    <w:rsid w:val="009B3363"/>
    <w:rsid w:val="009B357F"/>
    <w:rsid w:val="009B36A5"/>
    <w:rsid w:val="009B3A22"/>
    <w:rsid w:val="009B3FA4"/>
    <w:rsid w:val="009B4A6C"/>
    <w:rsid w:val="009B4E84"/>
    <w:rsid w:val="009C07CB"/>
    <w:rsid w:val="009C1116"/>
    <w:rsid w:val="009C134C"/>
    <w:rsid w:val="009C2814"/>
    <w:rsid w:val="009C4E95"/>
    <w:rsid w:val="009C5FD7"/>
    <w:rsid w:val="009C744C"/>
    <w:rsid w:val="009C753D"/>
    <w:rsid w:val="009C7C41"/>
    <w:rsid w:val="009C7E54"/>
    <w:rsid w:val="009D0207"/>
    <w:rsid w:val="009D09E8"/>
    <w:rsid w:val="009D0E8E"/>
    <w:rsid w:val="009D20E2"/>
    <w:rsid w:val="009D2546"/>
    <w:rsid w:val="009D29E0"/>
    <w:rsid w:val="009D2D91"/>
    <w:rsid w:val="009D310F"/>
    <w:rsid w:val="009D46AD"/>
    <w:rsid w:val="009D46B2"/>
    <w:rsid w:val="009D49A5"/>
    <w:rsid w:val="009D4F92"/>
    <w:rsid w:val="009D5222"/>
    <w:rsid w:val="009D5556"/>
    <w:rsid w:val="009D6CE7"/>
    <w:rsid w:val="009D6F4D"/>
    <w:rsid w:val="009D742F"/>
    <w:rsid w:val="009D7F02"/>
    <w:rsid w:val="009E0319"/>
    <w:rsid w:val="009E093E"/>
    <w:rsid w:val="009E0953"/>
    <w:rsid w:val="009E136D"/>
    <w:rsid w:val="009E2D78"/>
    <w:rsid w:val="009E34E8"/>
    <w:rsid w:val="009E3553"/>
    <w:rsid w:val="009E3790"/>
    <w:rsid w:val="009E41F8"/>
    <w:rsid w:val="009E462D"/>
    <w:rsid w:val="009E5C9D"/>
    <w:rsid w:val="009E5D0C"/>
    <w:rsid w:val="009F03DE"/>
    <w:rsid w:val="009F0DDB"/>
    <w:rsid w:val="009F15C9"/>
    <w:rsid w:val="009F2700"/>
    <w:rsid w:val="009F5518"/>
    <w:rsid w:val="009F59B9"/>
    <w:rsid w:val="00A01260"/>
    <w:rsid w:val="00A01717"/>
    <w:rsid w:val="00A02363"/>
    <w:rsid w:val="00A025CC"/>
    <w:rsid w:val="00A02AF7"/>
    <w:rsid w:val="00A02EB3"/>
    <w:rsid w:val="00A0357D"/>
    <w:rsid w:val="00A06013"/>
    <w:rsid w:val="00A06E80"/>
    <w:rsid w:val="00A0714E"/>
    <w:rsid w:val="00A073B0"/>
    <w:rsid w:val="00A079A6"/>
    <w:rsid w:val="00A10171"/>
    <w:rsid w:val="00A10365"/>
    <w:rsid w:val="00A1187C"/>
    <w:rsid w:val="00A120F4"/>
    <w:rsid w:val="00A124C4"/>
    <w:rsid w:val="00A1343A"/>
    <w:rsid w:val="00A13689"/>
    <w:rsid w:val="00A13EB1"/>
    <w:rsid w:val="00A14068"/>
    <w:rsid w:val="00A162FE"/>
    <w:rsid w:val="00A17EC7"/>
    <w:rsid w:val="00A20666"/>
    <w:rsid w:val="00A21976"/>
    <w:rsid w:val="00A21FD7"/>
    <w:rsid w:val="00A225E4"/>
    <w:rsid w:val="00A22F88"/>
    <w:rsid w:val="00A22FF4"/>
    <w:rsid w:val="00A230FC"/>
    <w:rsid w:val="00A24B33"/>
    <w:rsid w:val="00A2555B"/>
    <w:rsid w:val="00A26D6A"/>
    <w:rsid w:val="00A26E50"/>
    <w:rsid w:val="00A27519"/>
    <w:rsid w:val="00A3034C"/>
    <w:rsid w:val="00A317E6"/>
    <w:rsid w:val="00A33654"/>
    <w:rsid w:val="00A33E4E"/>
    <w:rsid w:val="00A34022"/>
    <w:rsid w:val="00A340CC"/>
    <w:rsid w:val="00A35917"/>
    <w:rsid w:val="00A36260"/>
    <w:rsid w:val="00A36C1B"/>
    <w:rsid w:val="00A407BC"/>
    <w:rsid w:val="00A40D90"/>
    <w:rsid w:val="00A40FC9"/>
    <w:rsid w:val="00A4118B"/>
    <w:rsid w:val="00A417EF"/>
    <w:rsid w:val="00A42254"/>
    <w:rsid w:val="00A423C2"/>
    <w:rsid w:val="00A42AE6"/>
    <w:rsid w:val="00A44FA9"/>
    <w:rsid w:val="00A45B91"/>
    <w:rsid w:val="00A45E07"/>
    <w:rsid w:val="00A461B7"/>
    <w:rsid w:val="00A46BB9"/>
    <w:rsid w:val="00A46F09"/>
    <w:rsid w:val="00A50908"/>
    <w:rsid w:val="00A512DB"/>
    <w:rsid w:val="00A518A8"/>
    <w:rsid w:val="00A52A05"/>
    <w:rsid w:val="00A52E77"/>
    <w:rsid w:val="00A532E0"/>
    <w:rsid w:val="00A5383B"/>
    <w:rsid w:val="00A54466"/>
    <w:rsid w:val="00A54C15"/>
    <w:rsid w:val="00A56476"/>
    <w:rsid w:val="00A56694"/>
    <w:rsid w:val="00A56FB4"/>
    <w:rsid w:val="00A571F0"/>
    <w:rsid w:val="00A604A7"/>
    <w:rsid w:val="00A6050E"/>
    <w:rsid w:val="00A609D8"/>
    <w:rsid w:val="00A616F0"/>
    <w:rsid w:val="00A6193E"/>
    <w:rsid w:val="00A61C34"/>
    <w:rsid w:val="00A623CC"/>
    <w:rsid w:val="00A624D0"/>
    <w:rsid w:val="00A6390E"/>
    <w:rsid w:val="00A6462E"/>
    <w:rsid w:val="00A650A6"/>
    <w:rsid w:val="00A6531A"/>
    <w:rsid w:val="00A65F04"/>
    <w:rsid w:val="00A66BCC"/>
    <w:rsid w:val="00A671C5"/>
    <w:rsid w:val="00A67A94"/>
    <w:rsid w:val="00A70C38"/>
    <w:rsid w:val="00A71BDC"/>
    <w:rsid w:val="00A7313E"/>
    <w:rsid w:val="00A731FA"/>
    <w:rsid w:val="00A73815"/>
    <w:rsid w:val="00A7381E"/>
    <w:rsid w:val="00A7428C"/>
    <w:rsid w:val="00A74B06"/>
    <w:rsid w:val="00A74F0A"/>
    <w:rsid w:val="00A7633B"/>
    <w:rsid w:val="00A76A43"/>
    <w:rsid w:val="00A76A8E"/>
    <w:rsid w:val="00A77506"/>
    <w:rsid w:val="00A80FBA"/>
    <w:rsid w:val="00A814FC"/>
    <w:rsid w:val="00A81780"/>
    <w:rsid w:val="00A817C8"/>
    <w:rsid w:val="00A81875"/>
    <w:rsid w:val="00A81967"/>
    <w:rsid w:val="00A82677"/>
    <w:rsid w:val="00A83330"/>
    <w:rsid w:val="00A836E8"/>
    <w:rsid w:val="00A838EA"/>
    <w:rsid w:val="00A83F8F"/>
    <w:rsid w:val="00A84F08"/>
    <w:rsid w:val="00A8524C"/>
    <w:rsid w:val="00A85CC9"/>
    <w:rsid w:val="00A85E01"/>
    <w:rsid w:val="00A85E9C"/>
    <w:rsid w:val="00A867CF"/>
    <w:rsid w:val="00A86AD7"/>
    <w:rsid w:val="00A86B7C"/>
    <w:rsid w:val="00A87350"/>
    <w:rsid w:val="00A9087E"/>
    <w:rsid w:val="00A9127E"/>
    <w:rsid w:val="00A913BF"/>
    <w:rsid w:val="00A91575"/>
    <w:rsid w:val="00A91C04"/>
    <w:rsid w:val="00A91E1B"/>
    <w:rsid w:val="00A92B3E"/>
    <w:rsid w:val="00A92F50"/>
    <w:rsid w:val="00A93659"/>
    <w:rsid w:val="00A93E76"/>
    <w:rsid w:val="00A9542F"/>
    <w:rsid w:val="00A95F58"/>
    <w:rsid w:val="00A9604B"/>
    <w:rsid w:val="00A97D49"/>
    <w:rsid w:val="00AA194A"/>
    <w:rsid w:val="00AA1E47"/>
    <w:rsid w:val="00AA2181"/>
    <w:rsid w:val="00AA2BA7"/>
    <w:rsid w:val="00AA398D"/>
    <w:rsid w:val="00AA3B7D"/>
    <w:rsid w:val="00AA4DB3"/>
    <w:rsid w:val="00AA4FC6"/>
    <w:rsid w:val="00AA50B8"/>
    <w:rsid w:val="00AA5DF2"/>
    <w:rsid w:val="00AA6D4B"/>
    <w:rsid w:val="00AB12FA"/>
    <w:rsid w:val="00AB1968"/>
    <w:rsid w:val="00AB1FDC"/>
    <w:rsid w:val="00AB2512"/>
    <w:rsid w:val="00AB3142"/>
    <w:rsid w:val="00AB31BA"/>
    <w:rsid w:val="00AB4060"/>
    <w:rsid w:val="00AB693C"/>
    <w:rsid w:val="00AC04E6"/>
    <w:rsid w:val="00AC06D5"/>
    <w:rsid w:val="00AC07C2"/>
    <w:rsid w:val="00AC1A5F"/>
    <w:rsid w:val="00AC2F9E"/>
    <w:rsid w:val="00AC31F2"/>
    <w:rsid w:val="00AC43A5"/>
    <w:rsid w:val="00AC4AE9"/>
    <w:rsid w:val="00AC4B18"/>
    <w:rsid w:val="00AC5AFD"/>
    <w:rsid w:val="00AC5D37"/>
    <w:rsid w:val="00AC6FDE"/>
    <w:rsid w:val="00AC736D"/>
    <w:rsid w:val="00AD0217"/>
    <w:rsid w:val="00AD13E5"/>
    <w:rsid w:val="00AD192C"/>
    <w:rsid w:val="00AD194F"/>
    <w:rsid w:val="00AD1B31"/>
    <w:rsid w:val="00AD242A"/>
    <w:rsid w:val="00AD2458"/>
    <w:rsid w:val="00AD24FB"/>
    <w:rsid w:val="00AD2B56"/>
    <w:rsid w:val="00AD3595"/>
    <w:rsid w:val="00AD4A5A"/>
    <w:rsid w:val="00AD730B"/>
    <w:rsid w:val="00AE01A2"/>
    <w:rsid w:val="00AE1D52"/>
    <w:rsid w:val="00AE2FA8"/>
    <w:rsid w:val="00AE37E4"/>
    <w:rsid w:val="00AE41AC"/>
    <w:rsid w:val="00AE45DE"/>
    <w:rsid w:val="00AE6B14"/>
    <w:rsid w:val="00AE7148"/>
    <w:rsid w:val="00AE7D15"/>
    <w:rsid w:val="00AE7EA5"/>
    <w:rsid w:val="00AF02CE"/>
    <w:rsid w:val="00AF0BD5"/>
    <w:rsid w:val="00AF13D1"/>
    <w:rsid w:val="00AF3033"/>
    <w:rsid w:val="00AF34CB"/>
    <w:rsid w:val="00AF37D5"/>
    <w:rsid w:val="00AF3D53"/>
    <w:rsid w:val="00AF4A0E"/>
    <w:rsid w:val="00AF5AAD"/>
    <w:rsid w:val="00AF66ED"/>
    <w:rsid w:val="00B004D9"/>
    <w:rsid w:val="00B025A6"/>
    <w:rsid w:val="00B0421C"/>
    <w:rsid w:val="00B045B9"/>
    <w:rsid w:val="00B04614"/>
    <w:rsid w:val="00B071DE"/>
    <w:rsid w:val="00B10069"/>
    <w:rsid w:val="00B103EE"/>
    <w:rsid w:val="00B11279"/>
    <w:rsid w:val="00B11490"/>
    <w:rsid w:val="00B12068"/>
    <w:rsid w:val="00B12202"/>
    <w:rsid w:val="00B12852"/>
    <w:rsid w:val="00B13435"/>
    <w:rsid w:val="00B134A1"/>
    <w:rsid w:val="00B14C99"/>
    <w:rsid w:val="00B15393"/>
    <w:rsid w:val="00B15BE1"/>
    <w:rsid w:val="00B1641C"/>
    <w:rsid w:val="00B16CDF"/>
    <w:rsid w:val="00B17267"/>
    <w:rsid w:val="00B1744F"/>
    <w:rsid w:val="00B175E0"/>
    <w:rsid w:val="00B2044D"/>
    <w:rsid w:val="00B2134D"/>
    <w:rsid w:val="00B21E17"/>
    <w:rsid w:val="00B222F9"/>
    <w:rsid w:val="00B22BE1"/>
    <w:rsid w:val="00B22C93"/>
    <w:rsid w:val="00B22F4A"/>
    <w:rsid w:val="00B23562"/>
    <w:rsid w:val="00B23FA6"/>
    <w:rsid w:val="00B243A6"/>
    <w:rsid w:val="00B24E89"/>
    <w:rsid w:val="00B263A8"/>
    <w:rsid w:val="00B2648B"/>
    <w:rsid w:val="00B26ED6"/>
    <w:rsid w:val="00B278CF"/>
    <w:rsid w:val="00B27957"/>
    <w:rsid w:val="00B27A9B"/>
    <w:rsid w:val="00B27F2B"/>
    <w:rsid w:val="00B303B7"/>
    <w:rsid w:val="00B30A1B"/>
    <w:rsid w:val="00B30EA0"/>
    <w:rsid w:val="00B30F18"/>
    <w:rsid w:val="00B312E9"/>
    <w:rsid w:val="00B320F6"/>
    <w:rsid w:val="00B3223B"/>
    <w:rsid w:val="00B328A5"/>
    <w:rsid w:val="00B33BED"/>
    <w:rsid w:val="00B33CE8"/>
    <w:rsid w:val="00B34180"/>
    <w:rsid w:val="00B35582"/>
    <w:rsid w:val="00B35B42"/>
    <w:rsid w:val="00B361B9"/>
    <w:rsid w:val="00B36E6C"/>
    <w:rsid w:val="00B3746A"/>
    <w:rsid w:val="00B3784E"/>
    <w:rsid w:val="00B405DA"/>
    <w:rsid w:val="00B417D9"/>
    <w:rsid w:val="00B41FD2"/>
    <w:rsid w:val="00B42C61"/>
    <w:rsid w:val="00B43B61"/>
    <w:rsid w:val="00B43E57"/>
    <w:rsid w:val="00B447F7"/>
    <w:rsid w:val="00B44B08"/>
    <w:rsid w:val="00B4519E"/>
    <w:rsid w:val="00B4535D"/>
    <w:rsid w:val="00B4581E"/>
    <w:rsid w:val="00B45DB0"/>
    <w:rsid w:val="00B46201"/>
    <w:rsid w:val="00B468C6"/>
    <w:rsid w:val="00B46A63"/>
    <w:rsid w:val="00B46CC2"/>
    <w:rsid w:val="00B47B13"/>
    <w:rsid w:val="00B5048D"/>
    <w:rsid w:val="00B50A20"/>
    <w:rsid w:val="00B50AA1"/>
    <w:rsid w:val="00B51382"/>
    <w:rsid w:val="00B5157B"/>
    <w:rsid w:val="00B51C6B"/>
    <w:rsid w:val="00B521BB"/>
    <w:rsid w:val="00B5254C"/>
    <w:rsid w:val="00B5299B"/>
    <w:rsid w:val="00B5310C"/>
    <w:rsid w:val="00B53778"/>
    <w:rsid w:val="00B53C3E"/>
    <w:rsid w:val="00B55B1E"/>
    <w:rsid w:val="00B562D3"/>
    <w:rsid w:val="00B56384"/>
    <w:rsid w:val="00B56E9B"/>
    <w:rsid w:val="00B5761B"/>
    <w:rsid w:val="00B5769E"/>
    <w:rsid w:val="00B576D6"/>
    <w:rsid w:val="00B607B4"/>
    <w:rsid w:val="00B60ABD"/>
    <w:rsid w:val="00B61A1F"/>
    <w:rsid w:val="00B6255D"/>
    <w:rsid w:val="00B6317F"/>
    <w:rsid w:val="00B641FC"/>
    <w:rsid w:val="00B64590"/>
    <w:rsid w:val="00B647FF"/>
    <w:rsid w:val="00B64D2E"/>
    <w:rsid w:val="00B64E18"/>
    <w:rsid w:val="00B6619A"/>
    <w:rsid w:val="00B665D0"/>
    <w:rsid w:val="00B66D97"/>
    <w:rsid w:val="00B6705D"/>
    <w:rsid w:val="00B6725A"/>
    <w:rsid w:val="00B6727B"/>
    <w:rsid w:val="00B70C2E"/>
    <w:rsid w:val="00B70EBE"/>
    <w:rsid w:val="00B71090"/>
    <w:rsid w:val="00B71DA8"/>
    <w:rsid w:val="00B73095"/>
    <w:rsid w:val="00B734FC"/>
    <w:rsid w:val="00B738FC"/>
    <w:rsid w:val="00B74AFB"/>
    <w:rsid w:val="00B74DE8"/>
    <w:rsid w:val="00B75BA0"/>
    <w:rsid w:val="00B75F18"/>
    <w:rsid w:val="00B812E6"/>
    <w:rsid w:val="00B813B2"/>
    <w:rsid w:val="00B823CC"/>
    <w:rsid w:val="00B842C2"/>
    <w:rsid w:val="00B85262"/>
    <w:rsid w:val="00B85F34"/>
    <w:rsid w:val="00B862EB"/>
    <w:rsid w:val="00B90B67"/>
    <w:rsid w:val="00B90C90"/>
    <w:rsid w:val="00B91561"/>
    <w:rsid w:val="00B91B31"/>
    <w:rsid w:val="00B91B7A"/>
    <w:rsid w:val="00B92EF7"/>
    <w:rsid w:val="00B93AEF"/>
    <w:rsid w:val="00B93E64"/>
    <w:rsid w:val="00B944A0"/>
    <w:rsid w:val="00B94D88"/>
    <w:rsid w:val="00B96000"/>
    <w:rsid w:val="00B96057"/>
    <w:rsid w:val="00B961DC"/>
    <w:rsid w:val="00B96284"/>
    <w:rsid w:val="00B96E13"/>
    <w:rsid w:val="00B97F10"/>
    <w:rsid w:val="00BA0989"/>
    <w:rsid w:val="00BA0CBA"/>
    <w:rsid w:val="00BA13A1"/>
    <w:rsid w:val="00BA149E"/>
    <w:rsid w:val="00BA1925"/>
    <w:rsid w:val="00BA1C7D"/>
    <w:rsid w:val="00BA1F46"/>
    <w:rsid w:val="00BA200C"/>
    <w:rsid w:val="00BA29B3"/>
    <w:rsid w:val="00BA342A"/>
    <w:rsid w:val="00BA47CA"/>
    <w:rsid w:val="00BA67BA"/>
    <w:rsid w:val="00BA71D1"/>
    <w:rsid w:val="00BA74CD"/>
    <w:rsid w:val="00BB03ED"/>
    <w:rsid w:val="00BB09AE"/>
    <w:rsid w:val="00BB0F08"/>
    <w:rsid w:val="00BB0FB9"/>
    <w:rsid w:val="00BB2E6A"/>
    <w:rsid w:val="00BB33C9"/>
    <w:rsid w:val="00BB358D"/>
    <w:rsid w:val="00BB405F"/>
    <w:rsid w:val="00BB476B"/>
    <w:rsid w:val="00BB4974"/>
    <w:rsid w:val="00BB5D96"/>
    <w:rsid w:val="00BB6BD3"/>
    <w:rsid w:val="00BB79AF"/>
    <w:rsid w:val="00BC3704"/>
    <w:rsid w:val="00BC4025"/>
    <w:rsid w:val="00BC44EF"/>
    <w:rsid w:val="00BC5E5C"/>
    <w:rsid w:val="00BC6126"/>
    <w:rsid w:val="00BC6E46"/>
    <w:rsid w:val="00BC7502"/>
    <w:rsid w:val="00BD0E74"/>
    <w:rsid w:val="00BD15EC"/>
    <w:rsid w:val="00BD175E"/>
    <w:rsid w:val="00BD1BB7"/>
    <w:rsid w:val="00BD45B9"/>
    <w:rsid w:val="00BD46F4"/>
    <w:rsid w:val="00BD4B3B"/>
    <w:rsid w:val="00BD56C6"/>
    <w:rsid w:val="00BD696F"/>
    <w:rsid w:val="00BD6C64"/>
    <w:rsid w:val="00BD6E86"/>
    <w:rsid w:val="00BD7375"/>
    <w:rsid w:val="00BD7463"/>
    <w:rsid w:val="00BD7A86"/>
    <w:rsid w:val="00BD7C50"/>
    <w:rsid w:val="00BE082B"/>
    <w:rsid w:val="00BE0EA0"/>
    <w:rsid w:val="00BE0EA3"/>
    <w:rsid w:val="00BE11D0"/>
    <w:rsid w:val="00BE1435"/>
    <w:rsid w:val="00BE14C3"/>
    <w:rsid w:val="00BE153A"/>
    <w:rsid w:val="00BE1991"/>
    <w:rsid w:val="00BE1D91"/>
    <w:rsid w:val="00BE2133"/>
    <w:rsid w:val="00BE2289"/>
    <w:rsid w:val="00BE2AB9"/>
    <w:rsid w:val="00BE4B6B"/>
    <w:rsid w:val="00BE4C12"/>
    <w:rsid w:val="00BE58BC"/>
    <w:rsid w:val="00BE665F"/>
    <w:rsid w:val="00BE69BC"/>
    <w:rsid w:val="00BE6AD2"/>
    <w:rsid w:val="00BE73BB"/>
    <w:rsid w:val="00BE7A21"/>
    <w:rsid w:val="00BF0427"/>
    <w:rsid w:val="00BF086F"/>
    <w:rsid w:val="00BF18F5"/>
    <w:rsid w:val="00BF1C09"/>
    <w:rsid w:val="00BF1C8D"/>
    <w:rsid w:val="00BF1CED"/>
    <w:rsid w:val="00BF20D4"/>
    <w:rsid w:val="00BF2AF3"/>
    <w:rsid w:val="00BF3488"/>
    <w:rsid w:val="00BF4E14"/>
    <w:rsid w:val="00BF5111"/>
    <w:rsid w:val="00BF7057"/>
    <w:rsid w:val="00BF709B"/>
    <w:rsid w:val="00BF7525"/>
    <w:rsid w:val="00C00C73"/>
    <w:rsid w:val="00C00D33"/>
    <w:rsid w:val="00C0166A"/>
    <w:rsid w:val="00C018CF"/>
    <w:rsid w:val="00C03251"/>
    <w:rsid w:val="00C0426B"/>
    <w:rsid w:val="00C04C66"/>
    <w:rsid w:val="00C05717"/>
    <w:rsid w:val="00C061C6"/>
    <w:rsid w:val="00C06294"/>
    <w:rsid w:val="00C06C84"/>
    <w:rsid w:val="00C07B37"/>
    <w:rsid w:val="00C1040F"/>
    <w:rsid w:val="00C106BA"/>
    <w:rsid w:val="00C115CC"/>
    <w:rsid w:val="00C11826"/>
    <w:rsid w:val="00C11EB5"/>
    <w:rsid w:val="00C12269"/>
    <w:rsid w:val="00C125D7"/>
    <w:rsid w:val="00C12D4C"/>
    <w:rsid w:val="00C13302"/>
    <w:rsid w:val="00C13397"/>
    <w:rsid w:val="00C1469F"/>
    <w:rsid w:val="00C14720"/>
    <w:rsid w:val="00C148FF"/>
    <w:rsid w:val="00C1552D"/>
    <w:rsid w:val="00C157D8"/>
    <w:rsid w:val="00C15E86"/>
    <w:rsid w:val="00C16941"/>
    <w:rsid w:val="00C17097"/>
    <w:rsid w:val="00C177F6"/>
    <w:rsid w:val="00C17860"/>
    <w:rsid w:val="00C17C1B"/>
    <w:rsid w:val="00C20591"/>
    <w:rsid w:val="00C20A4D"/>
    <w:rsid w:val="00C20E23"/>
    <w:rsid w:val="00C2125C"/>
    <w:rsid w:val="00C2166E"/>
    <w:rsid w:val="00C21D59"/>
    <w:rsid w:val="00C22BAE"/>
    <w:rsid w:val="00C22BC1"/>
    <w:rsid w:val="00C2310C"/>
    <w:rsid w:val="00C237E0"/>
    <w:rsid w:val="00C239F8"/>
    <w:rsid w:val="00C23A76"/>
    <w:rsid w:val="00C24A71"/>
    <w:rsid w:val="00C24A85"/>
    <w:rsid w:val="00C25247"/>
    <w:rsid w:val="00C25453"/>
    <w:rsid w:val="00C260B9"/>
    <w:rsid w:val="00C26B8C"/>
    <w:rsid w:val="00C26E6A"/>
    <w:rsid w:val="00C272C6"/>
    <w:rsid w:val="00C30282"/>
    <w:rsid w:val="00C30908"/>
    <w:rsid w:val="00C30DAE"/>
    <w:rsid w:val="00C32712"/>
    <w:rsid w:val="00C32CF6"/>
    <w:rsid w:val="00C32F2F"/>
    <w:rsid w:val="00C33C60"/>
    <w:rsid w:val="00C347BF"/>
    <w:rsid w:val="00C34F5A"/>
    <w:rsid w:val="00C35645"/>
    <w:rsid w:val="00C35A31"/>
    <w:rsid w:val="00C362C1"/>
    <w:rsid w:val="00C3667C"/>
    <w:rsid w:val="00C4009A"/>
    <w:rsid w:val="00C40C62"/>
    <w:rsid w:val="00C414AE"/>
    <w:rsid w:val="00C420F0"/>
    <w:rsid w:val="00C432E2"/>
    <w:rsid w:val="00C436E5"/>
    <w:rsid w:val="00C43A4B"/>
    <w:rsid w:val="00C442D4"/>
    <w:rsid w:val="00C44990"/>
    <w:rsid w:val="00C4519F"/>
    <w:rsid w:val="00C45599"/>
    <w:rsid w:val="00C47044"/>
    <w:rsid w:val="00C5017C"/>
    <w:rsid w:val="00C50475"/>
    <w:rsid w:val="00C5163B"/>
    <w:rsid w:val="00C525E3"/>
    <w:rsid w:val="00C54125"/>
    <w:rsid w:val="00C55B6A"/>
    <w:rsid w:val="00C577A3"/>
    <w:rsid w:val="00C57DEE"/>
    <w:rsid w:val="00C605A8"/>
    <w:rsid w:val="00C60861"/>
    <w:rsid w:val="00C60A8F"/>
    <w:rsid w:val="00C60CEF"/>
    <w:rsid w:val="00C60E9F"/>
    <w:rsid w:val="00C61636"/>
    <w:rsid w:val="00C61DF2"/>
    <w:rsid w:val="00C61FA0"/>
    <w:rsid w:val="00C623BC"/>
    <w:rsid w:val="00C63397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75FF"/>
    <w:rsid w:val="00C6770F"/>
    <w:rsid w:val="00C677A1"/>
    <w:rsid w:val="00C67A69"/>
    <w:rsid w:val="00C706E3"/>
    <w:rsid w:val="00C70D0B"/>
    <w:rsid w:val="00C710B4"/>
    <w:rsid w:val="00C72450"/>
    <w:rsid w:val="00C73136"/>
    <w:rsid w:val="00C7333B"/>
    <w:rsid w:val="00C737E2"/>
    <w:rsid w:val="00C738FC"/>
    <w:rsid w:val="00C73FBB"/>
    <w:rsid w:val="00C747F2"/>
    <w:rsid w:val="00C75C58"/>
    <w:rsid w:val="00C75F08"/>
    <w:rsid w:val="00C76585"/>
    <w:rsid w:val="00C76F76"/>
    <w:rsid w:val="00C77045"/>
    <w:rsid w:val="00C776FC"/>
    <w:rsid w:val="00C77A9E"/>
    <w:rsid w:val="00C80291"/>
    <w:rsid w:val="00C8097C"/>
    <w:rsid w:val="00C81C67"/>
    <w:rsid w:val="00C821F6"/>
    <w:rsid w:val="00C82684"/>
    <w:rsid w:val="00C837D3"/>
    <w:rsid w:val="00C84318"/>
    <w:rsid w:val="00C848C0"/>
    <w:rsid w:val="00C859A7"/>
    <w:rsid w:val="00C85A3D"/>
    <w:rsid w:val="00C86190"/>
    <w:rsid w:val="00C8669C"/>
    <w:rsid w:val="00C87701"/>
    <w:rsid w:val="00C907E2"/>
    <w:rsid w:val="00C917B2"/>
    <w:rsid w:val="00C91D04"/>
    <w:rsid w:val="00C92DF7"/>
    <w:rsid w:val="00C93D3A"/>
    <w:rsid w:val="00C9492F"/>
    <w:rsid w:val="00C9501B"/>
    <w:rsid w:val="00C9561D"/>
    <w:rsid w:val="00C95DFA"/>
    <w:rsid w:val="00C95FF2"/>
    <w:rsid w:val="00C960E1"/>
    <w:rsid w:val="00C976D0"/>
    <w:rsid w:val="00CA043F"/>
    <w:rsid w:val="00CA13B8"/>
    <w:rsid w:val="00CA1D6C"/>
    <w:rsid w:val="00CA26EA"/>
    <w:rsid w:val="00CA2D28"/>
    <w:rsid w:val="00CA382D"/>
    <w:rsid w:val="00CA7573"/>
    <w:rsid w:val="00CA7DA9"/>
    <w:rsid w:val="00CB089F"/>
    <w:rsid w:val="00CB0A89"/>
    <w:rsid w:val="00CB2727"/>
    <w:rsid w:val="00CB2858"/>
    <w:rsid w:val="00CB318A"/>
    <w:rsid w:val="00CB346B"/>
    <w:rsid w:val="00CB5D9D"/>
    <w:rsid w:val="00CB70B1"/>
    <w:rsid w:val="00CB7A49"/>
    <w:rsid w:val="00CC0722"/>
    <w:rsid w:val="00CC22FC"/>
    <w:rsid w:val="00CC2C38"/>
    <w:rsid w:val="00CC35FA"/>
    <w:rsid w:val="00CC3617"/>
    <w:rsid w:val="00CC423F"/>
    <w:rsid w:val="00CC4473"/>
    <w:rsid w:val="00CC4509"/>
    <w:rsid w:val="00CC4FA6"/>
    <w:rsid w:val="00CC51E2"/>
    <w:rsid w:val="00CC524A"/>
    <w:rsid w:val="00CC5681"/>
    <w:rsid w:val="00CC62B3"/>
    <w:rsid w:val="00CC67E2"/>
    <w:rsid w:val="00CC6AB4"/>
    <w:rsid w:val="00CC6C9E"/>
    <w:rsid w:val="00CD04B0"/>
    <w:rsid w:val="00CD0EF6"/>
    <w:rsid w:val="00CD174D"/>
    <w:rsid w:val="00CD295C"/>
    <w:rsid w:val="00CD2E1C"/>
    <w:rsid w:val="00CD2F28"/>
    <w:rsid w:val="00CD3C91"/>
    <w:rsid w:val="00CD4046"/>
    <w:rsid w:val="00CD4572"/>
    <w:rsid w:val="00CD4B14"/>
    <w:rsid w:val="00CD5057"/>
    <w:rsid w:val="00CD5BEE"/>
    <w:rsid w:val="00CD6ABE"/>
    <w:rsid w:val="00CD7336"/>
    <w:rsid w:val="00CD78C0"/>
    <w:rsid w:val="00CE05D1"/>
    <w:rsid w:val="00CE1747"/>
    <w:rsid w:val="00CE1A90"/>
    <w:rsid w:val="00CE26DF"/>
    <w:rsid w:val="00CE2ABD"/>
    <w:rsid w:val="00CE39F1"/>
    <w:rsid w:val="00CE3AAA"/>
    <w:rsid w:val="00CE40A3"/>
    <w:rsid w:val="00CE6BE6"/>
    <w:rsid w:val="00CF0178"/>
    <w:rsid w:val="00CF0911"/>
    <w:rsid w:val="00CF10BC"/>
    <w:rsid w:val="00CF194D"/>
    <w:rsid w:val="00CF1C1F"/>
    <w:rsid w:val="00CF30EA"/>
    <w:rsid w:val="00CF3E21"/>
    <w:rsid w:val="00CF4113"/>
    <w:rsid w:val="00CF4372"/>
    <w:rsid w:val="00CF4706"/>
    <w:rsid w:val="00CF49A9"/>
    <w:rsid w:val="00CF4E29"/>
    <w:rsid w:val="00CF6500"/>
    <w:rsid w:val="00D00454"/>
    <w:rsid w:val="00D01CFF"/>
    <w:rsid w:val="00D031FE"/>
    <w:rsid w:val="00D04118"/>
    <w:rsid w:val="00D04135"/>
    <w:rsid w:val="00D049A9"/>
    <w:rsid w:val="00D04E58"/>
    <w:rsid w:val="00D061C2"/>
    <w:rsid w:val="00D063BE"/>
    <w:rsid w:val="00D06F4F"/>
    <w:rsid w:val="00D075B2"/>
    <w:rsid w:val="00D111E6"/>
    <w:rsid w:val="00D119FD"/>
    <w:rsid w:val="00D11D36"/>
    <w:rsid w:val="00D12159"/>
    <w:rsid w:val="00D12230"/>
    <w:rsid w:val="00D134A8"/>
    <w:rsid w:val="00D1451B"/>
    <w:rsid w:val="00D1465D"/>
    <w:rsid w:val="00D147B2"/>
    <w:rsid w:val="00D14A37"/>
    <w:rsid w:val="00D1542D"/>
    <w:rsid w:val="00D175EE"/>
    <w:rsid w:val="00D177F6"/>
    <w:rsid w:val="00D17A5F"/>
    <w:rsid w:val="00D200A2"/>
    <w:rsid w:val="00D2086F"/>
    <w:rsid w:val="00D20F6C"/>
    <w:rsid w:val="00D2179A"/>
    <w:rsid w:val="00D22456"/>
    <w:rsid w:val="00D22BCE"/>
    <w:rsid w:val="00D233E0"/>
    <w:rsid w:val="00D23A17"/>
    <w:rsid w:val="00D25469"/>
    <w:rsid w:val="00D25ECD"/>
    <w:rsid w:val="00D26660"/>
    <w:rsid w:val="00D3000C"/>
    <w:rsid w:val="00D3011F"/>
    <w:rsid w:val="00D3031F"/>
    <w:rsid w:val="00D31EF5"/>
    <w:rsid w:val="00D322E3"/>
    <w:rsid w:val="00D32ACA"/>
    <w:rsid w:val="00D34B85"/>
    <w:rsid w:val="00D35126"/>
    <w:rsid w:val="00D35DBB"/>
    <w:rsid w:val="00D377C5"/>
    <w:rsid w:val="00D402AA"/>
    <w:rsid w:val="00D406BB"/>
    <w:rsid w:val="00D41E31"/>
    <w:rsid w:val="00D41EAB"/>
    <w:rsid w:val="00D4372F"/>
    <w:rsid w:val="00D43BF7"/>
    <w:rsid w:val="00D4459E"/>
    <w:rsid w:val="00D446CE"/>
    <w:rsid w:val="00D46423"/>
    <w:rsid w:val="00D46A23"/>
    <w:rsid w:val="00D46BA5"/>
    <w:rsid w:val="00D47662"/>
    <w:rsid w:val="00D47E06"/>
    <w:rsid w:val="00D50CCE"/>
    <w:rsid w:val="00D50D4A"/>
    <w:rsid w:val="00D50DCC"/>
    <w:rsid w:val="00D5415A"/>
    <w:rsid w:val="00D543F2"/>
    <w:rsid w:val="00D54B75"/>
    <w:rsid w:val="00D54E9E"/>
    <w:rsid w:val="00D5561C"/>
    <w:rsid w:val="00D5572A"/>
    <w:rsid w:val="00D55979"/>
    <w:rsid w:val="00D55AC5"/>
    <w:rsid w:val="00D56107"/>
    <w:rsid w:val="00D572D1"/>
    <w:rsid w:val="00D60C5E"/>
    <w:rsid w:val="00D60F08"/>
    <w:rsid w:val="00D6174B"/>
    <w:rsid w:val="00D6220C"/>
    <w:rsid w:val="00D62357"/>
    <w:rsid w:val="00D63588"/>
    <w:rsid w:val="00D63B98"/>
    <w:rsid w:val="00D642C1"/>
    <w:rsid w:val="00D645E3"/>
    <w:rsid w:val="00D64BC4"/>
    <w:rsid w:val="00D65178"/>
    <w:rsid w:val="00D653D3"/>
    <w:rsid w:val="00D6558A"/>
    <w:rsid w:val="00D65C5C"/>
    <w:rsid w:val="00D6686D"/>
    <w:rsid w:val="00D673CA"/>
    <w:rsid w:val="00D67418"/>
    <w:rsid w:val="00D73E42"/>
    <w:rsid w:val="00D74925"/>
    <w:rsid w:val="00D74D25"/>
    <w:rsid w:val="00D7688F"/>
    <w:rsid w:val="00D77559"/>
    <w:rsid w:val="00D8072B"/>
    <w:rsid w:val="00D81A44"/>
    <w:rsid w:val="00D81B80"/>
    <w:rsid w:val="00D827C7"/>
    <w:rsid w:val="00D83DC8"/>
    <w:rsid w:val="00D83E54"/>
    <w:rsid w:val="00D841D2"/>
    <w:rsid w:val="00D843A4"/>
    <w:rsid w:val="00D85307"/>
    <w:rsid w:val="00D858B8"/>
    <w:rsid w:val="00D860FA"/>
    <w:rsid w:val="00D87651"/>
    <w:rsid w:val="00D87B24"/>
    <w:rsid w:val="00D9175B"/>
    <w:rsid w:val="00D92FC2"/>
    <w:rsid w:val="00D93855"/>
    <w:rsid w:val="00D9552E"/>
    <w:rsid w:val="00D96E01"/>
    <w:rsid w:val="00D9755B"/>
    <w:rsid w:val="00DA0CDF"/>
    <w:rsid w:val="00DA25BE"/>
    <w:rsid w:val="00DA26F4"/>
    <w:rsid w:val="00DA364B"/>
    <w:rsid w:val="00DA3978"/>
    <w:rsid w:val="00DA40F8"/>
    <w:rsid w:val="00DA43B2"/>
    <w:rsid w:val="00DA44E6"/>
    <w:rsid w:val="00DA4D63"/>
    <w:rsid w:val="00DA5AC2"/>
    <w:rsid w:val="00DA769B"/>
    <w:rsid w:val="00DA7B70"/>
    <w:rsid w:val="00DB065E"/>
    <w:rsid w:val="00DB0B3C"/>
    <w:rsid w:val="00DB1F78"/>
    <w:rsid w:val="00DB47EC"/>
    <w:rsid w:val="00DB54C8"/>
    <w:rsid w:val="00DB69CE"/>
    <w:rsid w:val="00DB6E39"/>
    <w:rsid w:val="00DC04AB"/>
    <w:rsid w:val="00DC0E56"/>
    <w:rsid w:val="00DC16EB"/>
    <w:rsid w:val="00DC2E18"/>
    <w:rsid w:val="00DC3CED"/>
    <w:rsid w:val="00DC52DC"/>
    <w:rsid w:val="00DC60AF"/>
    <w:rsid w:val="00DC7AFF"/>
    <w:rsid w:val="00DD01BB"/>
    <w:rsid w:val="00DD0648"/>
    <w:rsid w:val="00DD0ADE"/>
    <w:rsid w:val="00DD0C03"/>
    <w:rsid w:val="00DD0D00"/>
    <w:rsid w:val="00DD42B1"/>
    <w:rsid w:val="00DD504C"/>
    <w:rsid w:val="00DD6411"/>
    <w:rsid w:val="00DD6790"/>
    <w:rsid w:val="00DD6990"/>
    <w:rsid w:val="00DD7296"/>
    <w:rsid w:val="00DD78DF"/>
    <w:rsid w:val="00DD7FBB"/>
    <w:rsid w:val="00DE0DC6"/>
    <w:rsid w:val="00DE12A4"/>
    <w:rsid w:val="00DE1A34"/>
    <w:rsid w:val="00DE259B"/>
    <w:rsid w:val="00DE264D"/>
    <w:rsid w:val="00DE3491"/>
    <w:rsid w:val="00DE3EEC"/>
    <w:rsid w:val="00DE3F82"/>
    <w:rsid w:val="00DE4576"/>
    <w:rsid w:val="00DE49A4"/>
    <w:rsid w:val="00DE4D06"/>
    <w:rsid w:val="00DE4F79"/>
    <w:rsid w:val="00DE547D"/>
    <w:rsid w:val="00DE57C2"/>
    <w:rsid w:val="00DE65EB"/>
    <w:rsid w:val="00DE7080"/>
    <w:rsid w:val="00DE70B7"/>
    <w:rsid w:val="00DE7CD3"/>
    <w:rsid w:val="00DE7D2D"/>
    <w:rsid w:val="00DF0132"/>
    <w:rsid w:val="00DF1073"/>
    <w:rsid w:val="00DF1BD1"/>
    <w:rsid w:val="00DF267A"/>
    <w:rsid w:val="00DF465B"/>
    <w:rsid w:val="00DF51E1"/>
    <w:rsid w:val="00DF5336"/>
    <w:rsid w:val="00DF5F26"/>
    <w:rsid w:val="00DF6056"/>
    <w:rsid w:val="00DF6146"/>
    <w:rsid w:val="00E00B0B"/>
    <w:rsid w:val="00E00B9B"/>
    <w:rsid w:val="00E00D7D"/>
    <w:rsid w:val="00E01778"/>
    <w:rsid w:val="00E06582"/>
    <w:rsid w:val="00E0669B"/>
    <w:rsid w:val="00E07683"/>
    <w:rsid w:val="00E101D3"/>
    <w:rsid w:val="00E1050C"/>
    <w:rsid w:val="00E12976"/>
    <w:rsid w:val="00E1381A"/>
    <w:rsid w:val="00E13A3F"/>
    <w:rsid w:val="00E14C47"/>
    <w:rsid w:val="00E168A6"/>
    <w:rsid w:val="00E20DA0"/>
    <w:rsid w:val="00E2312A"/>
    <w:rsid w:val="00E2325E"/>
    <w:rsid w:val="00E23295"/>
    <w:rsid w:val="00E23CDB"/>
    <w:rsid w:val="00E24143"/>
    <w:rsid w:val="00E264F6"/>
    <w:rsid w:val="00E31300"/>
    <w:rsid w:val="00E31418"/>
    <w:rsid w:val="00E31961"/>
    <w:rsid w:val="00E32567"/>
    <w:rsid w:val="00E32C47"/>
    <w:rsid w:val="00E3412E"/>
    <w:rsid w:val="00E34596"/>
    <w:rsid w:val="00E34BBE"/>
    <w:rsid w:val="00E35E58"/>
    <w:rsid w:val="00E362B9"/>
    <w:rsid w:val="00E369A8"/>
    <w:rsid w:val="00E36A8A"/>
    <w:rsid w:val="00E370A2"/>
    <w:rsid w:val="00E372E6"/>
    <w:rsid w:val="00E40148"/>
    <w:rsid w:val="00E404A6"/>
    <w:rsid w:val="00E40F6E"/>
    <w:rsid w:val="00E40FF8"/>
    <w:rsid w:val="00E41DEF"/>
    <w:rsid w:val="00E41E9C"/>
    <w:rsid w:val="00E42282"/>
    <w:rsid w:val="00E42390"/>
    <w:rsid w:val="00E42521"/>
    <w:rsid w:val="00E425D3"/>
    <w:rsid w:val="00E42817"/>
    <w:rsid w:val="00E42F4C"/>
    <w:rsid w:val="00E438E7"/>
    <w:rsid w:val="00E443D3"/>
    <w:rsid w:val="00E44995"/>
    <w:rsid w:val="00E44F74"/>
    <w:rsid w:val="00E456F6"/>
    <w:rsid w:val="00E465DA"/>
    <w:rsid w:val="00E4720E"/>
    <w:rsid w:val="00E47831"/>
    <w:rsid w:val="00E50272"/>
    <w:rsid w:val="00E504F9"/>
    <w:rsid w:val="00E51584"/>
    <w:rsid w:val="00E52C21"/>
    <w:rsid w:val="00E52D37"/>
    <w:rsid w:val="00E531C4"/>
    <w:rsid w:val="00E536C1"/>
    <w:rsid w:val="00E53B56"/>
    <w:rsid w:val="00E53E82"/>
    <w:rsid w:val="00E53FDD"/>
    <w:rsid w:val="00E55DD0"/>
    <w:rsid w:val="00E56BE1"/>
    <w:rsid w:val="00E57F57"/>
    <w:rsid w:val="00E606D3"/>
    <w:rsid w:val="00E629B7"/>
    <w:rsid w:val="00E62E3C"/>
    <w:rsid w:val="00E63AB8"/>
    <w:rsid w:val="00E6493E"/>
    <w:rsid w:val="00E65510"/>
    <w:rsid w:val="00E6562B"/>
    <w:rsid w:val="00E66441"/>
    <w:rsid w:val="00E66AC7"/>
    <w:rsid w:val="00E705EA"/>
    <w:rsid w:val="00E70ED3"/>
    <w:rsid w:val="00E71987"/>
    <w:rsid w:val="00E7249D"/>
    <w:rsid w:val="00E7315A"/>
    <w:rsid w:val="00E73A0B"/>
    <w:rsid w:val="00E7501A"/>
    <w:rsid w:val="00E75C06"/>
    <w:rsid w:val="00E75CB1"/>
    <w:rsid w:val="00E75D00"/>
    <w:rsid w:val="00E75D35"/>
    <w:rsid w:val="00E77C3D"/>
    <w:rsid w:val="00E77DF2"/>
    <w:rsid w:val="00E8014B"/>
    <w:rsid w:val="00E80190"/>
    <w:rsid w:val="00E80C47"/>
    <w:rsid w:val="00E80FF1"/>
    <w:rsid w:val="00E818F5"/>
    <w:rsid w:val="00E81926"/>
    <w:rsid w:val="00E824B1"/>
    <w:rsid w:val="00E82D4D"/>
    <w:rsid w:val="00E841D1"/>
    <w:rsid w:val="00E84564"/>
    <w:rsid w:val="00E846D8"/>
    <w:rsid w:val="00E84FB1"/>
    <w:rsid w:val="00E851E4"/>
    <w:rsid w:val="00E8520E"/>
    <w:rsid w:val="00E85766"/>
    <w:rsid w:val="00E8680A"/>
    <w:rsid w:val="00E86F44"/>
    <w:rsid w:val="00E87411"/>
    <w:rsid w:val="00E87E2F"/>
    <w:rsid w:val="00E87FD2"/>
    <w:rsid w:val="00E90BE1"/>
    <w:rsid w:val="00E9171D"/>
    <w:rsid w:val="00E91B9E"/>
    <w:rsid w:val="00E92132"/>
    <w:rsid w:val="00E936C5"/>
    <w:rsid w:val="00E95E1F"/>
    <w:rsid w:val="00E9609D"/>
    <w:rsid w:val="00E96356"/>
    <w:rsid w:val="00E977CA"/>
    <w:rsid w:val="00EA0459"/>
    <w:rsid w:val="00EA12AA"/>
    <w:rsid w:val="00EA1742"/>
    <w:rsid w:val="00EA4BB7"/>
    <w:rsid w:val="00EA6CDD"/>
    <w:rsid w:val="00EA717A"/>
    <w:rsid w:val="00EA7808"/>
    <w:rsid w:val="00EA795C"/>
    <w:rsid w:val="00EA7B5E"/>
    <w:rsid w:val="00EA7F0C"/>
    <w:rsid w:val="00EB2559"/>
    <w:rsid w:val="00EB4E7E"/>
    <w:rsid w:val="00EB4EB5"/>
    <w:rsid w:val="00EB4FB5"/>
    <w:rsid w:val="00EB523E"/>
    <w:rsid w:val="00EB5763"/>
    <w:rsid w:val="00EB5792"/>
    <w:rsid w:val="00EB5A8D"/>
    <w:rsid w:val="00EB70F0"/>
    <w:rsid w:val="00EC07F3"/>
    <w:rsid w:val="00EC0A9D"/>
    <w:rsid w:val="00EC0CEA"/>
    <w:rsid w:val="00EC14DB"/>
    <w:rsid w:val="00EC1D0E"/>
    <w:rsid w:val="00EC1FD4"/>
    <w:rsid w:val="00EC2178"/>
    <w:rsid w:val="00EC243D"/>
    <w:rsid w:val="00EC3081"/>
    <w:rsid w:val="00EC32AC"/>
    <w:rsid w:val="00EC36FB"/>
    <w:rsid w:val="00EC3BA0"/>
    <w:rsid w:val="00EC4D87"/>
    <w:rsid w:val="00EC6972"/>
    <w:rsid w:val="00ED0BCB"/>
    <w:rsid w:val="00ED0F5F"/>
    <w:rsid w:val="00ED1300"/>
    <w:rsid w:val="00ED32A1"/>
    <w:rsid w:val="00ED37F7"/>
    <w:rsid w:val="00ED3DFB"/>
    <w:rsid w:val="00ED3F23"/>
    <w:rsid w:val="00ED419B"/>
    <w:rsid w:val="00ED46BA"/>
    <w:rsid w:val="00ED470C"/>
    <w:rsid w:val="00ED4920"/>
    <w:rsid w:val="00ED4DC9"/>
    <w:rsid w:val="00ED50EF"/>
    <w:rsid w:val="00ED5647"/>
    <w:rsid w:val="00ED5C95"/>
    <w:rsid w:val="00ED61CA"/>
    <w:rsid w:val="00ED6391"/>
    <w:rsid w:val="00ED6A42"/>
    <w:rsid w:val="00ED6CB6"/>
    <w:rsid w:val="00EE28A1"/>
    <w:rsid w:val="00EE2DB9"/>
    <w:rsid w:val="00EE375A"/>
    <w:rsid w:val="00EE3F33"/>
    <w:rsid w:val="00EE4808"/>
    <w:rsid w:val="00EE498C"/>
    <w:rsid w:val="00EE5360"/>
    <w:rsid w:val="00EE68B1"/>
    <w:rsid w:val="00EE7765"/>
    <w:rsid w:val="00EE7CD5"/>
    <w:rsid w:val="00EF139F"/>
    <w:rsid w:val="00EF176A"/>
    <w:rsid w:val="00EF1A2E"/>
    <w:rsid w:val="00EF25A4"/>
    <w:rsid w:val="00EF281D"/>
    <w:rsid w:val="00EF3644"/>
    <w:rsid w:val="00EF4386"/>
    <w:rsid w:val="00EF4A55"/>
    <w:rsid w:val="00EF58D2"/>
    <w:rsid w:val="00EF761D"/>
    <w:rsid w:val="00EF7C7D"/>
    <w:rsid w:val="00F01DBD"/>
    <w:rsid w:val="00F01DC7"/>
    <w:rsid w:val="00F02783"/>
    <w:rsid w:val="00F02CE2"/>
    <w:rsid w:val="00F03BAD"/>
    <w:rsid w:val="00F03C2D"/>
    <w:rsid w:val="00F03C45"/>
    <w:rsid w:val="00F04DB6"/>
    <w:rsid w:val="00F0599F"/>
    <w:rsid w:val="00F066E1"/>
    <w:rsid w:val="00F06FEB"/>
    <w:rsid w:val="00F07AC5"/>
    <w:rsid w:val="00F1042D"/>
    <w:rsid w:val="00F10EDF"/>
    <w:rsid w:val="00F12303"/>
    <w:rsid w:val="00F13066"/>
    <w:rsid w:val="00F13AB8"/>
    <w:rsid w:val="00F14A28"/>
    <w:rsid w:val="00F16119"/>
    <w:rsid w:val="00F17D2B"/>
    <w:rsid w:val="00F204D1"/>
    <w:rsid w:val="00F2119C"/>
    <w:rsid w:val="00F225FC"/>
    <w:rsid w:val="00F22D2D"/>
    <w:rsid w:val="00F2397F"/>
    <w:rsid w:val="00F23EEE"/>
    <w:rsid w:val="00F243FF"/>
    <w:rsid w:val="00F24CE0"/>
    <w:rsid w:val="00F2518A"/>
    <w:rsid w:val="00F2658A"/>
    <w:rsid w:val="00F26A4F"/>
    <w:rsid w:val="00F272A8"/>
    <w:rsid w:val="00F274EA"/>
    <w:rsid w:val="00F27C4F"/>
    <w:rsid w:val="00F27D64"/>
    <w:rsid w:val="00F27F79"/>
    <w:rsid w:val="00F31BD1"/>
    <w:rsid w:val="00F324FB"/>
    <w:rsid w:val="00F33037"/>
    <w:rsid w:val="00F33A16"/>
    <w:rsid w:val="00F34120"/>
    <w:rsid w:val="00F37394"/>
    <w:rsid w:val="00F40B1F"/>
    <w:rsid w:val="00F4153E"/>
    <w:rsid w:val="00F418CB"/>
    <w:rsid w:val="00F4232B"/>
    <w:rsid w:val="00F4255C"/>
    <w:rsid w:val="00F42731"/>
    <w:rsid w:val="00F438AA"/>
    <w:rsid w:val="00F43E29"/>
    <w:rsid w:val="00F44EAD"/>
    <w:rsid w:val="00F4587C"/>
    <w:rsid w:val="00F47187"/>
    <w:rsid w:val="00F4739C"/>
    <w:rsid w:val="00F47DF9"/>
    <w:rsid w:val="00F533FF"/>
    <w:rsid w:val="00F53A6C"/>
    <w:rsid w:val="00F53AFF"/>
    <w:rsid w:val="00F53B01"/>
    <w:rsid w:val="00F541C9"/>
    <w:rsid w:val="00F54C5F"/>
    <w:rsid w:val="00F55144"/>
    <w:rsid w:val="00F55736"/>
    <w:rsid w:val="00F5639B"/>
    <w:rsid w:val="00F56AC9"/>
    <w:rsid w:val="00F57DFA"/>
    <w:rsid w:val="00F60EF0"/>
    <w:rsid w:val="00F614BF"/>
    <w:rsid w:val="00F61747"/>
    <w:rsid w:val="00F61FB0"/>
    <w:rsid w:val="00F62252"/>
    <w:rsid w:val="00F6237F"/>
    <w:rsid w:val="00F628BA"/>
    <w:rsid w:val="00F63800"/>
    <w:rsid w:val="00F658CE"/>
    <w:rsid w:val="00F670F9"/>
    <w:rsid w:val="00F67289"/>
    <w:rsid w:val="00F679C6"/>
    <w:rsid w:val="00F707CC"/>
    <w:rsid w:val="00F70EF7"/>
    <w:rsid w:val="00F71532"/>
    <w:rsid w:val="00F716D9"/>
    <w:rsid w:val="00F71826"/>
    <w:rsid w:val="00F71BEA"/>
    <w:rsid w:val="00F7251E"/>
    <w:rsid w:val="00F729F0"/>
    <w:rsid w:val="00F72BF2"/>
    <w:rsid w:val="00F72D58"/>
    <w:rsid w:val="00F73269"/>
    <w:rsid w:val="00F733EF"/>
    <w:rsid w:val="00F747C2"/>
    <w:rsid w:val="00F74E83"/>
    <w:rsid w:val="00F74FF2"/>
    <w:rsid w:val="00F75B0C"/>
    <w:rsid w:val="00F77451"/>
    <w:rsid w:val="00F800C7"/>
    <w:rsid w:val="00F80D4A"/>
    <w:rsid w:val="00F826DE"/>
    <w:rsid w:val="00F84229"/>
    <w:rsid w:val="00F86104"/>
    <w:rsid w:val="00F86DBF"/>
    <w:rsid w:val="00F90267"/>
    <w:rsid w:val="00F91E56"/>
    <w:rsid w:val="00F92207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0CAC"/>
    <w:rsid w:val="00FA128A"/>
    <w:rsid w:val="00FA181A"/>
    <w:rsid w:val="00FA1A6D"/>
    <w:rsid w:val="00FA29EB"/>
    <w:rsid w:val="00FA29FF"/>
    <w:rsid w:val="00FA3EAC"/>
    <w:rsid w:val="00FA422B"/>
    <w:rsid w:val="00FA47CD"/>
    <w:rsid w:val="00FA4A0D"/>
    <w:rsid w:val="00FA5174"/>
    <w:rsid w:val="00FA5AF6"/>
    <w:rsid w:val="00FA5FB9"/>
    <w:rsid w:val="00FA64D8"/>
    <w:rsid w:val="00FA6540"/>
    <w:rsid w:val="00FB1354"/>
    <w:rsid w:val="00FB2D4F"/>
    <w:rsid w:val="00FB4F15"/>
    <w:rsid w:val="00FB56AE"/>
    <w:rsid w:val="00FB69B2"/>
    <w:rsid w:val="00FB6A45"/>
    <w:rsid w:val="00FB75BB"/>
    <w:rsid w:val="00FC06ED"/>
    <w:rsid w:val="00FC0C1A"/>
    <w:rsid w:val="00FC150C"/>
    <w:rsid w:val="00FC2016"/>
    <w:rsid w:val="00FC234C"/>
    <w:rsid w:val="00FC3C0A"/>
    <w:rsid w:val="00FC3EC5"/>
    <w:rsid w:val="00FC42C5"/>
    <w:rsid w:val="00FC4E42"/>
    <w:rsid w:val="00FC6C62"/>
    <w:rsid w:val="00FC6E42"/>
    <w:rsid w:val="00FD0262"/>
    <w:rsid w:val="00FD3201"/>
    <w:rsid w:val="00FD3DAE"/>
    <w:rsid w:val="00FD43CC"/>
    <w:rsid w:val="00FD4775"/>
    <w:rsid w:val="00FD5656"/>
    <w:rsid w:val="00FD6FB1"/>
    <w:rsid w:val="00FD73D5"/>
    <w:rsid w:val="00FD74EC"/>
    <w:rsid w:val="00FD76A7"/>
    <w:rsid w:val="00FE0040"/>
    <w:rsid w:val="00FE0637"/>
    <w:rsid w:val="00FE0A85"/>
    <w:rsid w:val="00FE0F0E"/>
    <w:rsid w:val="00FE119F"/>
    <w:rsid w:val="00FE2137"/>
    <w:rsid w:val="00FE21CE"/>
    <w:rsid w:val="00FE21DF"/>
    <w:rsid w:val="00FE3094"/>
    <w:rsid w:val="00FE39A3"/>
    <w:rsid w:val="00FE3D11"/>
    <w:rsid w:val="00FE3F15"/>
    <w:rsid w:val="00FE3F67"/>
    <w:rsid w:val="00FE4FDF"/>
    <w:rsid w:val="00FE511E"/>
    <w:rsid w:val="00FE61AC"/>
    <w:rsid w:val="00FE65AE"/>
    <w:rsid w:val="00FE6855"/>
    <w:rsid w:val="00FE74FF"/>
    <w:rsid w:val="00FE750A"/>
    <w:rsid w:val="00FE7EC6"/>
    <w:rsid w:val="00FF1021"/>
    <w:rsid w:val="00FF19EA"/>
    <w:rsid w:val="00FF2AC8"/>
    <w:rsid w:val="00FF2EE7"/>
    <w:rsid w:val="00FF383F"/>
    <w:rsid w:val="00FF469D"/>
    <w:rsid w:val="00FF4FE7"/>
    <w:rsid w:val="00FF5706"/>
    <w:rsid w:val="00FF7ADC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41EA1"/>
    <w:rsid w:val="00063C44"/>
    <w:rsid w:val="0007183B"/>
    <w:rsid w:val="00075240"/>
    <w:rsid w:val="00090C96"/>
    <w:rsid w:val="000F2D21"/>
    <w:rsid w:val="001313B7"/>
    <w:rsid w:val="00142B90"/>
    <w:rsid w:val="00143E50"/>
    <w:rsid w:val="001603FC"/>
    <w:rsid w:val="001C0401"/>
    <w:rsid w:val="001F05FB"/>
    <w:rsid w:val="002256A4"/>
    <w:rsid w:val="002D6165"/>
    <w:rsid w:val="00322D91"/>
    <w:rsid w:val="00330018"/>
    <w:rsid w:val="00361A59"/>
    <w:rsid w:val="003F0E53"/>
    <w:rsid w:val="004316D1"/>
    <w:rsid w:val="00465C6A"/>
    <w:rsid w:val="004B3738"/>
    <w:rsid w:val="004D4A1F"/>
    <w:rsid w:val="004E7C56"/>
    <w:rsid w:val="004F3B20"/>
    <w:rsid w:val="00502BD7"/>
    <w:rsid w:val="005A28BC"/>
    <w:rsid w:val="005B53E6"/>
    <w:rsid w:val="0062284C"/>
    <w:rsid w:val="00666A49"/>
    <w:rsid w:val="00671B2A"/>
    <w:rsid w:val="006839CF"/>
    <w:rsid w:val="006D0C00"/>
    <w:rsid w:val="007328EF"/>
    <w:rsid w:val="00735AC7"/>
    <w:rsid w:val="007863EA"/>
    <w:rsid w:val="00821DCB"/>
    <w:rsid w:val="00834CF2"/>
    <w:rsid w:val="00862197"/>
    <w:rsid w:val="00874E51"/>
    <w:rsid w:val="008A6141"/>
    <w:rsid w:val="008A7D45"/>
    <w:rsid w:val="008B5F9C"/>
    <w:rsid w:val="008D6B23"/>
    <w:rsid w:val="00976D60"/>
    <w:rsid w:val="009932DE"/>
    <w:rsid w:val="00993A3D"/>
    <w:rsid w:val="00A04B22"/>
    <w:rsid w:val="00A10A48"/>
    <w:rsid w:val="00A278BC"/>
    <w:rsid w:val="00A56B2D"/>
    <w:rsid w:val="00A7381E"/>
    <w:rsid w:val="00B054A3"/>
    <w:rsid w:val="00B27949"/>
    <w:rsid w:val="00BB2133"/>
    <w:rsid w:val="00BD2A2F"/>
    <w:rsid w:val="00C15DE2"/>
    <w:rsid w:val="00CB28A1"/>
    <w:rsid w:val="00CC4509"/>
    <w:rsid w:val="00CE6BE6"/>
    <w:rsid w:val="00D016A3"/>
    <w:rsid w:val="00D74637"/>
    <w:rsid w:val="00DB526A"/>
    <w:rsid w:val="00E031AC"/>
    <w:rsid w:val="00E1169A"/>
    <w:rsid w:val="00E26CF4"/>
    <w:rsid w:val="00E32DD9"/>
    <w:rsid w:val="00E368D0"/>
    <w:rsid w:val="00E55128"/>
    <w:rsid w:val="00E76470"/>
    <w:rsid w:val="00E76837"/>
    <w:rsid w:val="00E841D1"/>
    <w:rsid w:val="00E87F48"/>
    <w:rsid w:val="00E97B09"/>
    <w:rsid w:val="00EF1E83"/>
    <w:rsid w:val="00F20B0F"/>
    <w:rsid w:val="00F96ADA"/>
    <w:rsid w:val="00FC71FF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2026-02-18T00:00:00</PublishDate>
  <Abstract>W&amp;S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customXml/itemProps5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377</TotalTime>
  <Pages>5</Pages>
  <Words>7039</Words>
  <Characters>40428</Characters>
  <Application>Microsoft Office Word</Application>
  <DocSecurity>0</DocSecurity>
  <Lines>2887</Lines>
  <Paragraphs>2637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44830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Auto Attach Recipe Specification and Density Information to Pack V3.0</dc:subject>
  <dc:creator>Callum Wright</dc:creator>
  <cp:keywords/>
  <dc:description/>
  <cp:lastModifiedBy>Eshan Fernando</cp:lastModifiedBy>
  <cp:revision>125</cp:revision>
  <cp:lastPrinted>2013-08-14T02:04:00Z</cp:lastPrinted>
  <dcterms:created xsi:type="dcterms:W3CDTF">2026-02-18T09:06:00Z</dcterms:created>
  <dcterms:modified xsi:type="dcterms:W3CDTF">2026-03-09T09:03:00Z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