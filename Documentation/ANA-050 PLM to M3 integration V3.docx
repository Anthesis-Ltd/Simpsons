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9133632"/>
    <w:p w14:paraId="6EA55CED" w14:textId="4DE09AE9" w:rsidR="008B31B8" w:rsidRPr="00404EA3" w:rsidRDefault="00000000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1501E64A" w:rsidR="00695B1C" w:rsidRPr="00005B63" w:rsidRDefault="00000000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A56476">
            <w:t xml:space="preserve">PLM to </w:t>
          </w:r>
          <w:r w:rsidR="0055781B">
            <w:t xml:space="preserve">Infor </w:t>
          </w:r>
          <w:r w:rsidR="00A56476">
            <w:t xml:space="preserve">M3 integration to update UOMs, </w:t>
          </w:r>
          <w:r w:rsidR="00845097">
            <w:t xml:space="preserve">target </w:t>
          </w:r>
          <w:r w:rsidR="00A56476">
            <w:t xml:space="preserve">quality </w:t>
          </w:r>
          <w:r w:rsidR="00FE6855">
            <w:t xml:space="preserve">values </w:t>
          </w:r>
          <w:r w:rsidR="003F05DB">
            <w:t>V</w:t>
          </w:r>
          <w:r w:rsidR="00E07229">
            <w:t>3</w:t>
          </w:r>
          <w:r w:rsidR="003F05DB">
            <w:t>.0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19133633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5941123E" w14:textId="5338C89F" w:rsidTr="00F716D9">
        <w:tc>
          <w:tcPr>
            <w:tcW w:w="1418" w:type="dxa"/>
            <w:vMerge w:val="restart"/>
          </w:tcPr>
          <w:p w14:paraId="58FCD2B8" w14:textId="16B26AF8" w:rsidR="00097C01" w:rsidRDefault="00097C01" w:rsidP="006C47AD">
            <w:pPr>
              <w:pStyle w:val="2bNormal"/>
            </w:pPr>
            <w:r>
              <w:t>Approvers</w:t>
            </w:r>
          </w:p>
        </w:tc>
        <w:tc>
          <w:tcPr>
            <w:tcW w:w="2268" w:type="dxa"/>
          </w:tcPr>
          <w:p w14:paraId="762CBB8D" w14:textId="701FF581" w:rsidR="00097C01" w:rsidRDefault="00376461" w:rsidP="006C47AD">
            <w:pPr>
              <w:pStyle w:val="2bNormal"/>
            </w:pPr>
            <w:r>
              <w:t>Joe Walker</w:t>
            </w:r>
          </w:p>
        </w:tc>
        <w:tc>
          <w:tcPr>
            <w:tcW w:w="5273" w:type="dxa"/>
          </w:tcPr>
          <w:p w14:paraId="2D2400D7" w14:textId="14BF4809" w:rsidR="00097C01" w:rsidRDefault="00376461" w:rsidP="006C47AD">
            <w:pPr>
              <w:pStyle w:val="2bNormal"/>
            </w:pPr>
            <w:r>
              <w:t>Solution Architect</w:t>
            </w:r>
          </w:p>
        </w:tc>
        <w:tc>
          <w:tcPr>
            <w:tcW w:w="1134" w:type="dxa"/>
          </w:tcPr>
          <w:p w14:paraId="7D6DFE93" w14:textId="319BD0DF" w:rsidR="00097C01" w:rsidRDefault="00097C01" w:rsidP="006C47AD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845097">
              <w:t>02</w:t>
            </w:r>
            <w:r w:rsidR="002E5119">
              <w:t>/</w:t>
            </w:r>
            <w:r w:rsidR="00845097">
              <w:t>10</w:t>
            </w:r>
            <w:r w:rsidR="002E5119">
              <w:t>/2025</w:t>
            </w:r>
          </w:p>
        </w:tc>
      </w:tr>
      <w:tr w:rsidR="00E44995" w14:paraId="57169B1D" w14:textId="77777777" w:rsidTr="00F716D9">
        <w:tc>
          <w:tcPr>
            <w:tcW w:w="1418" w:type="dxa"/>
            <w:vMerge/>
          </w:tcPr>
          <w:p w14:paraId="3C3A5363" w14:textId="77777777" w:rsidR="00E44995" w:rsidRDefault="00E44995" w:rsidP="006C47AD">
            <w:pPr>
              <w:pStyle w:val="2bNormal"/>
            </w:pPr>
          </w:p>
        </w:tc>
        <w:tc>
          <w:tcPr>
            <w:tcW w:w="2268" w:type="dxa"/>
          </w:tcPr>
          <w:p w14:paraId="249DBE3B" w14:textId="099760E3" w:rsidR="00E44995" w:rsidRDefault="00E44995" w:rsidP="006C47AD">
            <w:pPr>
              <w:pStyle w:val="2bNormal"/>
            </w:pPr>
            <w:r>
              <w:t xml:space="preserve">Barry </w:t>
            </w:r>
            <w:r w:rsidR="00225FB1">
              <w:t>McDonnell</w:t>
            </w:r>
          </w:p>
        </w:tc>
        <w:tc>
          <w:tcPr>
            <w:tcW w:w="5273" w:type="dxa"/>
          </w:tcPr>
          <w:p w14:paraId="529798ED" w14:textId="51B753AB" w:rsidR="00E44995" w:rsidRDefault="00225FB1" w:rsidP="006C47AD">
            <w:pPr>
              <w:pStyle w:val="2bNormal"/>
            </w:pPr>
            <w:r>
              <w:t>PLM Solution Architect</w:t>
            </w:r>
          </w:p>
        </w:tc>
        <w:tc>
          <w:tcPr>
            <w:tcW w:w="1134" w:type="dxa"/>
          </w:tcPr>
          <w:p w14:paraId="1CD29E7B" w14:textId="42509908" w:rsidR="00E44995" w:rsidRDefault="00225FB1" w:rsidP="006C47AD">
            <w:pPr>
              <w:pStyle w:val="2bNormal"/>
            </w:pPr>
            <w:r>
              <w:t>Date: 02/10/2025</w:t>
            </w:r>
          </w:p>
        </w:tc>
      </w:tr>
      <w:tr w:rsidR="00097C01" w14:paraId="2E6FB0BF" w14:textId="62D7F855" w:rsidTr="00F716D9">
        <w:tc>
          <w:tcPr>
            <w:tcW w:w="1418" w:type="dxa"/>
            <w:vMerge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1B8F1179" w:rsidR="00097C01" w:rsidRDefault="0099013D" w:rsidP="00594A79">
            <w:pPr>
              <w:pStyle w:val="2bNormal"/>
            </w:pPr>
            <w:r>
              <w:t>Senior Consultant</w:t>
            </w:r>
          </w:p>
        </w:tc>
        <w:tc>
          <w:tcPr>
            <w:tcW w:w="1134" w:type="dxa"/>
          </w:tcPr>
          <w:p w14:paraId="5D39F480" w14:textId="64A1ACA8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845097">
              <w:t>02</w:t>
            </w:r>
            <w:r w:rsidR="002E5119">
              <w:t>/</w:t>
            </w:r>
            <w:r w:rsidR="00845097">
              <w:t>10</w:t>
            </w:r>
            <w:r w:rsidR="002E5119">
              <w:t>/2025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2A949FDA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845097">
              <w:t>02/10</w:t>
            </w:r>
            <w:r w:rsidR="00BF20D4">
              <w:t>/2025</w:t>
            </w:r>
          </w:p>
        </w:tc>
      </w:tr>
      <w:tr w:rsidR="008906BA" w14:paraId="638CA998" w14:textId="77777777" w:rsidTr="00F716D9">
        <w:tc>
          <w:tcPr>
            <w:tcW w:w="1418" w:type="dxa"/>
            <w:vMerge/>
          </w:tcPr>
          <w:p w14:paraId="3F10BA5F" w14:textId="77777777" w:rsidR="008906BA" w:rsidRDefault="008906BA" w:rsidP="006C47AD">
            <w:pPr>
              <w:pStyle w:val="2bNormal"/>
            </w:pPr>
          </w:p>
        </w:tc>
        <w:tc>
          <w:tcPr>
            <w:tcW w:w="2268" w:type="dxa"/>
          </w:tcPr>
          <w:p w14:paraId="7FCAA400" w14:textId="31910B3B" w:rsidR="008906BA" w:rsidRDefault="008906B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1C029DDF" w14:textId="2A0BA95F" w:rsidR="008906BA" w:rsidRDefault="00EF7CDD" w:rsidP="006C47AD">
            <w:pPr>
              <w:pStyle w:val="2bNormal"/>
            </w:pPr>
            <w:r>
              <w:t>CRS881 mapping and minor changes to API inputs</w:t>
            </w:r>
          </w:p>
        </w:tc>
        <w:tc>
          <w:tcPr>
            <w:tcW w:w="1148" w:type="dxa"/>
          </w:tcPr>
          <w:p w14:paraId="2B6F2FE2" w14:textId="49678E71" w:rsidR="008906BA" w:rsidRDefault="00EF7CDD" w:rsidP="006C47AD">
            <w:pPr>
              <w:pStyle w:val="2bNormal"/>
            </w:pPr>
            <w:r>
              <w:t>09/01/2026</w:t>
            </w:r>
          </w:p>
        </w:tc>
      </w:tr>
      <w:tr w:rsidR="00E07229" w14:paraId="548991A2" w14:textId="77777777" w:rsidTr="00F716D9">
        <w:tc>
          <w:tcPr>
            <w:tcW w:w="1418" w:type="dxa"/>
            <w:vMerge/>
          </w:tcPr>
          <w:p w14:paraId="664CC38A" w14:textId="77777777" w:rsidR="00E07229" w:rsidRDefault="00E07229" w:rsidP="006C47AD">
            <w:pPr>
              <w:pStyle w:val="2bNormal"/>
            </w:pPr>
          </w:p>
        </w:tc>
        <w:tc>
          <w:tcPr>
            <w:tcW w:w="2268" w:type="dxa"/>
          </w:tcPr>
          <w:p w14:paraId="29F671DB" w14:textId="23772004" w:rsidR="00E07229" w:rsidRDefault="00E07229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6E7AA789" w14:textId="07781776" w:rsidR="00E07229" w:rsidRDefault="004217B8" w:rsidP="006C47AD">
            <w:pPr>
              <w:pStyle w:val="2bNormal"/>
            </w:pPr>
            <w:r>
              <w:t>CRS881 mapping for q</w:t>
            </w:r>
            <w:r w:rsidR="00480B5B">
              <w:t xml:space="preserve">ualitative tests and </w:t>
            </w:r>
            <w:r>
              <w:t xml:space="preserve">consuming BOD </w:t>
            </w:r>
            <w:r w:rsidR="002F2AF5">
              <w:t>values for quantitative tests</w:t>
            </w:r>
          </w:p>
        </w:tc>
        <w:tc>
          <w:tcPr>
            <w:tcW w:w="1148" w:type="dxa"/>
          </w:tcPr>
          <w:p w14:paraId="727A2FD2" w14:textId="1327D3B8" w:rsidR="00E07229" w:rsidRDefault="002F2AF5" w:rsidP="006C47AD">
            <w:pPr>
              <w:pStyle w:val="2bNormal"/>
            </w:pPr>
            <w:r>
              <w:t>12/01/2026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39D9FB8E" w:rsidR="00770450" w:rsidRDefault="00F716D9" w:rsidP="006C47AD">
            <w:pPr>
              <w:pStyle w:val="2bNormal"/>
            </w:pPr>
            <w:r>
              <w:t>Date</w:t>
            </w: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19133634"/>
      <w:r w:rsidRPr="000B004A">
        <w:t>Contents</w:t>
      </w:r>
      <w:bookmarkEnd w:id="5"/>
    </w:p>
    <w:p w14:paraId="509B5C04" w14:textId="665B941D" w:rsidR="004217B8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19133632" w:history="1">
        <w:r w:rsidR="004217B8" w:rsidRPr="00433793">
          <w:rPr>
            <w:rStyle w:val="Hyperlink"/>
            <w:noProof/>
          </w:rPr>
          <w:t>ANA-050 Functional Specification</w:t>
        </w:r>
        <w:r w:rsidR="004217B8">
          <w:rPr>
            <w:noProof/>
            <w:webHidden/>
          </w:rPr>
          <w:tab/>
        </w:r>
        <w:r w:rsidR="004217B8">
          <w:rPr>
            <w:noProof/>
            <w:webHidden/>
          </w:rPr>
          <w:fldChar w:fldCharType="begin"/>
        </w:r>
        <w:r w:rsidR="004217B8">
          <w:rPr>
            <w:noProof/>
            <w:webHidden/>
          </w:rPr>
          <w:instrText xml:space="preserve"> PAGEREF _Toc219133632 \h </w:instrText>
        </w:r>
        <w:r w:rsidR="004217B8">
          <w:rPr>
            <w:noProof/>
            <w:webHidden/>
          </w:rPr>
        </w:r>
        <w:r w:rsidR="004217B8">
          <w:rPr>
            <w:noProof/>
            <w:webHidden/>
          </w:rPr>
          <w:fldChar w:fldCharType="separate"/>
        </w:r>
        <w:r w:rsidR="004217B8">
          <w:rPr>
            <w:noProof/>
            <w:webHidden/>
          </w:rPr>
          <w:t>1</w:t>
        </w:r>
        <w:r w:rsidR="004217B8">
          <w:rPr>
            <w:noProof/>
            <w:webHidden/>
          </w:rPr>
          <w:fldChar w:fldCharType="end"/>
        </w:r>
      </w:hyperlink>
    </w:p>
    <w:p w14:paraId="7325D972" w14:textId="69105792" w:rsidR="004217B8" w:rsidRDefault="004217B8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133633" w:history="1">
        <w:r w:rsidRPr="00433793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_Toc219133633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13DC02" w14:textId="1B3CE7F0" w:rsidR="004217B8" w:rsidRDefault="004217B8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133634" w:history="1">
        <w:r w:rsidRPr="00433793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_Toc219133634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EBFA4A" w14:textId="6BDEB937" w:rsidR="004217B8" w:rsidRDefault="004217B8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133635" w:history="1">
        <w:r w:rsidRPr="00433793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_Toc219133635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EDC040" w14:textId="3D49084B" w:rsidR="004217B8" w:rsidRDefault="004217B8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133636" w:history="1">
        <w:r w:rsidRPr="00433793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_Toc219133636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F52925" w14:textId="0463443C" w:rsidR="004217B8" w:rsidRDefault="004217B8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133637" w:history="1">
        <w:r w:rsidRPr="00433793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_Toc219133637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385EBD" w14:textId="1EAE3F45" w:rsidR="004217B8" w:rsidRDefault="004217B8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133638" w:history="1">
        <w:r w:rsidRPr="00433793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_Toc219133638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973A85" w14:textId="1F5C44F9" w:rsidR="004217B8" w:rsidRDefault="004217B8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133639" w:history="1">
        <w:r w:rsidRPr="00433793">
          <w:rPr>
            <w:rStyle w:val="Hyperlink"/>
            <w:noProof/>
          </w:rPr>
          <w:t>Below is the sequence being which APIs to be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_Toc219133639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ACF38E" w14:textId="662D728F" w:rsidR="004217B8" w:rsidRDefault="004217B8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133640" w:history="1">
        <w:r w:rsidRPr="00433793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_Toc219133640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087684" w14:textId="63DE8E96" w:rsidR="004217B8" w:rsidRDefault="004217B8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133641" w:history="1">
        <w:r w:rsidRPr="00433793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_Toc219133641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63ECC5" w14:textId="3AB756F5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19133635"/>
      <w:r w:rsidRPr="000B004A">
        <w:lastRenderedPageBreak/>
        <w:t>Introduction</w:t>
      </w:r>
      <w:bookmarkEnd w:id="6"/>
    </w:p>
    <w:p w14:paraId="1C931354" w14:textId="60E08634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4217B8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E07229">
            <w:t>PLM to Infor M3 integration to update UOMs, target quality values V3.0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19133636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Pr="007105C1" w:rsidRDefault="007105C1" w:rsidP="007105C1">
      <w:pPr>
        <w:pStyle w:val="3aH3"/>
      </w:pPr>
      <w:bookmarkStart w:id="8" w:name="_Toc219133637"/>
      <w:r>
        <w:t>Current process</w:t>
      </w:r>
      <w:bookmarkEnd w:id="8"/>
    </w:p>
    <w:p w14:paraId="2572C8C8" w14:textId="360B51AC" w:rsidR="00A6531A" w:rsidRDefault="00B46201" w:rsidP="00022018">
      <w:pPr>
        <w:pStyle w:val="2bNormal"/>
      </w:pPr>
      <w:r>
        <w:t xml:space="preserve">New Product Development (NPD) team </w:t>
      </w:r>
      <w:r w:rsidR="005976BF">
        <w:t>uploads recipes and ingredients to Product Lifecycle Management (PLM)</w:t>
      </w:r>
      <w:r w:rsidR="0094591A">
        <w:t xml:space="preserve">. </w:t>
      </w:r>
      <w:r w:rsidR="00F74FF2">
        <w:t>While trials remain in PLM till they are approved</w:t>
      </w:r>
      <w:r w:rsidR="001744C8">
        <w:t xml:space="preserve">, recipes approved </w:t>
      </w:r>
      <w:r w:rsidR="005B04D5">
        <w:t xml:space="preserve">on PLM </w:t>
      </w:r>
      <w:r w:rsidR="001744C8">
        <w:t>gets</w:t>
      </w:r>
      <w:r w:rsidR="0094591A">
        <w:t xml:space="preserve"> pushed through to Infor M3.</w:t>
      </w:r>
      <w:r w:rsidR="009F5518">
        <w:t xml:space="preserve"> </w:t>
      </w:r>
      <w:r w:rsidR="003E26C6">
        <w:t xml:space="preserve">Certain information that </w:t>
      </w:r>
      <w:r w:rsidR="009564A8">
        <w:t>is</w:t>
      </w:r>
      <w:r w:rsidR="003E26C6">
        <w:t xml:space="preserve"> pushed from PLM to </w:t>
      </w:r>
      <w:r w:rsidR="0055781B">
        <w:t xml:space="preserve">Infor </w:t>
      </w:r>
      <w:r w:rsidR="003E26C6">
        <w:t xml:space="preserve">M3 updates </w:t>
      </w:r>
      <w:r w:rsidR="0055781B">
        <w:t xml:space="preserve">Infor </w:t>
      </w:r>
      <w:r w:rsidR="003E26C6">
        <w:t>M3 as</w:t>
      </w:r>
      <w:r w:rsidR="00056A3B">
        <w:t xml:space="preserve"> part of the standard integration</w:t>
      </w:r>
      <w:r w:rsidR="007C1C78">
        <w:t xml:space="preserve"> while certain others </w:t>
      </w:r>
      <w:r w:rsidR="00B004D9">
        <w:t xml:space="preserve">don’t. Currently, once a recipe is published to </w:t>
      </w:r>
      <w:r w:rsidR="0055781B">
        <w:t xml:space="preserve">Infor </w:t>
      </w:r>
      <w:r w:rsidR="00B004D9">
        <w:t xml:space="preserve">M3 </w:t>
      </w:r>
      <w:r w:rsidR="00A6531A">
        <w:t>information such as target values against quality tests, UOM (Unit of Measure) conversions</w:t>
      </w:r>
      <w:r w:rsidR="00C577A3">
        <w:t xml:space="preserve"> such as Kilograms per Liter</w:t>
      </w:r>
      <w:r w:rsidR="009A59B5">
        <w:t xml:space="preserve"> </w:t>
      </w:r>
      <w:r w:rsidR="006B3BE1">
        <w:t xml:space="preserve">needs </w:t>
      </w:r>
      <w:r w:rsidR="00E824B1">
        <w:t xml:space="preserve">maintaining separately in </w:t>
      </w:r>
      <w:r w:rsidR="00B641FC">
        <w:t xml:space="preserve">both PLM and </w:t>
      </w:r>
      <w:r w:rsidR="007B680E">
        <w:t xml:space="preserve">Infor </w:t>
      </w:r>
      <w:r w:rsidR="00B641FC">
        <w:t xml:space="preserve">M3 which is additional work </w:t>
      </w:r>
      <w:r w:rsidR="00263E97">
        <w:t xml:space="preserve">for the team. </w:t>
      </w:r>
    </w:p>
    <w:p w14:paraId="2011B698" w14:textId="77777777" w:rsidR="00E53B56" w:rsidRDefault="00E53B56" w:rsidP="00022018">
      <w:pPr>
        <w:pStyle w:val="2bNormal"/>
      </w:pPr>
    </w:p>
    <w:p w14:paraId="162AB882" w14:textId="42DD4671" w:rsidR="00E53B56" w:rsidRDefault="0061786F" w:rsidP="00E53B56">
      <w:pPr>
        <w:pStyle w:val="2bNormal"/>
        <w:keepNext/>
      </w:pPr>
      <w:r>
        <w:rPr>
          <w:noProof/>
        </w:rPr>
        <w:drawing>
          <wp:inline distT="0" distB="0" distL="0" distR="0" wp14:anchorId="3DE4377D" wp14:editId="5B39E100">
            <wp:extent cx="6417945" cy="4752340"/>
            <wp:effectExtent l="0" t="0" r="1905" b="0"/>
            <wp:docPr id="14742166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1666" name="Picture 1" descr="A diagram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265B" w14:textId="566EDA9E" w:rsidR="00E53B56" w:rsidRDefault="00E53B56" w:rsidP="00E53B56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17B8">
        <w:rPr>
          <w:noProof/>
        </w:rPr>
        <w:t>1</w:t>
      </w:r>
      <w:r>
        <w:fldChar w:fldCharType="end"/>
      </w:r>
      <w:r>
        <w:t xml:space="preserve">: Current integration between PLM to </w:t>
      </w:r>
      <w:r w:rsidR="007B680E">
        <w:t xml:space="preserve">Infor </w:t>
      </w:r>
      <w:r>
        <w:t>M3</w:t>
      </w:r>
    </w:p>
    <w:p w14:paraId="2E3D9E35" w14:textId="3FF23154" w:rsidR="007105C1" w:rsidRDefault="007105C1" w:rsidP="007105C1">
      <w:pPr>
        <w:pStyle w:val="3aH3"/>
      </w:pPr>
      <w:bookmarkStart w:id="9" w:name="_Toc219133638"/>
      <w:r>
        <w:t>Proposed process</w:t>
      </w:r>
      <w:bookmarkEnd w:id="9"/>
    </w:p>
    <w:p w14:paraId="6A11302F" w14:textId="5279EF6C" w:rsidR="00A66BCC" w:rsidRDefault="00A66BCC" w:rsidP="00022018">
      <w:pPr>
        <w:pStyle w:val="2bNormal"/>
      </w:pPr>
      <w:r>
        <w:t xml:space="preserve">To minimize duplication </w:t>
      </w:r>
      <w:r w:rsidR="0050022D">
        <w:t xml:space="preserve">of tasks in PLM and </w:t>
      </w:r>
      <w:r w:rsidR="007B680E">
        <w:t xml:space="preserve">Infor </w:t>
      </w:r>
      <w:r w:rsidR="0050022D">
        <w:t>M3,</w:t>
      </w:r>
      <w:r>
        <w:t xml:space="preserve"> a modification is proposed to pick up the information from an XML (Extensible Markup Language) file </w:t>
      </w:r>
      <w:r w:rsidR="004704FA">
        <w:t xml:space="preserve">which gets pushed from PLM </w:t>
      </w:r>
      <w:r w:rsidR="00252492">
        <w:t xml:space="preserve">to Intelligent Open Network (ION) </w:t>
      </w:r>
      <w:r>
        <w:t xml:space="preserve">and feed into </w:t>
      </w:r>
      <w:r w:rsidR="007B680E">
        <w:t xml:space="preserve">Infor </w:t>
      </w:r>
      <w:r>
        <w:t xml:space="preserve">M3 APIs to update </w:t>
      </w:r>
      <w:r w:rsidR="00700E7D">
        <w:t xml:space="preserve">Infor </w:t>
      </w:r>
      <w:r>
        <w:t>M3.</w:t>
      </w:r>
      <w:r w:rsidR="00326CC1">
        <w:t xml:space="preserve"> </w:t>
      </w:r>
      <w:r w:rsidR="00C2125C">
        <w:t xml:space="preserve">This will be accommodated by mapping the relevant information </w:t>
      </w:r>
      <w:r w:rsidR="008C02C2">
        <w:t xml:space="preserve">on the XML to </w:t>
      </w:r>
      <w:r w:rsidR="007B680E">
        <w:t xml:space="preserve">Infor </w:t>
      </w:r>
      <w:r w:rsidR="008C02C2">
        <w:t xml:space="preserve">M3 APIs. </w:t>
      </w:r>
    </w:p>
    <w:p w14:paraId="1006D6DE" w14:textId="77777777" w:rsidR="00011B1C" w:rsidRDefault="00011B1C" w:rsidP="00022018">
      <w:pPr>
        <w:pStyle w:val="2bNormal"/>
      </w:pPr>
    </w:p>
    <w:p w14:paraId="079F50A0" w14:textId="3B5BA655" w:rsidR="000934CC" w:rsidRDefault="00734710" w:rsidP="000934CC">
      <w:pPr>
        <w:pStyle w:val="2bNormal"/>
        <w:keepNext/>
      </w:pPr>
      <w:r>
        <w:rPr>
          <w:noProof/>
        </w:rPr>
        <w:lastRenderedPageBreak/>
        <w:drawing>
          <wp:inline distT="0" distB="0" distL="0" distR="0" wp14:anchorId="4608E0BF" wp14:editId="31D177FF">
            <wp:extent cx="6119446" cy="7995209"/>
            <wp:effectExtent l="0" t="0" r="0" b="6350"/>
            <wp:docPr id="1055362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626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32" cy="79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C42A" w14:textId="06BF37CE" w:rsidR="00011B1C" w:rsidRDefault="000934CC" w:rsidP="000934CC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17B8">
        <w:rPr>
          <w:noProof/>
        </w:rPr>
        <w:t>2</w:t>
      </w:r>
      <w:r>
        <w:fldChar w:fldCharType="end"/>
      </w:r>
      <w:r>
        <w:t xml:space="preserve">: Proposed integration between PLM and </w:t>
      </w:r>
      <w:r w:rsidR="00700E7D">
        <w:t xml:space="preserve">Infor </w:t>
      </w:r>
      <w:r>
        <w:t xml:space="preserve">M3 with dotted lines highlighting the role of the </w:t>
      </w:r>
      <w:r w:rsidR="00BB33C9">
        <w:t>modification.</w:t>
      </w:r>
    </w:p>
    <w:p w14:paraId="0D0B3600" w14:textId="10EED677" w:rsidR="004D6A6A" w:rsidRDefault="00582AA3" w:rsidP="003E007B">
      <w:pPr>
        <w:pStyle w:val="4aH4"/>
      </w:pPr>
      <w:bookmarkStart w:id="10" w:name="_Toc219133639"/>
      <w:r>
        <w:t xml:space="preserve">Below is the sequence </w:t>
      </w:r>
      <w:r w:rsidR="004A04A1">
        <w:t>being</w:t>
      </w:r>
      <w:r>
        <w:t xml:space="preserve"> which APIs to be executed</w:t>
      </w:r>
      <w:r w:rsidR="00D23A17">
        <w:t>.</w:t>
      </w:r>
      <w:bookmarkEnd w:id="10"/>
    </w:p>
    <w:p w14:paraId="3D62C32C" w14:textId="7DA5F920" w:rsidR="00361E99" w:rsidRPr="00361E99" w:rsidRDefault="00361E99" w:rsidP="00361E99">
      <w:pPr>
        <w:pStyle w:val="4aNormal"/>
      </w:pPr>
      <w:r>
        <w:t>When a</w:t>
      </w:r>
      <w:r w:rsidR="00643460">
        <w:t xml:space="preserve"> </w:t>
      </w:r>
      <w:proofErr w:type="spellStart"/>
      <w:r w:rsidR="00643460">
        <w:t>SyncBill</w:t>
      </w:r>
      <w:r w:rsidR="00BE7A21">
        <w:t>O</w:t>
      </w:r>
      <w:r w:rsidR="00643460">
        <w:t>fMaterials</w:t>
      </w:r>
      <w:proofErr w:type="spellEnd"/>
      <w:r w:rsidR="00643460">
        <w:t xml:space="preserve"> BOD</w:t>
      </w:r>
      <w:r w:rsidR="00DA44E6">
        <w:t xml:space="preserve"> is </w:t>
      </w:r>
      <w:r w:rsidR="002B54D1">
        <w:t xml:space="preserve">published to </w:t>
      </w:r>
      <w:r w:rsidR="00DB0B3C">
        <w:t>OneView below APIs</w:t>
      </w:r>
      <w:r w:rsidR="002131BB">
        <w:t xml:space="preserve"> </w:t>
      </w:r>
      <w:r w:rsidR="004E7381">
        <w:t>needs</w:t>
      </w:r>
      <w:r w:rsidR="002131BB">
        <w:t xml:space="preserve"> to be executed.</w:t>
      </w:r>
    </w:p>
    <w:p w14:paraId="63C3F02B" w14:textId="1F34675D" w:rsidR="00C821F6" w:rsidRDefault="003E007B" w:rsidP="0000630A">
      <w:pPr>
        <w:pStyle w:val="5aH5"/>
      </w:pPr>
      <w:r>
        <w:t xml:space="preserve">Step 01: </w:t>
      </w:r>
      <w:r w:rsidR="004F1AFD">
        <w:t>Creating a quality plan for the recipe</w:t>
      </w:r>
      <w:r>
        <w:t>.</w:t>
      </w:r>
    </w:p>
    <w:p w14:paraId="04894E82" w14:textId="5B227970" w:rsidR="00302BDE" w:rsidRDefault="00302BDE" w:rsidP="00302BD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lastRenderedPageBreak/>
        <w:t xml:space="preserve">API: </w:t>
      </w:r>
      <w:r w:rsidR="0052764E">
        <w:rPr>
          <w:rFonts w:eastAsia="Times New Roman" w:cs="Calibri"/>
          <w:b/>
          <w:bCs/>
          <w:color w:val="000000"/>
          <w:szCs w:val="24"/>
          <w:lang w:eastAsia="en-GB"/>
        </w:rPr>
        <w:t>QMS009MI</w:t>
      </w:r>
    </w:p>
    <w:p w14:paraId="22957259" w14:textId="11459440" w:rsidR="00302BDE" w:rsidRDefault="00302BDE" w:rsidP="00302BD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9F15C9">
        <w:rPr>
          <w:rFonts w:eastAsia="Times New Roman" w:cs="Calibri"/>
          <w:b/>
          <w:bCs/>
          <w:color w:val="000000"/>
          <w:szCs w:val="24"/>
          <w:lang w:eastAsia="en-GB"/>
        </w:rPr>
        <w:t>AddQualityPlan</w:t>
      </w:r>
      <w:proofErr w:type="spellEnd"/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707"/>
        <w:gridCol w:w="866"/>
        <w:gridCol w:w="7217"/>
      </w:tblGrid>
      <w:tr w:rsidR="00C9492F" w14:paraId="4BB5F7B7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507EBF" w14:textId="77777777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1B4AFD" w14:textId="0017CA69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18B16F" w14:textId="77777777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BF43E" w14:textId="77777777" w:rsidR="00302BDE" w:rsidRDefault="00302BDE" w:rsidP="006076D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9492F" w14:paraId="0316C359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ED17CD" w14:textId="05D0DB5B" w:rsidR="00302BDE" w:rsidRDefault="0000630A" w:rsidP="006076D6">
            <w:pPr>
              <w:spacing w:line="276" w:lineRule="auto"/>
              <w:jc w:val="center"/>
            </w:pPr>
            <w:r>
              <w:t>Quality plan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6D1AB" w14:textId="79662AD5" w:rsidR="00302BDE" w:rsidRDefault="0000630A" w:rsidP="006076D6">
            <w:pPr>
              <w:spacing w:line="276" w:lineRule="auto"/>
              <w:jc w:val="center"/>
            </w:pPr>
            <w:r>
              <w:t>QLPN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963774" w14:textId="2E2511BE" w:rsidR="00302BDE" w:rsidRDefault="008977B0" w:rsidP="006076D6">
            <w:pPr>
              <w:spacing w:line="276" w:lineRule="auto"/>
              <w:jc w:val="center"/>
            </w:pPr>
            <w:r w:rsidRPr="008977B0">
              <w:t>RECIPE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DA4F08" w14:textId="1FA16528" w:rsidR="00302BDE" w:rsidRDefault="002E3BBA" w:rsidP="004F06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0AF891B1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BF5A2A" w14:textId="35732593" w:rsidR="006476CF" w:rsidRDefault="006476CF" w:rsidP="006076D6">
            <w:pPr>
              <w:spacing w:line="276" w:lineRule="auto"/>
              <w:jc w:val="center"/>
            </w:pPr>
            <w:r>
              <w:t>Item number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2ABB7" w14:textId="6C71E9A1" w:rsidR="006476CF" w:rsidRDefault="006476CF" w:rsidP="006076D6">
            <w:pPr>
              <w:spacing w:line="276" w:lineRule="auto"/>
              <w:jc w:val="center"/>
            </w:pPr>
            <w:r>
              <w:t>ITNO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B256A3" w14:textId="070A1AC0" w:rsidR="006476CF" w:rsidRDefault="007D2F4B" w:rsidP="006076D6">
            <w:pPr>
              <w:spacing w:line="276" w:lineRule="auto"/>
              <w:jc w:val="center"/>
            </w:pPr>
            <w:r>
              <w:t>1700330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265CF" w14:textId="11DEC552" w:rsidR="006476CF" w:rsidRPr="001400FD" w:rsidRDefault="00A20666" w:rsidP="004F0626">
            <w:pPr>
              <w:keepNext/>
              <w:spacing w:line="276" w:lineRule="auto"/>
              <w:jc w:val="center"/>
            </w:pPr>
            <w:r w:rsidRPr="001400FD">
              <w:t xml:space="preserve">In the </w:t>
            </w:r>
            <w:proofErr w:type="spellStart"/>
            <w:r w:rsidR="006952D3">
              <w:t>Sync</w:t>
            </w:r>
            <w:r w:rsidR="00D9755B">
              <w:t>Bill</w:t>
            </w:r>
            <w:r w:rsidR="00B417D9">
              <w:t>O</w:t>
            </w:r>
            <w:r w:rsidR="00D9755B">
              <w:t>fMaterials</w:t>
            </w:r>
            <w:proofErr w:type="spellEnd"/>
            <w:r w:rsidRPr="001400FD">
              <w:t xml:space="preserve"> BOD (Business Object Document), the &lt;ID&gt; element, </w:t>
            </w:r>
            <w:r w:rsidR="00D20F6C" w:rsidRPr="001400FD">
              <w:t xml:space="preserve">which </w:t>
            </w:r>
            <w:r w:rsidRPr="001400FD">
              <w:t xml:space="preserve">holds the item number, is located at the XML path </w:t>
            </w:r>
            <w:r w:rsidR="002470BF">
              <w:t>&lt;SyncBill</w:t>
            </w:r>
            <w:r w:rsidR="00871248">
              <w:t>Of</w:t>
            </w:r>
            <w:r w:rsidR="002470BF">
              <w:t>Materials&gt;</w:t>
            </w:r>
            <w:r w:rsidRPr="001400FD">
              <w:t>&lt;DataArea&gt;&lt;</w:t>
            </w:r>
            <w:r w:rsidR="008A7265">
              <w:t>BillOfMaterials</w:t>
            </w:r>
            <w:r w:rsidRPr="001400FD">
              <w:t>&gt;&lt;</w:t>
            </w:r>
            <w:r w:rsidR="008A7265">
              <w:t>BillOfMaterialsHeader</w:t>
            </w:r>
            <w:r w:rsidRPr="001400FD">
              <w:t>&gt;&lt;</w:t>
            </w:r>
            <w:r w:rsidR="00C9492F">
              <w:t>DocumentID</w:t>
            </w:r>
            <w:r w:rsidRPr="001400FD">
              <w:t>&gt;&lt;ID</w:t>
            </w:r>
            <w:r w:rsidR="00D20F6C" w:rsidRPr="001400FD">
              <w:t>&gt;</w:t>
            </w:r>
          </w:p>
        </w:tc>
      </w:tr>
      <w:tr w:rsidR="00C9492F" w14:paraId="59E05A67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B0B466" w14:textId="3E68233C" w:rsidR="00127D2A" w:rsidRDefault="00245D51" w:rsidP="006076D6">
            <w:pPr>
              <w:spacing w:line="276" w:lineRule="auto"/>
              <w:jc w:val="center"/>
            </w:pPr>
            <w:r>
              <w:t>Description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05A025" w14:textId="6D8D83A3" w:rsidR="00127D2A" w:rsidRDefault="00245D51" w:rsidP="006076D6">
            <w:pPr>
              <w:spacing w:line="276" w:lineRule="auto"/>
              <w:jc w:val="center"/>
            </w:pPr>
            <w:r>
              <w:t>TX40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D8547" w14:textId="2197BAFD" w:rsidR="00127D2A" w:rsidRDefault="002D463B" w:rsidP="006076D6">
            <w:pPr>
              <w:spacing w:line="276" w:lineRule="auto"/>
              <w:jc w:val="center"/>
            </w:pPr>
            <w:r>
              <w:t>1700330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4EECD3" w14:textId="3BDB42F7" w:rsidR="00127D2A" w:rsidRPr="00E8520E" w:rsidRDefault="003F7B01" w:rsidP="004F0626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1400FD">
              <w:t xml:space="preserve">In the </w:t>
            </w:r>
            <w:proofErr w:type="spellStart"/>
            <w:r>
              <w:t>SyncBillOfMaterials</w:t>
            </w:r>
            <w:proofErr w:type="spellEnd"/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  <w:r w:rsidR="00474098">
              <w:t xml:space="preserve">. </w:t>
            </w:r>
          </w:p>
        </w:tc>
      </w:tr>
      <w:tr w:rsidR="00C9492F" w14:paraId="10855983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949625" w14:textId="322AB99D" w:rsidR="002D463B" w:rsidRDefault="00D63588" w:rsidP="006076D6">
            <w:pPr>
              <w:spacing w:line="276" w:lineRule="auto"/>
              <w:jc w:val="center"/>
            </w:pPr>
            <w:r>
              <w:t>Active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50F3C5" w14:textId="3C01DE6F" w:rsidR="002D463B" w:rsidRDefault="00D63588" w:rsidP="006076D6">
            <w:pPr>
              <w:spacing w:line="276" w:lineRule="auto"/>
              <w:jc w:val="center"/>
            </w:pPr>
            <w:r>
              <w:t>ACTF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47673" w14:textId="2EBF0B63" w:rsidR="002D463B" w:rsidRDefault="00D63588" w:rsidP="006076D6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10839" w14:textId="2C6E27CB" w:rsidR="002D463B" w:rsidRDefault="00341E2B" w:rsidP="004F06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22961A2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4D232" w14:textId="6EC9C1BA" w:rsidR="00D63588" w:rsidRDefault="0016795C" w:rsidP="006076D6">
            <w:pPr>
              <w:spacing w:line="276" w:lineRule="auto"/>
              <w:jc w:val="center"/>
            </w:pPr>
            <w:r>
              <w:t>Changing QI request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09ACF" w14:textId="13985FFE" w:rsidR="00D63588" w:rsidRDefault="00FF383F" w:rsidP="006076D6">
            <w:pPr>
              <w:spacing w:line="276" w:lineRule="auto"/>
              <w:jc w:val="center"/>
            </w:pPr>
            <w:r>
              <w:t>QIMD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DFDE73" w14:textId="567365DA" w:rsidR="00D63588" w:rsidRDefault="00BF4C6F" w:rsidP="006076D6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5C727" w14:textId="4A9451B5" w:rsidR="00D63588" w:rsidRDefault="0058753E" w:rsidP="004F062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742A3ED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834E7" w14:textId="55223A67" w:rsidR="00E369A8" w:rsidRDefault="00537B96" w:rsidP="00E369A8">
            <w:pPr>
              <w:spacing w:line="276" w:lineRule="auto"/>
              <w:jc w:val="center"/>
            </w:pPr>
            <w:r>
              <w:t>Adding test to QI req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325311" w14:textId="418EA148" w:rsidR="00E369A8" w:rsidRDefault="00E369A8" w:rsidP="00E369A8">
            <w:pPr>
              <w:spacing w:line="276" w:lineRule="auto"/>
              <w:jc w:val="center"/>
            </w:pPr>
            <w:r>
              <w:t>QIAT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A98226" w14:textId="17CE18D5" w:rsidR="00E369A8" w:rsidRDefault="00E369A8" w:rsidP="00E369A8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2D6E0" w14:textId="3D9F466B" w:rsidR="00E369A8" w:rsidRDefault="00476CB3" w:rsidP="00E369A8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43402E20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704D8E" w14:textId="694542A3" w:rsidR="00E369A8" w:rsidRDefault="00537B96" w:rsidP="00E369A8">
            <w:pPr>
              <w:spacing w:line="276" w:lineRule="auto"/>
              <w:jc w:val="center"/>
            </w:pPr>
            <w:r>
              <w:t>Spec approval basis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BFF3A" w14:textId="7E10DDE9" w:rsidR="00E369A8" w:rsidRDefault="00E369A8" w:rsidP="00E369A8">
            <w:pPr>
              <w:spacing w:line="276" w:lineRule="auto"/>
              <w:jc w:val="center"/>
            </w:pPr>
            <w:r>
              <w:t>QPLN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B2838" w14:textId="2C02CB65" w:rsidR="00E369A8" w:rsidRDefault="00FC2A2B" w:rsidP="00E369A8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29F25" w14:textId="26266C3A" w:rsidR="00E369A8" w:rsidRDefault="000A4DBC" w:rsidP="00E369A8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C9492F" w14:paraId="70B376C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6E825C" w14:textId="0F61E127" w:rsidR="00E369A8" w:rsidRDefault="00537B96" w:rsidP="00E369A8">
            <w:pPr>
              <w:spacing w:line="276" w:lineRule="auto"/>
              <w:jc w:val="center"/>
            </w:pPr>
            <w:r>
              <w:t>QI req appr basis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C0353" w14:textId="5D195152" w:rsidR="00E369A8" w:rsidRDefault="00E369A8" w:rsidP="00E369A8">
            <w:pPr>
              <w:spacing w:line="276" w:lineRule="auto"/>
              <w:jc w:val="center"/>
            </w:pPr>
            <w:r>
              <w:t>QPLT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86364" w14:textId="3996AC37" w:rsidR="00E369A8" w:rsidRDefault="0069247C" w:rsidP="00E369A8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9BDD0" w14:textId="25AB903C" w:rsidR="00E369A8" w:rsidRDefault="00557A1F" w:rsidP="00E369A8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3B9DAD8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4C6114" w14:textId="1CC9C7CE" w:rsidR="00557A1F" w:rsidRDefault="00557A1F" w:rsidP="00557A1F">
            <w:pPr>
              <w:spacing w:line="276" w:lineRule="auto"/>
              <w:jc w:val="center"/>
            </w:pPr>
            <w:r>
              <w:t>Approval passed/passed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53C65" w14:textId="560CE7CB" w:rsidR="00557A1F" w:rsidRDefault="00557A1F" w:rsidP="00557A1F">
            <w:pPr>
              <w:spacing w:line="276" w:lineRule="auto"/>
              <w:jc w:val="center"/>
            </w:pPr>
            <w:r>
              <w:t>QAPP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5AB98C" w14:textId="268BB599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CF4F1" w14:textId="713D3A29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6954C44A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65776" w14:textId="1775BEEE" w:rsidR="00557A1F" w:rsidRDefault="00557A1F" w:rsidP="00557A1F">
            <w:pPr>
              <w:spacing w:line="276" w:lineRule="auto"/>
              <w:jc w:val="center"/>
            </w:pPr>
            <w:r w:rsidRPr="00431825">
              <w:t>Approval passed/</w:t>
            </w:r>
            <w:r>
              <w:t>failed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761D1D" w14:textId="4F0A2448" w:rsidR="00557A1F" w:rsidRDefault="00557A1F" w:rsidP="00557A1F">
            <w:pPr>
              <w:spacing w:line="276" w:lineRule="auto"/>
              <w:jc w:val="center"/>
            </w:pPr>
            <w:r>
              <w:t>QAPF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47B3CE" w14:textId="58C272D7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9D09C" w14:textId="2C5EC0B5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7D1CED95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02C6D3" w14:textId="45031ED5" w:rsidR="00557A1F" w:rsidRDefault="00557A1F" w:rsidP="00557A1F">
            <w:pPr>
              <w:spacing w:line="276" w:lineRule="auto"/>
              <w:jc w:val="center"/>
            </w:pPr>
            <w:r w:rsidRPr="00431825">
              <w:t>Approval passed/</w:t>
            </w:r>
            <w:r>
              <w:t>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9292B4" w14:textId="51A020A8" w:rsidR="00557A1F" w:rsidRDefault="00557A1F" w:rsidP="00557A1F">
            <w:pPr>
              <w:spacing w:line="276" w:lineRule="auto"/>
              <w:jc w:val="center"/>
            </w:pPr>
            <w:r>
              <w:t>QAPN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12B538" w14:textId="36BC8E27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EF72B" w14:textId="715F326A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5DFAC95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334847" w14:textId="2376A4B2" w:rsidR="00557A1F" w:rsidRDefault="00557A1F" w:rsidP="00557A1F">
            <w:pPr>
              <w:spacing w:line="276" w:lineRule="auto"/>
              <w:jc w:val="center"/>
            </w:pPr>
            <w:r w:rsidRPr="00431825">
              <w:t>Approval passed/</w:t>
            </w:r>
            <w:r>
              <w:t>none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8A04F" w14:textId="13591A75" w:rsidR="00557A1F" w:rsidRDefault="00557A1F" w:rsidP="00557A1F">
            <w:pPr>
              <w:spacing w:line="276" w:lineRule="auto"/>
              <w:jc w:val="center"/>
            </w:pPr>
            <w:r>
              <w:t>QAPE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AF2B5" w14:textId="4A96D899" w:rsidR="00557A1F" w:rsidRDefault="00557A1F" w:rsidP="00557A1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9DD4D5" w14:textId="5667A49F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66BE0FB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97247" w14:textId="02AA9F75" w:rsidR="00557A1F" w:rsidRDefault="00557A1F" w:rsidP="00557A1F">
            <w:pPr>
              <w:spacing w:line="276" w:lineRule="auto"/>
              <w:jc w:val="center"/>
            </w:pPr>
            <w:r w:rsidRPr="00431825">
              <w:t xml:space="preserve">Approval </w:t>
            </w:r>
            <w:r>
              <w:t>failed</w:t>
            </w:r>
            <w:r w:rsidRPr="00431825">
              <w:t>/passed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31FD23" w14:textId="6D213061" w:rsidR="00557A1F" w:rsidRDefault="00557A1F" w:rsidP="00557A1F">
            <w:pPr>
              <w:spacing w:line="276" w:lineRule="auto"/>
              <w:jc w:val="center"/>
            </w:pPr>
            <w:r>
              <w:t>QAFP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8FE8F" w14:textId="18004BF0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A7B6E" w14:textId="21CEF4A7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21751B22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EAB44" w14:textId="43C03C37" w:rsidR="00557A1F" w:rsidRDefault="00557A1F" w:rsidP="00557A1F">
            <w:pPr>
              <w:spacing w:line="276" w:lineRule="auto"/>
              <w:jc w:val="center"/>
            </w:pPr>
            <w:r w:rsidRPr="00431825">
              <w:t xml:space="preserve">Approval </w:t>
            </w:r>
            <w:r>
              <w:t>failed</w:t>
            </w:r>
            <w:r w:rsidRPr="00431825">
              <w:t>/</w:t>
            </w:r>
            <w:r>
              <w:t>failed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AD0EDE" w14:textId="36A5700D" w:rsidR="00557A1F" w:rsidRDefault="00557A1F" w:rsidP="00557A1F">
            <w:pPr>
              <w:spacing w:line="276" w:lineRule="auto"/>
              <w:jc w:val="center"/>
            </w:pPr>
            <w:r>
              <w:t>QAFF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203935" w14:textId="5E6DEE4F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F88EE" w14:textId="753DA981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1F257CB0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9EA6D1" w14:textId="00858075" w:rsidR="00557A1F" w:rsidRDefault="00557A1F" w:rsidP="00557A1F">
            <w:pPr>
              <w:spacing w:line="276" w:lineRule="auto"/>
              <w:jc w:val="center"/>
            </w:pPr>
            <w:r w:rsidRPr="00431825">
              <w:t xml:space="preserve">Approval </w:t>
            </w:r>
            <w:r>
              <w:t>failed</w:t>
            </w:r>
            <w:r w:rsidRPr="00431825">
              <w:t>/</w:t>
            </w:r>
            <w:r>
              <w:t>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7273FE" w14:textId="5C215145" w:rsidR="00557A1F" w:rsidRDefault="00557A1F" w:rsidP="00557A1F">
            <w:pPr>
              <w:spacing w:line="276" w:lineRule="auto"/>
              <w:jc w:val="center"/>
            </w:pPr>
            <w:r>
              <w:t>QAFN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D8CFD5" w14:textId="3A5C286A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A0243" w14:textId="6AFD028B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769E0E10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2D3630" w14:textId="457EED45" w:rsidR="00557A1F" w:rsidRDefault="00557A1F" w:rsidP="00557A1F">
            <w:pPr>
              <w:spacing w:line="276" w:lineRule="auto"/>
              <w:jc w:val="center"/>
            </w:pPr>
            <w:r w:rsidRPr="006A0E33">
              <w:t>Approval failed/no</w:t>
            </w:r>
            <w:r>
              <w:t>ne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4CFDD" w14:textId="043B12C2" w:rsidR="00557A1F" w:rsidRDefault="00557A1F" w:rsidP="00557A1F">
            <w:pPr>
              <w:spacing w:line="276" w:lineRule="auto"/>
              <w:jc w:val="center"/>
            </w:pPr>
            <w:r>
              <w:t>QAFE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73804" w14:textId="4C8975BD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9CA621" w14:textId="42F672C6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475ED629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E5FFE" w14:textId="13C1FB84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not tested</w:t>
            </w:r>
            <w:r w:rsidRPr="006A0E33">
              <w:t>/</w:t>
            </w:r>
            <w:r>
              <w:t>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56791" w14:textId="65B820D2" w:rsidR="00557A1F" w:rsidRDefault="00557A1F" w:rsidP="00557A1F">
            <w:pPr>
              <w:spacing w:line="276" w:lineRule="auto"/>
              <w:jc w:val="center"/>
            </w:pPr>
            <w:r>
              <w:t>QANP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630CC7" w14:textId="5076BC1C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EE05BB" w14:textId="5E4EBB5D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1303FD4F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4ACD38" w14:textId="73EBFE8B" w:rsidR="00557A1F" w:rsidRDefault="00557A1F" w:rsidP="00557A1F">
            <w:pPr>
              <w:spacing w:line="276" w:lineRule="auto"/>
              <w:jc w:val="center"/>
            </w:pPr>
            <w:r w:rsidRPr="006A0E33">
              <w:lastRenderedPageBreak/>
              <w:t xml:space="preserve">Approval </w:t>
            </w:r>
            <w:r>
              <w:t>not tested</w:t>
            </w:r>
            <w:r w:rsidRPr="006A0E33">
              <w:t>/</w:t>
            </w:r>
            <w:r>
              <w:t>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FAD83" w14:textId="099AE86C" w:rsidR="00557A1F" w:rsidRDefault="00557A1F" w:rsidP="00557A1F">
            <w:pPr>
              <w:spacing w:line="276" w:lineRule="auto"/>
              <w:jc w:val="center"/>
            </w:pPr>
            <w:r>
              <w:t>QANF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A0886D" w14:textId="761B5FF3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9EB7F4" w14:textId="223BD9C5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7EBFAF7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9884F" w14:textId="74F37ED2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not tested</w:t>
            </w:r>
            <w:r w:rsidRPr="006A0E33">
              <w:t>/not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EF28D" w14:textId="0BF3B91F" w:rsidR="00557A1F" w:rsidRDefault="00557A1F" w:rsidP="00557A1F">
            <w:pPr>
              <w:spacing w:line="276" w:lineRule="auto"/>
              <w:jc w:val="center"/>
            </w:pPr>
            <w:r>
              <w:t>QANN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BD960" w14:textId="133CEF0E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CEFCA8" w14:textId="357DA8A0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69A9AF49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BC555C" w14:textId="50602C09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not tested</w:t>
            </w:r>
            <w:r w:rsidRPr="006A0E33">
              <w:t>/no</w:t>
            </w:r>
            <w:r>
              <w:t>ne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36324" w14:textId="5157471C" w:rsidR="00557A1F" w:rsidRDefault="00557A1F" w:rsidP="00557A1F">
            <w:pPr>
              <w:spacing w:line="276" w:lineRule="auto"/>
              <w:jc w:val="center"/>
            </w:pPr>
            <w:r>
              <w:t>QANE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F492C" w14:textId="23ABB6A4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708CF" w14:textId="0A703199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09DFB813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B6654D" w14:textId="52AC02B6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none</w:t>
            </w:r>
            <w:r w:rsidRPr="006A0E33">
              <w:t>/</w:t>
            </w:r>
            <w:r>
              <w:t>passed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91663" w14:textId="02D17352" w:rsidR="00557A1F" w:rsidRDefault="00557A1F" w:rsidP="00557A1F">
            <w:pPr>
              <w:spacing w:line="276" w:lineRule="auto"/>
              <w:jc w:val="center"/>
            </w:pPr>
            <w:r>
              <w:t>QAEP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BC9E84" w14:textId="0D8A8128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A23E4" w14:textId="55D98ABE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557A1F" w14:paraId="355BBAC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A56700" w14:textId="0690B5F1" w:rsidR="00557A1F" w:rsidRDefault="00557A1F" w:rsidP="00557A1F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none</w:t>
            </w:r>
            <w:r w:rsidRPr="006A0E33">
              <w:t>/</w:t>
            </w:r>
            <w:r>
              <w:t>failed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D4A62" w14:textId="1ED53F12" w:rsidR="00557A1F" w:rsidRDefault="00557A1F" w:rsidP="00557A1F">
            <w:pPr>
              <w:spacing w:line="276" w:lineRule="auto"/>
              <w:jc w:val="center"/>
            </w:pPr>
            <w:r>
              <w:t>QAEF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B7435" w14:textId="15898B43" w:rsidR="00557A1F" w:rsidRDefault="00557A1F" w:rsidP="00557A1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5F097" w14:textId="14065438" w:rsidR="00557A1F" w:rsidRDefault="00557A1F" w:rsidP="00557A1F">
            <w:pPr>
              <w:keepNext/>
              <w:spacing w:line="276" w:lineRule="auto"/>
              <w:jc w:val="center"/>
            </w:pPr>
            <w:r w:rsidRPr="00F3495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971E4A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A4489" w14:textId="45819CDD" w:rsidR="00A92B3E" w:rsidRDefault="00A92B3E" w:rsidP="00A92B3E">
            <w:pPr>
              <w:spacing w:line="276" w:lineRule="auto"/>
              <w:jc w:val="center"/>
            </w:pPr>
            <w:r w:rsidRPr="006A0E33">
              <w:t xml:space="preserve">Approval </w:t>
            </w:r>
            <w:r>
              <w:t>none</w:t>
            </w:r>
            <w:r w:rsidRPr="006A0E33">
              <w:t>/not tested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C3EB1F" w14:textId="48A25C2E" w:rsidR="00A92B3E" w:rsidRDefault="00A92B3E" w:rsidP="00A92B3E">
            <w:pPr>
              <w:spacing w:line="276" w:lineRule="auto"/>
              <w:jc w:val="center"/>
            </w:pPr>
            <w:r>
              <w:t>QAEN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1FFCAC" w14:textId="58B057DD" w:rsidR="00A92B3E" w:rsidRDefault="00A92B3E" w:rsidP="00A92B3E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2D285B" w14:textId="5E0B1F2D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3A33991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E510BD" w14:textId="5F942ED0" w:rsidR="00A92B3E" w:rsidRDefault="00A92B3E" w:rsidP="00A92B3E">
            <w:pPr>
              <w:spacing w:line="276" w:lineRule="auto"/>
              <w:jc w:val="center"/>
            </w:pPr>
            <w:r>
              <w:t>Lot auto-approval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BFFC1F" w14:textId="563B029E" w:rsidR="00A92B3E" w:rsidRDefault="00A92B3E" w:rsidP="00A92B3E">
            <w:pPr>
              <w:spacing w:line="276" w:lineRule="auto"/>
              <w:jc w:val="center"/>
            </w:pPr>
            <w:r>
              <w:t>QLTA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382CD3" w14:textId="0027A0EA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1C3BEC" w14:textId="0BC47F8C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508413EF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4BE5A" w14:textId="60FF44C3" w:rsidR="00A92B3E" w:rsidRDefault="00A92B3E" w:rsidP="00A92B3E">
            <w:pPr>
              <w:spacing w:line="276" w:lineRule="auto"/>
              <w:jc w:val="center"/>
            </w:pPr>
            <w:r>
              <w:t>Spec auto-approval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8768F9" w14:textId="21C308AB" w:rsidR="00A92B3E" w:rsidRDefault="00A92B3E" w:rsidP="00A92B3E">
            <w:pPr>
              <w:spacing w:line="276" w:lineRule="auto"/>
              <w:jc w:val="center"/>
            </w:pPr>
            <w:r>
              <w:t>QSPA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2EFF9" w14:textId="0B54EC81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4D034B" w14:textId="062362B2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F1D910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DA0CC" w14:textId="7E74576A" w:rsidR="00A92B3E" w:rsidRDefault="00A92B3E" w:rsidP="00A92B3E">
            <w:pPr>
              <w:spacing w:line="276" w:lineRule="auto"/>
              <w:jc w:val="center"/>
            </w:pPr>
            <w:r>
              <w:t xml:space="preserve">QI </w:t>
            </w:r>
            <w:proofErr w:type="gramStart"/>
            <w:r>
              <w:t>request</w:t>
            </w:r>
            <w:proofErr w:type="gramEnd"/>
            <w:r>
              <w:t xml:space="preserve"> auto-approval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E9E4F" w14:textId="02C91D80" w:rsidR="00A92B3E" w:rsidRDefault="00A92B3E" w:rsidP="00A92B3E">
            <w:pPr>
              <w:spacing w:line="276" w:lineRule="auto"/>
              <w:jc w:val="center"/>
            </w:pPr>
            <w:r>
              <w:t>QIRA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BFB44" w14:textId="5401CCE2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32CE1" w14:textId="5DA5A110" w:rsidR="00A92B3E" w:rsidRDefault="00A92B3E" w:rsidP="00A92B3E">
            <w:pPr>
              <w:keepNext/>
              <w:spacing w:line="276" w:lineRule="auto"/>
              <w:jc w:val="center"/>
            </w:pPr>
            <w:r w:rsidRPr="005C439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00AE7C7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51727E" w14:textId="45656BB3" w:rsidR="00A92B3E" w:rsidRDefault="00A92B3E" w:rsidP="00A92B3E">
            <w:pPr>
              <w:spacing w:line="276" w:lineRule="auto"/>
              <w:jc w:val="center"/>
            </w:pPr>
            <w:r>
              <w:t>QI request level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2010B" w14:textId="7B3240F4" w:rsidR="00A92B3E" w:rsidRDefault="00A92B3E" w:rsidP="00A92B3E">
            <w:pPr>
              <w:spacing w:line="276" w:lineRule="auto"/>
              <w:jc w:val="center"/>
            </w:pPr>
            <w:r>
              <w:t>QRLV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F08D2" w14:textId="62504A3C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223A7" w14:textId="7B9BD8F9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769A69C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455EBC" w14:textId="490317AE" w:rsidR="00A92B3E" w:rsidRDefault="00A92B3E" w:rsidP="00A92B3E">
            <w:pPr>
              <w:spacing w:line="276" w:lineRule="auto"/>
              <w:jc w:val="center"/>
            </w:pPr>
            <w:r>
              <w:t xml:space="preserve">Manual QI </w:t>
            </w:r>
            <w:proofErr w:type="gramStart"/>
            <w:r>
              <w:t>req</w:t>
            </w:r>
            <w:proofErr w:type="gramEnd"/>
            <w:r>
              <w:t xml:space="preserve"> status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503A4D" w14:textId="7CE4BCCC" w:rsidR="00A92B3E" w:rsidRDefault="00A92B3E" w:rsidP="00A92B3E">
            <w:pPr>
              <w:spacing w:line="276" w:lineRule="auto"/>
              <w:jc w:val="center"/>
            </w:pPr>
            <w:r>
              <w:t>QST1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D953F2" w14:textId="2CB1FE0F" w:rsidR="00A92B3E" w:rsidRDefault="00A92B3E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638B0" w14:textId="375E55F0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C74B63A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96D04" w14:textId="0B994A8C" w:rsidR="00A92B3E" w:rsidRDefault="00A92B3E" w:rsidP="00A92B3E">
            <w:pPr>
              <w:spacing w:line="276" w:lineRule="auto"/>
              <w:jc w:val="center"/>
            </w:pPr>
            <w:r>
              <w:t>Default QI req as test at pre-ship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7EABA" w14:textId="3A4CD666" w:rsidR="00A92B3E" w:rsidRDefault="00A92B3E" w:rsidP="00A92B3E">
            <w:pPr>
              <w:spacing w:line="276" w:lineRule="auto"/>
              <w:jc w:val="center"/>
            </w:pPr>
            <w:r>
              <w:t>TPS2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04A4DC" w14:textId="436C4AD5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3543BE" w14:textId="409C4B01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D3D820A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7F9F9E" w14:textId="17C314A7" w:rsidR="00A92B3E" w:rsidRDefault="00A92B3E" w:rsidP="00A92B3E">
            <w:pPr>
              <w:spacing w:line="276" w:lineRule="auto"/>
              <w:jc w:val="center"/>
            </w:pPr>
            <w:r>
              <w:t xml:space="preserve">Test </w:t>
            </w:r>
            <w:proofErr w:type="spellStart"/>
            <w:r>
              <w:t>freq</w:t>
            </w:r>
            <w:proofErr w:type="spellEnd"/>
            <w:r>
              <w:t xml:space="preserve"> basis for PO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1B545A" w14:textId="72FCC5A3" w:rsidR="00A92B3E" w:rsidRDefault="00A92B3E" w:rsidP="00A92B3E">
            <w:pPr>
              <w:spacing w:line="276" w:lineRule="auto"/>
              <w:jc w:val="center"/>
            </w:pPr>
            <w:r>
              <w:t>QIFR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7FE660" w14:textId="2C7FAEDD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B5B714" w14:textId="6F39E731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5B1EDBA6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27234" w14:textId="0ED5BC6D" w:rsidR="00A92B3E" w:rsidRDefault="00A92B3E" w:rsidP="00A92B3E">
            <w:pPr>
              <w:spacing w:line="276" w:lineRule="auto"/>
              <w:jc w:val="center"/>
            </w:pPr>
            <w:r>
              <w:t>Replace PO QI request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4140C" w14:textId="2FF09A01" w:rsidR="00A92B3E" w:rsidRDefault="00A92B3E" w:rsidP="00A92B3E">
            <w:pPr>
              <w:spacing w:line="276" w:lineRule="auto"/>
              <w:jc w:val="center"/>
            </w:pPr>
            <w:r>
              <w:t>QIRP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2046C" w14:textId="396413D3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408AF0" w14:textId="5FA29BCD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C9C8BAD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D4D90" w14:textId="78D0D8FE" w:rsidR="00A92B3E" w:rsidRDefault="00A92B3E" w:rsidP="00A92B3E">
            <w:pPr>
              <w:spacing w:line="276" w:lineRule="auto"/>
              <w:jc w:val="center"/>
            </w:pPr>
            <w:r>
              <w:t xml:space="preserve">Test </w:t>
            </w:r>
            <w:proofErr w:type="spellStart"/>
            <w:r>
              <w:t>freq</w:t>
            </w:r>
            <w:proofErr w:type="spellEnd"/>
            <w:r>
              <w:t xml:space="preserve"> basis for MO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57A7C" w14:textId="612D5650" w:rsidR="00A92B3E" w:rsidRDefault="00A92B3E" w:rsidP="00A92B3E">
            <w:pPr>
              <w:spacing w:line="276" w:lineRule="auto"/>
              <w:jc w:val="center"/>
            </w:pPr>
            <w:r>
              <w:t>QIF1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8B379" w14:textId="4F5960B1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A0D49" w14:textId="3C121072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30D9D28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A743E4" w14:textId="2D9A5633" w:rsidR="00A92B3E" w:rsidRDefault="00A92B3E" w:rsidP="00A92B3E">
            <w:pPr>
              <w:spacing w:line="276" w:lineRule="auto"/>
              <w:jc w:val="center"/>
            </w:pPr>
            <w:r>
              <w:t>Replace MO QI request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E445B8" w14:textId="2ED504B9" w:rsidR="00A92B3E" w:rsidRDefault="00A92B3E" w:rsidP="00A92B3E">
            <w:pPr>
              <w:spacing w:line="276" w:lineRule="auto"/>
              <w:jc w:val="center"/>
            </w:pPr>
            <w:r>
              <w:t>QIPF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5346AF" w14:textId="32DF3461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B932C" w14:textId="584C1CD1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4320B034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6E7330" w14:textId="2BBCDCC9" w:rsidR="00A92B3E" w:rsidRDefault="00A92B3E" w:rsidP="00A92B3E">
            <w:pPr>
              <w:spacing w:line="276" w:lineRule="auto"/>
              <w:jc w:val="center"/>
            </w:pPr>
            <w:r>
              <w:t xml:space="preserve">Create QI </w:t>
            </w:r>
            <w:proofErr w:type="gramStart"/>
            <w:r>
              <w:t>request</w:t>
            </w:r>
            <w:proofErr w:type="gramEnd"/>
            <w:r>
              <w:t xml:space="preserve"> on CO returns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45D2BA" w14:textId="15A05CC1" w:rsidR="00A92B3E" w:rsidRDefault="00A92B3E" w:rsidP="00A92B3E">
            <w:pPr>
              <w:spacing w:line="276" w:lineRule="auto"/>
              <w:jc w:val="center"/>
            </w:pPr>
            <w:r>
              <w:t>QCRF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1FEB1" w14:textId="441BA947" w:rsidR="00A92B3E" w:rsidRDefault="00241BDD" w:rsidP="00A92B3E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848CF7" w14:textId="71EBC187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5A5D0552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4A357" w14:textId="26BA072F" w:rsidR="00A92B3E" w:rsidRDefault="00A92B3E" w:rsidP="00A92B3E">
            <w:pPr>
              <w:spacing w:line="276" w:lineRule="auto"/>
              <w:jc w:val="center"/>
            </w:pPr>
            <w:r>
              <w:t>Copy QI request on new lot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B2263" w14:textId="2B788C69" w:rsidR="00A92B3E" w:rsidRDefault="00A92B3E" w:rsidP="00A92B3E">
            <w:pPr>
              <w:spacing w:line="276" w:lineRule="auto"/>
              <w:jc w:val="center"/>
            </w:pPr>
            <w:r>
              <w:t>QCRO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F30B60" w14:textId="07258C4F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852CC" w14:textId="600CE277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2470C19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A1F0E2" w14:textId="0B2BA9E1" w:rsidR="00A92B3E" w:rsidRDefault="00A92B3E" w:rsidP="00A92B3E">
            <w:pPr>
              <w:spacing w:line="276" w:lineRule="auto"/>
              <w:jc w:val="center"/>
            </w:pPr>
            <w:r>
              <w:t>Auto-reinspection of lots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2EA44" w14:textId="16D79052" w:rsidR="00A92B3E" w:rsidRDefault="00A92B3E" w:rsidP="00A92B3E">
            <w:pPr>
              <w:spacing w:line="276" w:lineRule="auto"/>
              <w:jc w:val="center"/>
            </w:pPr>
            <w:r>
              <w:t>QARE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1F636" w14:textId="46846C78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4F68B4" w14:textId="0FA1F825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BDBA618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FB5F8" w14:textId="7AD5B698" w:rsidR="00A92B3E" w:rsidRDefault="00A92B3E" w:rsidP="00A92B3E">
            <w:pPr>
              <w:spacing w:line="276" w:lineRule="auto"/>
              <w:jc w:val="center"/>
            </w:pPr>
            <w:r>
              <w:t>QI reinspection level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4A517" w14:textId="1EEA8C25" w:rsidR="00A92B3E" w:rsidRDefault="00A92B3E" w:rsidP="00A92B3E">
            <w:pPr>
              <w:spacing w:line="276" w:lineRule="auto"/>
              <w:jc w:val="center"/>
            </w:pPr>
            <w:r>
              <w:t>QARL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E2D76" w14:textId="61421328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2D400" w14:textId="072E93B8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062712CE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7FB2FF" w14:textId="29EB0DDF" w:rsidR="00A92B3E" w:rsidRDefault="00A92B3E" w:rsidP="00A92B3E">
            <w:pPr>
              <w:spacing w:line="276" w:lineRule="auto"/>
              <w:jc w:val="center"/>
            </w:pPr>
            <w:r>
              <w:lastRenderedPageBreak/>
              <w:t>Reinspection generation basis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2C288" w14:textId="4E562587" w:rsidR="00A92B3E" w:rsidRDefault="00A92B3E" w:rsidP="00A92B3E">
            <w:pPr>
              <w:spacing w:line="276" w:lineRule="auto"/>
              <w:jc w:val="center"/>
            </w:pPr>
            <w:r>
              <w:t>QARB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EDAE20" w14:textId="3EE5BE06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3DEFD7" w14:textId="292DD252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49146B27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091A84" w14:textId="5B13EBF5" w:rsidR="00A92B3E" w:rsidRDefault="00A92B3E" w:rsidP="00A92B3E">
            <w:pPr>
              <w:spacing w:line="276" w:lineRule="auto"/>
              <w:jc w:val="center"/>
            </w:pPr>
            <w:r>
              <w:t>Reinspection calculation date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4AFDD7" w14:textId="14DFAEA8" w:rsidR="00A92B3E" w:rsidRDefault="00A92B3E" w:rsidP="00A92B3E">
            <w:pPr>
              <w:spacing w:line="276" w:lineRule="auto"/>
              <w:jc w:val="center"/>
            </w:pPr>
            <w:r>
              <w:t>QARD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F8EA50" w14:textId="0EB7B384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41C44B" w14:textId="035A63BC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A92B3E" w14:paraId="1CD653B3" w14:textId="77777777" w:rsidTr="00557A1F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5FA564" w14:textId="12734F1A" w:rsidR="00A92B3E" w:rsidRDefault="00A92B3E" w:rsidP="00A92B3E">
            <w:pPr>
              <w:spacing w:line="276" w:lineRule="auto"/>
              <w:jc w:val="center"/>
            </w:pPr>
            <w:r>
              <w:t>Manual update of calculated test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58A83A" w14:textId="1E881705" w:rsidR="00A92B3E" w:rsidRDefault="00A92B3E" w:rsidP="00A92B3E">
            <w:pPr>
              <w:spacing w:line="276" w:lineRule="auto"/>
              <w:jc w:val="center"/>
            </w:pPr>
            <w:r>
              <w:t>QMTU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3A63B4" w14:textId="386E7F6F" w:rsidR="00A92B3E" w:rsidRDefault="00A92B3E" w:rsidP="00A92B3E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FD7CC" w14:textId="4676A138" w:rsidR="00A92B3E" w:rsidRDefault="00A92B3E" w:rsidP="00A92B3E">
            <w:pPr>
              <w:keepNext/>
              <w:spacing w:line="276" w:lineRule="auto"/>
              <w:jc w:val="center"/>
            </w:pPr>
            <w:r w:rsidRPr="00B727A0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1CB19F7D" w14:textId="0FB9958D" w:rsidR="004F0626" w:rsidRDefault="004F0626">
      <w:pPr>
        <w:pStyle w:val="Caption"/>
      </w:pPr>
      <w:bookmarkStart w:id="11" w:name="_Ref191567251"/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4217B8">
        <w:rPr>
          <w:noProof/>
        </w:rPr>
        <w:t>1</w:t>
      </w:r>
      <w:r w:rsidR="00E42B43">
        <w:fldChar w:fldCharType="end"/>
      </w:r>
      <w:bookmarkEnd w:id="11"/>
      <w:r>
        <w:t xml:space="preserve">: Inputs to </w:t>
      </w:r>
      <w:r w:rsidR="006476CF">
        <w:t xml:space="preserve">create a quality plan for the </w:t>
      </w:r>
      <w:r w:rsidR="00E92132">
        <w:t>recipe.</w:t>
      </w:r>
    </w:p>
    <w:p w14:paraId="4F2666DB" w14:textId="1542667E" w:rsidR="00F204D1" w:rsidRDefault="005538FB" w:rsidP="00F204D1">
      <w:pPr>
        <w:rPr>
          <w:lang w:val="en-GB" w:eastAsia="en-US"/>
        </w:rPr>
      </w:pPr>
      <w:r>
        <w:rPr>
          <w:lang w:val="en-GB" w:eastAsia="en-US"/>
        </w:rPr>
        <w:t xml:space="preserve">In the event a quality plan </w:t>
      </w:r>
      <w:r w:rsidR="00A2555B">
        <w:rPr>
          <w:lang w:val="en-GB" w:eastAsia="en-US"/>
        </w:rPr>
        <w:t>is</w:t>
      </w:r>
      <w:r>
        <w:rPr>
          <w:lang w:val="en-GB" w:eastAsia="en-US"/>
        </w:rPr>
        <w:t xml:space="preserve"> successfully created </w:t>
      </w:r>
      <w:r w:rsidR="00D402AA">
        <w:rPr>
          <w:lang w:val="en-GB" w:eastAsia="en-US"/>
        </w:rPr>
        <w:t>for the recipe</w:t>
      </w:r>
      <w:r w:rsidR="004C724F">
        <w:rPr>
          <w:lang w:val="en-GB" w:eastAsia="en-US"/>
        </w:rPr>
        <w:t>,</w:t>
      </w:r>
      <w:r w:rsidR="00D402AA">
        <w:rPr>
          <w:lang w:val="en-GB" w:eastAsia="en-US"/>
        </w:rPr>
        <w:t xml:space="preserve"> the output would </w:t>
      </w:r>
      <w:r w:rsidR="00E92132">
        <w:rPr>
          <w:lang w:val="en-GB" w:eastAsia="en-US"/>
        </w:rPr>
        <w:t>one</w:t>
      </w:r>
      <w:r w:rsidR="00D402AA">
        <w:rPr>
          <w:lang w:val="en-GB" w:eastAsia="en-US"/>
        </w:rPr>
        <w:t>.</w:t>
      </w:r>
    </w:p>
    <w:p w14:paraId="5823A15C" w14:textId="29C841C2" w:rsidR="00F204D1" w:rsidRPr="00F204D1" w:rsidRDefault="00F204D1" w:rsidP="00B27957">
      <w:pPr>
        <w:pStyle w:val="5aH5"/>
        <w:rPr>
          <w:lang w:val="en-GB" w:eastAsia="en-US"/>
        </w:rPr>
      </w:pPr>
      <w:r w:rsidRPr="00B27957">
        <w:t>Step 02: Creating a specification header for the recipe</w:t>
      </w:r>
      <w:r>
        <w:t>.</w:t>
      </w:r>
    </w:p>
    <w:p w14:paraId="69F23504" w14:textId="5DED2970" w:rsidR="00F204D1" w:rsidRDefault="00F204D1" w:rsidP="00F204D1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</w:t>
      </w:r>
      <w:r w:rsidR="0011570C">
        <w:rPr>
          <w:rFonts w:eastAsia="Times New Roman" w:cs="Calibri"/>
          <w:b/>
          <w:bCs/>
          <w:color w:val="000000"/>
          <w:szCs w:val="24"/>
          <w:lang w:eastAsia="en-GB"/>
        </w:rPr>
        <w:t>200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4FC0B865" w14:textId="16B1E48C" w:rsidR="00D402AA" w:rsidRPr="00F204D1" w:rsidRDefault="00F204D1" w:rsidP="00DB703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11570C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  <w:proofErr w:type="spellEnd"/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2"/>
        <w:gridCol w:w="583"/>
        <w:gridCol w:w="1081"/>
        <w:gridCol w:w="7241"/>
      </w:tblGrid>
      <w:tr w:rsidR="00F70EF7" w14:paraId="12AB44C6" w14:textId="5DAE092A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F5F799" w14:textId="2ED93E54" w:rsidR="00B521BB" w:rsidRDefault="00B521BB" w:rsidP="00B521B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85311" w14:textId="277AF0CB" w:rsidR="00B521BB" w:rsidRDefault="00B521BB" w:rsidP="00B521B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78CA4" w14:textId="353AD66C" w:rsidR="00B521BB" w:rsidRDefault="00B521BB" w:rsidP="00B521BB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A27050" w14:textId="2D40AA87" w:rsidR="00B521BB" w:rsidRDefault="00B521BB" w:rsidP="00B521BB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F70EF7" w14:paraId="18A1232E" w14:textId="4498B6CA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A278F" w14:textId="27906038" w:rsidR="00B521BB" w:rsidRDefault="00CD5BEE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4C8BAB" w14:textId="6BB8B1F8" w:rsidR="00B521BB" w:rsidRDefault="00CD5BEE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96D61E" w14:textId="49B029F0" w:rsidR="00B521BB" w:rsidRDefault="006702CB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702CB">
              <w:rPr>
                <w:rFonts w:cs="Calibri"/>
                <w:color w:val="000000"/>
                <w:szCs w:val="24"/>
                <w:lang w:eastAsia="en-GB"/>
              </w:rPr>
              <w:t>RECIPECHECK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A939A0" w14:textId="47647E15" w:rsidR="00B521BB" w:rsidRDefault="006A1371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F70EF7" w14:paraId="27DAB7D4" w14:textId="09FBEBFC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6C54A1" w14:textId="103A78A0" w:rsidR="00CD5BEE" w:rsidRDefault="00CD5BEE" w:rsidP="00CD5BE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F74DC5" w14:textId="08CE1DEF" w:rsidR="00CD5BEE" w:rsidRDefault="00CD5BEE" w:rsidP="00CD5BE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6F81FE" w14:textId="5FEC9802" w:rsidR="00CD5BEE" w:rsidRDefault="00CD5BEE" w:rsidP="00CD5BE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098D786" w14:textId="7EBC0C6E" w:rsidR="00CD5BEE" w:rsidRDefault="003F7B01" w:rsidP="00CD5BE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proofErr w:type="spellStart"/>
            <w:r>
              <w:t>SyncBillOfMaterials</w:t>
            </w:r>
            <w:proofErr w:type="spellEnd"/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F70EF7" w14:paraId="7ADDC28A" w14:textId="51465DC6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34378" w14:textId="18A9563A" w:rsidR="00B521BB" w:rsidRPr="00BE1991" w:rsidRDefault="00DB6E39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Date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00E9C" w14:textId="1503B4E5" w:rsidR="00B521BB" w:rsidRPr="00BE1991" w:rsidRDefault="00DB6E39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D6379" w14:textId="26B1A03D" w:rsidR="00B521BB" w:rsidRPr="00BE1991" w:rsidRDefault="00DB6E39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8846FB" w14:textId="467D0AD4" w:rsidR="00B521BB" w:rsidRPr="00BE1991" w:rsidRDefault="004A64CA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In the </w:t>
            </w:r>
            <w:proofErr w:type="spellStart"/>
            <w:r w:rsidR="00D175EE" w:rsidRPr="00BE1991">
              <w:rPr>
                <w:rFonts w:cs="Calibri"/>
                <w:color w:val="000000"/>
                <w:szCs w:val="24"/>
                <w:lang w:eastAsia="en-GB"/>
              </w:rPr>
              <w:t>SyncBillOfMaterials</w:t>
            </w:r>
            <w:proofErr w:type="spellEnd"/>
            <w:r w:rsidR="003740BC" w:rsidRPr="00BE1991">
              <w:rPr>
                <w:rFonts w:cs="Calibri"/>
                <w:color w:val="000000"/>
                <w:szCs w:val="24"/>
                <w:lang w:eastAsia="en-GB"/>
              </w:rPr>
              <w:t xml:space="preserve"> BOD, the </w:t>
            </w:r>
            <w:r w:rsidR="00E57F57" w:rsidRPr="00BE1991">
              <w:rPr>
                <w:rFonts w:cs="Calibri"/>
                <w:color w:val="000000"/>
                <w:szCs w:val="24"/>
                <w:lang w:eastAsia="en-GB"/>
              </w:rPr>
              <w:t>&lt;</w:t>
            </w:r>
            <w:proofErr w:type="spellStart"/>
            <w:r w:rsidR="00E57F57" w:rsidRPr="00BE1991">
              <w:rPr>
                <w:rFonts w:cs="Calibri"/>
                <w:color w:val="000000"/>
                <w:szCs w:val="24"/>
                <w:lang w:eastAsia="en-GB"/>
              </w:rPr>
              <w:t>StartDateTime</w:t>
            </w:r>
            <w:proofErr w:type="spellEnd"/>
            <w:r w:rsidR="00E57F57" w:rsidRPr="00BE1991">
              <w:rPr>
                <w:rFonts w:cs="Calibri"/>
                <w:color w:val="000000"/>
                <w:szCs w:val="24"/>
                <w:lang w:eastAsia="en-GB"/>
              </w:rPr>
              <w:t>&gt;</w:t>
            </w:r>
            <w:r w:rsidR="00DD7296" w:rsidRPr="00BE1991"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r w:rsidR="0030079F" w:rsidRPr="00BE1991">
              <w:rPr>
                <w:rFonts w:cs="Calibri"/>
                <w:color w:val="000000"/>
                <w:szCs w:val="24"/>
                <w:lang w:eastAsia="en-GB"/>
              </w:rPr>
              <w:t>element, which holds the start date</w:t>
            </w:r>
            <w:r w:rsidR="00913CCD" w:rsidRPr="00BE1991">
              <w:rPr>
                <w:rFonts w:cs="Calibri"/>
                <w:color w:val="000000"/>
                <w:szCs w:val="24"/>
                <w:lang w:eastAsia="en-GB"/>
              </w:rPr>
              <w:t xml:space="preserve">, is located at the XML path </w:t>
            </w:r>
            <w:r w:rsidR="00E80C47">
              <w:t>&lt;SyncBillOfMaterials&gt;</w:t>
            </w:r>
            <w:r w:rsidR="00F70EF7">
              <w:t>&lt;DataArea&gt;</w:t>
            </w:r>
            <w:r w:rsidR="00913CCD"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</w:t>
            </w:r>
            <w:r w:rsidR="006F67D4" w:rsidRPr="00BE1991">
              <w:rPr>
                <w:rFonts w:cs="Calibri"/>
                <w:color w:val="000000"/>
                <w:szCs w:val="24"/>
                <w:lang w:eastAsia="en-GB"/>
              </w:rPr>
              <w:t>&lt;Status&gt;&lt;TimePeriod&gt;&lt;StartDateTime&gt;</w:t>
            </w:r>
          </w:p>
        </w:tc>
      </w:tr>
      <w:tr w:rsidR="00F70EF7" w14:paraId="5BD24D6E" w14:textId="06BF1870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5A276" w14:textId="2302AFA2" w:rsidR="00B521BB" w:rsidRPr="00BE1991" w:rsidRDefault="00F40B1F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267237" w14:textId="36CB5F2B" w:rsidR="00B521BB" w:rsidRPr="00BE1991" w:rsidRDefault="00F40B1F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890A7" w14:textId="074FD2F0" w:rsidR="00B521BB" w:rsidRPr="00BE1991" w:rsidRDefault="00F40B1F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>20261231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C194206" w14:textId="7879BEA8" w:rsidR="00B521BB" w:rsidRPr="00BE1991" w:rsidRDefault="00BE1991" w:rsidP="006076D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In the </w:t>
            </w:r>
            <w:proofErr w:type="spellStart"/>
            <w:r w:rsidRPr="00BE1991">
              <w:rPr>
                <w:rFonts w:cs="Calibri"/>
                <w:color w:val="000000"/>
                <w:szCs w:val="24"/>
                <w:lang w:eastAsia="en-GB"/>
              </w:rPr>
              <w:t>SyncBill</w:t>
            </w:r>
            <w:r w:rsidR="00D175EE">
              <w:rPr>
                <w:rFonts w:cs="Calibri"/>
                <w:color w:val="000000"/>
                <w:szCs w:val="24"/>
                <w:lang w:eastAsia="en-GB"/>
              </w:rPr>
              <w:t>O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>fMaterials</w:t>
            </w:r>
            <w:proofErr w:type="spellEnd"/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 BOD, the &lt;</w:t>
            </w:r>
            <w:proofErr w:type="spellStart"/>
            <w:r w:rsidRPr="00BE1991">
              <w:rPr>
                <w:rFonts w:cs="Calibri"/>
                <w:color w:val="000000"/>
                <w:szCs w:val="24"/>
                <w:lang w:eastAsia="en-GB"/>
              </w:rPr>
              <w:t>EndDateTime</w:t>
            </w:r>
            <w:proofErr w:type="spellEnd"/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&gt; element, which holds the end date, is located at the XML path </w:t>
            </w:r>
            <w:r w:rsidR="00C2166E">
              <w:t>&lt;SyncBillOfMaterials&gt;&lt;DataArea&gt;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&lt;BillOfMaterials&gt;&lt;BillOfMaterialsHeader&gt;&lt;Status&gt;&lt;TimePeriod&gt;&lt;EndDateTime</w:t>
            </w:r>
            <w:r w:rsidR="00BB5D96">
              <w:rPr>
                <w:rFonts w:cs="Calibri"/>
                <w:color w:val="000000"/>
                <w:szCs w:val="24"/>
                <w:lang w:eastAsia="en-GB"/>
              </w:rPr>
              <w:t>&gt;</w:t>
            </w:r>
          </w:p>
        </w:tc>
      </w:tr>
      <w:tr w:rsidR="00F70EF7" w14:paraId="3A31457C" w14:textId="7C32E5CD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3D0152" w14:textId="4245E984" w:rsidR="00893A87" w:rsidRDefault="00893A87" w:rsidP="00893A8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685EE8" w14:textId="518E7C09" w:rsidR="00893A87" w:rsidRDefault="00893A87" w:rsidP="00893A8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DEC5C" w14:textId="1FA9BC48" w:rsidR="00893A87" w:rsidRDefault="00893A87" w:rsidP="00893A8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A6D824" w14:textId="5701BEED" w:rsidR="00893A87" w:rsidRDefault="002202C6" w:rsidP="00893A8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proofErr w:type="spellStart"/>
            <w:r>
              <w:t>SyncBillOfMaterials</w:t>
            </w:r>
            <w:proofErr w:type="spellEnd"/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  <w:r w:rsidR="0023529A">
              <w:t xml:space="preserve">. </w:t>
            </w:r>
            <w:r w:rsidR="0023529A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F70EF7" w14:paraId="04D4B411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F45CC" w14:textId="4B629CC1" w:rsidR="008C6BCD" w:rsidRDefault="00BA1F46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25AE66" w14:textId="191E896A" w:rsidR="008C6BCD" w:rsidRDefault="00BA1F46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A072AC" w14:textId="2D8C4A53" w:rsidR="008C6BCD" w:rsidRDefault="00BA1F46" w:rsidP="006076D6">
            <w:pPr>
              <w:keepNext/>
              <w:spacing w:line="276" w:lineRule="auto"/>
              <w:jc w:val="center"/>
            </w:pPr>
            <w:r>
              <w:t>20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5BEE5F" w14:textId="6684B4BF" w:rsidR="008C6BCD" w:rsidRDefault="006A1371" w:rsidP="006076D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F70EF7" w14:paraId="0DDFFFDC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B6A532" w14:textId="40966730" w:rsidR="00517985" w:rsidRPr="00755B31" w:rsidRDefault="00705774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55B31">
              <w:rPr>
                <w:rFonts w:cs="Calibri"/>
                <w:color w:val="000000"/>
                <w:szCs w:val="24"/>
                <w:lang w:eastAsia="en-GB"/>
              </w:rPr>
              <w:t>Approved by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EC62A2" w14:textId="58B654C7" w:rsidR="00517985" w:rsidRPr="00755B31" w:rsidRDefault="00705774" w:rsidP="006076D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55B31">
              <w:rPr>
                <w:rFonts w:cs="Calibri"/>
                <w:color w:val="000000"/>
                <w:szCs w:val="24"/>
                <w:lang w:eastAsia="en-GB"/>
              </w:rPr>
              <w:t>APUS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9090E2" w14:textId="40E78BCD" w:rsidR="00517985" w:rsidRPr="00755B31" w:rsidRDefault="0063340F" w:rsidP="006076D6">
            <w:pPr>
              <w:keepNext/>
              <w:spacing w:line="276" w:lineRule="auto"/>
              <w:jc w:val="center"/>
            </w:pPr>
            <w:r w:rsidRPr="00755B31">
              <w:t>WBORUKALO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1DFC73" w14:textId="0685CE36" w:rsidR="006F6A63" w:rsidRDefault="008226FB" w:rsidP="006F6A6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755B31">
              <w:t xml:space="preserve">In the </w:t>
            </w:r>
            <w:proofErr w:type="spellStart"/>
            <w:r w:rsidRPr="00755B31">
              <w:t>SyncBillOfMaterials</w:t>
            </w:r>
            <w:proofErr w:type="spellEnd"/>
            <w:r w:rsidRPr="00755B31">
              <w:t xml:space="preserve"> BOD</w:t>
            </w:r>
            <w:r w:rsidR="00C2310C" w:rsidRPr="00755B31">
              <w:t xml:space="preserve">, the </w:t>
            </w:r>
            <w:r w:rsidR="008078E3" w:rsidRPr="008078E3">
              <w:t>&lt;</w:t>
            </w:r>
            <w:proofErr w:type="spellStart"/>
            <w:r w:rsidR="00646621" w:rsidRPr="00646621">
              <w:t>NameValue</w:t>
            </w:r>
            <w:proofErr w:type="spellEnd"/>
            <w:r w:rsidR="00646621" w:rsidRPr="00646621">
              <w:t xml:space="preserve"> name="SPEC_ISSUE"</w:t>
            </w:r>
            <w:r w:rsidR="008078E3" w:rsidRPr="008078E3">
              <w:t>&gt;</w:t>
            </w:r>
            <w:r w:rsidR="00230700" w:rsidRPr="00755B31">
              <w:t xml:space="preserve"> element</w:t>
            </w:r>
            <w:r w:rsidR="00BD6C64" w:rsidRPr="00755B31">
              <w:t xml:space="preserve">, which holds the </w:t>
            </w:r>
            <w:r w:rsidR="00AE1D52" w:rsidRPr="00755B31">
              <w:t>approved by</w:t>
            </w:r>
            <w:r w:rsidR="00684326" w:rsidRPr="00755B31">
              <w:t>,</w:t>
            </w:r>
            <w:r w:rsidR="00150862" w:rsidRPr="00755B31">
              <w:t xml:space="preserve"> is located at the XML path</w:t>
            </w:r>
            <w:r w:rsidR="00913F95">
              <w:t xml:space="preserve"> </w:t>
            </w:r>
            <w:r w:rsidR="006F6A63">
              <w:t>&lt;SyncBillOfMaterials&gt;</w:t>
            </w:r>
            <w:r w:rsidR="006F6A63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4C12F223" w14:textId="697B3425" w:rsidR="00517985" w:rsidRPr="00755B31" w:rsidRDefault="006F6A63" w:rsidP="006F6A63">
            <w:pPr>
              <w:keepNext/>
              <w:spacing w:line="276" w:lineRule="auto"/>
              <w:jc w:val="center"/>
            </w:pPr>
            <w:r w:rsidRPr="00F61747">
              <w:rPr>
                <w:rFonts w:cs="Calibri"/>
                <w:color w:val="000000"/>
                <w:szCs w:val="24"/>
                <w:lang w:eastAsia="en-GB"/>
              </w:rPr>
              <w:t>&lt;Specification type="</w:t>
            </w:r>
            <w:r w:rsidR="001A5760">
              <w:rPr>
                <w:rFonts w:cs="Calibri"/>
                <w:color w:val="000000"/>
                <w:szCs w:val="24"/>
                <w:lang w:eastAsia="en-GB"/>
              </w:rPr>
              <w:t>extended</w:t>
            </w:r>
            <w:r w:rsidRPr="00F61747">
              <w:rPr>
                <w:rFonts w:cs="Calibri"/>
                <w:color w:val="000000"/>
                <w:szCs w:val="24"/>
                <w:lang w:eastAsia="en-GB"/>
              </w:rPr>
              <w:t>"&gt;&lt;ID&gt;</w:t>
            </w:r>
            <w:r w:rsidR="007B3AD4" w:rsidRPr="007B3AD4">
              <w:rPr>
                <w:rFonts w:cs="Calibri"/>
                <w:color w:val="000000"/>
                <w:szCs w:val="24"/>
                <w:lang w:eastAsia="en-GB"/>
              </w:rPr>
              <w:t>SPEC_ISSUE</w:t>
            </w:r>
            <w:r>
              <w:rPr>
                <w:rFonts w:cs="Calibri"/>
                <w:color w:val="000000"/>
                <w:szCs w:val="24"/>
                <w:lang w:eastAsia="en-GB"/>
              </w:rPr>
              <w:t xml:space="preserve">. </w:t>
            </w:r>
            <w:r w:rsidR="00C13397" w:rsidRPr="00755B31">
              <w:t xml:space="preserve">However, if </w:t>
            </w:r>
            <w:r w:rsidR="00073376" w:rsidRPr="00755B31">
              <w:t xml:space="preserve">USTA on </w:t>
            </w:r>
            <w:r w:rsidR="002B169A" w:rsidRPr="00755B31">
              <w:t xml:space="preserve">MNS150: </w:t>
            </w:r>
            <w:proofErr w:type="spellStart"/>
            <w:r w:rsidR="00073376" w:rsidRPr="00755B31">
              <w:t>GetUserData</w:t>
            </w:r>
            <w:proofErr w:type="spellEnd"/>
            <w:r w:rsidR="00073376" w:rsidRPr="00755B31">
              <w:t xml:space="preserve"> </w:t>
            </w:r>
            <w:r w:rsidR="00353B83" w:rsidRPr="00755B31">
              <w:t>for</w:t>
            </w:r>
            <w:r w:rsidR="00B361B9" w:rsidRPr="00755B31">
              <w:t xml:space="preserve"> USID</w:t>
            </w:r>
            <w:r w:rsidR="00353B83" w:rsidRPr="00755B31">
              <w:t xml:space="preserve"> </w:t>
            </w:r>
            <w:r w:rsidR="004E5D95">
              <w:t xml:space="preserve">within </w:t>
            </w:r>
            <w:r w:rsidR="004E5D95" w:rsidRPr="008078E3">
              <w:t>&lt;</w:t>
            </w:r>
            <w:proofErr w:type="spellStart"/>
            <w:r w:rsidR="004E5D95" w:rsidRPr="00646621">
              <w:t>NameValue</w:t>
            </w:r>
            <w:proofErr w:type="spellEnd"/>
            <w:r w:rsidR="004E5D95" w:rsidRPr="00646621">
              <w:t xml:space="preserve"> name="SPEC_ISSUE"</w:t>
            </w:r>
            <w:r w:rsidR="004E5D95" w:rsidRPr="008078E3">
              <w:t>&gt;</w:t>
            </w:r>
            <w:r w:rsidR="004E5D95" w:rsidRPr="00755B31">
              <w:t xml:space="preserve"> element </w:t>
            </w:r>
            <w:r w:rsidR="004625CF" w:rsidRPr="00755B31">
              <w:t>is 90</w:t>
            </w:r>
            <w:r w:rsidR="00B842C2" w:rsidRPr="00755B31">
              <w:t xml:space="preserve">: </w:t>
            </w:r>
            <w:r w:rsidR="00FA29EB" w:rsidRPr="00755B31">
              <w:t>Deactivated</w:t>
            </w:r>
            <w:r w:rsidR="004625CF" w:rsidRPr="00755B31">
              <w:t xml:space="preserve">, use </w:t>
            </w:r>
            <w:r w:rsidR="00353B83" w:rsidRPr="00755B31">
              <w:t>‘</w:t>
            </w:r>
            <w:r w:rsidR="004625CF" w:rsidRPr="00755B31">
              <w:t>MOVEX</w:t>
            </w:r>
            <w:r w:rsidR="00353B83" w:rsidRPr="00755B31">
              <w:t>’ as the API input</w:t>
            </w:r>
            <w:r w:rsidR="004625CF" w:rsidRPr="00755B31">
              <w:t xml:space="preserve"> instead</w:t>
            </w:r>
          </w:p>
        </w:tc>
      </w:tr>
      <w:tr w:rsidR="006A1371" w14:paraId="73D341A7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FB264" w14:textId="0E01584B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Spec type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B4FD7" w14:textId="7922CF94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2B6B5" w14:textId="3CF5F8AB" w:rsidR="006A1371" w:rsidRDefault="006A1371" w:rsidP="006A1371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C82229" w14:textId="354985D0" w:rsidR="006A1371" w:rsidRDefault="006A1371" w:rsidP="006A1371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6A1371" w14:paraId="44876347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8A9DCE" w14:textId="26AED279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49E50" w14:textId="6150CF59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A1890" w14:textId="43519E06" w:rsidR="006A1371" w:rsidRDefault="006A1371" w:rsidP="006A1371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1D1A51" w14:textId="5A2A5174" w:rsidR="006A1371" w:rsidRDefault="006A1371" w:rsidP="006A1371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6A1371" w14:paraId="68C215ED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86A12" w14:textId="2B48C8D0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Reclassification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9EEC3" w14:textId="750C152C" w:rsidR="006A1371" w:rsidRDefault="006A1371" w:rsidP="006A137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19677C" w14:textId="2D282738" w:rsidR="006A1371" w:rsidRDefault="006A1371" w:rsidP="006A1371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A3E62C" w14:textId="6B5AE6D1" w:rsidR="006A1371" w:rsidRDefault="006A1371" w:rsidP="006A1371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331C7" w14:paraId="3315D8E5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D00D2B" w14:textId="0421A2E5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Auto-attach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963649" w14:textId="30E61C8C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AD7E89" w14:textId="78755D6A" w:rsidR="003331C7" w:rsidRDefault="003331C7" w:rsidP="003331C7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DC3CD1" w14:textId="7CB5DEA0" w:rsidR="003331C7" w:rsidRDefault="003331C7" w:rsidP="003331C7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331C7" w14:paraId="17C75888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413294" w14:textId="7A4854E6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3E1EB9" w14:textId="387C4D8F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D7993" w14:textId="1CB8CF42" w:rsidR="003331C7" w:rsidRDefault="003331C7" w:rsidP="003331C7">
            <w:pPr>
              <w:keepNext/>
              <w:spacing w:line="276" w:lineRule="auto"/>
              <w:jc w:val="center"/>
            </w:pPr>
            <w:r w:rsidRPr="00913AD9">
              <w:t>MOVEX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9DB221" w14:textId="70C08BAA" w:rsidR="003331C7" w:rsidRPr="00BB58A4" w:rsidRDefault="003331C7" w:rsidP="003331C7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331C7" w14:paraId="714A9800" w14:textId="77777777" w:rsidTr="006A1371">
        <w:trPr>
          <w:trHeight w:val="83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2EA128" w14:textId="1213BDDA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E95ECF" w14:textId="0B87B0F1" w:rsidR="003331C7" w:rsidRDefault="003331C7" w:rsidP="003331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71EE4" w14:textId="498DB60D" w:rsidR="003331C7" w:rsidRDefault="003331C7" w:rsidP="003331C7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7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98D5B0" w14:textId="0C9B18FC" w:rsidR="003331C7" w:rsidRDefault="003331C7" w:rsidP="003331C7">
            <w:pPr>
              <w:keepNext/>
              <w:spacing w:line="276" w:lineRule="auto"/>
              <w:jc w:val="center"/>
            </w:pPr>
            <w:r w:rsidRPr="006E615C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78CF4CDC" w14:textId="6B45339D" w:rsidR="00302BDE" w:rsidRDefault="00302BDE" w:rsidP="00302BDE">
      <w:pPr>
        <w:pStyle w:val="Caption"/>
      </w:pPr>
      <w:bookmarkStart w:id="12" w:name="_Ref148108282"/>
      <w:bookmarkStart w:id="13" w:name="_Ref148108277"/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4217B8">
        <w:rPr>
          <w:noProof/>
        </w:rPr>
        <w:t>2</w:t>
      </w:r>
      <w:r w:rsidR="00E42B43">
        <w:fldChar w:fldCharType="end"/>
      </w:r>
      <w:bookmarkEnd w:id="12"/>
      <w:r>
        <w:t xml:space="preserve">: </w:t>
      </w:r>
      <w:bookmarkEnd w:id="13"/>
      <w:r w:rsidR="000E719A">
        <w:t xml:space="preserve">Inputs to create the specification header against the recipe </w:t>
      </w:r>
      <w:r w:rsidR="00E92132">
        <w:t xml:space="preserve">code. </w:t>
      </w:r>
    </w:p>
    <w:p w14:paraId="2FC81D4A" w14:textId="42FF93B6" w:rsidR="004D5615" w:rsidRPr="004D5615" w:rsidRDefault="004D5615" w:rsidP="004D5615">
      <w:pPr>
        <w:rPr>
          <w:lang w:val="en-GB" w:eastAsia="en-US"/>
        </w:rPr>
      </w:pPr>
      <w:r>
        <w:rPr>
          <w:lang w:val="en-GB" w:eastAsia="en-US"/>
        </w:rPr>
        <w:t xml:space="preserve">In the event </w:t>
      </w:r>
      <w:r w:rsidR="006D2ADA">
        <w:rPr>
          <w:lang w:val="en-GB" w:eastAsia="en-US"/>
        </w:rPr>
        <w:t>the specification header is successfully created for the item</w:t>
      </w:r>
      <w:r w:rsidR="004C724F">
        <w:rPr>
          <w:lang w:val="en-GB" w:eastAsia="en-US"/>
        </w:rPr>
        <w:t xml:space="preserve">, </w:t>
      </w:r>
      <w:r>
        <w:rPr>
          <w:lang w:val="en-GB" w:eastAsia="en-US"/>
        </w:rPr>
        <w:t>the output would be one.</w:t>
      </w:r>
      <w:r w:rsidR="004A5FF7">
        <w:rPr>
          <w:lang w:val="en-GB" w:eastAsia="en-US"/>
        </w:rPr>
        <w:t xml:space="preserve"> </w:t>
      </w:r>
      <w:r w:rsidR="00ED6391">
        <w:rPr>
          <w:lang w:val="en-GB" w:eastAsia="en-US"/>
        </w:rPr>
        <w:t xml:space="preserve">Specification name </w:t>
      </w:r>
      <w:r w:rsidR="002D75E7">
        <w:rPr>
          <w:lang w:val="en-GB" w:eastAsia="en-US"/>
        </w:rPr>
        <w:t>is</w:t>
      </w:r>
      <w:r w:rsidR="00586CD7">
        <w:rPr>
          <w:lang w:val="en-GB" w:eastAsia="en-US"/>
        </w:rPr>
        <w:t xml:space="preserve"> set </w:t>
      </w:r>
      <w:r w:rsidR="002D75E7">
        <w:rPr>
          <w:lang w:val="en-GB" w:eastAsia="en-US"/>
        </w:rPr>
        <w:t>to ‘RECIPECHECK’ w</w:t>
      </w:r>
      <w:r w:rsidR="0085244F">
        <w:rPr>
          <w:lang w:val="en-GB" w:eastAsia="en-US"/>
        </w:rPr>
        <w:t xml:space="preserve">hile the description on the specification will align with the recipe code. </w:t>
      </w:r>
      <w:r w:rsidR="004A5FF7">
        <w:rPr>
          <w:lang w:val="en-GB" w:eastAsia="en-US"/>
        </w:rPr>
        <w:t xml:space="preserve">In the event </w:t>
      </w:r>
      <w:r w:rsidR="00BD56C6">
        <w:rPr>
          <w:lang w:val="en-GB" w:eastAsia="en-US"/>
        </w:rPr>
        <w:t xml:space="preserve">a specification against the same item for the same effective period (From and </w:t>
      </w:r>
      <w:proofErr w:type="gramStart"/>
      <w:r w:rsidR="00BD56C6">
        <w:rPr>
          <w:lang w:val="en-GB" w:eastAsia="en-US"/>
        </w:rPr>
        <w:t>To</w:t>
      </w:r>
      <w:proofErr w:type="gramEnd"/>
      <w:r w:rsidR="00BD56C6">
        <w:rPr>
          <w:lang w:val="en-GB" w:eastAsia="en-US"/>
        </w:rPr>
        <w:t xml:space="preserve"> date range) exists in </w:t>
      </w:r>
      <w:r w:rsidR="00700E7D">
        <w:rPr>
          <w:lang w:val="en-GB" w:eastAsia="en-US"/>
        </w:rPr>
        <w:t xml:space="preserve">Infor </w:t>
      </w:r>
      <w:r w:rsidR="00BD56C6">
        <w:rPr>
          <w:lang w:val="en-GB" w:eastAsia="en-US"/>
        </w:rPr>
        <w:t xml:space="preserve">M3, the </w:t>
      </w:r>
      <w:r w:rsidR="00FE2137">
        <w:rPr>
          <w:lang w:val="en-GB" w:eastAsia="en-US"/>
        </w:rPr>
        <w:t xml:space="preserve">record </w:t>
      </w:r>
      <w:r w:rsidR="009808E9">
        <w:rPr>
          <w:lang w:val="en-GB" w:eastAsia="en-US"/>
        </w:rPr>
        <w:t>will not</w:t>
      </w:r>
      <w:r w:rsidR="00FE2137">
        <w:rPr>
          <w:lang w:val="en-GB" w:eastAsia="en-US"/>
        </w:rPr>
        <w:t xml:space="preserve"> be created in </w:t>
      </w:r>
      <w:r w:rsidR="00700E7D">
        <w:rPr>
          <w:lang w:val="en-GB" w:eastAsia="en-US"/>
        </w:rPr>
        <w:t xml:space="preserve">Infor </w:t>
      </w:r>
      <w:r w:rsidR="00FE2137">
        <w:rPr>
          <w:lang w:val="en-GB" w:eastAsia="en-US"/>
        </w:rPr>
        <w:t xml:space="preserve">M3. While the laboratory manager is </w:t>
      </w:r>
      <w:r w:rsidR="00586CD7">
        <w:rPr>
          <w:lang w:val="en-GB" w:eastAsia="en-US"/>
        </w:rPr>
        <w:t>set</w:t>
      </w:r>
      <w:r w:rsidR="00FE2137">
        <w:rPr>
          <w:lang w:val="en-GB" w:eastAsia="en-US"/>
        </w:rPr>
        <w:t xml:space="preserve"> to MOVEX, </w:t>
      </w:r>
      <w:r w:rsidR="002E422C">
        <w:rPr>
          <w:lang w:val="en-GB" w:eastAsia="en-US"/>
        </w:rPr>
        <w:t xml:space="preserve">approved by will consume the </w:t>
      </w:r>
      <w:r w:rsidR="004C148B">
        <w:rPr>
          <w:lang w:val="en-GB" w:eastAsia="en-US"/>
        </w:rPr>
        <w:t>&lt;SPEC_ISSUE&gt; on the BOD</w:t>
      </w:r>
      <w:r w:rsidR="001529C2">
        <w:rPr>
          <w:lang w:val="en-GB" w:eastAsia="en-US"/>
        </w:rPr>
        <w:t xml:space="preserve">. However, in the event </w:t>
      </w:r>
      <w:r w:rsidR="00197D4B">
        <w:rPr>
          <w:lang w:val="en-GB" w:eastAsia="en-US"/>
        </w:rPr>
        <w:t>approved by user ID</w:t>
      </w:r>
      <w:r w:rsidR="001529C2">
        <w:rPr>
          <w:lang w:val="en-GB" w:eastAsia="en-US"/>
        </w:rPr>
        <w:t xml:space="preserve"> is </w:t>
      </w:r>
      <w:r w:rsidR="00E52D37">
        <w:rPr>
          <w:lang w:val="en-GB" w:eastAsia="en-US"/>
        </w:rPr>
        <w:t>in status 90</w:t>
      </w:r>
      <w:r w:rsidR="00B842C2">
        <w:rPr>
          <w:lang w:val="en-GB" w:eastAsia="en-US"/>
        </w:rPr>
        <w:t xml:space="preserve">: </w:t>
      </w:r>
      <w:r w:rsidR="00FA29EB">
        <w:rPr>
          <w:lang w:val="en-GB" w:eastAsia="en-US"/>
        </w:rPr>
        <w:t>Deactivated</w:t>
      </w:r>
      <w:r w:rsidR="00E52D37">
        <w:rPr>
          <w:lang w:val="en-GB" w:eastAsia="en-US"/>
        </w:rPr>
        <w:t xml:space="preserve"> in </w:t>
      </w:r>
      <w:r w:rsidR="00700E7D">
        <w:rPr>
          <w:lang w:val="en-GB" w:eastAsia="en-US"/>
        </w:rPr>
        <w:t xml:space="preserve">Infor </w:t>
      </w:r>
      <w:r w:rsidR="00E52D37">
        <w:rPr>
          <w:lang w:val="en-GB" w:eastAsia="en-US"/>
        </w:rPr>
        <w:t>M3, user ID ‘MOVEX’ will be used instead.</w:t>
      </w:r>
    </w:p>
    <w:p w14:paraId="0BDB42CD" w14:textId="716B71DA" w:rsidR="00F534EB" w:rsidRDefault="00884D01" w:rsidP="00E724C6">
      <w:pPr>
        <w:pStyle w:val="5aH5"/>
      </w:pPr>
      <w:r w:rsidRPr="00B27957">
        <w:t>Step 0</w:t>
      </w:r>
      <w:r w:rsidR="00AE37E4" w:rsidRPr="00B27957">
        <w:t>3</w:t>
      </w:r>
      <w:r w:rsidRPr="00B27957">
        <w:t xml:space="preserve">: </w:t>
      </w:r>
      <w:r w:rsidR="00F534EB">
        <w:t xml:space="preserve">Mapping test names </w:t>
      </w:r>
      <w:r w:rsidR="008906BA">
        <w:t xml:space="preserve">in M3 </w:t>
      </w:r>
      <w:r w:rsidR="00F534EB">
        <w:t xml:space="preserve">to </w:t>
      </w:r>
      <w:r w:rsidR="008906BA">
        <w:t>the BOD</w:t>
      </w:r>
    </w:p>
    <w:p w14:paraId="749B808E" w14:textId="447FD566" w:rsidR="005D3D9D" w:rsidRPr="005D3D9D" w:rsidRDefault="005D3D9D" w:rsidP="005D3D9D">
      <w:pPr>
        <w:pStyle w:val="5aNormal"/>
      </w:pPr>
      <w:r>
        <w:t xml:space="preserve">This needs to be executed in a loop for each </w:t>
      </w:r>
      <w:r w:rsidRPr="00B27957">
        <w:t>&lt;ID&gt; value</w:t>
      </w:r>
      <w:r w:rsidR="0099193D">
        <w:t xml:space="preserve"> </w:t>
      </w:r>
      <w:r w:rsidRPr="00B27957">
        <w:t xml:space="preserve">within </w:t>
      </w:r>
      <w:r w:rsidRPr="00F61747">
        <w:rPr>
          <w:rFonts w:cs="Calibri"/>
          <w:color w:val="000000"/>
          <w:szCs w:val="24"/>
          <w:lang w:eastAsia="en-GB"/>
        </w:rPr>
        <w:t>&lt;Specification type="attribute"&gt;</w:t>
      </w:r>
      <w:r w:rsidR="0099193D">
        <w:rPr>
          <w:rFonts w:cs="Calibri"/>
          <w:color w:val="000000"/>
          <w:szCs w:val="24"/>
          <w:lang w:eastAsia="en-GB"/>
        </w:rPr>
        <w:t xml:space="preserve"> record</w:t>
      </w:r>
      <w:r w:rsidR="005E17DE">
        <w:rPr>
          <w:rFonts w:cs="Calibri"/>
          <w:color w:val="000000"/>
          <w:szCs w:val="24"/>
          <w:lang w:eastAsia="en-GB"/>
        </w:rPr>
        <w:t>.</w:t>
      </w:r>
    </w:p>
    <w:p w14:paraId="087CAC7B" w14:textId="24D49D14" w:rsidR="00E724C6" w:rsidRPr="00AE37E4" w:rsidRDefault="00E724C6" w:rsidP="00E724C6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 xml:space="preserve">API: </w:t>
      </w:r>
      <w:r w:rsidR="000F7C6D">
        <w:rPr>
          <w:rFonts w:cs="Calibri"/>
          <w:b/>
          <w:bCs/>
          <w:color w:val="000000"/>
          <w:szCs w:val="24"/>
          <w:lang w:eastAsia="en-GB"/>
        </w:rPr>
        <w:t>CRS881MI</w:t>
      </w:r>
    </w:p>
    <w:p w14:paraId="31F18D4D" w14:textId="47DEBA9F" w:rsidR="00E724C6" w:rsidRDefault="00E724C6" w:rsidP="00E724C6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694FE5" w:rsidRPr="00694FE5">
        <w:rPr>
          <w:rFonts w:cs="Calibri"/>
          <w:b/>
          <w:bCs/>
          <w:color w:val="000000"/>
          <w:szCs w:val="24"/>
          <w:lang w:eastAsia="en-GB"/>
        </w:rPr>
        <w:t>GetTranslData</w:t>
      </w:r>
      <w:proofErr w:type="spellEnd"/>
    </w:p>
    <w:tbl>
      <w:tblPr>
        <w:tblW w:w="104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"/>
        <w:gridCol w:w="743"/>
        <w:gridCol w:w="2128"/>
        <w:gridCol w:w="6508"/>
      </w:tblGrid>
      <w:tr w:rsidR="00B61110" w14:paraId="512EAF29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C699AB" w14:textId="77777777" w:rsidR="00E724C6" w:rsidRDefault="00E724C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01EEAA" w14:textId="77777777" w:rsidR="00E724C6" w:rsidRDefault="00E724C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DDCC7" w14:textId="77777777" w:rsidR="00E724C6" w:rsidRDefault="00E724C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7BA325" w14:textId="77777777" w:rsidR="00E724C6" w:rsidRDefault="00E724C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61110" w14:paraId="7A96351A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2A751" w14:textId="01865362" w:rsidR="00E724C6" w:rsidRDefault="00270C1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985BA" w14:textId="03F37EFE" w:rsidR="00E724C6" w:rsidRDefault="008F6B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EBE5FF" w14:textId="647E6AE8" w:rsidR="00E724C6" w:rsidRDefault="008F6B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823775" w14:textId="4D7E7828" w:rsidR="00E724C6" w:rsidRDefault="00270C1F" w:rsidP="00576DF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69C92E7D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64B6FD" w14:textId="3F85C5BA" w:rsidR="008F6B62" w:rsidRDefault="00576DF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CCFBC1" w14:textId="740A8818" w:rsidR="008F6B62" w:rsidRDefault="00576DF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E2C7B3" w14:textId="42C3A01B" w:rsidR="008F6B62" w:rsidRDefault="00576DF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PLM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13D46D" w14:textId="2569A626" w:rsidR="008F6B62" w:rsidRPr="00C6770F" w:rsidRDefault="00576DF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470C3B10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2993DE" w14:textId="05F8873D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1A83FD" w14:textId="64D1E8A1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660AB" w14:textId="63D6544F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2F75F34" w14:textId="03BE03EA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7E10B3AD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3C650" w14:textId="682D741F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BBE785" w14:textId="21EAF867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ADA7EB" w14:textId="4556BC14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BillOfMaterials</w:t>
            </w:r>
            <w:proofErr w:type="spellEnd"/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20FAA9B" w14:textId="2BA8D57E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80321F" w14:paraId="0CFF8EDD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8C403" w14:textId="0EB86496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Inbound or outbound message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D49469" w14:textId="247A2BBB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4E5A96" w14:textId="52F79646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F5E92E" w14:textId="07130012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66C5CFCE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C23B3E" w14:textId="14474E85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Parent element(s)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67A365" w14:textId="3B838494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F44CC8" w14:textId="4244CCB6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326E7E" w14:textId="7EF655FA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275ED67E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2826BF" w14:textId="70634A06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63698A" w14:textId="0F32E9F9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D4D297" w14:textId="33F9A727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Attribute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9F9D36" w14:textId="4B4D54CD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B61110" w14:paraId="0B8947D9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4D2D5" w14:textId="4ED77BAE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External partner address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3926E5" w14:textId="12975046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EXTP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960025" w14:textId="2228D615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BRIX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6459AA" w14:textId="77777777" w:rsidR="00133F8A" w:rsidRPr="009E0953" w:rsidRDefault="002611D7" w:rsidP="00133F8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In the </w:t>
            </w:r>
            <w:proofErr w:type="spellStart"/>
            <w:r w:rsidRPr="00C6770F">
              <w:rPr>
                <w:rFonts w:cs="Calibri"/>
                <w:color w:val="000000"/>
                <w:szCs w:val="24"/>
                <w:lang w:eastAsia="en-GB"/>
              </w:rPr>
              <w:t>SyncBillOfMaterials</w:t>
            </w:r>
            <w:proofErr w:type="spellEnd"/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 BOD, the &lt;ID&gt; element, which holds the </w:t>
            </w:r>
            <w:r w:rsidR="00684F1C">
              <w:rPr>
                <w:rFonts w:cs="Calibri"/>
                <w:color w:val="000000"/>
                <w:szCs w:val="24"/>
                <w:lang w:eastAsia="en-GB"/>
              </w:rPr>
              <w:t xml:space="preserve">quantitative 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>quality test name, is located at the XML path</w:t>
            </w:r>
            <w:r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r w:rsidR="00133F8A" w:rsidRPr="009E0953">
              <w:t>&lt;SyncBillOfMaterials&gt;</w:t>
            </w:r>
            <w:r w:rsidR="00133F8A" w:rsidRPr="009E0953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71632EA5" w14:textId="5356FD6A" w:rsidR="00A310CE" w:rsidRPr="00F61747" w:rsidRDefault="00133F8A" w:rsidP="00A310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&lt;Specification type="attribute"&gt;&lt;</w:t>
            </w:r>
            <w:r w:rsidR="00A310CE" w:rsidRPr="00F61747"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</w:p>
          <w:p w14:paraId="73908D4A" w14:textId="729E4985" w:rsidR="00F83427" w:rsidRPr="00C6770F" w:rsidRDefault="002611D7" w:rsidP="002611D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61747">
              <w:rPr>
                <w:rFonts w:cs="Calibri"/>
                <w:color w:val="000000"/>
                <w:szCs w:val="24"/>
                <w:lang w:eastAsia="en-GB"/>
              </w:rPr>
              <w:t>ID&gt;</w:t>
            </w:r>
          </w:p>
        </w:tc>
      </w:tr>
      <w:tr w:rsidR="00B61110" w14:paraId="0C133619" w14:textId="77777777" w:rsidTr="0080321F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CE8CC" w14:textId="60A532DF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Message data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FBA7A9" w14:textId="1D9325F4" w:rsidR="00F83427" w:rsidRDefault="00F83427" w:rsidP="00F8342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MBMD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5BD829" w14:textId="71614327" w:rsidR="00F83427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SpecificationAttribute</w:t>
            </w:r>
            <w:proofErr w:type="spellEnd"/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806799" w14:textId="54314E49" w:rsidR="00F83427" w:rsidRPr="00C6770F" w:rsidRDefault="00F83427" w:rsidP="00F834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</w:tbl>
    <w:p w14:paraId="501D20B5" w14:textId="72AC817B" w:rsidR="00E724C6" w:rsidRDefault="00E724C6" w:rsidP="00515397">
      <w:pPr>
        <w:pStyle w:val="Caption"/>
      </w:pPr>
      <w:bookmarkStart w:id="14" w:name="_Ref219132208"/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4217B8">
        <w:rPr>
          <w:noProof/>
        </w:rPr>
        <w:t>3</w:t>
      </w:r>
      <w:r w:rsidR="00E42B43">
        <w:fldChar w:fldCharType="end"/>
      </w:r>
      <w:bookmarkEnd w:id="14"/>
      <w:r>
        <w:t xml:space="preserve">: Inputs to </w:t>
      </w:r>
      <w:r w:rsidR="00791E3C">
        <w:t>map test name on the BOD to</w:t>
      </w:r>
      <w:r w:rsidR="00F053B3">
        <w:t xml:space="preserve"> in M3</w:t>
      </w:r>
      <w:r>
        <w:t>.</w:t>
      </w:r>
    </w:p>
    <w:p w14:paraId="512E94D2" w14:textId="455FD01E" w:rsidR="00515397" w:rsidRDefault="00515397" w:rsidP="00515397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A517AC">
        <w:rPr>
          <w:lang w:val="en-GB" w:eastAsia="en-US"/>
        </w:rPr>
        <w:t xml:space="preserve"> </w:t>
      </w:r>
      <w:r w:rsidR="00A517AC">
        <w:rPr>
          <w:lang w:val="en-GB" w:eastAsia="en-US"/>
        </w:rPr>
        <w:fldChar w:fldCharType="begin"/>
      </w:r>
      <w:r w:rsidR="00A517AC">
        <w:rPr>
          <w:lang w:val="en-GB" w:eastAsia="en-US"/>
        </w:rPr>
        <w:instrText xml:space="preserve"> REF _Ref219132208 \h </w:instrText>
      </w:r>
      <w:r w:rsidR="00A517AC">
        <w:rPr>
          <w:lang w:val="en-GB" w:eastAsia="en-US"/>
        </w:rPr>
      </w:r>
      <w:r w:rsidR="00A517AC">
        <w:rPr>
          <w:lang w:val="en-GB" w:eastAsia="en-US"/>
        </w:rPr>
        <w:fldChar w:fldCharType="separate"/>
      </w:r>
      <w:r w:rsidR="004217B8">
        <w:t xml:space="preserve">Table </w:t>
      </w:r>
      <w:r w:rsidR="004217B8">
        <w:rPr>
          <w:noProof/>
        </w:rPr>
        <w:t>3</w:t>
      </w:r>
      <w:r w:rsidR="00A517AC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03101828" w14:textId="77777777" w:rsidR="00515397" w:rsidRPr="006F3484" w:rsidRDefault="00515397" w:rsidP="00515397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515397" w14:paraId="3C66D5E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B5E2C" w14:textId="77777777" w:rsidR="00515397" w:rsidRDefault="0051539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874D5" w14:textId="77777777" w:rsidR="00515397" w:rsidRDefault="0051539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06FEBA" w14:textId="77777777" w:rsidR="00515397" w:rsidRDefault="0051539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515397" w14:paraId="02BC000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28B876" w14:textId="5C998072" w:rsidR="00515397" w:rsidRDefault="00E42B4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Movex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973E3" w14:textId="27113F47" w:rsidR="00515397" w:rsidRDefault="00E42B4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1FB051" w14:textId="0E8960F6" w:rsidR="00515397" w:rsidRDefault="00E42B43" w:rsidP="00E42B4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BRIX</w:t>
            </w:r>
          </w:p>
        </w:tc>
      </w:tr>
    </w:tbl>
    <w:p w14:paraId="7A356285" w14:textId="7072CD39" w:rsidR="00515397" w:rsidRPr="00515397" w:rsidRDefault="00E42B43" w:rsidP="00E42B43">
      <w:pPr>
        <w:pStyle w:val="Caption"/>
      </w:pPr>
      <w:bookmarkStart w:id="15" w:name="_Ref21886852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4217B8">
        <w:rPr>
          <w:noProof/>
        </w:rPr>
        <w:t>4</w:t>
      </w:r>
      <w:r>
        <w:fldChar w:fldCharType="end"/>
      </w:r>
      <w:bookmarkEnd w:id="15"/>
      <w:r>
        <w:t>: Quality test name in M3.</w:t>
      </w:r>
    </w:p>
    <w:p w14:paraId="2CDBCAEC" w14:textId="0D9128AB" w:rsidR="00884D01" w:rsidRPr="00B27957" w:rsidRDefault="00F534EB" w:rsidP="00B27957">
      <w:pPr>
        <w:pStyle w:val="5aH5"/>
      </w:pPr>
      <w:r>
        <w:t xml:space="preserve">Step 04: </w:t>
      </w:r>
      <w:r w:rsidR="00884D01" w:rsidRPr="00B27957">
        <w:t xml:space="preserve">Extract </w:t>
      </w:r>
      <w:r w:rsidR="00580689">
        <w:t xml:space="preserve">quantitative </w:t>
      </w:r>
      <w:r w:rsidR="00884D01" w:rsidRPr="00B27957">
        <w:t>test details</w:t>
      </w:r>
      <w:r w:rsidR="00E6562B" w:rsidRPr="00B27957">
        <w:t>. This needs to be executed in a loop for</w:t>
      </w:r>
      <w:r w:rsidR="005E17DE">
        <w:t xml:space="preserve"> each </w:t>
      </w:r>
      <w:r w:rsidR="007E29E7">
        <w:t xml:space="preserve">quantitative </w:t>
      </w:r>
      <w:r w:rsidR="005E17DE">
        <w:t>quality test name that i</w:t>
      </w:r>
      <w:r w:rsidR="007111A5">
        <w:t xml:space="preserve">s retrieved as an output in </w:t>
      </w:r>
      <w:r w:rsidR="007111A5">
        <w:fldChar w:fldCharType="begin"/>
      </w:r>
      <w:r w:rsidR="007111A5">
        <w:instrText xml:space="preserve"> REF _Ref218868524 \h </w:instrText>
      </w:r>
      <w:r w:rsidR="007111A5">
        <w:fldChar w:fldCharType="separate"/>
      </w:r>
      <w:r w:rsidR="004217B8">
        <w:t xml:space="preserve">Table </w:t>
      </w:r>
      <w:r w:rsidR="004217B8">
        <w:rPr>
          <w:noProof/>
        </w:rPr>
        <w:t>4</w:t>
      </w:r>
      <w:r w:rsidR="007111A5">
        <w:fldChar w:fldCharType="end"/>
      </w:r>
      <w:r w:rsidR="007111A5">
        <w:t>.</w:t>
      </w:r>
    </w:p>
    <w:p w14:paraId="62E62A3C" w14:textId="2772C004" w:rsidR="00AE37E4" w:rsidRPr="00AE37E4" w:rsidRDefault="00AE37E4" w:rsidP="00AE37E4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>API: CMS100MI</w:t>
      </w:r>
    </w:p>
    <w:p w14:paraId="5A004E4E" w14:textId="69A7EDC0" w:rsidR="00AE37E4" w:rsidRDefault="00AE37E4" w:rsidP="00AE37E4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AE37E4">
        <w:rPr>
          <w:rFonts w:cs="Calibri"/>
          <w:b/>
          <w:bCs/>
          <w:color w:val="000000"/>
          <w:szCs w:val="24"/>
          <w:lang w:eastAsia="en-GB"/>
        </w:rPr>
        <w:t>LstTestDetail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E37E4" w14:paraId="0816B2D3" w14:textId="77777777" w:rsidTr="00C117A7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1183F6" w14:textId="77777777" w:rsidR="00AE37E4" w:rsidRDefault="00AE37E4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0068E1" w14:textId="77777777" w:rsidR="00AE37E4" w:rsidRDefault="00AE37E4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C46AE3" w14:textId="77777777" w:rsidR="00AE37E4" w:rsidRDefault="00AE37E4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455691" w14:textId="77777777" w:rsidR="00AE37E4" w:rsidRDefault="00AE37E4" w:rsidP="00C117A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E37E4" w14:paraId="15D81BA8" w14:textId="77777777" w:rsidTr="00C117A7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D6FA54" w14:textId="11B64991" w:rsidR="00AE37E4" w:rsidRDefault="00CF4E29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E52C3" w14:textId="41BBA232" w:rsidR="00AE37E4" w:rsidRDefault="006B3946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9F269" w14:textId="5E8A1684" w:rsidR="00AE37E4" w:rsidRDefault="00CF30EA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ACIDITY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656B73" w14:textId="0BEC2965" w:rsidR="00273C7D" w:rsidRDefault="009D20EC" w:rsidP="009D20E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Movex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data output field in </w:t>
            </w:r>
            <w:r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>
              <w:rPr>
                <w:rFonts w:cs="Calibri"/>
                <w:color w:val="000000"/>
                <w:szCs w:val="24"/>
                <w:lang w:eastAsia="en-GB"/>
              </w:rPr>
              <w:instrText xml:space="preserve"> REF _Ref218868524 \h  \* MERGEFORMAT </w:instrText>
            </w:r>
            <w:r>
              <w:rPr>
                <w:rFonts w:cs="Calibri"/>
                <w:color w:val="000000"/>
                <w:szCs w:val="24"/>
                <w:lang w:eastAsia="en-GB"/>
              </w:rPr>
            </w:r>
            <w:r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4</w:t>
            </w:r>
            <w:r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  <w:r>
              <w:rPr>
                <w:rFonts w:cs="Calibri"/>
                <w:color w:val="000000"/>
                <w:szCs w:val="24"/>
                <w:lang w:eastAsia="en-GB"/>
              </w:rPr>
              <w:t>.</w:t>
            </w:r>
          </w:p>
        </w:tc>
      </w:tr>
    </w:tbl>
    <w:p w14:paraId="337F5FB6" w14:textId="0BF4735F" w:rsidR="00AE37E4" w:rsidRDefault="00DF1073" w:rsidP="00DF1073">
      <w:pPr>
        <w:pStyle w:val="Caption"/>
      </w:pPr>
      <w:bookmarkStart w:id="16" w:name="_Ref210222789"/>
      <w:bookmarkStart w:id="17" w:name="_Ref219129083"/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4217B8">
        <w:rPr>
          <w:noProof/>
        </w:rPr>
        <w:t>5</w:t>
      </w:r>
      <w:r w:rsidR="00E42B43">
        <w:fldChar w:fldCharType="end"/>
      </w:r>
      <w:bookmarkEnd w:id="16"/>
      <w:r>
        <w:t xml:space="preserve">: Inputs to extract </w:t>
      </w:r>
      <w:r w:rsidR="001B0C24">
        <w:t xml:space="preserve">quantitative </w:t>
      </w:r>
      <w:r>
        <w:t xml:space="preserve">test details for each quality test transferred from </w:t>
      </w:r>
      <w:r w:rsidR="00E92132">
        <w:t>PLM.</w:t>
      </w:r>
      <w:bookmarkEnd w:id="17"/>
    </w:p>
    <w:p w14:paraId="55678A48" w14:textId="471080C5" w:rsidR="00C747F2" w:rsidRDefault="00C747F2" w:rsidP="00C747F2">
      <w:pPr>
        <w:rPr>
          <w:lang w:val="en-GB" w:eastAsia="en-US"/>
        </w:rPr>
      </w:pPr>
      <w:r>
        <w:rPr>
          <w:lang w:val="en-GB" w:eastAsia="en-US"/>
        </w:rPr>
        <w:t xml:space="preserve">Based on </w:t>
      </w:r>
      <w:r w:rsidR="006F3484">
        <w:rPr>
          <w:lang w:val="en-GB" w:eastAsia="en-US"/>
        </w:rPr>
        <w:t>inputs</w:t>
      </w:r>
      <w:r w:rsidR="00B16CDF">
        <w:rPr>
          <w:lang w:val="en-GB" w:eastAsia="en-US"/>
        </w:rPr>
        <w:t xml:space="preserve"> </w:t>
      </w:r>
      <w:r w:rsidR="006F3484">
        <w:rPr>
          <w:lang w:val="en-GB" w:eastAsia="en-US"/>
        </w:rPr>
        <w:t>to</w:t>
      </w:r>
      <w:r>
        <w:rPr>
          <w:lang w:val="en-GB" w:eastAsia="en-US"/>
        </w:rPr>
        <w:t xml:space="preserve">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_Ref210222789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4217B8">
        <w:t xml:space="preserve">Table </w:t>
      </w:r>
      <w:r w:rsidR="004217B8">
        <w:rPr>
          <w:noProof/>
        </w:rPr>
        <w:t>5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 xml:space="preserve">, </w:t>
      </w:r>
      <w:r w:rsidR="006F3484">
        <w:rPr>
          <w:lang w:val="en-GB" w:eastAsia="en-US"/>
        </w:rPr>
        <w:t>below outputs are obtained</w:t>
      </w:r>
      <w:r w:rsidR="00E87E2F">
        <w:rPr>
          <w:lang w:val="en-GB" w:eastAsia="en-US"/>
        </w:rPr>
        <w:t>.</w:t>
      </w:r>
    </w:p>
    <w:p w14:paraId="5F65450A" w14:textId="48C5A3F1" w:rsidR="00B16CDF" w:rsidRPr="006F3484" w:rsidRDefault="00B16CDF" w:rsidP="006F3484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40D90" w14:paraId="0F62A270" w14:textId="77777777" w:rsidTr="00A40D90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167F60" w14:textId="77777777" w:rsidR="00A40D90" w:rsidRDefault="00A40D9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1718C" w14:textId="77777777" w:rsidR="00A40D90" w:rsidRDefault="00A40D9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0DE25F" w14:textId="77777777" w:rsidR="00A40D90" w:rsidRDefault="00A40D9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40D90" w14:paraId="1AC70266" w14:textId="77777777" w:rsidTr="00A40D90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FE4DEC" w14:textId="77777777" w:rsidR="00A40D90" w:rsidRDefault="00A40D90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02929" w14:textId="77777777" w:rsidR="00A40D90" w:rsidRDefault="00A40D90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7B5E0" w14:textId="015A7D4F" w:rsidR="00A40D90" w:rsidRDefault="00A40D90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ACIDITY</w:t>
            </w:r>
          </w:p>
        </w:tc>
      </w:tr>
      <w:tr w:rsidR="00CB20E8" w14:paraId="5DCE54B7" w14:textId="77777777" w:rsidTr="00A40D90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10463" w14:textId="6A12EA94" w:rsidR="00CB20E8" w:rsidRDefault="00BA650F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1F473" w14:textId="58000C69" w:rsidR="00CB20E8" w:rsidRDefault="00E85B95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BB93D" w14:textId="14E90D56" w:rsidR="00CB20E8" w:rsidRDefault="00E85B95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5CCDDF4A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E23F4B" w14:textId="449CBA3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4A2EA46" w14:textId="48BAC0E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026AF4" w14:textId="18F2D862" w:rsidR="00F40684" w:rsidRDefault="008C1ABC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010125</w:t>
            </w:r>
          </w:p>
        </w:tc>
      </w:tr>
      <w:tr w:rsidR="00F40684" w14:paraId="04E3CB2D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0FC131D" w14:textId="4BA03D3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1763BB1" w14:textId="3F86C903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CCE50" w14:textId="485ED30F" w:rsidR="00F40684" w:rsidRDefault="008C1ABC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311228</w:t>
            </w:r>
          </w:p>
        </w:tc>
      </w:tr>
      <w:tr w:rsidR="00F40684" w14:paraId="6A459990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1F6376B" w14:textId="5D5A8A5A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DB8D4F1" w14:textId="30DA5E4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CE0FEC" w14:textId="1D94EDBA" w:rsidR="00F40684" w:rsidRDefault="007E348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Acidity check</w:t>
            </w:r>
          </w:p>
        </w:tc>
      </w:tr>
      <w:tr w:rsidR="00F40684" w14:paraId="6E16BCF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B21186F" w14:textId="757A912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FB31C1D" w14:textId="446033C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4A4A71" w14:textId="7570BCD4" w:rsidR="00F40684" w:rsidRDefault="007E348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60744BEF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038F33" w14:textId="51AF6B8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19943F6" w14:textId="29CC76B5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D10332" w14:textId="77777777" w:rsidR="00F40684" w:rsidRDefault="00F406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F40684" w14:paraId="12A29CD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892078F" w14:textId="51BD90E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38DCD4" w14:textId="23F2C3E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C8FBA" w14:textId="0FAAF0DC" w:rsidR="00F40684" w:rsidRDefault="00CE4BCF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N/A</w:t>
            </w:r>
          </w:p>
        </w:tc>
      </w:tr>
      <w:tr w:rsidR="00F40684" w14:paraId="017252AC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6724B8" w14:textId="706DE7B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6F8670F" w14:textId="3351B5E8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6777A" w14:textId="7DAAF69C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4591509F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9DA51AD" w14:textId="435EDE26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 xml:space="preserve">Spec </w:t>
            </w:r>
            <w:proofErr w:type="spellStart"/>
            <w:r w:rsidRPr="00F40684">
              <w:rPr>
                <w:rFonts w:cs="Calibri"/>
                <w:color w:val="000000"/>
                <w:szCs w:val="24"/>
                <w:lang w:eastAsia="en-GB"/>
              </w:rPr>
              <w:t>appro</w:t>
            </w:r>
            <w:proofErr w:type="spellEnd"/>
            <w:r w:rsidRPr="00F40684">
              <w:rPr>
                <w:rFonts w:cs="Calibri"/>
                <w:color w:val="000000"/>
                <w:szCs w:val="24"/>
                <w:lang w:eastAsia="en-GB"/>
              </w:rPr>
              <w:t xml:space="preserve"> rule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77C0E5F" w14:textId="60BC41F9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QTSARL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404484" w14:textId="6821598B" w:rsidR="00F40684" w:rsidRDefault="00E56F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305F9F8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2CEC757" w14:textId="297D381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1C23DCF" w14:textId="313BCC3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9E294" w14:textId="03FAB000" w:rsidR="00F40684" w:rsidRDefault="008C0F02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485C2247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070761A" w14:textId="43DD8D7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56F8707" w14:textId="5E1737B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9C119A" w14:textId="433E9A8F" w:rsidR="00F40684" w:rsidRDefault="008C0F02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6EC12CB1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19BD5C3" w14:textId="2589EB06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No. dec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26456C2" w14:textId="3BC2705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611DCD" w14:textId="2BE6DEB2" w:rsidR="00F40684" w:rsidRDefault="00CE4BCF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  <w:tr w:rsidR="00F40684" w14:paraId="434EB2B6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DC7FCF" w14:textId="370A0D43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 xml:space="preserve">Sampling </w:t>
            </w:r>
            <w:proofErr w:type="spellStart"/>
            <w:r w:rsidRPr="00F40684">
              <w:rPr>
                <w:rFonts w:cs="Calibri"/>
                <w:color w:val="000000"/>
                <w:szCs w:val="24"/>
                <w:lang w:eastAsia="en-GB"/>
              </w:rPr>
              <w:t>reqd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1FE544" w14:textId="2D5C2D78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AB3CF8" w14:textId="22C3C386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0DAD1FEA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2AC7EF" w14:textId="17AB932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 xml:space="preserve">Int test </w:t>
            </w:r>
            <w:proofErr w:type="spellStart"/>
            <w:r w:rsidRPr="00F40684">
              <w:rPr>
                <w:rFonts w:cs="Calibri"/>
                <w:color w:val="000000"/>
                <w:szCs w:val="24"/>
                <w:lang w:eastAsia="en-GB"/>
              </w:rPr>
              <w:t>reqd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44F12B" w14:textId="44491E19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QTINTR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E4D430" w14:textId="4B30A11A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5F9E1C9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AE0BC1" w14:textId="2C3890B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105CA59" w14:textId="44148630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08D01" w14:textId="23A14FD8" w:rsidR="00F40684" w:rsidRDefault="00665931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7FE30B3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804751" w14:textId="11147EA5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A3C9FE1" w14:textId="626CC8DC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CE5015" w14:textId="284E7147" w:rsidR="00F40684" w:rsidRDefault="00F6335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40684" w14:paraId="4363AD86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43167A3" w14:textId="5A4B425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qty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61B667" w14:textId="02628F92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QTFRQY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9F4D41" w14:textId="645C80D1" w:rsidR="00F40684" w:rsidRDefault="00F6335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6802549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204D1A2" w14:textId="143C67CF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EB1987" w14:textId="1A2A79E1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F3C89" w14:textId="1FACD065" w:rsidR="00F40684" w:rsidRDefault="00F406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F40684" w14:paraId="05F7172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C73482B" w14:textId="6C673B20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A47F60" w14:textId="6A927C2A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QTSMSZ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B752FB" w14:textId="5C518950" w:rsidR="00F40684" w:rsidRDefault="003711AD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34E94712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3F7D24" w14:textId="4F542D0A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5B0CFB4" w14:textId="10B2366C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1D0F85" w14:textId="77777777" w:rsidR="00F40684" w:rsidRDefault="00F40684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F40684" w14:paraId="4EB62964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514D65E" w14:textId="6B50C08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 xml:space="preserve">Destructive </w:t>
            </w:r>
            <w:proofErr w:type="spellStart"/>
            <w:r w:rsidRPr="00F40684">
              <w:rPr>
                <w:rFonts w:cs="Calibri"/>
                <w:color w:val="000000"/>
                <w:szCs w:val="24"/>
                <w:lang w:eastAsia="en-GB"/>
              </w:rPr>
              <w:t>tes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B70A898" w14:textId="1FDE7493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QTDSSM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009DE5" w14:textId="6F02441B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9CC8AFB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5EBAF1" w14:textId="13F80552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3692AE" w14:textId="342AECB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QTRTSM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602F7" w14:textId="44FBA496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30A74E7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6FCA370" w14:textId="2CF0C679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 xml:space="preserve">Calc by </w:t>
            </w:r>
            <w:proofErr w:type="spellStart"/>
            <w:r w:rsidRPr="00F40684">
              <w:rPr>
                <w:rFonts w:cs="Calibri"/>
                <w:color w:val="000000"/>
                <w:szCs w:val="24"/>
                <w:lang w:eastAsia="en-GB"/>
              </w:rPr>
              <w:t>frmla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516DAE0" w14:textId="6DC8F77B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QTTCAL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D79F63" w14:textId="04E5F42C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5A649049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33396E4" w14:textId="2BFAE5D4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305B8D" w14:textId="51CB2E4E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352F4D" w14:textId="25CE1CAE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PHYSICAL</w:t>
            </w:r>
          </w:p>
        </w:tc>
      </w:tr>
      <w:tr w:rsidR="00F40684" w14:paraId="6B11582B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002F56" w14:textId="534FAFA2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Text ID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524E8E2" w14:textId="7ABC53A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QTTXID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06FC7F" w14:textId="6F2EF71B" w:rsidR="00F40684" w:rsidRDefault="00902F26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F40684" w14:paraId="466BCC9E" w14:textId="77777777" w:rsidTr="00FE11A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8E11E44" w14:textId="3311CDD7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 xml:space="preserve">Spec </w:t>
            </w:r>
            <w:proofErr w:type="spellStart"/>
            <w:r w:rsidRPr="00F40684">
              <w:rPr>
                <w:rFonts w:cs="Calibri"/>
                <w:color w:val="000000"/>
                <w:szCs w:val="24"/>
                <w:lang w:eastAsia="en-GB"/>
              </w:rPr>
              <w:t>appro</w:t>
            </w:r>
            <w:proofErr w:type="spellEnd"/>
            <w:r w:rsidRPr="00F40684">
              <w:rPr>
                <w:rFonts w:cs="Calibri"/>
                <w:color w:val="000000"/>
                <w:szCs w:val="24"/>
                <w:lang w:eastAsia="en-GB"/>
              </w:rPr>
              <w:t xml:space="preserve">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52CD2D" w14:textId="25E22E66" w:rsidR="00F40684" w:rsidRDefault="00F40684" w:rsidP="00F4068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961337" w14:textId="36646B6A" w:rsidR="00F40684" w:rsidRDefault="00562F09" w:rsidP="00F4068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</w:tbl>
    <w:p w14:paraId="294950DF" w14:textId="7A3B6DB7" w:rsidR="00C747F2" w:rsidRPr="00C747F2" w:rsidRDefault="00E87E2F" w:rsidP="00E87E2F">
      <w:pPr>
        <w:pStyle w:val="Caption"/>
      </w:pPr>
      <w:bookmarkStart w:id="18" w:name="_Ref210223056"/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4217B8">
        <w:rPr>
          <w:noProof/>
        </w:rPr>
        <w:t>6</w:t>
      </w:r>
      <w:r w:rsidR="00E42B43">
        <w:fldChar w:fldCharType="end"/>
      </w:r>
      <w:bookmarkEnd w:id="18"/>
      <w:r>
        <w:t xml:space="preserve">: Output from CMS100MI: </w:t>
      </w:r>
      <w:proofErr w:type="spellStart"/>
      <w:r>
        <w:t>LstTestDetail</w:t>
      </w:r>
      <w:proofErr w:type="spellEnd"/>
    </w:p>
    <w:p w14:paraId="46A0FB37" w14:textId="410B219F" w:rsidR="00AE7D15" w:rsidRDefault="00AE7D15" w:rsidP="00B27957">
      <w:pPr>
        <w:pStyle w:val="5aH5"/>
      </w:pPr>
      <w:r w:rsidRPr="00B27957">
        <w:t>Step 0</w:t>
      </w:r>
      <w:r w:rsidR="0054058B">
        <w:t>5</w:t>
      </w:r>
      <w:r w:rsidRPr="00B27957">
        <w:t>: Adding</w:t>
      </w:r>
      <w:r w:rsidR="00062688">
        <w:t xml:space="preserve"> quantitative</w:t>
      </w:r>
      <w:r w:rsidRPr="00B27957">
        <w:t xml:space="preserve"> quality tests against the specification.</w:t>
      </w:r>
    </w:p>
    <w:p w14:paraId="6C15EF02" w14:textId="511D1345" w:rsidR="004535CB" w:rsidRPr="003F63A7" w:rsidRDefault="00411C6D" w:rsidP="003F63A7">
      <w:pPr>
        <w:rPr>
          <w:rFonts w:cs="Calibri"/>
          <w:b/>
          <w:bCs/>
          <w:color w:val="000000"/>
          <w:szCs w:val="24"/>
          <w:lang w:eastAsia="en-GB"/>
        </w:rPr>
      </w:pPr>
      <w:r>
        <w:t xml:space="preserve">Below are </w:t>
      </w:r>
      <w:r w:rsidR="00012D1A">
        <w:t xml:space="preserve">the inputs to add a </w:t>
      </w:r>
      <w:r w:rsidR="009B7BE5">
        <w:t xml:space="preserve">quantitative </w:t>
      </w:r>
      <w:r w:rsidR="00012D1A">
        <w:t>test</w:t>
      </w:r>
      <w:r w:rsidR="0023720B">
        <w:t>.</w:t>
      </w:r>
      <w:r w:rsidR="0005002D">
        <w:t xml:space="preserve"> </w:t>
      </w:r>
      <w:r w:rsidR="00D92547">
        <w:t xml:space="preserve">This will represent all quality tests retrieved </w:t>
      </w:r>
      <w:r w:rsidR="004535CB">
        <w:t xml:space="preserve">from </w:t>
      </w:r>
      <w:r w:rsidR="004535CB" w:rsidRPr="003F63A7">
        <w:rPr>
          <w:rFonts w:cs="Calibri"/>
          <w:b/>
          <w:bCs/>
          <w:color w:val="000000"/>
          <w:szCs w:val="24"/>
          <w:lang w:eastAsia="en-GB"/>
        </w:rPr>
        <w:t>CRS881MI</w:t>
      </w:r>
      <w:r w:rsidR="003F63A7">
        <w:rPr>
          <w:rFonts w:cs="Calibri"/>
          <w:b/>
          <w:bCs/>
          <w:color w:val="000000"/>
          <w:szCs w:val="24"/>
          <w:lang w:eastAsia="en-GB"/>
        </w:rPr>
        <w:t xml:space="preserve">: </w:t>
      </w:r>
      <w:proofErr w:type="spellStart"/>
      <w:r w:rsidR="004535CB" w:rsidRPr="003F63A7">
        <w:rPr>
          <w:rFonts w:cs="Calibri"/>
          <w:b/>
          <w:bCs/>
          <w:color w:val="000000"/>
          <w:szCs w:val="24"/>
          <w:lang w:eastAsia="en-GB"/>
        </w:rPr>
        <w:t>GetTranslData</w:t>
      </w:r>
      <w:proofErr w:type="spellEnd"/>
      <w:r w:rsidR="006D2FD8">
        <w:rPr>
          <w:rFonts w:cs="Calibri"/>
          <w:b/>
          <w:bCs/>
          <w:color w:val="000000"/>
          <w:szCs w:val="24"/>
          <w:lang w:eastAsia="en-GB"/>
        </w:rPr>
        <w:t xml:space="preserve"> in </w:t>
      </w:r>
      <w:r w:rsidR="006D2FD8">
        <w:rPr>
          <w:rFonts w:cs="Calibri"/>
          <w:b/>
          <w:bCs/>
          <w:color w:val="000000"/>
          <w:szCs w:val="24"/>
          <w:lang w:eastAsia="en-GB"/>
        </w:rPr>
        <w:fldChar w:fldCharType="begin"/>
      </w:r>
      <w:r w:rsidR="006D2FD8">
        <w:rPr>
          <w:rFonts w:cs="Calibri"/>
          <w:b/>
          <w:bCs/>
          <w:color w:val="000000"/>
          <w:szCs w:val="24"/>
          <w:lang w:eastAsia="en-GB"/>
        </w:rPr>
        <w:instrText xml:space="preserve"> REF _Ref218868524 \h </w:instrText>
      </w:r>
      <w:r w:rsidR="006D2FD8">
        <w:rPr>
          <w:rFonts w:cs="Calibri"/>
          <w:b/>
          <w:bCs/>
          <w:color w:val="000000"/>
          <w:szCs w:val="24"/>
          <w:lang w:eastAsia="en-GB"/>
        </w:rPr>
      </w:r>
      <w:r w:rsidR="006D2FD8">
        <w:rPr>
          <w:rFonts w:cs="Calibri"/>
          <w:b/>
          <w:bCs/>
          <w:color w:val="000000"/>
          <w:szCs w:val="24"/>
          <w:lang w:eastAsia="en-GB"/>
        </w:rPr>
        <w:fldChar w:fldCharType="separate"/>
      </w:r>
      <w:r w:rsidR="004217B8">
        <w:t xml:space="preserve">Table </w:t>
      </w:r>
      <w:r w:rsidR="004217B8">
        <w:rPr>
          <w:noProof/>
        </w:rPr>
        <w:t>4</w:t>
      </w:r>
      <w:r w:rsidR="006D2FD8">
        <w:rPr>
          <w:rFonts w:cs="Calibri"/>
          <w:b/>
          <w:bCs/>
          <w:color w:val="000000"/>
          <w:szCs w:val="24"/>
          <w:lang w:eastAsia="en-GB"/>
        </w:rPr>
        <w:fldChar w:fldCharType="end"/>
      </w:r>
      <w:r w:rsidR="00697C82">
        <w:rPr>
          <w:rFonts w:cs="Calibri"/>
          <w:b/>
          <w:bCs/>
          <w:color w:val="000000"/>
          <w:szCs w:val="24"/>
          <w:lang w:eastAsia="en-GB"/>
        </w:rPr>
        <w:t>.</w:t>
      </w:r>
    </w:p>
    <w:p w14:paraId="78FA5605" w14:textId="207F1AC3" w:rsidR="00411C6D" w:rsidRPr="00411C6D" w:rsidRDefault="00411C6D" w:rsidP="00411C6D">
      <w:pPr>
        <w:pStyle w:val="5aNormal"/>
      </w:pPr>
    </w:p>
    <w:p w14:paraId="28D25069" w14:textId="6E7EABBA" w:rsidR="00AE7D15" w:rsidRDefault="00AE7D15" w:rsidP="00AE7D15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</w:t>
      </w:r>
      <w:r w:rsidR="00ED3DFB">
        <w:rPr>
          <w:rFonts w:eastAsia="Times New Roman" w:cs="Calibri"/>
          <w:b/>
          <w:bCs/>
          <w:color w:val="000000"/>
          <w:szCs w:val="24"/>
          <w:lang w:eastAsia="en-GB"/>
        </w:rPr>
        <w:t>1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2763A769" w14:textId="06439327" w:rsidR="00AE7D15" w:rsidRPr="00F204D1" w:rsidRDefault="00AE7D15" w:rsidP="00AE7D15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  <w:r w:rsidR="00ED3DFB">
        <w:rPr>
          <w:rFonts w:eastAsia="Times New Roman" w:cs="Calibri"/>
          <w:b/>
          <w:bCs/>
          <w:color w:val="000000"/>
          <w:szCs w:val="24"/>
          <w:lang w:eastAsia="en-GB"/>
        </w:rPr>
        <w:t>Test</w:t>
      </w:r>
      <w:proofErr w:type="spellEnd"/>
    </w:p>
    <w:tbl>
      <w:tblPr>
        <w:tblW w:w="108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671"/>
        <w:gridCol w:w="770"/>
        <w:gridCol w:w="8313"/>
      </w:tblGrid>
      <w:tr w:rsidR="00ED3DFB" w14:paraId="7EB88D2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758B2" w14:textId="77777777" w:rsidR="00ED3DFB" w:rsidRDefault="00ED3DFB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28AB8" w14:textId="77777777" w:rsidR="00ED3DFB" w:rsidRDefault="00ED3DFB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07774" w14:textId="77777777" w:rsidR="00ED3DFB" w:rsidRDefault="00ED3DFB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038957" w14:textId="77777777" w:rsidR="00ED3DFB" w:rsidRDefault="00ED3DFB" w:rsidP="00C117A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3DFB" w14:paraId="4EB11D01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0C9E2A" w14:textId="77777777" w:rsidR="00ED3DFB" w:rsidRDefault="00ED3DFB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C6855" w14:textId="77777777" w:rsidR="00ED3DFB" w:rsidRDefault="00ED3DFB" w:rsidP="00C117A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DB4BC4" w14:textId="77777777" w:rsidR="00ED3DFB" w:rsidRDefault="00ED3DFB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702CB">
              <w:rPr>
                <w:rFonts w:cs="Calibri"/>
                <w:color w:val="000000"/>
                <w:szCs w:val="24"/>
                <w:lang w:eastAsia="en-GB"/>
              </w:rPr>
              <w:t>RECIPECHECK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F64B3C" w14:textId="74C0FE78" w:rsidR="00ED3DFB" w:rsidRDefault="006A1371" w:rsidP="00C117A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8045C" w14:paraId="65A572F7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D94EF" w14:textId="5F9FB081" w:rsidR="0028045C" w:rsidRPr="00984FA2" w:rsidRDefault="00656929" w:rsidP="0028045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 xml:space="preserve">Effective </w:t>
            </w:r>
            <w:r w:rsidR="0028045C" w:rsidRPr="00984FA2">
              <w:rPr>
                <w:rFonts w:cs="Calibri"/>
                <w:color w:val="000000"/>
                <w:szCs w:val="24"/>
                <w:lang w:eastAsia="en-GB"/>
              </w:rPr>
              <w:t>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75662" w14:textId="2E4575F3" w:rsidR="0028045C" w:rsidRPr="00984FA2" w:rsidRDefault="0028045C" w:rsidP="0028045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9EB54" w14:textId="39CABE39" w:rsidR="0028045C" w:rsidRPr="00984FA2" w:rsidRDefault="0028045C" w:rsidP="0028045C">
            <w:pPr>
              <w:keepNext/>
              <w:spacing w:line="276" w:lineRule="auto"/>
              <w:jc w:val="center"/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A5EDED" w14:textId="7530AC31" w:rsidR="0028045C" w:rsidRPr="00984FA2" w:rsidRDefault="000704C9" w:rsidP="0028045C">
            <w:pPr>
              <w:keepNext/>
              <w:spacing w:line="276" w:lineRule="auto"/>
              <w:jc w:val="center"/>
            </w:pPr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In the </w:t>
            </w:r>
            <w:proofErr w:type="spellStart"/>
            <w:r w:rsidRPr="00BE1991">
              <w:rPr>
                <w:rFonts w:cs="Calibri"/>
                <w:color w:val="000000"/>
                <w:szCs w:val="24"/>
                <w:lang w:eastAsia="en-GB"/>
              </w:rPr>
              <w:t>SyncBill</w:t>
            </w:r>
            <w:r w:rsidR="005D4C44">
              <w:rPr>
                <w:rFonts w:cs="Calibri"/>
                <w:color w:val="000000"/>
                <w:szCs w:val="24"/>
                <w:lang w:eastAsia="en-GB"/>
              </w:rPr>
              <w:t>O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>fMaterials</w:t>
            </w:r>
            <w:proofErr w:type="spellEnd"/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 BOD, the &lt;</w:t>
            </w:r>
            <w:proofErr w:type="spellStart"/>
            <w:r w:rsidRPr="00BE1991">
              <w:rPr>
                <w:rFonts w:cs="Calibri"/>
                <w:color w:val="000000"/>
                <w:szCs w:val="24"/>
                <w:lang w:eastAsia="en-GB"/>
              </w:rPr>
              <w:t>StartDateTime</w:t>
            </w:r>
            <w:proofErr w:type="spellEnd"/>
            <w:r w:rsidRPr="00BE1991">
              <w:rPr>
                <w:rFonts w:cs="Calibri"/>
                <w:color w:val="000000"/>
                <w:szCs w:val="24"/>
                <w:lang w:eastAsia="en-GB"/>
              </w:rPr>
              <w:t xml:space="preserve">&gt; element, which holds the start date, is located at the XML path </w:t>
            </w:r>
            <w:r>
              <w:t>&lt;SyncBillOfMaterials&gt;&lt;DataArea&gt;</w:t>
            </w:r>
            <w:r w:rsidRPr="00BE1991">
              <w:rPr>
                <w:rFonts w:cs="Calibri"/>
                <w:color w:val="000000"/>
                <w:szCs w:val="24"/>
                <w:lang w:eastAsia="en-GB"/>
              </w:rPr>
              <w:t>&lt;BillOfMaterials&gt;&lt;BillOfMaterialsHeader&gt;&lt;Status&gt;&lt;TimePeriod&gt;&lt;StartDateTime&gt;</w:t>
            </w:r>
          </w:p>
        </w:tc>
      </w:tr>
      <w:tr w:rsidR="00984FA2" w14:paraId="7038A8BC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291E4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3D290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1A62C" w14:textId="77777777" w:rsidR="00984FA2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050A0E1" w14:textId="15351B5A" w:rsidR="00984FA2" w:rsidRDefault="00C362C1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proofErr w:type="spellStart"/>
            <w:r>
              <w:t>SyncBillOfMaterials</w:t>
            </w:r>
            <w:proofErr w:type="spellEnd"/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984FA2" w14:paraId="46B2E2C5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EE62C" w14:textId="171F7ADF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119C0" w14:textId="06E702CB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15A6A8" w14:textId="0D36AF06" w:rsidR="00984FA2" w:rsidRDefault="00984FA2" w:rsidP="00984FA2">
            <w:pPr>
              <w:keepNext/>
              <w:spacing w:line="276" w:lineRule="auto"/>
              <w:jc w:val="center"/>
            </w:pPr>
            <w:r>
              <w:t>ACIDITY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6A72E95" w14:textId="202A4885" w:rsidR="00984FA2" w:rsidRDefault="00984FA2" w:rsidP="00984FA2">
            <w:pPr>
              <w:keepNext/>
              <w:spacing w:line="276" w:lineRule="auto"/>
              <w:jc w:val="center"/>
            </w:pPr>
            <w:r>
              <w:t xml:space="preserve">QTST from </w:t>
            </w:r>
            <w:r>
              <w:fldChar w:fldCharType="begin"/>
            </w:r>
            <w:r>
              <w:instrText xml:space="preserve"> REF _Ref210223056 \h </w:instrText>
            </w:r>
            <w:r w:rsidR="002422AA">
              <w:instrText xml:space="preserve"> \* MERGEFORMAT </w:instrText>
            </w:r>
            <w:r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>
              <w:fldChar w:fldCharType="end"/>
            </w:r>
          </w:p>
        </w:tc>
      </w:tr>
      <w:tr w:rsidR="00984FA2" w14:paraId="4BB6340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AE1BB3" w14:textId="580F2C1F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96EFA" w14:textId="1E99B851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D35B91" w14:textId="188AE64C" w:rsidR="00984FA2" w:rsidRPr="00984130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6C8EFC" w14:textId="0ED660C8" w:rsidR="00984FA2" w:rsidRPr="00984130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TSTY</w:t>
            </w:r>
            <w:r w:rsidRPr="00984130">
              <w:t xml:space="preserve">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20EA3378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85CCA" w14:textId="2C98152B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0CA7FF" w14:textId="5DDBB8BB" w:rsidR="00984FA2" w:rsidRPr="00984130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5A9CB" w14:textId="51E19C7F" w:rsidR="00984FA2" w:rsidRPr="00984130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9FA783" w14:textId="6190EB9E" w:rsidR="00984FA2" w:rsidRPr="00984130" w:rsidRDefault="00984FA2" w:rsidP="00984FA2">
            <w:pPr>
              <w:keepNext/>
              <w:spacing w:line="276" w:lineRule="auto"/>
              <w:jc w:val="center"/>
            </w:pPr>
            <w:r>
              <w:t>QTE1</w:t>
            </w:r>
            <w:r w:rsidRPr="00984130">
              <w:t xml:space="preserve">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5EAB75A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F80D79" w14:textId="77777777" w:rsidR="00984FA2" w:rsidRPr="00470054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29B59E" w14:textId="08F28881" w:rsidR="00984FA2" w:rsidRPr="00470054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29665C" w14:textId="77777777" w:rsidR="00984FA2" w:rsidRPr="00470054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20261231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48A9EB" w14:textId="0E6217AA" w:rsidR="00984FA2" w:rsidRPr="00F40B1F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QTI1</w:t>
            </w:r>
            <w:r w:rsidRPr="00984130">
              <w:t xml:space="preserve">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5D5FEC4E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CEA831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75609" w14:textId="7777777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C8964" w14:textId="1879A5FB" w:rsidR="00984FA2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ACIDITY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A3F6705" w14:textId="6E02B823" w:rsidR="00984FA2" w:rsidRDefault="00984FA2" w:rsidP="00984F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TX40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2DEAFA4D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953BD" w14:textId="437373D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0E469C" w14:textId="7B816BA1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B7BD6A" w14:textId="015F3D63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EA772E" w14:textId="0E3E88ED" w:rsidR="00984FA2" w:rsidRDefault="00984FA2" w:rsidP="00984FA2">
            <w:pPr>
              <w:keepNext/>
              <w:spacing w:line="276" w:lineRule="auto"/>
              <w:jc w:val="center"/>
            </w:pPr>
            <w:r>
              <w:t>EXSQ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49B88B26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705EE0" w14:textId="71A43E25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46276" w14:textId="1813331F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720D5A" w14:textId="71194CA9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771049" w14:textId="6B87A4E2" w:rsidR="00984FA2" w:rsidRDefault="00984FA2" w:rsidP="00984FA2">
            <w:pPr>
              <w:keepNext/>
              <w:spacing w:line="276" w:lineRule="auto"/>
              <w:jc w:val="center"/>
            </w:pPr>
            <w:r>
              <w:t xml:space="preserve">VLTP from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0C97BC1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1D34D" w14:textId="3ADD8993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3EB30" w14:textId="48886AE2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295D0" w14:textId="3DC2B151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F5A0C54" w14:textId="0EC3A98E" w:rsidR="00984FA2" w:rsidRDefault="00984FA2" w:rsidP="00984FA2">
            <w:pPr>
              <w:keepNext/>
              <w:spacing w:line="276" w:lineRule="auto"/>
              <w:jc w:val="center"/>
            </w:pPr>
            <w:r>
              <w:t>QTSP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0066C97D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62D993" w14:textId="2CDBA879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1BBA3" w14:textId="20C2307B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C830E1" w14:textId="39E2579F" w:rsidR="00984FA2" w:rsidRPr="009E0953" w:rsidRDefault="00984FA2" w:rsidP="00984FA2">
            <w:pPr>
              <w:keepNext/>
              <w:spacing w:line="276" w:lineRule="auto"/>
              <w:jc w:val="center"/>
            </w:pPr>
            <w:r w:rsidRPr="009E0953"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FF0397" w14:textId="012BB3F7" w:rsidR="00F9469A" w:rsidRPr="009E0953" w:rsidRDefault="004F588E" w:rsidP="00F9469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 xml:space="preserve">In the </w:t>
            </w:r>
            <w:proofErr w:type="spellStart"/>
            <w:r w:rsidRPr="009E0953">
              <w:rPr>
                <w:rFonts w:cs="Calibri"/>
                <w:color w:val="000000"/>
                <w:szCs w:val="24"/>
                <w:lang w:eastAsia="en-GB"/>
              </w:rPr>
              <w:t>Sync</w:t>
            </w:r>
            <w:r w:rsidR="005D4C44" w:rsidRPr="009E0953">
              <w:rPr>
                <w:rFonts w:cs="Calibri"/>
                <w:color w:val="000000"/>
                <w:szCs w:val="24"/>
                <w:lang w:eastAsia="en-GB"/>
              </w:rPr>
              <w:t>B</w:t>
            </w:r>
            <w:r w:rsidRPr="009E0953">
              <w:rPr>
                <w:rFonts w:cs="Calibri"/>
                <w:color w:val="000000"/>
                <w:szCs w:val="24"/>
                <w:lang w:eastAsia="en-GB"/>
              </w:rPr>
              <w:t>illOfMaterials</w:t>
            </w:r>
            <w:proofErr w:type="spellEnd"/>
            <w:r w:rsidRPr="009E0953">
              <w:rPr>
                <w:rFonts w:cs="Calibri"/>
                <w:color w:val="000000"/>
                <w:szCs w:val="24"/>
                <w:lang w:eastAsia="en-GB"/>
              </w:rPr>
              <w:t xml:space="preserve"> BOD</w:t>
            </w:r>
            <w:r w:rsidRPr="009E0953">
              <w:rPr>
                <w:rFonts w:cs="Calibri"/>
                <w:color w:val="000000"/>
                <w:szCs w:val="24"/>
              </w:rPr>
              <w:t>, the</w:t>
            </w:r>
            <w:r w:rsidR="00F9469A" w:rsidRPr="009E0953">
              <w:rPr>
                <w:rFonts w:cs="Calibri"/>
                <w:color w:val="000000"/>
                <w:szCs w:val="24"/>
              </w:rPr>
              <w:t xml:space="preserve"> </w:t>
            </w:r>
            <w:r w:rsidR="00F9469A" w:rsidRPr="009E0953">
              <w:rPr>
                <w:rFonts w:cs="Calibri"/>
                <w:color w:val="000000"/>
                <w:szCs w:val="24"/>
                <w:lang w:eastAsia="en-GB"/>
              </w:rPr>
              <w:t>&lt;</w:t>
            </w:r>
            <w:proofErr w:type="spellStart"/>
            <w:r w:rsidR="00F9469A" w:rsidRPr="009E0953">
              <w:rPr>
                <w:rFonts w:cs="Calibri"/>
                <w:color w:val="000000"/>
                <w:szCs w:val="24"/>
                <w:lang w:eastAsia="en-GB"/>
              </w:rPr>
              <w:t>MaxValue</w:t>
            </w:r>
            <w:proofErr w:type="spellEnd"/>
            <w:r w:rsidR="00F9469A" w:rsidRPr="009E0953">
              <w:rPr>
                <w:rFonts w:cs="Calibri"/>
                <w:color w:val="000000"/>
                <w:szCs w:val="24"/>
                <w:lang w:eastAsia="en-GB"/>
              </w:rPr>
              <w:t xml:space="preserve">&gt; element, which holds the </w:t>
            </w:r>
            <w:r w:rsidR="00E82D4D" w:rsidRPr="009E0953">
              <w:rPr>
                <w:rFonts w:cs="Calibri"/>
                <w:color w:val="000000"/>
                <w:szCs w:val="24"/>
                <w:lang w:eastAsia="en-GB"/>
              </w:rPr>
              <w:t>maximum</w:t>
            </w:r>
            <w:r w:rsidR="00F9469A" w:rsidRPr="009E0953">
              <w:rPr>
                <w:rFonts w:cs="Calibri"/>
                <w:color w:val="000000"/>
                <w:szCs w:val="24"/>
                <w:lang w:eastAsia="en-GB"/>
              </w:rPr>
              <w:t xml:space="preserve"> value on the quality test, is located at the XML path </w:t>
            </w:r>
            <w:r w:rsidR="00F9469A" w:rsidRPr="009E0953">
              <w:t>&lt;SyncBillOfMaterials&gt;</w:t>
            </w:r>
            <w:r w:rsidR="00F9469A" w:rsidRPr="009E0953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270831AF" w14:textId="7DCFDCF0" w:rsidR="00984FA2" w:rsidRPr="009E0953" w:rsidRDefault="00F9469A" w:rsidP="00F9469A">
            <w:pPr>
              <w:keepNext/>
              <w:spacing w:line="276" w:lineRule="auto"/>
              <w:jc w:val="center"/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&lt;Specification type="attribute"&gt;&lt;Property&gt;&lt;</w:t>
            </w:r>
            <w:r w:rsidR="00E9166B"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proofErr w:type="spellStart"/>
            <w:r w:rsidR="00E9166B">
              <w:rPr>
                <w:rFonts w:cs="Calibri"/>
                <w:color w:val="000000"/>
                <w:szCs w:val="24"/>
                <w:lang w:eastAsia="en-GB"/>
              </w:rPr>
              <w:t>NameValue</w:t>
            </w:r>
            <w:proofErr w:type="spellEnd"/>
            <w:r w:rsidR="00E9166B">
              <w:rPr>
                <w:rFonts w:cs="Calibri"/>
                <w:color w:val="000000"/>
                <w:szCs w:val="24"/>
                <w:lang w:eastAsia="en-GB"/>
              </w:rPr>
              <w:t>&gt;</w:t>
            </w:r>
            <w:r w:rsidR="00E9166B">
              <w:t xml:space="preserve"> </w:t>
            </w:r>
            <w:r w:rsidR="00E9166B" w:rsidRPr="00504046">
              <w:rPr>
                <w:rFonts w:cs="Calibri"/>
                <w:color w:val="000000"/>
                <w:szCs w:val="24"/>
                <w:lang w:eastAsia="en-GB"/>
              </w:rPr>
              <w:t>type="</w:t>
            </w:r>
            <w:r w:rsidR="00E9166B">
              <w:t xml:space="preserve"> </w:t>
            </w:r>
            <w:r w:rsidR="00E9166B" w:rsidRPr="00E9166B">
              <w:rPr>
                <w:rFonts w:cs="Calibri"/>
                <w:color w:val="000000"/>
                <w:szCs w:val="24"/>
                <w:lang w:eastAsia="en-GB"/>
              </w:rPr>
              <w:t>Max Value</w:t>
            </w:r>
            <w:r w:rsidR="00E9166B" w:rsidRPr="00504046">
              <w:rPr>
                <w:rFonts w:cs="Calibri"/>
                <w:color w:val="000000"/>
                <w:szCs w:val="24"/>
                <w:lang w:eastAsia="en-GB"/>
              </w:rPr>
              <w:t>"</w:t>
            </w:r>
          </w:p>
        </w:tc>
      </w:tr>
      <w:tr w:rsidR="00984FA2" w14:paraId="12BFAE1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543F19" w14:textId="6CFF5E36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057E79" w14:textId="15B6233B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D19A02" w14:textId="3B484FA5" w:rsidR="00984FA2" w:rsidRPr="009E0953" w:rsidRDefault="00984FA2" w:rsidP="00984FA2">
            <w:pPr>
              <w:keepNext/>
              <w:spacing w:line="276" w:lineRule="auto"/>
              <w:jc w:val="center"/>
            </w:pPr>
            <w:r w:rsidRPr="009E0953">
              <w:t>3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DF6E669" w14:textId="04A3BA77" w:rsidR="007A0E1F" w:rsidRPr="009E0953" w:rsidRDefault="004F588E" w:rsidP="007A0E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 xml:space="preserve">In the </w:t>
            </w:r>
            <w:proofErr w:type="spellStart"/>
            <w:r w:rsidRPr="009E0953">
              <w:rPr>
                <w:rFonts w:cs="Calibri"/>
                <w:color w:val="000000"/>
                <w:szCs w:val="24"/>
                <w:lang w:eastAsia="en-GB"/>
              </w:rPr>
              <w:t>SyncBillOfMaterials</w:t>
            </w:r>
            <w:proofErr w:type="spellEnd"/>
            <w:r w:rsidRPr="009E0953">
              <w:rPr>
                <w:rFonts w:cs="Calibri"/>
                <w:color w:val="000000"/>
                <w:szCs w:val="24"/>
                <w:lang w:eastAsia="en-GB"/>
              </w:rPr>
              <w:t xml:space="preserve"> BOD</w:t>
            </w:r>
            <w:r w:rsidRPr="009E0953">
              <w:rPr>
                <w:rFonts w:cs="Calibri"/>
                <w:color w:val="000000"/>
                <w:szCs w:val="24"/>
              </w:rPr>
              <w:t xml:space="preserve">, </w:t>
            </w:r>
            <w:r w:rsidR="007A0E1F" w:rsidRPr="009E0953">
              <w:rPr>
                <w:rFonts w:cs="Calibri"/>
                <w:color w:val="000000"/>
                <w:szCs w:val="24"/>
              </w:rPr>
              <w:t xml:space="preserve">the </w:t>
            </w:r>
            <w:r w:rsidR="007A0E1F" w:rsidRPr="009E0953">
              <w:rPr>
                <w:rFonts w:cs="Calibri"/>
                <w:color w:val="000000"/>
                <w:szCs w:val="24"/>
                <w:lang w:eastAsia="en-GB"/>
              </w:rPr>
              <w:t>&lt;</w:t>
            </w:r>
            <w:proofErr w:type="spellStart"/>
            <w:r w:rsidR="007A0E1F" w:rsidRPr="009E0953">
              <w:rPr>
                <w:rFonts w:cs="Calibri"/>
                <w:color w:val="000000"/>
                <w:szCs w:val="24"/>
                <w:lang w:eastAsia="en-GB"/>
              </w:rPr>
              <w:t>MinValue</w:t>
            </w:r>
            <w:proofErr w:type="spellEnd"/>
            <w:r w:rsidR="007A0E1F" w:rsidRPr="009E0953">
              <w:rPr>
                <w:rFonts w:cs="Calibri"/>
                <w:color w:val="000000"/>
                <w:szCs w:val="24"/>
                <w:lang w:eastAsia="en-GB"/>
              </w:rPr>
              <w:t xml:space="preserve">&gt; element, which holds the minimum value on the quality test, is located at the XML path </w:t>
            </w:r>
            <w:r w:rsidR="007A0E1F" w:rsidRPr="009E0953">
              <w:t>&lt;SyncBillOfMaterials&gt;</w:t>
            </w:r>
            <w:r w:rsidR="007A0E1F" w:rsidRPr="009E0953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2D0E2574" w14:textId="70F6D6FB" w:rsidR="00984FA2" w:rsidRPr="009E0953" w:rsidRDefault="007A0E1F" w:rsidP="007A0E1F">
            <w:pPr>
              <w:keepNext/>
              <w:spacing w:line="276" w:lineRule="auto"/>
              <w:jc w:val="center"/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&lt;Specification type="attribute"&gt;&lt;Property&gt;</w:t>
            </w:r>
            <w:r w:rsidR="00504046">
              <w:rPr>
                <w:rFonts w:cs="Calibri"/>
                <w:color w:val="000000"/>
                <w:szCs w:val="24"/>
                <w:lang w:eastAsia="en-GB"/>
              </w:rPr>
              <w:t>&lt;</w:t>
            </w:r>
            <w:proofErr w:type="spellStart"/>
            <w:r w:rsidR="00504046">
              <w:rPr>
                <w:rFonts w:cs="Calibri"/>
                <w:color w:val="000000"/>
                <w:szCs w:val="24"/>
                <w:lang w:eastAsia="en-GB"/>
              </w:rPr>
              <w:t>NameValue</w:t>
            </w:r>
            <w:proofErr w:type="spellEnd"/>
            <w:r w:rsidR="00504046">
              <w:rPr>
                <w:rFonts w:cs="Calibri"/>
                <w:color w:val="000000"/>
                <w:szCs w:val="24"/>
                <w:lang w:eastAsia="en-GB"/>
              </w:rPr>
              <w:t>&gt;</w:t>
            </w:r>
            <w:r w:rsidR="00504046">
              <w:t xml:space="preserve"> </w:t>
            </w:r>
            <w:r w:rsidR="00504046" w:rsidRPr="00504046">
              <w:rPr>
                <w:rFonts w:cs="Calibri"/>
                <w:color w:val="000000"/>
                <w:szCs w:val="24"/>
                <w:lang w:eastAsia="en-GB"/>
              </w:rPr>
              <w:t>type="Min Value"</w:t>
            </w:r>
            <w:r w:rsidRPr="009E0953">
              <w:rPr>
                <w:rFonts w:cs="Calibri"/>
                <w:color w:val="000000"/>
                <w:szCs w:val="24"/>
              </w:rPr>
              <w:t xml:space="preserve"> </w:t>
            </w:r>
          </w:p>
        </w:tc>
      </w:tr>
      <w:tr w:rsidR="00984FA2" w14:paraId="56A6A69C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D9ED6E" w14:textId="70055BD9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697DC" w14:textId="43374924" w:rsidR="00984FA2" w:rsidRPr="009E0953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CB95A" w14:textId="3AFDC7E4" w:rsidR="00984FA2" w:rsidRPr="009E0953" w:rsidRDefault="00984FA2" w:rsidP="00984FA2">
            <w:pPr>
              <w:keepNext/>
              <w:spacing w:line="276" w:lineRule="auto"/>
              <w:jc w:val="center"/>
            </w:pPr>
            <w:r w:rsidRPr="009E0953"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4B3CA" w14:textId="18350F65" w:rsidR="00BB476B" w:rsidRPr="009E0953" w:rsidRDefault="00BB476B" w:rsidP="00BB476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 xml:space="preserve">In the </w:t>
            </w:r>
            <w:proofErr w:type="spellStart"/>
            <w:r w:rsidRPr="009E0953">
              <w:rPr>
                <w:rFonts w:cs="Calibri"/>
                <w:color w:val="000000"/>
                <w:szCs w:val="24"/>
                <w:lang w:eastAsia="en-GB"/>
              </w:rPr>
              <w:t>SyncBillOfMaterials</w:t>
            </w:r>
            <w:proofErr w:type="spellEnd"/>
            <w:r w:rsidRPr="009E0953">
              <w:rPr>
                <w:rFonts w:cs="Calibri"/>
                <w:color w:val="000000"/>
                <w:szCs w:val="24"/>
                <w:lang w:eastAsia="en-GB"/>
              </w:rPr>
              <w:t xml:space="preserve"> BOD, the &lt;</w:t>
            </w:r>
            <w:proofErr w:type="spellStart"/>
            <w:r w:rsidR="00297DA3" w:rsidRPr="009E0953">
              <w:rPr>
                <w:rFonts w:cs="Calibri"/>
                <w:color w:val="000000"/>
                <w:szCs w:val="24"/>
                <w:lang w:eastAsia="en-GB"/>
              </w:rPr>
              <w:t>NameValue</w:t>
            </w:r>
            <w:proofErr w:type="spellEnd"/>
            <w:r w:rsidRPr="009E0953">
              <w:rPr>
                <w:rFonts w:cs="Calibri"/>
                <w:color w:val="000000"/>
                <w:szCs w:val="24"/>
                <w:lang w:eastAsia="en-GB"/>
              </w:rPr>
              <w:t xml:space="preserve">&gt; element, which holds the </w:t>
            </w:r>
            <w:r w:rsidR="00D3031F" w:rsidRPr="009E0953">
              <w:rPr>
                <w:rFonts w:cs="Calibri"/>
                <w:color w:val="000000"/>
                <w:szCs w:val="24"/>
                <w:lang w:eastAsia="en-GB"/>
              </w:rPr>
              <w:t>target value on the quality test</w:t>
            </w:r>
            <w:r w:rsidRPr="009E0953">
              <w:rPr>
                <w:rFonts w:cs="Calibri"/>
                <w:color w:val="000000"/>
                <w:szCs w:val="24"/>
                <w:lang w:eastAsia="en-GB"/>
              </w:rPr>
              <w:t xml:space="preserve">, is located at the XML path </w:t>
            </w:r>
            <w:r w:rsidR="00FB69B2" w:rsidRPr="009E0953">
              <w:t>&lt;SyncBillOfMaterials&gt;</w:t>
            </w:r>
            <w:r w:rsidRPr="009E0953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644F70C8" w14:textId="061D7F21" w:rsidR="00984FA2" w:rsidRPr="009E0953" w:rsidRDefault="00BB476B" w:rsidP="00BB476B">
            <w:pPr>
              <w:keepNext/>
              <w:spacing w:line="276" w:lineRule="auto"/>
              <w:jc w:val="center"/>
            </w:pPr>
            <w:r w:rsidRPr="009E0953">
              <w:rPr>
                <w:rFonts w:cs="Calibri"/>
                <w:color w:val="000000"/>
                <w:szCs w:val="24"/>
                <w:lang w:eastAsia="en-GB"/>
              </w:rPr>
              <w:t>&lt;Specification type="attribute"&gt;</w:t>
            </w:r>
            <w:r w:rsidR="00A77506" w:rsidRPr="009E0953">
              <w:rPr>
                <w:rFonts w:cs="Calibri"/>
                <w:color w:val="000000"/>
                <w:szCs w:val="24"/>
                <w:lang w:eastAsia="en-GB"/>
              </w:rPr>
              <w:t>&lt;Property&gt;</w:t>
            </w:r>
            <w:r w:rsidRPr="009E0953">
              <w:rPr>
                <w:rFonts w:cs="Calibri"/>
                <w:color w:val="000000"/>
                <w:szCs w:val="24"/>
                <w:lang w:eastAsia="en-GB"/>
              </w:rPr>
              <w:t>&lt;</w:t>
            </w:r>
            <w:proofErr w:type="spellStart"/>
            <w:r w:rsidR="009A11CD" w:rsidRPr="009E0953">
              <w:rPr>
                <w:rFonts w:cs="Calibri"/>
                <w:color w:val="000000"/>
                <w:szCs w:val="24"/>
                <w:lang w:eastAsia="en-GB"/>
              </w:rPr>
              <w:t>NameValue</w:t>
            </w:r>
            <w:proofErr w:type="spellEnd"/>
            <w:r w:rsidRPr="009E0953">
              <w:rPr>
                <w:rFonts w:cs="Calibri"/>
                <w:color w:val="000000"/>
                <w:szCs w:val="24"/>
                <w:lang w:eastAsia="en-GB"/>
              </w:rPr>
              <w:t>&gt;</w:t>
            </w:r>
            <w:r w:rsidR="006D7787">
              <w:t xml:space="preserve"> </w:t>
            </w:r>
            <w:r w:rsidR="006D7787" w:rsidRPr="006D7787">
              <w:rPr>
                <w:rFonts w:cs="Calibri"/>
                <w:color w:val="000000"/>
                <w:szCs w:val="24"/>
                <w:lang w:eastAsia="en-GB"/>
              </w:rPr>
              <w:t>type="Actual Value"</w:t>
            </w:r>
          </w:p>
        </w:tc>
      </w:tr>
      <w:tr w:rsidR="00984FA2" w14:paraId="2F424558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BE293" w14:textId="3607C889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101F48" w14:textId="3EE28111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CECFD" w14:textId="55C6180B" w:rsidR="00984FA2" w:rsidRDefault="00984FA2" w:rsidP="00984FA2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6C8BF7" w14:textId="7AF8B7E2" w:rsidR="00984FA2" w:rsidRDefault="00984FA2" w:rsidP="00984FA2">
            <w:pPr>
              <w:keepNext/>
              <w:spacing w:line="276" w:lineRule="auto"/>
              <w:jc w:val="center"/>
            </w:pPr>
            <w:r>
              <w:t>TEUM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61AAE6D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A4DA3" w14:textId="74CE7F9B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B10EE7" w14:textId="1AB12191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957F99" w14:textId="186181B5" w:rsidR="00984FA2" w:rsidRDefault="00984FA2" w:rsidP="00984FA2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4CD598" w14:textId="3F5A3F43" w:rsidR="00984FA2" w:rsidRDefault="00984FA2" w:rsidP="00984FA2">
            <w:pPr>
              <w:keepNext/>
              <w:spacing w:line="276" w:lineRule="auto"/>
              <w:jc w:val="center"/>
            </w:pPr>
            <w:r>
              <w:t>DCCD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5B7B0A7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C4786" w14:textId="066A61B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00BC37" w14:textId="1A67B79A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17055" w14:textId="17FB407A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7F4B5E" w14:textId="4BF753F1" w:rsidR="00984FA2" w:rsidRDefault="00984FA2" w:rsidP="00984FA2">
            <w:pPr>
              <w:keepNext/>
              <w:spacing w:line="276" w:lineRule="auto"/>
              <w:jc w:val="center"/>
            </w:pPr>
            <w:r>
              <w:t>REQD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46F63CB6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A37DAD" w14:textId="6793C3B0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Sampling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193C80" w14:textId="05C6FDC3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32CE7E" w14:textId="2AC7278E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28A95E" w14:textId="1D741E28" w:rsidR="00984FA2" w:rsidRDefault="00984FA2" w:rsidP="00984FA2">
            <w:pPr>
              <w:keepNext/>
              <w:spacing w:line="276" w:lineRule="auto"/>
              <w:jc w:val="center"/>
            </w:pPr>
            <w:r>
              <w:t>SMPR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36863C5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9B9EE" w14:textId="539CC95A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Internal test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EE9F87" w14:textId="57D0771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ABD22" w14:textId="40E566EC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E698F1" w14:textId="4CE78E9B" w:rsidR="00984FA2" w:rsidRDefault="00984FA2" w:rsidP="00984FA2">
            <w:pPr>
              <w:keepNext/>
              <w:spacing w:line="276" w:lineRule="auto"/>
              <w:jc w:val="center"/>
            </w:pPr>
            <w:r>
              <w:t>INTR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273A41FE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00904" w14:textId="1C827C1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6CA7F" w14:textId="3EBBBAFC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B367A5" w14:textId="3325BA08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09BE201" w14:textId="769CCA1A" w:rsidR="00984FA2" w:rsidRDefault="00984FA2" w:rsidP="00984FA2">
            <w:pPr>
              <w:keepNext/>
              <w:spacing w:line="276" w:lineRule="auto"/>
              <w:jc w:val="center"/>
            </w:pPr>
            <w:r>
              <w:t>FRPR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17D2A96B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026A0B" w14:textId="3ADBA488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AAE762" w14:textId="0652C559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B8E11" w14:textId="495EA03E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0603F6" w14:textId="3D788AF9" w:rsidR="00984FA2" w:rsidRDefault="00984FA2" w:rsidP="00984FA2">
            <w:pPr>
              <w:keepNext/>
              <w:spacing w:line="276" w:lineRule="auto"/>
              <w:jc w:val="center"/>
            </w:pPr>
            <w:r>
              <w:t>FRTI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7BD77501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BA386E" w14:textId="31E476F5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quantity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37D2D" w14:textId="74C721D8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FRQY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B5D714" w14:textId="51B56FC2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708E8CB" w14:textId="2266F007" w:rsidR="00984FA2" w:rsidRDefault="00984FA2" w:rsidP="00984FA2">
            <w:pPr>
              <w:keepNext/>
              <w:spacing w:line="276" w:lineRule="auto"/>
              <w:jc w:val="center"/>
            </w:pPr>
            <w:r>
              <w:t>FRQY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6570D7B4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B0AF96" w14:textId="09A5D11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4CC9A8" w14:textId="018B020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12CC4" w14:textId="1FB64CFA" w:rsidR="00984FA2" w:rsidRDefault="00984FA2" w:rsidP="00984FA2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7F230F" w14:textId="4CA4322C" w:rsidR="00984FA2" w:rsidRDefault="00984FA2" w:rsidP="00984FA2">
            <w:pPr>
              <w:keepNext/>
              <w:spacing w:line="276" w:lineRule="auto"/>
              <w:jc w:val="center"/>
            </w:pPr>
            <w:r>
              <w:t>FRUM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7B9B013F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100BC1" w14:textId="3D3E68C4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9FAC27" w14:textId="7DF40D5C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SMSZ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C211E" w14:textId="433C4A49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AF6AA5" w14:textId="3A8D64CF" w:rsidR="00984FA2" w:rsidRDefault="00984FA2" w:rsidP="00984FA2">
            <w:pPr>
              <w:keepNext/>
              <w:spacing w:line="276" w:lineRule="auto"/>
              <w:jc w:val="center"/>
            </w:pPr>
            <w:r>
              <w:t>SMSZ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56FFF69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33C5D4" w14:textId="482BEB16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907D7" w14:textId="11C4BABB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EEBB4B" w14:textId="235709C3" w:rsidR="00984FA2" w:rsidRDefault="00984FA2" w:rsidP="00984FA2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93ED35" w14:textId="6E3EE099" w:rsidR="00984FA2" w:rsidRDefault="00984FA2" w:rsidP="00984FA2">
            <w:pPr>
              <w:keepNext/>
              <w:spacing w:line="276" w:lineRule="auto"/>
              <w:jc w:val="center"/>
            </w:pPr>
            <w:r>
              <w:t>SMUM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34DF1D12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91D095" w14:textId="664B9D15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Discard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FBE215" w14:textId="4810BEE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DSSM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1D2682" w14:textId="45787ECE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5B0BC2" w14:textId="1894D051" w:rsidR="00984FA2" w:rsidRDefault="00984FA2" w:rsidP="00984FA2">
            <w:pPr>
              <w:keepNext/>
              <w:spacing w:line="276" w:lineRule="auto"/>
              <w:jc w:val="center"/>
            </w:pPr>
            <w:r>
              <w:t>DSSM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2BA60705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6B0CAF" w14:textId="6838D12A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D28AEA" w14:textId="5A4C1FD2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RTSM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7F7DD" w14:textId="356DA3F7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35CD6B7" w14:textId="47C9CC90" w:rsidR="00984FA2" w:rsidRDefault="00984FA2" w:rsidP="00984FA2">
            <w:pPr>
              <w:keepNext/>
              <w:spacing w:line="276" w:lineRule="auto"/>
              <w:jc w:val="center"/>
            </w:pPr>
            <w:r>
              <w:t>RTSM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2157A104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80ACF" w14:textId="63858D27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Calculated by formula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735F53" w14:textId="3026CE62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TCAL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CA880" w14:textId="45AAB7C6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791CED" w14:textId="229C702C" w:rsidR="00984FA2" w:rsidRDefault="00984FA2" w:rsidP="00984FA2">
            <w:pPr>
              <w:keepNext/>
              <w:spacing w:line="276" w:lineRule="auto"/>
              <w:jc w:val="center"/>
            </w:pPr>
            <w:r>
              <w:t>TCAL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50DB6760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C8E607" w14:textId="04F62E23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2D70A2" w14:textId="4AC9CBB8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46EBBD" w14:textId="5CD3D54C" w:rsidR="00984FA2" w:rsidRDefault="00984FA2" w:rsidP="00984FA2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0CE9949" w14:textId="7BFDD442" w:rsidR="00984FA2" w:rsidRDefault="00984FA2" w:rsidP="00984FA2">
            <w:pPr>
              <w:keepNext/>
              <w:spacing w:line="276" w:lineRule="auto"/>
              <w:jc w:val="center"/>
            </w:pPr>
            <w:r>
              <w:t>TCLS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41C0C42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19B042" w14:textId="1C070FD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Text identity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8B9A69" w14:textId="4B8D2290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TXID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F7E19" w14:textId="0073BB45" w:rsidR="00984FA2" w:rsidRDefault="00984FA2" w:rsidP="00984FA2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585314A" w14:textId="0484F2F8" w:rsidR="00984FA2" w:rsidRDefault="00984FA2" w:rsidP="00984FA2">
            <w:pPr>
              <w:keepNext/>
              <w:spacing w:line="276" w:lineRule="auto"/>
              <w:jc w:val="center"/>
            </w:pPr>
            <w:r>
              <w:t>TXID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E34E8" w14:paraId="073DAEF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268C2" w14:textId="46B35C55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E9AAB9" w14:textId="769081C5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4769A6" w14:textId="69E9F408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ACFB9F" w14:textId="606DA636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522DBF7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6E4060" w14:textId="4FF34B03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A897DF" w14:textId="62853022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74B3D" w14:textId="2A9465F0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86E1524" w14:textId="1144DBC2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7CE9F15A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77B0B" w14:textId="6F4C622C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D83906" w14:textId="6FE6FE53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087D4" w14:textId="0BB7A5CD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379207" w14:textId="753E531D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7DA1A1E1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E5ABB2" w14:textId="33CC421F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Sample usage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F88EE1" w14:textId="424F150C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DUSM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DFE98" w14:textId="3E117953" w:rsidR="009E34E8" w:rsidRDefault="009E34E8" w:rsidP="009E34E8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6CD12E" w14:textId="7F918070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549E02D0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C4294" w14:textId="42FE169C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2FBC4" w14:textId="7AE74F7E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13311" w14:textId="54C643BD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4B0FB1B" w14:textId="75EC9EE2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2AA0C6F4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DED4C1" w14:textId="671FD3A3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94DF3C" w14:textId="62BF0240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44C296" w14:textId="5521987A" w:rsidR="009E34E8" w:rsidRDefault="009E34E8" w:rsidP="009E34E8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E9BA67" w14:textId="164DFB05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E34E8" w14:paraId="7673693D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D47B1" w14:textId="2C21BA5C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Copy DO results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B45553" w14:textId="1096C32F" w:rsidR="009E34E8" w:rsidRDefault="009E34E8" w:rsidP="009E34E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CDOR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A2D17" w14:textId="02CA9EFF" w:rsidR="009E34E8" w:rsidRDefault="009E34E8" w:rsidP="009E34E8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E0A053" w14:textId="48650B1E" w:rsidR="009E34E8" w:rsidRDefault="009E34E8" w:rsidP="009E34E8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984FA2" w14:paraId="7CB10029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9483D" w14:textId="132C9333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 rule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752866" w14:textId="3373908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SARL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9B9B88" w14:textId="3688DD79" w:rsidR="00984FA2" w:rsidRDefault="00984FA2" w:rsidP="00984FA2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AA9F61" w14:textId="357AE5AE" w:rsidR="00984FA2" w:rsidRDefault="00984FA2" w:rsidP="00984FA2">
            <w:pPr>
              <w:keepNext/>
              <w:spacing w:line="276" w:lineRule="auto"/>
              <w:jc w:val="center"/>
            </w:pPr>
            <w:r>
              <w:t>SARL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  <w:tr w:rsidR="00984FA2" w14:paraId="40CAA6F0" w14:textId="77777777" w:rsidTr="00202290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602061" w14:textId="4BD33EAD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C6E9E6" w14:textId="501646DB" w:rsidR="00984FA2" w:rsidRDefault="00984FA2" w:rsidP="00984F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81363" w14:textId="2F24EC45" w:rsidR="00984FA2" w:rsidRDefault="00984FA2" w:rsidP="00984FA2">
            <w:pPr>
              <w:keepNext/>
              <w:spacing w:line="276" w:lineRule="auto"/>
              <w:jc w:val="center"/>
            </w:pPr>
            <w:r>
              <w:t>9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DCC050" w14:textId="02FEB116" w:rsidR="00984FA2" w:rsidRDefault="00984FA2" w:rsidP="00984FA2">
            <w:pPr>
              <w:keepNext/>
              <w:spacing w:line="276" w:lineRule="auto"/>
              <w:jc w:val="center"/>
            </w:pPr>
            <w:r>
              <w:t>QPLN from</w:t>
            </w:r>
            <w:r w:rsidRPr="00984130">
              <w:t xml:space="preserve"> </w:t>
            </w:r>
            <w:r w:rsidRPr="00984130">
              <w:fldChar w:fldCharType="begin"/>
            </w:r>
            <w:r w:rsidRPr="00984130">
              <w:instrText xml:space="preserve"> REF _Ref210223056 \h </w:instrText>
            </w:r>
            <w:r>
              <w:instrText xml:space="preserve"> \* MERGEFORMAT </w:instrText>
            </w:r>
            <w:r w:rsidRPr="00984130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6</w:t>
            </w:r>
            <w:r w:rsidRPr="00984130">
              <w:fldChar w:fldCharType="end"/>
            </w:r>
          </w:p>
        </w:tc>
      </w:tr>
    </w:tbl>
    <w:p w14:paraId="30323C30" w14:textId="76D960A2" w:rsidR="00AE7D15" w:rsidRDefault="00DF1073" w:rsidP="00DF1073">
      <w:pPr>
        <w:pStyle w:val="Caption"/>
      </w:pPr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4217B8">
        <w:rPr>
          <w:noProof/>
        </w:rPr>
        <w:t>7</w:t>
      </w:r>
      <w:r w:rsidR="00E42B43">
        <w:fldChar w:fldCharType="end"/>
      </w:r>
      <w:r>
        <w:t xml:space="preserve">: Inputs to add each </w:t>
      </w:r>
      <w:r w:rsidR="0023720B">
        <w:t xml:space="preserve">quantitative </w:t>
      </w:r>
      <w:r>
        <w:t xml:space="preserve">test to the </w:t>
      </w:r>
      <w:r w:rsidR="00E92132">
        <w:t>specification.</w:t>
      </w:r>
    </w:p>
    <w:p w14:paraId="13988DF4" w14:textId="456142ED" w:rsidR="008614DE" w:rsidRDefault="006B2879" w:rsidP="008614DE">
      <w:pPr>
        <w:pStyle w:val="5aH5"/>
      </w:pPr>
      <w:r w:rsidRPr="00B27957">
        <w:t>Step 0</w:t>
      </w:r>
      <w:r>
        <w:t>6</w:t>
      </w:r>
      <w:r w:rsidRPr="00B27957">
        <w:t xml:space="preserve">: </w:t>
      </w:r>
      <w:r w:rsidR="0012453A">
        <w:t>Retrieving</w:t>
      </w:r>
      <w:r w:rsidR="00E377D1" w:rsidRPr="00B27957">
        <w:t xml:space="preserve"> </w:t>
      </w:r>
      <w:r w:rsidR="0012453A">
        <w:t>qualitative</w:t>
      </w:r>
      <w:r w:rsidR="00E377D1">
        <w:t xml:space="preserve"> </w:t>
      </w:r>
      <w:r w:rsidR="00E377D1" w:rsidRPr="00B27957">
        <w:t>test</w:t>
      </w:r>
      <w:r w:rsidR="005D52FC">
        <w:t>s</w:t>
      </w:r>
      <w:r w:rsidR="00E377D1" w:rsidRPr="00B27957">
        <w:t xml:space="preserve">. </w:t>
      </w:r>
    </w:p>
    <w:p w14:paraId="3BA0FFB9" w14:textId="77777777" w:rsidR="008614DE" w:rsidRPr="00AE37E4" w:rsidRDefault="008614DE" w:rsidP="008614DE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 xml:space="preserve">API: </w:t>
      </w:r>
      <w:r>
        <w:rPr>
          <w:rFonts w:cs="Calibri"/>
          <w:b/>
          <w:bCs/>
          <w:color w:val="000000"/>
          <w:szCs w:val="24"/>
          <w:lang w:eastAsia="en-GB"/>
        </w:rPr>
        <w:t>CRS881MI</w:t>
      </w:r>
    </w:p>
    <w:p w14:paraId="2A7F3C91" w14:textId="5C41C660" w:rsidR="008614DE" w:rsidRDefault="008614DE" w:rsidP="008614DE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8849DD" w:rsidRPr="008849DD">
        <w:rPr>
          <w:rFonts w:cs="Calibri"/>
          <w:b/>
          <w:bCs/>
          <w:color w:val="000000"/>
          <w:szCs w:val="24"/>
          <w:lang w:eastAsia="en-GB"/>
        </w:rPr>
        <w:t>LstTranslation</w:t>
      </w:r>
      <w:proofErr w:type="spellEnd"/>
    </w:p>
    <w:tbl>
      <w:tblPr>
        <w:tblW w:w="104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"/>
        <w:gridCol w:w="743"/>
        <w:gridCol w:w="2128"/>
        <w:gridCol w:w="6508"/>
      </w:tblGrid>
      <w:tr w:rsidR="00662E46" w14:paraId="5C6439C3" w14:textId="77777777" w:rsidTr="007439C6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87D1B" w14:textId="77777777" w:rsidR="00662E46" w:rsidRDefault="00662E4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46235" w14:textId="77777777" w:rsidR="00662E46" w:rsidRDefault="00662E4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C84639" w14:textId="77777777" w:rsidR="00662E46" w:rsidRDefault="00662E4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53AD0AD" w14:textId="77777777" w:rsidR="00662E46" w:rsidRDefault="00662E4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662E46" w14:paraId="0758940F" w14:textId="77777777" w:rsidTr="007439C6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08E188" w14:textId="77777777" w:rsidR="00662E46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0E344" w14:textId="77777777" w:rsidR="00662E46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DB7EC5" w14:textId="77777777" w:rsidR="00662E46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9B27F5" w14:textId="77777777" w:rsidR="00662E46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C6770F" w14:paraId="09B48870" w14:textId="77777777" w:rsidTr="007439C6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34C3CF" w14:textId="77777777" w:rsidR="00662E46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8DD87" w14:textId="77777777" w:rsidR="00662E46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74B4C" w14:textId="77777777" w:rsidR="00662E46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PLM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C098D9" w14:textId="77777777" w:rsidR="00662E46" w:rsidRPr="00C6770F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C6770F" w14:paraId="3F7A83E8" w14:textId="77777777" w:rsidTr="007439C6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E2EEBA" w14:textId="77777777" w:rsidR="00662E46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ED3EB2" w14:textId="77777777" w:rsidR="00662E46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B0682" w14:textId="77777777" w:rsidR="00662E46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858CE2" w14:textId="77777777" w:rsidR="00662E46" w:rsidRPr="00C6770F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C6770F" w14:paraId="5FCDF923" w14:textId="77777777" w:rsidTr="007439C6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331E6" w14:textId="77777777" w:rsidR="00662E46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E1D7F" w14:textId="77777777" w:rsidR="00662E46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E5BEA" w14:textId="2446A273" w:rsidR="00662E46" w:rsidRDefault="00154A7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54A71">
              <w:rPr>
                <w:rFonts w:cs="Calibri"/>
                <w:color w:val="000000"/>
                <w:szCs w:val="24"/>
                <w:lang w:eastAsia="en-GB"/>
              </w:rPr>
              <w:t>QUALITATIVE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919047D" w14:textId="77777777" w:rsidR="00662E46" w:rsidRPr="00C6770F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C6770F" w14:paraId="76102826" w14:textId="77777777" w:rsidTr="007439C6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DBA9B9" w14:textId="77777777" w:rsidR="00662E46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0B21A2" w14:textId="77777777" w:rsidR="00662E46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60E69" w14:textId="77777777" w:rsidR="00662E46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4337B5A" w14:textId="77777777" w:rsidR="00662E46" w:rsidRPr="00C6770F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C6770F" w14:paraId="2CD9972F" w14:textId="77777777" w:rsidTr="007439C6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12EC4" w14:textId="77777777" w:rsidR="00662E46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Parent element(s)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CC03E0" w14:textId="77777777" w:rsidR="00662E46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BD66B8" w14:textId="4D2D039A" w:rsidR="00662E46" w:rsidRDefault="0074565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 w:rsidRPr="0074565C">
              <w:rPr>
                <w:rFonts w:cs="Calibri"/>
                <w:color w:val="000000"/>
                <w:szCs w:val="24"/>
                <w:lang w:eastAsia="en-GB"/>
              </w:rPr>
              <w:t>QualitativeTests</w:t>
            </w:r>
            <w:proofErr w:type="spellEnd"/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1A591E" w14:textId="77777777" w:rsidR="00662E46" w:rsidRPr="00C6770F" w:rsidRDefault="00662E4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  <w:tr w:rsidR="00662E46" w:rsidRPr="00C6770F" w14:paraId="31B1EE4A" w14:textId="77777777" w:rsidTr="007439C6">
        <w:trPr>
          <w:trHeight w:val="112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89C443" w14:textId="77777777" w:rsidR="00662E46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AFE2D" w14:textId="77777777" w:rsidR="00662E46" w:rsidRDefault="00662E46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5FB42" w14:textId="66328DE5" w:rsidR="00662E46" w:rsidRDefault="0074565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 w:rsidRPr="0074565C">
              <w:rPr>
                <w:rFonts w:cs="Calibri"/>
                <w:color w:val="000000"/>
                <w:szCs w:val="24"/>
                <w:lang w:eastAsia="en-GB"/>
              </w:rPr>
              <w:t>QualitativeTests</w:t>
            </w:r>
            <w:proofErr w:type="spellEnd"/>
          </w:p>
        </w:tc>
        <w:tc>
          <w:tcPr>
            <w:tcW w:w="6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F4F6EE" w14:textId="77777777" w:rsidR="00662E46" w:rsidRPr="00C6770F" w:rsidRDefault="00662E46" w:rsidP="00C46B8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3011E6">
              <w:rPr>
                <w:rFonts w:cs="Calibri"/>
                <w:color w:val="000000"/>
                <w:szCs w:val="24"/>
                <w:lang w:eastAsia="en-GB"/>
              </w:rPr>
              <w:t>Maintain as a configurable field in the parameter file</w:t>
            </w:r>
          </w:p>
        </w:tc>
      </w:tr>
    </w:tbl>
    <w:p w14:paraId="103AD243" w14:textId="44F9933D" w:rsidR="008614DE" w:rsidRDefault="00C46B8A" w:rsidP="00C46B8A">
      <w:pPr>
        <w:pStyle w:val="Caption"/>
      </w:pPr>
      <w:bookmarkStart w:id="19" w:name="_Ref21913299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4217B8">
        <w:rPr>
          <w:noProof/>
        </w:rPr>
        <w:t>8</w:t>
      </w:r>
      <w:r>
        <w:fldChar w:fldCharType="end"/>
      </w:r>
      <w:bookmarkEnd w:id="19"/>
      <w:r>
        <w:t>: Inputs to retrieve qualitative test</w:t>
      </w:r>
      <w:r w:rsidR="00E54327">
        <w:t>s</w:t>
      </w:r>
    </w:p>
    <w:p w14:paraId="4E4EA2CE" w14:textId="3F60BF4F" w:rsidR="00E54327" w:rsidRDefault="00E54327" w:rsidP="00E54327">
      <w:pPr>
        <w:rPr>
          <w:lang w:val="en-GB" w:eastAsia="en-US"/>
        </w:rPr>
      </w:pPr>
      <w:r>
        <w:rPr>
          <w:lang w:val="en-GB" w:eastAsia="en-US"/>
        </w:rPr>
        <w:t xml:space="preserve">Based on inputs to </w:t>
      </w:r>
      <w:r w:rsidR="0074565C">
        <w:rPr>
          <w:lang w:val="en-GB" w:eastAsia="en-US"/>
        </w:rPr>
        <w:fldChar w:fldCharType="begin"/>
      </w:r>
      <w:r w:rsidR="0074565C">
        <w:rPr>
          <w:lang w:val="en-GB" w:eastAsia="en-US"/>
        </w:rPr>
        <w:instrText xml:space="preserve"> REF _Ref219132992 \h </w:instrText>
      </w:r>
      <w:r w:rsidR="0074565C">
        <w:rPr>
          <w:lang w:val="en-GB" w:eastAsia="en-US"/>
        </w:rPr>
      </w:r>
      <w:r w:rsidR="0074565C">
        <w:rPr>
          <w:lang w:val="en-GB" w:eastAsia="en-US"/>
        </w:rPr>
        <w:fldChar w:fldCharType="separate"/>
      </w:r>
      <w:r w:rsidR="004217B8">
        <w:t xml:space="preserve">Table </w:t>
      </w:r>
      <w:r w:rsidR="004217B8">
        <w:rPr>
          <w:noProof/>
        </w:rPr>
        <w:t>8</w:t>
      </w:r>
      <w:r w:rsidR="0074565C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39C8AA34" w14:textId="77777777" w:rsidR="00E54327" w:rsidRPr="006F3484" w:rsidRDefault="00E54327" w:rsidP="00E54327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E54327" w14:paraId="057FD2C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365FE9" w14:textId="77777777" w:rsidR="00E54327" w:rsidRDefault="00E5432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A515F" w14:textId="77777777" w:rsidR="00E54327" w:rsidRDefault="00E5432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E0A0A6" w14:textId="77777777" w:rsidR="00E54327" w:rsidRDefault="00E54327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E54327" w14:paraId="5407D7B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6DBCA" w14:textId="5E5E719C" w:rsidR="00E54327" w:rsidRDefault="008D1B6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External partner address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EA9BA4" w14:textId="297688D7" w:rsidR="00E54327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61B274" w14:textId="77777777" w:rsidR="00E54327" w:rsidRDefault="00E5432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AROMA</w:t>
            </w:r>
          </w:p>
        </w:tc>
      </w:tr>
      <w:tr w:rsidR="00E54327" w14:paraId="41CF358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EC786D" w14:textId="2C684729" w:rsidR="00E54327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Movex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4D6B9" w14:textId="67A49704" w:rsidR="00E54327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E4AFB" w14:textId="5394D789" w:rsidR="00E54327" w:rsidRDefault="003F239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AROMA</w:t>
            </w:r>
          </w:p>
        </w:tc>
      </w:tr>
      <w:tr w:rsidR="00E54327" w14:paraId="355EA1D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448A27" w14:textId="62DA888A" w:rsidR="00E54327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Message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174D068" w14:textId="61326408" w:rsidR="00E54327" w:rsidRDefault="00242DD7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MBMD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6C289C" w14:textId="3764436F" w:rsidR="00E54327" w:rsidRDefault="003F239C" w:rsidP="001018A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Quantit</w:t>
            </w:r>
            <w:r w:rsidR="001018A0">
              <w:rPr>
                <w:rFonts w:cs="Calibri"/>
                <w:color w:val="000000"/>
                <w:szCs w:val="24"/>
                <w:lang w:eastAsia="en-GB"/>
              </w:rPr>
              <w:t>ative tests</w:t>
            </w:r>
          </w:p>
        </w:tc>
      </w:tr>
    </w:tbl>
    <w:p w14:paraId="28D6AA43" w14:textId="74443261" w:rsidR="00E54327" w:rsidRDefault="001018A0" w:rsidP="001018A0">
      <w:pPr>
        <w:pStyle w:val="Caption"/>
      </w:pPr>
      <w:bookmarkStart w:id="20" w:name="_Ref21912885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4217B8">
        <w:rPr>
          <w:noProof/>
        </w:rPr>
        <w:t>9</w:t>
      </w:r>
      <w:r>
        <w:fldChar w:fldCharType="end"/>
      </w:r>
      <w:bookmarkEnd w:id="20"/>
      <w:r>
        <w:t>: Qualitative tests in use</w:t>
      </w:r>
    </w:p>
    <w:p w14:paraId="7D78D0A0" w14:textId="3344658B" w:rsidR="00955C33" w:rsidRPr="008E3304" w:rsidRDefault="008E3304" w:rsidP="008E3304">
      <w:pPr>
        <w:rPr>
          <w:lang w:val="en-GB" w:eastAsia="en-US"/>
        </w:rPr>
      </w:pP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_Ref219128856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4217B8">
        <w:t xml:space="preserve">Table </w:t>
      </w:r>
      <w:r w:rsidR="004217B8">
        <w:rPr>
          <w:noProof/>
        </w:rPr>
        <w:t>9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 xml:space="preserve"> would output multiple records based on the qualitative </w:t>
      </w:r>
      <w:r w:rsidR="00955C33">
        <w:rPr>
          <w:lang w:val="en-GB" w:eastAsia="en-US"/>
        </w:rPr>
        <w:t>tests</w:t>
      </w:r>
      <w:r>
        <w:rPr>
          <w:lang w:val="en-GB" w:eastAsia="en-US"/>
        </w:rPr>
        <w:t xml:space="preserve"> against the translation. </w:t>
      </w:r>
      <w:r w:rsidR="008C76E2">
        <w:rPr>
          <w:lang w:val="en-GB" w:eastAsia="en-US"/>
        </w:rPr>
        <w:t>These qualitative q</w:t>
      </w:r>
      <w:r w:rsidR="00955C33">
        <w:rPr>
          <w:lang w:val="en-GB" w:eastAsia="en-US"/>
        </w:rPr>
        <w:t xml:space="preserve">uality tests need to </w:t>
      </w:r>
      <w:r w:rsidR="00C66C07">
        <w:rPr>
          <w:lang w:val="en-GB" w:eastAsia="en-US"/>
        </w:rPr>
        <w:t>be fed in a loop to the API in</w:t>
      </w:r>
      <w:r w:rsidR="00866510">
        <w:rPr>
          <w:lang w:val="en-GB" w:eastAsia="en-US"/>
        </w:rPr>
        <w:t xml:space="preserve"> </w:t>
      </w:r>
      <w:r w:rsidR="00866510">
        <w:rPr>
          <w:lang w:val="en-GB" w:eastAsia="en-US"/>
        </w:rPr>
        <w:fldChar w:fldCharType="begin"/>
      </w:r>
      <w:r w:rsidR="00866510">
        <w:rPr>
          <w:lang w:val="en-GB" w:eastAsia="en-US"/>
        </w:rPr>
        <w:instrText xml:space="preserve"> REF _Ref219129130 \h </w:instrText>
      </w:r>
      <w:r w:rsidR="00866510">
        <w:rPr>
          <w:lang w:val="en-GB" w:eastAsia="en-US"/>
        </w:rPr>
      </w:r>
      <w:r w:rsidR="00866510">
        <w:rPr>
          <w:lang w:val="en-GB" w:eastAsia="en-US"/>
        </w:rPr>
        <w:fldChar w:fldCharType="separate"/>
      </w:r>
      <w:r w:rsidR="004217B8">
        <w:t xml:space="preserve">Table </w:t>
      </w:r>
      <w:r w:rsidR="004217B8">
        <w:rPr>
          <w:noProof/>
        </w:rPr>
        <w:t>10</w:t>
      </w:r>
      <w:r w:rsidR="00866510">
        <w:rPr>
          <w:lang w:val="en-GB" w:eastAsia="en-US"/>
        </w:rPr>
        <w:fldChar w:fldCharType="end"/>
      </w:r>
      <w:r w:rsidR="00C66C07">
        <w:rPr>
          <w:lang w:val="en-GB" w:eastAsia="en-US"/>
        </w:rPr>
        <w:t>.</w:t>
      </w:r>
    </w:p>
    <w:p w14:paraId="03A0CF11" w14:textId="4D04D291" w:rsidR="00BE2476" w:rsidRPr="00BE2476" w:rsidRDefault="00BE2476" w:rsidP="00C66C07">
      <w:pPr>
        <w:pStyle w:val="5aH5"/>
        <w:rPr>
          <w:lang w:val="en-GB" w:eastAsia="en-US"/>
        </w:rPr>
      </w:pPr>
      <w:r>
        <w:rPr>
          <w:lang w:val="en-GB" w:eastAsia="en-US"/>
        </w:rPr>
        <w:t>Step 07: Retrieving details against qualitative quality tests</w:t>
      </w:r>
    </w:p>
    <w:p w14:paraId="0E63E943" w14:textId="77777777" w:rsidR="00BA7F88" w:rsidRPr="00AE37E4" w:rsidRDefault="00BA7F88" w:rsidP="00BA7F88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>API: CMS100MI</w:t>
      </w:r>
    </w:p>
    <w:p w14:paraId="29F85FF8" w14:textId="77777777" w:rsidR="00BA7F88" w:rsidRDefault="00BA7F88" w:rsidP="00BA7F88">
      <w:pPr>
        <w:pStyle w:val="ListParagraph"/>
        <w:numPr>
          <w:ilvl w:val="0"/>
          <w:numId w:val="38"/>
        </w:numPr>
        <w:rPr>
          <w:rFonts w:cs="Calibri"/>
          <w:b/>
          <w:bCs/>
          <w:color w:val="000000"/>
          <w:szCs w:val="24"/>
          <w:lang w:eastAsia="en-GB"/>
        </w:rPr>
      </w:pPr>
      <w:r w:rsidRPr="00AE37E4">
        <w:rPr>
          <w:rFonts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AE37E4">
        <w:rPr>
          <w:rFonts w:cs="Calibri"/>
          <w:b/>
          <w:bCs/>
          <w:color w:val="000000"/>
          <w:szCs w:val="24"/>
          <w:lang w:eastAsia="en-GB"/>
        </w:rPr>
        <w:t>LstTestDetail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BA7F88" w14:paraId="1CC0FE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68283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49B821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2989F9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9F1A4E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A7F88" w14:paraId="632F424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E1D8A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41865E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CC75BF" w14:textId="6D99F22B" w:rsidR="00BA7F88" w:rsidRDefault="0011378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AROMA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CE2A08" w14:textId="0062A876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>
              <w:rPr>
                <w:rFonts w:cs="Calibri"/>
                <w:color w:val="000000"/>
                <w:szCs w:val="24"/>
                <w:lang w:eastAsia="en-GB"/>
              </w:rPr>
              <w:t>Movex</w:t>
            </w:r>
            <w:proofErr w:type="spellEnd"/>
            <w:r>
              <w:rPr>
                <w:rFonts w:cs="Calibri"/>
                <w:color w:val="000000"/>
                <w:szCs w:val="24"/>
                <w:lang w:eastAsia="en-GB"/>
              </w:rPr>
              <w:t xml:space="preserve"> data output field in </w:t>
            </w:r>
            <w:r w:rsidR="0011378B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="0011378B">
              <w:rPr>
                <w:rFonts w:cs="Calibri"/>
                <w:color w:val="000000"/>
                <w:szCs w:val="24"/>
                <w:lang w:eastAsia="en-GB"/>
              </w:rPr>
              <w:instrText xml:space="preserve"> REF _Ref219128856 \h </w:instrText>
            </w:r>
            <w:r w:rsidR="0011378B">
              <w:rPr>
                <w:rFonts w:cs="Calibri"/>
                <w:color w:val="000000"/>
                <w:szCs w:val="24"/>
                <w:lang w:eastAsia="en-GB"/>
              </w:rPr>
            </w:r>
            <w:r w:rsidR="0011378B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9</w:t>
            </w:r>
            <w:r w:rsidR="0011378B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</w:p>
        </w:tc>
      </w:tr>
    </w:tbl>
    <w:p w14:paraId="270F9C87" w14:textId="53593C0E" w:rsidR="00BA7F88" w:rsidRDefault="00BA7F88" w:rsidP="00BA7F88">
      <w:pPr>
        <w:pStyle w:val="Caption"/>
      </w:pPr>
      <w:bookmarkStart w:id="21" w:name="_Ref21912913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4217B8">
        <w:rPr>
          <w:noProof/>
        </w:rPr>
        <w:t>10</w:t>
      </w:r>
      <w:r>
        <w:fldChar w:fldCharType="end"/>
      </w:r>
      <w:bookmarkEnd w:id="21"/>
      <w:r>
        <w:t xml:space="preserve">: Inputs to extract </w:t>
      </w:r>
      <w:r w:rsidR="00BF0C35">
        <w:t>qualitative</w:t>
      </w:r>
      <w:r>
        <w:t xml:space="preserve"> test details for each quality test transferred from PLM.</w:t>
      </w:r>
    </w:p>
    <w:p w14:paraId="1CF4B9FE" w14:textId="1597517D" w:rsidR="00BA7F88" w:rsidRDefault="00BA7F88" w:rsidP="00BA7F88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897318">
        <w:rPr>
          <w:lang w:val="en-GB" w:eastAsia="en-US"/>
        </w:rPr>
        <w:t xml:space="preserve"> </w:t>
      </w:r>
      <w:r w:rsidR="00897318">
        <w:rPr>
          <w:lang w:val="en-GB" w:eastAsia="en-US"/>
        </w:rPr>
        <w:fldChar w:fldCharType="begin"/>
      </w:r>
      <w:r w:rsidR="00897318">
        <w:rPr>
          <w:lang w:val="en-GB" w:eastAsia="en-US"/>
        </w:rPr>
        <w:instrText xml:space="preserve"> REF _Ref219129130 \h </w:instrText>
      </w:r>
      <w:r w:rsidR="00897318">
        <w:rPr>
          <w:lang w:val="en-GB" w:eastAsia="en-US"/>
        </w:rPr>
      </w:r>
      <w:r w:rsidR="00897318">
        <w:rPr>
          <w:lang w:val="en-GB" w:eastAsia="en-US"/>
        </w:rPr>
        <w:fldChar w:fldCharType="separate"/>
      </w:r>
      <w:r w:rsidR="004217B8">
        <w:t xml:space="preserve">Table </w:t>
      </w:r>
      <w:r w:rsidR="004217B8">
        <w:rPr>
          <w:noProof/>
        </w:rPr>
        <w:t>10</w:t>
      </w:r>
      <w:r w:rsidR="00897318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738FFBAB" w14:textId="77777777" w:rsidR="00BA7F88" w:rsidRPr="006F3484" w:rsidRDefault="00BA7F88" w:rsidP="00BA7F88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BA7F88" w14:paraId="4EBDBC9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6CA60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EBD70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62F35" w14:textId="77777777" w:rsidR="00BA7F88" w:rsidRDefault="00BA7F8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BA7F88" w14:paraId="3B3F867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935B3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DFCC6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273596" w14:textId="14991F2D" w:rsidR="00BA7F88" w:rsidRDefault="00BF0C35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AROMA</w:t>
            </w:r>
          </w:p>
        </w:tc>
      </w:tr>
      <w:tr w:rsidR="00BA7F88" w14:paraId="410BD90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178929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F5A744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1E861D" w14:textId="092D4683" w:rsidR="00BA7F88" w:rsidRDefault="009F7F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  <w:tr w:rsidR="00BA7F88" w14:paraId="34BD8AC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E91E13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7A0EF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9CE9AF" w14:textId="1F584152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01012</w:t>
            </w:r>
            <w:r w:rsidR="009F7F83">
              <w:rPr>
                <w:rFonts w:cs="Calibri"/>
                <w:color w:val="000000"/>
                <w:szCs w:val="24"/>
                <w:lang w:eastAsia="en-GB"/>
              </w:rPr>
              <w:t>4</w:t>
            </w:r>
          </w:p>
        </w:tc>
      </w:tr>
      <w:tr w:rsidR="00BA7F88" w14:paraId="720A2B8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681FAF0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384B2B0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C7DA30" w14:textId="2B1EF5FF" w:rsidR="00BA7F88" w:rsidRDefault="009F7F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271230</w:t>
            </w:r>
          </w:p>
        </w:tc>
      </w:tr>
      <w:tr w:rsidR="00BA7F88" w14:paraId="1916EE1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B345D1E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2E50C9B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185CD" w14:textId="08C2AAD3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</w:t>
            </w:r>
            <w:r w:rsidR="009F7F83">
              <w:rPr>
                <w:rFonts w:cs="Calibri"/>
                <w:color w:val="000000"/>
                <w:szCs w:val="24"/>
                <w:lang w:eastAsia="en-GB"/>
              </w:rPr>
              <w:t>roma</w:t>
            </w:r>
          </w:p>
        </w:tc>
      </w:tr>
      <w:tr w:rsidR="00BA7F88" w14:paraId="1DF2382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B9331D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EAA6F2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13495D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704F5C7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060C89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BFC514D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C7C7F9" w14:textId="5A55521C" w:rsidR="00BA7F88" w:rsidRDefault="001E476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OK</w:t>
            </w:r>
          </w:p>
        </w:tc>
      </w:tr>
      <w:tr w:rsidR="00BA7F88" w14:paraId="1534988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9C411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879D7D0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5912D8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N/A</w:t>
            </w:r>
          </w:p>
        </w:tc>
      </w:tr>
      <w:tr w:rsidR="00BA7F88" w14:paraId="115F4A4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DCB2A8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2BA0E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8EE00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4C25BCE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FB2065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lastRenderedPageBreak/>
              <w:t xml:space="preserve">Spec </w:t>
            </w:r>
            <w:proofErr w:type="spellStart"/>
            <w:r w:rsidRPr="00F40684">
              <w:rPr>
                <w:rFonts w:cs="Calibri"/>
                <w:color w:val="000000"/>
                <w:szCs w:val="24"/>
                <w:lang w:eastAsia="en-GB"/>
              </w:rPr>
              <w:t>appro</w:t>
            </w:r>
            <w:proofErr w:type="spellEnd"/>
            <w:r w:rsidRPr="00F40684">
              <w:rPr>
                <w:rFonts w:cs="Calibri"/>
                <w:color w:val="000000"/>
                <w:szCs w:val="24"/>
                <w:lang w:eastAsia="en-GB"/>
              </w:rPr>
              <w:t xml:space="preserve"> rule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AA5BC6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QTSARL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F93CC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063DF59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ECD6BF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9B3F8D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D16BB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049C8EB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203DD7B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954649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A2E0F2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689A11E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51AC9A3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No. dec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FB6219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32B016" w14:textId="58A7CABA" w:rsidR="00BA7F88" w:rsidRDefault="004820B9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495FF54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9AEE4C6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 xml:space="preserve">Sampling </w:t>
            </w:r>
            <w:proofErr w:type="spellStart"/>
            <w:r w:rsidRPr="00F40684">
              <w:rPr>
                <w:rFonts w:cs="Calibri"/>
                <w:color w:val="000000"/>
                <w:szCs w:val="24"/>
                <w:lang w:eastAsia="en-GB"/>
              </w:rPr>
              <w:t>reqd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8B6FCC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4CC64B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70F2D84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15169F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 xml:space="preserve">Int test </w:t>
            </w:r>
            <w:proofErr w:type="spellStart"/>
            <w:r w:rsidRPr="00F40684">
              <w:rPr>
                <w:rFonts w:cs="Calibri"/>
                <w:color w:val="000000"/>
                <w:szCs w:val="24"/>
                <w:lang w:eastAsia="en-GB"/>
              </w:rPr>
              <w:t>reqd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B5A823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QTINTR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426A3F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0624EEB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60E93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3E0153C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QTFRPR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9B7D5B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4AD6CF0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1E7AAF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F96AB8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06106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A7F88" w14:paraId="6F01563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D089E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qty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446EDE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QTFRQY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2B834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07A9F4B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155661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439EEE5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QTFRUM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8EBB08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BA7F88" w14:paraId="16B599F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1D6C3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9CD571D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QTSMSZ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93EB46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60A5DE8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FDFB79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4943F6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QTSMUM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50464D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BA7F88" w14:paraId="47EE4E6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657943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 xml:space="preserve">Destructive </w:t>
            </w:r>
            <w:proofErr w:type="spellStart"/>
            <w:r w:rsidRPr="00F40684">
              <w:rPr>
                <w:rFonts w:cs="Calibri"/>
                <w:color w:val="000000"/>
                <w:szCs w:val="24"/>
                <w:lang w:eastAsia="en-GB"/>
              </w:rPr>
              <w:t>tes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8DF2A99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QTDSSM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721723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7B9D809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C422068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E1F399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QTRTSM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4B08CE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636ED8C9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45B95DE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 xml:space="preserve">Calc by </w:t>
            </w:r>
            <w:proofErr w:type="spellStart"/>
            <w:r w:rsidRPr="00F40684">
              <w:rPr>
                <w:rFonts w:cs="Calibri"/>
                <w:color w:val="000000"/>
                <w:szCs w:val="24"/>
                <w:lang w:eastAsia="en-GB"/>
              </w:rPr>
              <w:t>frmla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89164A7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QTTCAL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F2FEF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3909685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E7F85B1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Test 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D3895A4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D19337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PHYSICAL</w:t>
            </w:r>
          </w:p>
        </w:tc>
      </w:tr>
      <w:tr w:rsidR="00BA7F88" w14:paraId="31DEF37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8F4B6C2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Text ID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14128F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QTTXID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18C8DF" w14:textId="77777777" w:rsidR="00BA7F88" w:rsidRDefault="00BA7F88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A7F88" w14:paraId="48296B2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12E2D7C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 xml:space="preserve">Spec </w:t>
            </w:r>
            <w:proofErr w:type="spellStart"/>
            <w:r w:rsidRPr="00F40684">
              <w:rPr>
                <w:rFonts w:cs="Calibri"/>
                <w:color w:val="000000"/>
                <w:szCs w:val="24"/>
                <w:lang w:eastAsia="en-GB"/>
              </w:rPr>
              <w:t>appro</w:t>
            </w:r>
            <w:proofErr w:type="spellEnd"/>
            <w:r w:rsidRPr="00F40684">
              <w:rPr>
                <w:rFonts w:cs="Calibri"/>
                <w:color w:val="000000"/>
                <w:szCs w:val="24"/>
                <w:lang w:eastAsia="en-GB"/>
              </w:rPr>
              <w:t xml:space="preserve">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93DC6A" w14:textId="77777777" w:rsidR="00BA7F88" w:rsidRDefault="00BA7F8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F40684">
              <w:rPr>
                <w:rFonts w:cs="Calibri"/>
                <w:color w:val="000000"/>
                <w:szCs w:val="24"/>
                <w:lang w:eastAsia="en-GB"/>
              </w:rPr>
              <w:t>QTQPLN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7BBDB4" w14:textId="6D71DEC4" w:rsidR="00BA7F88" w:rsidRDefault="00C45280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094DF2AF" w14:textId="5A102255" w:rsidR="00BA7F88" w:rsidRPr="00BA7F88" w:rsidRDefault="00BA7F88" w:rsidP="00C45280">
      <w:pPr>
        <w:pStyle w:val="Caption"/>
      </w:pPr>
      <w:bookmarkStart w:id="22" w:name="_Ref21912958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4217B8">
        <w:rPr>
          <w:noProof/>
        </w:rPr>
        <w:t>11</w:t>
      </w:r>
      <w:r>
        <w:fldChar w:fldCharType="end"/>
      </w:r>
      <w:bookmarkEnd w:id="22"/>
      <w:r>
        <w:t xml:space="preserve">: Output from CMS100MI: </w:t>
      </w:r>
      <w:proofErr w:type="spellStart"/>
      <w:r>
        <w:t>LstTestDetail</w:t>
      </w:r>
      <w:proofErr w:type="spellEnd"/>
    </w:p>
    <w:p w14:paraId="2B271271" w14:textId="3A51ACEC" w:rsidR="006B2879" w:rsidRDefault="001B6322" w:rsidP="002135BE">
      <w:pPr>
        <w:pStyle w:val="5aH5"/>
      </w:pPr>
      <w:r>
        <w:t xml:space="preserve">Step 07: </w:t>
      </w:r>
      <w:r w:rsidR="006B2879" w:rsidRPr="00B27957">
        <w:t>Adding</w:t>
      </w:r>
      <w:r w:rsidR="006B2879">
        <w:t xml:space="preserve"> qualitative</w:t>
      </w:r>
      <w:r w:rsidR="006B2879" w:rsidRPr="00B27957">
        <w:t xml:space="preserve"> quality tests against the specification.</w:t>
      </w:r>
    </w:p>
    <w:p w14:paraId="197877ED" w14:textId="3CC42A5E" w:rsidR="0023720B" w:rsidRPr="00411C6D" w:rsidRDefault="0023720B" w:rsidP="0023720B">
      <w:pPr>
        <w:pStyle w:val="5aNormal"/>
      </w:pPr>
      <w:r>
        <w:t>Below are the inputs to add a qualitative test.</w:t>
      </w:r>
      <w:r w:rsidR="002B77B6">
        <w:t xml:space="preserve"> This information is</w:t>
      </w:r>
      <w:r>
        <w:t xml:space="preserve"> </w:t>
      </w:r>
      <w:r w:rsidR="00D65D5E">
        <w:t>not transferred from PLM and is maintained in M3</w:t>
      </w:r>
      <w:r w:rsidR="003C6A74">
        <w:t>.</w:t>
      </w:r>
    </w:p>
    <w:p w14:paraId="3D9D7DBD" w14:textId="77777777" w:rsidR="0023720B" w:rsidRDefault="0023720B" w:rsidP="0023720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5DED8FCE" w14:textId="77777777" w:rsidR="0023720B" w:rsidRPr="00F204D1" w:rsidRDefault="0023720B" w:rsidP="0023720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  <w:proofErr w:type="spellEnd"/>
    </w:p>
    <w:tbl>
      <w:tblPr>
        <w:tblW w:w="108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671"/>
        <w:gridCol w:w="770"/>
        <w:gridCol w:w="8313"/>
      </w:tblGrid>
      <w:tr w:rsidR="0023720B" w14:paraId="5903E98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2AAFF" w14:textId="77777777" w:rsidR="0023720B" w:rsidRDefault="0023720B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6FEAF" w14:textId="77777777" w:rsidR="0023720B" w:rsidRDefault="0023720B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7557C5" w14:textId="77777777" w:rsidR="0023720B" w:rsidRDefault="0023720B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B4CC0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3720B" w14:paraId="53CF5CDE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21E63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89721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BD431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702CB">
              <w:rPr>
                <w:rFonts w:cs="Calibri"/>
                <w:color w:val="000000"/>
                <w:szCs w:val="24"/>
                <w:lang w:eastAsia="en-GB"/>
              </w:rPr>
              <w:t>RECIPECHECK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386032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1E2AF74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2A907B" w14:textId="77777777" w:rsidR="0023720B" w:rsidRPr="00984FA2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5A4BC" w14:textId="77777777" w:rsidR="0023720B" w:rsidRPr="00984FA2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BDA945" w14:textId="77777777" w:rsidR="0023720B" w:rsidRPr="00984FA2" w:rsidRDefault="0023720B" w:rsidP="007439C6">
            <w:pPr>
              <w:keepNext/>
              <w:spacing w:line="276" w:lineRule="auto"/>
              <w:jc w:val="center"/>
            </w:pPr>
            <w:r w:rsidRPr="00984FA2"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13A843" w14:textId="147E6EAB" w:rsidR="0023720B" w:rsidRPr="00984FA2" w:rsidRDefault="00AE6246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QTE1 from </w:t>
            </w:r>
            <w:r w:rsidR="00137983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="00137983">
              <w:rPr>
                <w:rFonts w:cs="Calibri"/>
                <w:color w:val="000000"/>
                <w:szCs w:val="24"/>
                <w:lang w:eastAsia="en-GB"/>
              </w:rPr>
              <w:instrText xml:space="preserve"> REF _Ref219129587 \h </w:instrText>
            </w:r>
            <w:r w:rsidR="00137983">
              <w:rPr>
                <w:rFonts w:cs="Calibri"/>
                <w:color w:val="000000"/>
                <w:szCs w:val="24"/>
                <w:lang w:eastAsia="en-GB"/>
              </w:rPr>
            </w:r>
            <w:r w:rsidR="00137983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137983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</w:p>
        </w:tc>
      </w:tr>
      <w:tr w:rsidR="0023720B" w14:paraId="4F337BA2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5CDF3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D2AD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902696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1700330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2504BC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400FD">
              <w:t xml:space="preserve">In the </w:t>
            </w:r>
            <w:proofErr w:type="spellStart"/>
            <w:r>
              <w:t>SyncBillOfMaterials</w:t>
            </w:r>
            <w:proofErr w:type="spellEnd"/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23720B" w14:paraId="0C7CF58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ADFC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Test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088F2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693A57" w14:textId="57DB114D" w:rsidR="0023720B" w:rsidRDefault="00AE2DDE" w:rsidP="007439C6">
            <w:pPr>
              <w:keepNext/>
              <w:spacing w:line="276" w:lineRule="auto"/>
              <w:jc w:val="center"/>
            </w:pPr>
            <w:r>
              <w:t>TASTE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EFEDA7" w14:textId="6978162D" w:rsidR="0023720B" w:rsidRDefault="0023720B" w:rsidP="007439C6">
            <w:pPr>
              <w:keepNext/>
              <w:spacing w:line="276" w:lineRule="auto"/>
              <w:jc w:val="center"/>
            </w:pPr>
            <w:r>
              <w:t xml:space="preserve">QTST from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4F7A9050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E468C1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9381BD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84130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51064" w14:textId="7EDBABA4" w:rsidR="0023720B" w:rsidRPr="00984130" w:rsidRDefault="0026279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B2B946" w14:textId="5B73BEF7" w:rsidR="0023720B" w:rsidRPr="00984130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TSTY</w:t>
            </w:r>
            <w:r w:rsidRPr="00984130">
              <w:t xml:space="preserve"> from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12505993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F3DC2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0F624" w14:textId="77777777" w:rsidR="0023720B" w:rsidRPr="00984130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1FCBE6" w14:textId="77777777" w:rsidR="0023720B" w:rsidRPr="00984130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20250101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DE041B" w14:textId="44455F5D" w:rsidR="0023720B" w:rsidRPr="00984130" w:rsidRDefault="0023720B" w:rsidP="007439C6">
            <w:pPr>
              <w:keepNext/>
              <w:spacing w:line="276" w:lineRule="auto"/>
              <w:jc w:val="center"/>
            </w:pPr>
            <w:r>
              <w:t>QTE1</w:t>
            </w:r>
            <w:r w:rsidRPr="00984130">
              <w:t xml:space="preserve"> from</w:t>
            </w:r>
            <w:r w:rsidR="00600405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200298C8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89271B" w14:textId="77777777" w:rsidR="0023720B" w:rsidRPr="00470054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AE1452" w14:textId="77777777" w:rsidR="0023720B" w:rsidRPr="00470054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4E5BA4" w14:textId="77777777" w:rsidR="0023720B" w:rsidRPr="00470054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470054">
              <w:rPr>
                <w:rFonts w:cs="Calibri"/>
                <w:color w:val="000000"/>
                <w:szCs w:val="24"/>
                <w:lang w:eastAsia="en-GB"/>
              </w:rPr>
              <w:t>20261231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1E71D9" w14:textId="3FBCEAF1" w:rsidR="0023720B" w:rsidRPr="00F40B1F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QTI1</w:t>
            </w:r>
            <w:r w:rsidRPr="00984130">
              <w:t xml:space="preserve"> from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68AE2048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ABE96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24F4F8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D6B9EA" w14:textId="77777777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ACIDITY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0A72E75" w14:textId="0C6EE91D" w:rsidR="0023720B" w:rsidRDefault="0023720B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TX40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6CD73C98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196BE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4E7A6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9AAE2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DDA386" w14:textId="495C4960" w:rsidR="0023720B" w:rsidRDefault="0023720B" w:rsidP="007439C6">
            <w:pPr>
              <w:keepNext/>
              <w:spacing w:line="276" w:lineRule="auto"/>
              <w:jc w:val="center"/>
            </w:pPr>
            <w:r>
              <w:t>EXSQ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3B2B7D" w14:paraId="482F9F1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232571" w14:textId="32E20C29" w:rsidR="003B2B7D" w:rsidRDefault="00125E90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03AA4" w14:textId="0EEFBBEE" w:rsidR="003B2B7D" w:rsidRDefault="00125E90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67034" w14:textId="6601BA0D" w:rsidR="003B2B7D" w:rsidRDefault="00125E90" w:rsidP="007439C6">
            <w:pPr>
              <w:keepNext/>
              <w:spacing w:line="276" w:lineRule="auto"/>
              <w:jc w:val="center"/>
            </w:pPr>
            <w:r>
              <w:t>OK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FB77CD" w14:textId="46E49B8F" w:rsidR="003B2B7D" w:rsidRDefault="00125E90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071E7CB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3C8929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6699C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261D65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4264B6" w14:textId="74C40B14" w:rsidR="0023720B" w:rsidRDefault="0023720B" w:rsidP="007439C6">
            <w:pPr>
              <w:keepNext/>
              <w:spacing w:line="276" w:lineRule="auto"/>
              <w:jc w:val="center"/>
            </w:pPr>
            <w:r>
              <w:t xml:space="preserve">VLTP from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6DF7CEDF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3A08C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52DE72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2C8F1C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7AFAE4" w14:textId="489D1926" w:rsidR="0023720B" w:rsidRDefault="0023720B" w:rsidP="007439C6">
            <w:pPr>
              <w:keepNext/>
              <w:spacing w:line="276" w:lineRule="auto"/>
              <w:jc w:val="center"/>
            </w:pPr>
            <w:r>
              <w:t>QTSP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6350371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8A01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73523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263ECE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444677" w14:textId="21983708" w:rsidR="0023720B" w:rsidRDefault="0023720B" w:rsidP="007439C6">
            <w:pPr>
              <w:keepNext/>
              <w:spacing w:line="276" w:lineRule="auto"/>
              <w:jc w:val="center"/>
            </w:pPr>
            <w:r>
              <w:t>TEUM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27FD55D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5D807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6F1C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476719" w14:textId="59959483" w:rsidR="0023720B" w:rsidRDefault="001C576F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4AD5EA" w14:textId="1F28D932" w:rsidR="0023720B" w:rsidRDefault="0023720B" w:rsidP="007439C6">
            <w:pPr>
              <w:keepNext/>
              <w:spacing w:line="276" w:lineRule="auto"/>
              <w:jc w:val="center"/>
            </w:pPr>
            <w:r>
              <w:t>DCCD from</w:t>
            </w:r>
            <w:r w:rsidRPr="00984130">
              <w:t xml:space="preserve"> </w:t>
            </w:r>
            <w:r w:rsidR="00600405">
              <w:fldChar w:fldCharType="begin"/>
            </w:r>
            <w:r w:rsidR="00600405">
              <w:instrText xml:space="preserve"> REF _Ref219129587 \h </w:instrText>
            </w:r>
            <w:r w:rsidR="00600405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600405">
              <w:fldChar w:fldCharType="end"/>
            </w:r>
          </w:p>
        </w:tc>
      </w:tr>
      <w:tr w:rsidR="0023720B" w14:paraId="22CED24E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D1F2B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5839E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B154D1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0F94DD" w14:textId="1CA646D8" w:rsidR="0023720B" w:rsidRDefault="0023720B" w:rsidP="007439C6">
            <w:pPr>
              <w:keepNext/>
              <w:spacing w:line="276" w:lineRule="auto"/>
              <w:jc w:val="center"/>
            </w:pPr>
            <w:r>
              <w:t>REQD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0B2B64D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6C30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Sampling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5451A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CCA451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C8A9EA" w14:textId="33254574" w:rsidR="0023720B" w:rsidRDefault="0023720B" w:rsidP="007439C6">
            <w:pPr>
              <w:keepNext/>
              <w:spacing w:line="276" w:lineRule="auto"/>
              <w:jc w:val="center"/>
            </w:pPr>
            <w:r>
              <w:t>SMPR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18105914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C7E55F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Internal test required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B7248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00758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EA8AD62" w14:textId="04F44D74" w:rsidR="0023720B" w:rsidRDefault="0023720B" w:rsidP="007439C6">
            <w:pPr>
              <w:keepNext/>
              <w:spacing w:line="276" w:lineRule="auto"/>
              <w:jc w:val="center"/>
            </w:pPr>
            <w:r>
              <w:t>INTR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6CB1687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360AE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per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4C9044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FRPR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474675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66FAD4" w14:textId="2B9BDC1F" w:rsidR="0023720B" w:rsidRDefault="0023720B" w:rsidP="007439C6">
            <w:pPr>
              <w:keepNext/>
              <w:spacing w:line="276" w:lineRule="auto"/>
              <w:jc w:val="center"/>
            </w:pPr>
            <w:r>
              <w:t>FRPR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647E08AC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161B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0E843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330F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AB08D1" w14:textId="7600096B" w:rsidR="0023720B" w:rsidRDefault="0023720B" w:rsidP="007439C6">
            <w:pPr>
              <w:keepNext/>
              <w:spacing w:line="276" w:lineRule="auto"/>
              <w:jc w:val="center"/>
            </w:pPr>
            <w:r>
              <w:t>FRTI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54B1834E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FAB04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quantity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F08DF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FRQY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2606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B9CB1A" w14:textId="3DF07E6A" w:rsidR="0023720B" w:rsidRDefault="0023720B" w:rsidP="007439C6">
            <w:pPr>
              <w:keepNext/>
              <w:spacing w:line="276" w:lineRule="auto"/>
              <w:jc w:val="center"/>
            </w:pPr>
            <w:r>
              <w:t>FRQY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6FCCFD51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71F8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14FD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71B89D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C42505" w14:textId="529A9553" w:rsidR="0023720B" w:rsidRDefault="0023720B" w:rsidP="007439C6">
            <w:pPr>
              <w:keepNext/>
              <w:spacing w:line="276" w:lineRule="auto"/>
              <w:jc w:val="center"/>
            </w:pPr>
            <w:r>
              <w:t>FRUM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0117AD32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1EF7B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size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12523F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SMSZ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9ECC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2DDA2D" w14:textId="768CDAD5" w:rsidR="0023720B" w:rsidRDefault="0023720B" w:rsidP="007439C6">
            <w:pPr>
              <w:keepNext/>
              <w:spacing w:line="276" w:lineRule="auto"/>
              <w:jc w:val="center"/>
            </w:pPr>
            <w:r>
              <w:t>SMSZ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1B3B3C3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5BF72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U/M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25A8E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SMUM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CC7B9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OUN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AD2A43" w14:textId="627CDC12" w:rsidR="0023720B" w:rsidRDefault="0023720B" w:rsidP="007439C6">
            <w:pPr>
              <w:keepNext/>
              <w:spacing w:line="276" w:lineRule="auto"/>
              <w:jc w:val="center"/>
            </w:pPr>
            <w:r>
              <w:t>SMUM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507DC39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19E7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Discard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7F8B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DSSM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FD700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4BEA2F0" w14:textId="746D295A" w:rsidR="0023720B" w:rsidRDefault="0023720B" w:rsidP="007439C6">
            <w:pPr>
              <w:keepNext/>
              <w:spacing w:line="276" w:lineRule="auto"/>
              <w:jc w:val="center"/>
            </w:pPr>
            <w:r>
              <w:t>DSSM from</w:t>
            </w:r>
            <w:r w:rsidRPr="00984130">
              <w:t xml:space="preserve"> </w:t>
            </w:r>
            <w:r w:rsidR="001B67D2">
              <w:fldChar w:fldCharType="begin"/>
            </w:r>
            <w:r w:rsidR="001B67D2">
              <w:instrText xml:space="preserve"> REF _Ref219129587 \h </w:instrText>
            </w:r>
            <w:r w:rsidR="001B67D2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1B67D2">
              <w:fldChar w:fldCharType="end"/>
            </w:r>
          </w:p>
        </w:tc>
      </w:tr>
      <w:tr w:rsidR="0023720B" w14:paraId="7AB4FF2A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C5D2E0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Retain sample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378C6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RTSM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13723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47D01A5" w14:textId="2E41CF98" w:rsidR="0023720B" w:rsidRDefault="0023720B" w:rsidP="007439C6">
            <w:pPr>
              <w:keepNext/>
              <w:spacing w:line="276" w:lineRule="auto"/>
              <w:jc w:val="center"/>
            </w:pPr>
            <w:r>
              <w:t>RTSM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5648F4">
              <w:fldChar w:fldCharType="end"/>
            </w:r>
          </w:p>
        </w:tc>
      </w:tr>
      <w:tr w:rsidR="0023720B" w14:paraId="1E4113C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ADE193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Calculated by formula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B38CD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TCAL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FA033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2219AEB" w14:textId="6DAA16C4" w:rsidR="0023720B" w:rsidRDefault="0023720B" w:rsidP="007439C6">
            <w:pPr>
              <w:keepNext/>
              <w:spacing w:line="276" w:lineRule="auto"/>
              <w:jc w:val="center"/>
            </w:pPr>
            <w:r>
              <w:t>TCAL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5648F4">
              <w:fldChar w:fldCharType="end"/>
            </w:r>
          </w:p>
        </w:tc>
      </w:tr>
      <w:tr w:rsidR="0023720B" w14:paraId="02E35853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A043B5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525A1C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7B877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4C9455" w14:textId="276F4F48" w:rsidR="0023720B" w:rsidRDefault="0023720B" w:rsidP="007439C6">
            <w:pPr>
              <w:keepNext/>
              <w:spacing w:line="276" w:lineRule="auto"/>
              <w:jc w:val="center"/>
            </w:pPr>
            <w:r>
              <w:t>TCLS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5648F4">
              <w:fldChar w:fldCharType="end"/>
            </w:r>
          </w:p>
        </w:tc>
      </w:tr>
      <w:tr w:rsidR="0023720B" w14:paraId="133190B9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01AA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Text identity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CB62D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TXID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BD1B4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C8F37C" w14:textId="35FE575B" w:rsidR="0023720B" w:rsidRDefault="0023720B" w:rsidP="007439C6">
            <w:pPr>
              <w:keepNext/>
              <w:spacing w:line="276" w:lineRule="auto"/>
              <w:jc w:val="center"/>
            </w:pPr>
            <w:r>
              <w:t>TXID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5648F4">
              <w:fldChar w:fldCharType="end"/>
            </w:r>
          </w:p>
        </w:tc>
      </w:tr>
      <w:tr w:rsidR="0023720B" w14:paraId="0F62D47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89D748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4C95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7CBC8A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A59BADE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070897D3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7D3F0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6F38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19B75F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9C80DE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7F23380D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51E97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375C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A91A00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571DE8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41FB018F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2A44B6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Sample usage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9AA28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DUSM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90507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22D966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5EF036CF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77AD2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3B9C91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F2653A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6225A55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44CDF0B6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38B6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B8A17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786BB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98A3BA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7E87ADD5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83D4D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Copy DO results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747BE2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CDOR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13677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5330E5" w14:textId="77777777" w:rsidR="0023720B" w:rsidRDefault="0023720B" w:rsidP="007439C6">
            <w:pPr>
              <w:keepNext/>
              <w:spacing w:line="276" w:lineRule="auto"/>
              <w:jc w:val="center"/>
            </w:pPr>
            <w:r w:rsidRPr="00341686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3720B" w14:paraId="7DC04520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24D31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 rule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C400C9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SARL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5F0586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F63ABBE" w14:textId="0108E792" w:rsidR="0023720B" w:rsidRDefault="0023720B" w:rsidP="007439C6">
            <w:pPr>
              <w:keepNext/>
              <w:spacing w:line="276" w:lineRule="auto"/>
              <w:jc w:val="center"/>
            </w:pPr>
            <w:r>
              <w:t>SARL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5648F4">
              <w:fldChar w:fldCharType="end"/>
            </w:r>
          </w:p>
        </w:tc>
      </w:tr>
      <w:tr w:rsidR="0023720B" w14:paraId="4A2BF3A9" w14:textId="77777777" w:rsidTr="007439C6">
        <w:trPr>
          <w:trHeight w:val="66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8EA2A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AC2BBE" w14:textId="77777777" w:rsidR="0023720B" w:rsidRDefault="0023720B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16F3BD" w14:textId="77777777" w:rsidR="0023720B" w:rsidRDefault="0023720B" w:rsidP="007439C6">
            <w:pPr>
              <w:keepNext/>
              <w:spacing w:line="276" w:lineRule="auto"/>
              <w:jc w:val="center"/>
            </w:pPr>
            <w:r>
              <w:t>9</w:t>
            </w:r>
          </w:p>
        </w:tc>
        <w:tc>
          <w:tcPr>
            <w:tcW w:w="8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9159BA" w14:textId="57730C51" w:rsidR="0023720B" w:rsidRDefault="0023720B" w:rsidP="007439C6">
            <w:pPr>
              <w:keepNext/>
              <w:spacing w:line="276" w:lineRule="auto"/>
              <w:jc w:val="center"/>
            </w:pPr>
            <w:r>
              <w:t>QPLN from</w:t>
            </w:r>
            <w:r w:rsidRPr="00984130">
              <w:t xml:space="preserve"> </w:t>
            </w:r>
            <w:r w:rsidR="005648F4">
              <w:fldChar w:fldCharType="begin"/>
            </w:r>
            <w:r w:rsidR="005648F4">
              <w:instrText xml:space="preserve"> REF _Ref219129587 \h </w:instrText>
            </w:r>
            <w:r w:rsidR="005648F4">
              <w:fldChar w:fldCharType="separate"/>
            </w:r>
            <w:r w:rsidR="004217B8">
              <w:t xml:space="preserve">Table </w:t>
            </w:r>
            <w:r w:rsidR="004217B8">
              <w:rPr>
                <w:noProof/>
              </w:rPr>
              <w:t>11</w:t>
            </w:r>
            <w:r w:rsidR="005648F4">
              <w:fldChar w:fldCharType="end"/>
            </w:r>
          </w:p>
        </w:tc>
      </w:tr>
    </w:tbl>
    <w:p w14:paraId="14303BF2" w14:textId="6D33C762" w:rsidR="0023720B" w:rsidRPr="0023720B" w:rsidRDefault="0023720B" w:rsidP="00F631C5">
      <w:pPr>
        <w:pStyle w:val="Caption"/>
      </w:pPr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4217B8">
        <w:rPr>
          <w:noProof/>
        </w:rPr>
        <w:t>12</w:t>
      </w:r>
      <w:r w:rsidR="00E42B43">
        <w:fldChar w:fldCharType="end"/>
      </w:r>
      <w:r>
        <w:t xml:space="preserve">: Inputs to add each </w:t>
      </w:r>
      <w:r w:rsidR="00F631C5">
        <w:t xml:space="preserve">qualitative </w:t>
      </w:r>
      <w:r>
        <w:t>test to the specification.</w:t>
      </w:r>
    </w:p>
    <w:p w14:paraId="32F531CD" w14:textId="445D2470" w:rsidR="008B754E" w:rsidRPr="00B27957" w:rsidRDefault="008B754E" w:rsidP="00B27957">
      <w:pPr>
        <w:pStyle w:val="5aH5"/>
      </w:pPr>
      <w:r w:rsidRPr="00B27957">
        <w:t>Step 05: Generating an alternate UOM.</w:t>
      </w:r>
    </w:p>
    <w:p w14:paraId="03844CF5" w14:textId="525F0D19" w:rsidR="008B754E" w:rsidRDefault="008B754E" w:rsidP="008B754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0AAE31D5" w14:textId="1D0F02A6" w:rsidR="003C4C40" w:rsidRPr="003C4C40" w:rsidRDefault="008B754E" w:rsidP="003C4C40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04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666"/>
        <w:gridCol w:w="768"/>
        <w:gridCol w:w="6870"/>
      </w:tblGrid>
      <w:tr w:rsidR="003C4C40" w14:paraId="794C3F40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EE1D61" w14:textId="77777777" w:rsidR="003C4C40" w:rsidRDefault="003C4C40" w:rsidP="003C4C40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9E2EF" w14:textId="77777777" w:rsidR="003C4C40" w:rsidRDefault="003C4C4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B3DCB7" w14:textId="77777777" w:rsidR="003C4C40" w:rsidRDefault="003C4C40" w:rsidP="00C117A7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2735EB" w14:textId="77777777" w:rsidR="003C4C40" w:rsidRDefault="003C4C40" w:rsidP="00C117A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02AF8" w14:paraId="309A53C3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37401" w14:textId="518883A1" w:rsidR="00402AF8" w:rsidRDefault="00402AF8" w:rsidP="00402AF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65102" w14:textId="27DA2AB2" w:rsidR="00402AF8" w:rsidRDefault="00402AF8" w:rsidP="00402AF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EA34D" w14:textId="73864296" w:rsidR="00402AF8" w:rsidRDefault="00402AF8" w:rsidP="00402AF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FCB9831" w14:textId="7223CB78" w:rsidR="00402AF8" w:rsidRPr="00C85A3D" w:rsidRDefault="00B55B1E" w:rsidP="00402AF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1400FD">
              <w:t xml:space="preserve">In the </w:t>
            </w:r>
            <w:proofErr w:type="spellStart"/>
            <w:r>
              <w:t>SyncBillOfMaterials</w:t>
            </w:r>
            <w:proofErr w:type="spellEnd"/>
            <w:r w:rsidRPr="001400FD">
              <w:t xml:space="preserve"> BOD (Business Object Document), the &lt;ID&gt; element, which holds the item number, is located at the XML path </w:t>
            </w:r>
            <w:r>
              <w:t>&lt;SyncBillOfMaterials&gt;</w:t>
            </w:r>
            <w:r w:rsidRPr="001400FD">
              <w:t>&lt;DataArea&gt;&lt;</w:t>
            </w:r>
            <w:r>
              <w:t>BillOfMaterials</w:t>
            </w:r>
            <w:r w:rsidRPr="001400FD">
              <w:t>&gt;&lt;</w:t>
            </w:r>
            <w:r>
              <w:t>BillOfMaterialsHeader</w:t>
            </w:r>
            <w:r w:rsidRPr="001400FD">
              <w:t>&gt;&lt;</w:t>
            </w:r>
            <w:r>
              <w:t>DocumentID</w:t>
            </w:r>
            <w:r w:rsidRPr="001400FD">
              <w:t>&gt;&lt;ID&gt;</w:t>
            </w:r>
          </w:p>
        </w:tc>
      </w:tr>
      <w:tr w:rsidR="002E3BBA" w14:paraId="346D2835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F9F10D" w14:textId="4A21D0A4" w:rsidR="002E3BBA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A14C98" w14:textId="33B53607" w:rsidR="002E3BBA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4715C" w14:textId="0B48A9CE" w:rsidR="002E3BBA" w:rsidRDefault="002E3BBA" w:rsidP="002E3BB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7D9FEC" w14:textId="40D5F7C3" w:rsidR="002E3BBA" w:rsidRDefault="008B0056" w:rsidP="002E3BBA">
            <w:pPr>
              <w:keepNext/>
              <w:spacing w:line="276" w:lineRule="auto"/>
              <w:jc w:val="center"/>
            </w:pPr>
            <w:r w:rsidRPr="003070D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E3BBA" w14:paraId="5D3D0830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78DD5" w14:textId="7F901DFA" w:rsidR="002E3BBA" w:rsidRPr="00026627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Alternate U/M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91C6A" w14:textId="427994BF" w:rsidR="002E3BBA" w:rsidRPr="00026627" w:rsidRDefault="002E3BBA" w:rsidP="002E3BB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ALUN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3E80C" w14:textId="013A4738" w:rsidR="002E3BBA" w:rsidRPr="00026627" w:rsidRDefault="002E3BBA" w:rsidP="002E3BB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69F085" w14:textId="6B71E8BB" w:rsidR="002E3BBA" w:rsidRPr="00026627" w:rsidRDefault="002E3BBA" w:rsidP="002E3BBA">
            <w:pPr>
              <w:keepNext/>
              <w:spacing w:line="276" w:lineRule="auto"/>
              <w:jc w:val="center"/>
            </w:pPr>
            <w:r w:rsidRPr="003070D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E3BBA" w14:paraId="557833D5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0CDCD" w14:textId="4186709B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CF49A9">
              <w:t>Number of decimal places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C43918" w14:textId="3EA8DB20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CF49A9">
              <w:t>DCCD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F1EDD" w14:textId="295F2FFF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CF49A9">
              <w:t>5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DFF9A0" w14:textId="1AB17C31" w:rsidR="002E3BBA" w:rsidRPr="00CF49A9" w:rsidRDefault="002E3BBA" w:rsidP="002E3BBA">
            <w:pPr>
              <w:keepNext/>
              <w:spacing w:line="276" w:lineRule="auto"/>
              <w:jc w:val="center"/>
            </w:pPr>
            <w:r w:rsidRPr="003070D7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FC4E42" w14:paraId="7E2AA389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F521D3" w14:textId="263F1B01" w:rsidR="00FC4E42" w:rsidRPr="00FC4E42" w:rsidRDefault="00FC4E42" w:rsidP="00FC4E42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F5C8A" w14:textId="696655B2" w:rsidR="00FC4E42" w:rsidRPr="00FC4E42" w:rsidRDefault="00FC4E42" w:rsidP="00FC4E42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DFF82" w14:textId="2AE15316" w:rsidR="00FC4E42" w:rsidRPr="00FC4E42" w:rsidRDefault="007740E9" w:rsidP="00FC4E42">
            <w:pPr>
              <w:keepNext/>
              <w:spacing w:line="276" w:lineRule="auto"/>
              <w:jc w:val="center"/>
            </w:pPr>
            <w:r>
              <w:t>1.032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CF98AC" w14:textId="469C6273" w:rsidR="00026627" w:rsidRPr="00C6770F" w:rsidRDefault="00026627" w:rsidP="0002662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In the </w:t>
            </w:r>
            <w:proofErr w:type="spellStart"/>
            <w:r w:rsidRPr="00C6770F">
              <w:rPr>
                <w:rFonts w:cs="Calibri"/>
                <w:color w:val="000000"/>
                <w:szCs w:val="24"/>
                <w:lang w:eastAsia="en-GB"/>
              </w:rPr>
              <w:t>SyncBillOfMaterials</w:t>
            </w:r>
            <w:proofErr w:type="spellEnd"/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 BOD, the &lt;</w:t>
            </w:r>
            <w:proofErr w:type="spellStart"/>
            <w:r w:rsidRPr="00C6770F">
              <w:rPr>
                <w:rFonts w:cs="Calibri"/>
                <w:color w:val="000000"/>
                <w:szCs w:val="24"/>
                <w:lang w:eastAsia="en-GB"/>
              </w:rPr>
              <w:t>NameValue</w:t>
            </w:r>
            <w:proofErr w:type="spellEnd"/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&gt; element, which holds the </w:t>
            </w:r>
            <w:r w:rsidR="007125CA">
              <w:rPr>
                <w:rFonts w:cs="Calibri"/>
                <w:color w:val="000000"/>
                <w:szCs w:val="24"/>
                <w:lang w:eastAsia="en-GB"/>
              </w:rPr>
              <w:t>conversion factor for density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 xml:space="preserve">, is located at the XML path </w:t>
            </w:r>
            <w:r w:rsidR="00B55B1E">
              <w:t>&lt;SyncBillOfMaterials&gt;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>&lt;DataArea&gt;&lt;BillOfMaterials&gt;&lt;BillOfMaterialsHeader&gt;&lt;OutputItem&gt;</w:t>
            </w:r>
          </w:p>
          <w:p w14:paraId="00B01538" w14:textId="395B7354" w:rsidR="00FC4E42" w:rsidRPr="00C24A85" w:rsidRDefault="00026627" w:rsidP="00C24A8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6770F">
              <w:rPr>
                <w:rFonts w:cs="Calibri"/>
                <w:color w:val="000000"/>
                <w:szCs w:val="24"/>
                <w:lang w:eastAsia="en-GB"/>
              </w:rPr>
              <w:t>&lt;Specification type="attribute"&gt;</w:t>
            </w:r>
            <w:r w:rsidR="00BE2133">
              <w:rPr>
                <w:rFonts w:cs="Calibri"/>
                <w:color w:val="000000"/>
                <w:szCs w:val="24"/>
                <w:lang w:eastAsia="en-GB"/>
              </w:rPr>
              <w:t>&lt;ID&gt;Density&lt;/ID&gt;</w:t>
            </w:r>
            <w:r w:rsidRPr="00C6770F">
              <w:rPr>
                <w:rFonts w:cs="Calibri"/>
                <w:color w:val="000000"/>
                <w:szCs w:val="24"/>
                <w:lang w:eastAsia="en-GB"/>
              </w:rPr>
              <w:t>&lt;Property&gt;&lt;</w:t>
            </w:r>
            <w:proofErr w:type="spellStart"/>
            <w:r w:rsidRPr="00C6770F">
              <w:rPr>
                <w:rFonts w:cs="Calibri"/>
                <w:color w:val="000000"/>
                <w:szCs w:val="24"/>
                <w:lang w:eastAsia="en-GB"/>
              </w:rPr>
              <w:t>NameValue</w:t>
            </w:r>
            <w:proofErr w:type="spellEnd"/>
            <w:r w:rsidRPr="00C6770F">
              <w:rPr>
                <w:rFonts w:cs="Calibri"/>
                <w:color w:val="000000"/>
                <w:szCs w:val="24"/>
                <w:lang w:eastAsia="en-GB"/>
              </w:rPr>
              <w:t>&gt;</w:t>
            </w:r>
          </w:p>
        </w:tc>
      </w:tr>
      <w:tr w:rsidR="002E3BBA" w14:paraId="40B28E9D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3AB0B" w14:textId="775D9849" w:rsidR="002E3BBA" w:rsidRDefault="002E3BBA" w:rsidP="002E3BBA">
            <w:pPr>
              <w:keepNext/>
              <w:spacing w:line="276" w:lineRule="auto"/>
              <w:jc w:val="center"/>
            </w:pPr>
            <w:r>
              <w:t>Conversion form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5C439" w14:textId="79D74D61" w:rsidR="002E3BBA" w:rsidRDefault="002E3BBA" w:rsidP="002E3BBA">
            <w:pPr>
              <w:keepNext/>
              <w:spacing w:line="276" w:lineRule="auto"/>
              <w:jc w:val="center"/>
            </w:pPr>
            <w:r>
              <w:t>DMCF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E5A908" w14:textId="53C06DD6" w:rsidR="002E3BBA" w:rsidRDefault="002E3BBA" w:rsidP="002E3BBA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926828" w14:textId="4DB1D653" w:rsidR="002E3BBA" w:rsidRDefault="002E3BBA" w:rsidP="002E3BBA">
            <w:pPr>
              <w:keepNext/>
              <w:spacing w:line="276" w:lineRule="auto"/>
              <w:jc w:val="center"/>
            </w:pPr>
            <w:r w:rsidRPr="000F108B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2E3BBA" w14:paraId="09692000" w14:textId="77777777" w:rsidTr="007935EA">
        <w:trPr>
          <w:trHeight w:val="115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15ECD6" w14:textId="12FECC66" w:rsidR="002E3BBA" w:rsidRDefault="002E3BBA" w:rsidP="002E3BBA">
            <w:pPr>
              <w:keepNext/>
              <w:spacing w:line="276" w:lineRule="auto"/>
              <w:jc w:val="center"/>
            </w:pPr>
            <w:r>
              <w:t>Standard U/M - Manufacturing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2B9260" w14:textId="2DFCE11D" w:rsidR="002E3BBA" w:rsidRDefault="002E3BBA" w:rsidP="002E3BBA">
            <w:pPr>
              <w:keepNext/>
              <w:spacing w:line="276" w:lineRule="auto"/>
              <w:jc w:val="center"/>
            </w:pPr>
            <w:r>
              <w:t>AUS3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B5567" w14:textId="5954D0A7" w:rsidR="002E3BBA" w:rsidRDefault="002E3BBA" w:rsidP="002E3BBA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6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2812E1" w14:textId="28507E89" w:rsidR="002E3BBA" w:rsidRDefault="002E3BBA" w:rsidP="002E3BBA">
            <w:pPr>
              <w:keepNext/>
              <w:spacing w:line="276" w:lineRule="auto"/>
              <w:jc w:val="center"/>
            </w:pPr>
            <w:r w:rsidRPr="000F108B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10A3938B" w14:textId="7C4CCE71" w:rsidR="003D7B17" w:rsidRDefault="006028DE" w:rsidP="00B60675">
      <w:pPr>
        <w:pStyle w:val="Caption"/>
      </w:pPr>
      <w:r>
        <w:t xml:space="preserve">Table </w:t>
      </w:r>
      <w:r w:rsidR="00E42B43">
        <w:fldChar w:fldCharType="begin"/>
      </w:r>
      <w:r w:rsidR="00E42B43">
        <w:instrText xml:space="preserve"> SEQ Table \* ARABIC </w:instrText>
      </w:r>
      <w:r w:rsidR="00E42B43">
        <w:fldChar w:fldCharType="separate"/>
      </w:r>
      <w:r w:rsidR="004217B8">
        <w:rPr>
          <w:noProof/>
        </w:rPr>
        <w:t>13</w:t>
      </w:r>
      <w:r w:rsidR="00E42B43">
        <w:fldChar w:fldCharType="end"/>
      </w:r>
      <w:r>
        <w:t xml:space="preserve">: </w:t>
      </w:r>
      <w:r w:rsidRPr="00221731">
        <w:t>Inputs to add unit of measure conversion between Kilograms and Liters</w:t>
      </w:r>
    </w:p>
    <w:p w14:paraId="703D538E" w14:textId="45562026" w:rsidR="003D7B17" w:rsidRDefault="003D7B17" w:rsidP="003D7B17">
      <w:pPr>
        <w:pStyle w:val="4aH4"/>
      </w:pPr>
      <w:bookmarkStart w:id="23" w:name="_Toc219133640"/>
      <w:r w:rsidRPr="003D7B17">
        <w:t>Error Handling</w:t>
      </w:r>
      <w:bookmarkEnd w:id="23"/>
    </w:p>
    <w:p w14:paraId="391359A7" w14:textId="1EBE3D89" w:rsidR="002E7586" w:rsidRDefault="006231C8" w:rsidP="003D7B17">
      <w:pPr>
        <w:pStyle w:val="4aNormal"/>
      </w:pPr>
      <w:r>
        <w:t xml:space="preserve">In the event </w:t>
      </w:r>
      <w:r w:rsidR="00A91E1B">
        <w:t>of an error on the standard integration between PLM to Infor M3, the error needs to be fixed</w:t>
      </w:r>
      <w:r w:rsidR="00E50272">
        <w:t xml:space="preserve"> in PLM/ Infor </w:t>
      </w:r>
      <w:r w:rsidR="00E84564">
        <w:t>M3,</w:t>
      </w:r>
      <w:r w:rsidR="00E50272">
        <w:t xml:space="preserve"> and the record needs to be pushed again from PLM</w:t>
      </w:r>
      <w:r w:rsidR="0089301E">
        <w:t xml:space="preserve">. </w:t>
      </w:r>
    </w:p>
    <w:p w14:paraId="1384D661" w14:textId="77777777" w:rsidR="002E7586" w:rsidRDefault="002E7586" w:rsidP="003D7B17">
      <w:pPr>
        <w:pStyle w:val="4aNormal"/>
      </w:pPr>
    </w:p>
    <w:p w14:paraId="2D2F952F" w14:textId="2477EF6A" w:rsidR="003D7B17" w:rsidRPr="003D7B17" w:rsidRDefault="00E84564" w:rsidP="003D7B17">
      <w:pPr>
        <w:pStyle w:val="4aNormal"/>
      </w:pPr>
      <w:r>
        <w:t xml:space="preserve">However, in the event of an error on the integration such as </w:t>
      </w:r>
      <w:r w:rsidR="006231C8">
        <w:t xml:space="preserve">an API </w:t>
      </w:r>
      <w:r>
        <w:t>failing</w:t>
      </w:r>
      <w:r w:rsidR="005569DF">
        <w:t xml:space="preserve"> </w:t>
      </w:r>
      <w:r w:rsidR="00E168A6">
        <w:t xml:space="preserve">to successfully complete, an error email would be generated to a user group notifying the </w:t>
      </w:r>
      <w:r w:rsidR="005569DF">
        <w:t>error</w:t>
      </w:r>
      <w:r w:rsidR="00E168A6">
        <w:t>.</w:t>
      </w:r>
      <w:r w:rsidR="0062059E">
        <w:t xml:space="preserve"> </w:t>
      </w:r>
      <w:r w:rsidR="00C61636">
        <w:t>Once notified</w:t>
      </w:r>
      <w:r w:rsidR="0062059E">
        <w:t>,</w:t>
      </w:r>
      <w:r w:rsidR="00F272A8">
        <w:t xml:space="preserve"> the </w:t>
      </w:r>
      <w:r w:rsidR="009B04BD">
        <w:t>error needs to be fixed</w:t>
      </w:r>
      <w:r w:rsidR="005569DF">
        <w:t>,</w:t>
      </w:r>
      <w:r w:rsidR="00F707CC">
        <w:t xml:space="preserve"> and the </w:t>
      </w:r>
      <w:r w:rsidR="008B6442">
        <w:t>job needs to be reprocessed</w:t>
      </w:r>
      <w:r w:rsidR="00C26B8C">
        <w:t>.</w:t>
      </w:r>
    </w:p>
    <w:p w14:paraId="4CCE4DF5" w14:textId="124FF680" w:rsidR="00F33A16" w:rsidRPr="00843533" w:rsidRDefault="008D2764" w:rsidP="00305C06">
      <w:pPr>
        <w:pStyle w:val="2aH1"/>
        <w:rPr>
          <w:lang w:val="en-GB"/>
        </w:rPr>
      </w:pPr>
      <w:bookmarkStart w:id="24" w:name="_Toc219133641"/>
      <w:r w:rsidRPr="00843533">
        <w:rPr>
          <w:lang w:val="en-GB"/>
        </w:rPr>
        <w:t>Assumptions &amp; Limitations</w:t>
      </w:r>
      <w:bookmarkEnd w:id="24"/>
    </w:p>
    <w:p w14:paraId="5E14CFB1" w14:textId="1CB8CA8B" w:rsidR="00ED7AB0" w:rsidRDefault="00977D41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Quantitative q</w:t>
      </w:r>
      <w:r w:rsidR="00D77559">
        <w:rPr>
          <w:lang w:val="en-GB"/>
        </w:rPr>
        <w:t xml:space="preserve">uality test names on PLM and Infor M3 are </w:t>
      </w:r>
      <w:r w:rsidR="004B5BF4">
        <w:rPr>
          <w:lang w:val="en-GB"/>
        </w:rPr>
        <w:t>mapped in CRS881</w:t>
      </w:r>
      <w:r w:rsidR="00F11F69">
        <w:rPr>
          <w:lang w:val="en-GB"/>
        </w:rPr>
        <w:t xml:space="preserve"> for recipe items.</w:t>
      </w:r>
    </w:p>
    <w:p w14:paraId="28DF5A4A" w14:textId="59860A69" w:rsidR="00172DE0" w:rsidRDefault="004B5BF4" w:rsidP="00172DE0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In the event new </w:t>
      </w:r>
      <w:r w:rsidR="00977D41">
        <w:rPr>
          <w:lang w:val="en-GB"/>
        </w:rPr>
        <w:t xml:space="preserve">quantitative </w:t>
      </w:r>
      <w:r>
        <w:rPr>
          <w:lang w:val="en-GB"/>
        </w:rPr>
        <w:t xml:space="preserve">quality tests are </w:t>
      </w:r>
      <w:r w:rsidR="006E6CC2">
        <w:rPr>
          <w:lang w:val="en-GB"/>
        </w:rPr>
        <w:t>added to QMS100</w:t>
      </w:r>
      <w:r>
        <w:rPr>
          <w:lang w:val="en-GB"/>
        </w:rPr>
        <w:t>, CRS881 mapping needs to be updated.</w:t>
      </w:r>
    </w:p>
    <w:p w14:paraId="7E0477A2" w14:textId="5E506BD9" w:rsidR="001D75B4" w:rsidRDefault="001D75B4" w:rsidP="00172DE0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All recipe codes would include </w:t>
      </w:r>
      <w:r w:rsidR="008F2659">
        <w:rPr>
          <w:lang w:val="en-GB"/>
        </w:rPr>
        <w:t xml:space="preserve">qualitative </w:t>
      </w:r>
      <w:r w:rsidR="00422C4B">
        <w:rPr>
          <w:lang w:val="en-GB"/>
        </w:rPr>
        <w:t>tests defined in the CRS881</w:t>
      </w:r>
      <w:r w:rsidR="00077045">
        <w:rPr>
          <w:lang w:val="en-GB"/>
        </w:rPr>
        <w:t xml:space="preserve"> </w:t>
      </w:r>
      <w:r w:rsidR="00422C4B">
        <w:rPr>
          <w:lang w:val="en-GB"/>
        </w:rPr>
        <w:t xml:space="preserve">mapping for </w:t>
      </w:r>
      <w:proofErr w:type="spellStart"/>
      <w:r w:rsidR="00077045" w:rsidRPr="00077045">
        <w:rPr>
          <w:lang w:val="en-GB"/>
        </w:rPr>
        <w:t>QualitativeTests</w:t>
      </w:r>
      <w:proofErr w:type="spellEnd"/>
      <w:r w:rsidR="008F2659">
        <w:rPr>
          <w:lang w:val="en-GB"/>
        </w:rPr>
        <w:t>.</w:t>
      </w:r>
      <w:r w:rsidR="0082654C">
        <w:rPr>
          <w:lang w:val="en-GB"/>
        </w:rPr>
        <w:t xml:space="preserve"> </w:t>
      </w:r>
    </w:p>
    <w:p w14:paraId="254A72E7" w14:textId="77777777" w:rsidR="00783503" w:rsidRDefault="003303D6" w:rsidP="00044612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In the event new qualitative quality tests are </w:t>
      </w:r>
      <w:r w:rsidR="007975F9">
        <w:rPr>
          <w:lang w:val="en-GB"/>
        </w:rPr>
        <w:t>added against</w:t>
      </w:r>
      <w:r>
        <w:rPr>
          <w:lang w:val="en-GB"/>
        </w:rPr>
        <w:t xml:space="preserve"> recipe items, CRS881 mapping needs to be updated</w:t>
      </w:r>
      <w:r w:rsidR="00783503">
        <w:rPr>
          <w:lang w:val="en-GB"/>
        </w:rPr>
        <w:t>.</w:t>
      </w:r>
    </w:p>
    <w:p w14:paraId="55900FBF" w14:textId="4A1DBC67" w:rsidR="00044612" w:rsidRPr="00044612" w:rsidRDefault="00783503" w:rsidP="00044612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Qualitative quality tests</w:t>
      </w:r>
      <w:r w:rsidR="003303D6">
        <w:rPr>
          <w:lang w:val="en-GB"/>
        </w:rPr>
        <w:t xml:space="preserve"> </w:t>
      </w:r>
      <w:r w:rsidR="00044612">
        <w:rPr>
          <w:lang w:val="en-GB"/>
        </w:rPr>
        <w:t>won’t be transmitted from PLM to M3.</w:t>
      </w:r>
    </w:p>
    <w:p w14:paraId="2FC46D72" w14:textId="5E2ABE9C" w:rsidR="005F6CBA" w:rsidRPr="00172DE0" w:rsidRDefault="005F6CBA" w:rsidP="00172DE0">
      <w:pPr>
        <w:pStyle w:val="2bNormal"/>
        <w:numPr>
          <w:ilvl w:val="0"/>
          <w:numId w:val="36"/>
        </w:numPr>
        <w:rPr>
          <w:lang w:val="en-GB"/>
        </w:rPr>
      </w:pPr>
      <w:r w:rsidRPr="00172DE0">
        <w:rPr>
          <w:lang w:val="en-GB"/>
        </w:rPr>
        <w:t xml:space="preserve">Infor M3 is only able to handle a minimum, maximum and a target value and </w:t>
      </w:r>
      <w:r w:rsidR="009808E9" w:rsidRPr="00172DE0">
        <w:rPr>
          <w:lang w:val="en-GB"/>
        </w:rPr>
        <w:t>is not</w:t>
      </w:r>
      <w:r w:rsidRPr="00172DE0">
        <w:rPr>
          <w:lang w:val="en-GB"/>
        </w:rPr>
        <w:t xml:space="preserve"> capable in handling ‘&lt;’, ‘&gt;’, plus or minus values.</w:t>
      </w:r>
    </w:p>
    <w:p w14:paraId="7D669B15" w14:textId="1CC7FCE8" w:rsidR="00EC6972" w:rsidRDefault="005F6CBA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Minimum, maximum and target values transferred from PLM to</w:t>
      </w:r>
      <w:r w:rsidR="00700E7D">
        <w:rPr>
          <w:lang w:val="en-GB"/>
        </w:rPr>
        <w:t xml:space="preserve"> Infor</w:t>
      </w:r>
      <w:r>
        <w:rPr>
          <w:lang w:val="en-GB"/>
        </w:rPr>
        <w:t xml:space="preserve"> M3 need to align with the</w:t>
      </w:r>
      <w:r w:rsidR="009660B8">
        <w:rPr>
          <w:lang w:val="en-GB"/>
        </w:rPr>
        <w:t xml:space="preserve"> correct test type in Infor M3</w:t>
      </w:r>
      <w:r w:rsidR="00172EEE">
        <w:rPr>
          <w:lang w:val="en-GB"/>
        </w:rPr>
        <w:t xml:space="preserve"> </w:t>
      </w:r>
      <w:r w:rsidR="009660B8">
        <w:rPr>
          <w:lang w:val="en-GB"/>
        </w:rPr>
        <w:t xml:space="preserve">(i.e. </w:t>
      </w:r>
      <w:r w:rsidR="00172EEE">
        <w:rPr>
          <w:lang w:val="en-GB"/>
        </w:rPr>
        <w:t xml:space="preserve">Values a test could hold would depend on whether the test being correctly setup in </w:t>
      </w:r>
      <w:r w:rsidR="008A769B">
        <w:rPr>
          <w:lang w:val="en-GB"/>
        </w:rPr>
        <w:t xml:space="preserve">Infor </w:t>
      </w:r>
      <w:r w:rsidR="00172EEE">
        <w:rPr>
          <w:lang w:val="en-GB"/>
        </w:rPr>
        <w:t>M3 as a qualitative or a quantitative test).</w:t>
      </w:r>
    </w:p>
    <w:p w14:paraId="40B52FB4" w14:textId="374B520F" w:rsidR="005E5858" w:rsidRDefault="00C061C6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The effective period</w:t>
      </w:r>
      <w:r w:rsidR="00476765">
        <w:rPr>
          <w:lang w:val="en-GB"/>
        </w:rPr>
        <w:t xml:space="preserve"> (From and </w:t>
      </w:r>
      <w:proofErr w:type="gramStart"/>
      <w:r w:rsidR="00476765">
        <w:rPr>
          <w:lang w:val="en-GB"/>
        </w:rPr>
        <w:t>To</w:t>
      </w:r>
      <w:proofErr w:type="gramEnd"/>
      <w:r w:rsidR="00476765">
        <w:rPr>
          <w:lang w:val="en-GB"/>
        </w:rPr>
        <w:t xml:space="preserve"> date)</w:t>
      </w:r>
      <w:r>
        <w:rPr>
          <w:lang w:val="en-GB"/>
        </w:rPr>
        <w:t xml:space="preserve"> </w:t>
      </w:r>
      <w:r w:rsidR="00476765">
        <w:rPr>
          <w:lang w:val="en-GB"/>
        </w:rPr>
        <w:t>on</w:t>
      </w:r>
      <w:r w:rsidR="00167257">
        <w:rPr>
          <w:lang w:val="en-GB"/>
        </w:rPr>
        <w:t xml:space="preserve"> a quality specification </w:t>
      </w:r>
      <w:r w:rsidR="00476765">
        <w:rPr>
          <w:lang w:val="en-GB"/>
        </w:rPr>
        <w:t>generated against</w:t>
      </w:r>
      <w:r w:rsidR="00167257">
        <w:rPr>
          <w:lang w:val="en-GB"/>
        </w:rPr>
        <w:t xml:space="preserve"> a recipe code </w:t>
      </w:r>
      <w:r w:rsidR="005E5858">
        <w:rPr>
          <w:lang w:val="en-GB"/>
        </w:rPr>
        <w:t xml:space="preserve">will </w:t>
      </w:r>
      <w:r w:rsidR="00402B17">
        <w:rPr>
          <w:lang w:val="en-GB"/>
        </w:rPr>
        <w:t xml:space="preserve">align with the start date and the end date </w:t>
      </w:r>
      <w:r w:rsidR="00972131">
        <w:rPr>
          <w:lang w:val="en-GB"/>
        </w:rPr>
        <w:t xml:space="preserve">on the bill of material version transferred from PLM to </w:t>
      </w:r>
      <w:r w:rsidR="007B47A8">
        <w:rPr>
          <w:lang w:val="en-GB"/>
        </w:rPr>
        <w:t xml:space="preserve">Infor </w:t>
      </w:r>
      <w:r w:rsidR="00972131">
        <w:rPr>
          <w:lang w:val="en-GB"/>
        </w:rPr>
        <w:t>M3.</w:t>
      </w:r>
    </w:p>
    <w:p w14:paraId="69A238F0" w14:textId="55B8D261" w:rsidR="0064507A" w:rsidRDefault="0048020B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When a quality specification is created against an item, </w:t>
      </w:r>
      <w:r w:rsidR="00F04DB6">
        <w:rPr>
          <w:lang w:val="en-GB"/>
        </w:rPr>
        <w:t>i</w:t>
      </w:r>
      <w:r w:rsidR="00C5017C">
        <w:rPr>
          <w:lang w:val="en-GB"/>
        </w:rPr>
        <w:t>f a quality specification</w:t>
      </w:r>
      <w:r w:rsidR="00A01260">
        <w:rPr>
          <w:lang w:val="en-GB"/>
        </w:rPr>
        <w:t xml:space="preserve"> already</w:t>
      </w:r>
      <w:r w:rsidR="00C5017C">
        <w:rPr>
          <w:lang w:val="en-GB"/>
        </w:rPr>
        <w:t xml:space="preserve"> exists</w:t>
      </w:r>
      <w:r w:rsidR="00A01260">
        <w:rPr>
          <w:lang w:val="en-GB"/>
        </w:rPr>
        <w:t xml:space="preserve"> in </w:t>
      </w:r>
      <w:r w:rsidR="007B47A8">
        <w:rPr>
          <w:lang w:val="en-GB"/>
        </w:rPr>
        <w:t xml:space="preserve">Infor </w:t>
      </w:r>
      <w:r w:rsidR="00A01260">
        <w:rPr>
          <w:lang w:val="en-GB"/>
        </w:rPr>
        <w:t>M3 for the same item for</w:t>
      </w:r>
      <w:r w:rsidR="00F04DB6">
        <w:rPr>
          <w:lang w:val="en-GB"/>
        </w:rPr>
        <w:t xml:space="preserve"> the same effective period</w:t>
      </w:r>
      <w:r w:rsidR="00120844">
        <w:rPr>
          <w:lang w:val="en-GB"/>
        </w:rPr>
        <w:t xml:space="preserve"> (From and </w:t>
      </w:r>
      <w:proofErr w:type="gramStart"/>
      <w:r w:rsidR="00120844">
        <w:rPr>
          <w:lang w:val="en-GB"/>
        </w:rPr>
        <w:t>To</w:t>
      </w:r>
      <w:proofErr w:type="gramEnd"/>
      <w:r w:rsidR="00120844">
        <w:rPr>
          <w:lang w:val="en-GB"/>
        </w:rPr>
        <w:t xml:space="preserve"> date range)</w:t>
      </w:r>
      <w:r w:rsidR="00FA29FF">
        <w:rPr>
          <w:lang w:val="en-GB"/>
        </w:rPr>
        <w:t xml:space="preserve"> the </w:t>
      </w:r>
      <w:r w:rsidR="00275622">
        <w:rPr>
          <w:lang w:val="en-GB"/>
        </w:rPr>
        <w:t>specification will not be created.</w:t>
      </w:r>
    </w:p>
    <w:p w14:paraId="23A6BA16" w14:textId="01F23630" w:rsidR="00C157D8" w:rsidRDefault="00C157D8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Laboratory Manager will </w:t>
      </w:r>
      <w:r w:rsidR="002E3BBA">
        <w:rPr>
          <w:lang w:val="en-GB"/>
        </w:rPr>
        <w:t xml:space="preserve">be made equal </w:t>
      </w:r>
      <w:r>
        <w:rPr>
          <w:lang w:val="en-GB"/>
        </w:rPr>
        <w:t xml:space="preserve">to </w:t>
      </w:r>
      <w:r w:rsidR="00FE65AE">
        <w:rPr>
          <w:lang w:val="en-GB"/>
        </w:rPr>
        <w:t>an</w:t>
      </w:r>
      <w:r>
        <w:rPr>
          <w:lang w:val="en-GB"/>
        </w:rPr>
        <w:t xml:space="preserve"> </w:t>
      </w:r>
      <w:r w:rsidR="008A769B">
        <w:rPr>
          <w:lang w:val="en-GB"/>
        </w:rPr>
        <w:t xml:space="preserve">Infor </w:t>
      </w:r>
      <w:r>
        <w:rPr>
          <w:lang w:val="en-GB"/>
        </w:rPr>
        <w:t>M3 generic ID</w:t>
      </w:r>
      <w:r w:rsidR="008C6E3E">
        <w:rPr>
          <w:lang w:val="en-GB"/>
        </w:rPr>
        <w:t xml:space="preserve">: </w:t>
      </w:r>
      <w:r>
        <w:rPr>
          <w:lang w:val="en-GB"/>
        </w:rPr>
        <w:t xml:space="preserve">‘MOVEX’ while </w:t>
      </w:r>
      <w:r w:rsidR="008C6E3E">
        <w:rPr>
          <w:lang w:val="en-GB"/>
        </w:rPr>
        <w:t xml:space="preserve">‘approved by’ will pick the </w:t>
      </w:r>
      <w:r w:rsidR="00B91B7A">
        <w:rPr>
          <w:lang w:val="en-GB"/>
        </w:rPr>
        <w:t>‘S</w:t>
      </w:r>
      <w:r w:rsidR="00C70D0B">
        <w:rPr>
          <w:lang w:val="en-GB"/>
        </w:rPr>
        <w:t>pec issued by</w:t>
      </w:r>
      <w:r w:rsidR="00B91B7A">
        <w:rPr>
          <w:lang w:val="en-GB"/>
        </w:rPr>
        <w:t>’</w:t>
      </w:r>
      <w:r w:rsidR="008C6E3E">
        <w:rPr>
          <w:lang w:val="en-GB"/>
        </w:rPr>
        <w:t xml:space="preserve"> transferred from PLM. In the event, </w:t>
      </w:r>
      <w:r w:rsidR="00B91B7A">
        <w:rPr>
          <w:lang w:val="en-GB"/>
        </w:rPr>
        <w:t>‘Spec issued by’</w:t>
      </w:r>
      <w:r w:rsidR="002416BA">
        <w:rPr>
          <w:lang w:val="en-GB"/>
        </w:rPr>
        <w:t xml:space="preserve"> </w:t>
      </w:r>
      <w:r w:rsidR="008C6E3E">
        <w:rPr>
          <w:lang w:val="en-GB"/>
        </w:rPr>
        <w:t>is in status 90: Deactivated, a generic user ID: MOVEX will be used.</w:t>
      </w:r>
    </w:p>
    <w:p w14:paraId="7EC49CD7" w14:textId="199F14B6" w:rsidR="00DF1BD1" w:rsidRDefault="00C1040F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For density conversion to </w:t>
      </w:r>
      <w:r w:rsidR="00424D74">
        <w:rPr>
          <w:lang w:val="en-GB"/>
        </w:rPr>
        <w:t>be successful</w:t>
      </w:r>
      <w:r>
        <w:rPr>
          <w:lang w:val="en-GB"/>
        </w:rPr>
        <w:t>, a</w:t>
      </w:r>
      <w:r w:rsidR="00F274EA">
        <w:rPr>
          <w:lang w:val="en-GB"/>
        </w:rPr>
        <w:t xml:space="preserve"> unit of measure conversion </w:t>
      </w:r>
      <w:r w:rsidR="009808E9">
        <w:rPr>
          <w:lang w:val="en-GB"/>
        </w:rPr>
        <w:t>should not</w:t>
      </w:r>
      <w:r w:rsidR="008A1A59">
        <w:rPr>
          <w:lang w:val="en-GB"/>
        </w:rPr>
        <w:t xml:space="preserve"> already</w:t>
      </w:r>
      <w:r w:rsidR="00F274EA">
        <w:rPr>
          <w:lang w:val="en-GB"/>
        </w:rPr>
        <w:t xml:space="preserve"> </w:t>
      </w:r>
      <w:r w:rsidR="00E14C47">
        <w:rPr>
          <w:lang w:val="en-GB"/>
        </w:rPr>
        <w:t xml:space="preserve">exist </w:t>
      </w:r>
      <w:r w:rsidR="008A1A59">
        <w:rPr>
          <w:lang w:val="en-GB"/>
        </w:rPr>
        <w:t xml:space="preserve">in </w:t>
      </w:r>
      <w:r w:rsidR="008A769B">
        <w:rPr>
          <w:lang w:val="en-GB"/>
        </w:rPr>
        <w:t xml:space="preserve">Infor </w:t>
      </w:r>
      <w:r w:rsidR="008A1A59">
        <w:rPr>
          <w:lang w:val="en-GB"/>
        </w:rPr>
        <w:t xml:space="preserve">M3 </w:t>
      </w:r>
      <w:r>
        <w:rPr>
          <w:lang w:val="en-GB"/>
        </w:rPr>
        <w:t>against the item for alternate unit of measure</w:t>
      </w:r>
      <w:r w:rsidR="00E14C47">
        <w:rPr>
          <w:lang w:val="en-GB"/>
        </w:rPr>
        <w:t xml:space="preserve"> </w:t>
      </w:r>
      <w:r w:rsidR="008A1A59">
        <w:rPr>
          <w:lang w:val="en-GB"/>
        </w:rPr>
        <w:t>KG.</w:t>
      </w:r>
    </w:p>
    <w:p w14:paraId="62C1C677" w14:textId="73C7E252" w:rsidR="00E8014B" w:rsidRDefault="00A3034C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If a density is transferred from PLM to </w:t>
      </w:r>
      <w:r w:rsidR="007B47A8">
        <w:rPr>
          <w:lang w:val="en-GB"/>
        </w:rPr>
        <w:t xml:space="preserve">Infor </w:t>
      </w:r>
      <w:r>
        <w:rPr>
          <w:lang w:val="en-GB"/>
        </w:rPr>
        <w:t xml:space="preserve">M3 for a recipe code, the manufacturing unit of measure against the </w:t>
      </w:r>
      <w:r w:rsidR="002D1A2B">
        <w:rPr>
          <w:lang w:val="en-GB"/>
        </w:rPr>
        <w:t>recipe code</w:t>
      </w:r>
      <w:r>
        <w:rPr>
          <w:lang w:val="en-GB"/>
        </w:rPr>
        <w:t xml:space="preserve"> will always be</w:t>
      </w:r>
      <w:r w:rsidR="002D1A2B">
        <w:rPr>
          <w:lang w:val="en-GB"/>
        </w:rPr>
        <w:t xml:space="preserve"> KG.</w:t>
      </w:r>
    </w:p>
    <w:p w14:paraId="2D4ECB44" w14:textId="418C3F44" w:rsidR="008D0E02" w:rsidRDefault="001602A5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The logic relevant for output documents related to quality or traceability arising </w:t>
      </w:r>
      <w:r w:rsidR="00E8014B">
        <w:rPr>
          <w:lang w:val="en-GB"/>
        </w:rPr>
        <w:t>because of</w:t>
      </w:r>
      <w:r>
        <w:rPr>
          <w:lang w:val="en-GB"/>
        </w:rPr>
        <w:t xml:space="preserve"> this integration is outside the scope of this specification and will be undertaken separately.</w:t>
      </w:r>
    </w:p>
    <w:p w14:paraId="3D2C0C08" w14:textId="7AE940F1" w:rsidR="0089436F" w:rsidRDefault="0089436F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The user group </w:t>
      </w:r>
      <w:r w:rsidR="00635259">
        <w:rPr>
          <w:lang w:val="en-GB"/>
        </w:rPr>
        <w:t xml:space="preserve">that needs notifying about an API failure is determined by Simpsons and </w:t>
      </w:r>
      <w:r w:rsidR="00C61636">
        <w:rPr>
          <w:lang w:val="en-GB"/>
        </w:rPr>
        <w:t>communicated</w:t>
      </w:r>
      <w:r w:rsidR="00384FF6">
        <w:rPr>
          <w:lang w:val="en-GB"/>
        </w:rPr>
        <w:t xml:space="preserve"> to Anthesis.</w:t>
      </w:r>
    </w:p>
    <w:p w14:paraId="2EA3B235" w14:textId="251802AA" w:rsidR="00BC3704" w:rsidRPr="007B47A8" w:rsidRDefault="000B55F6" w:rsidP="00BC3704">
      <w:pPr>
        <w:pStyle w:val="ListParagraph"/>
        <w:numPr>
          <w:ilvl w:val="0"/>
          <w:numId w:val="36"/>
        </w:numPr>
        <w:rPr>
          <w:rFonts w:asciiTheme="minorHAnsi" w:eastAsia="Times New Roman" w:hAnsiTheme="minorHAnsi"/>
          <w:sz w:val="20"/>
          <w:szCs w:val="20"/>
          <w:lang w:val="en-GB" w:eastAsia="es-ES"/>
        </w:rPr>
      </w:pP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Standard </w:t>
      </w:r>
      <w:r w:rsidR="008D2FC3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error handling </w:t>
      </w:r>
      <w:r w:rsidR="001D54FD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will apply </w:t>
      </w:r>
      <w:r w:rsidR="008D2FC3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when </w:t>
      </w:r>
      <w:r w:rsidR="001D54FD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data flow from </w:t>
      </w: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PLM to </w:t>
      </w:r>
      <w:r w:rsid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Infor </w:t>
      </w: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>M3</w:t>
      </w:r>
      <w:r w:rsidR="0095017D"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>.</w:t>
      </w:r>
    </w:p>
    <w:p w14:paraId="5514F498" w14:textId="0D6FA03E" w:rsidR="00BC3704" w:rsidRPr="0055781B" w:rsidRDefault="001D54FD" w:rsidP="0055781B">
      <w:pPr>
        <w:pStyle w:val="ListParagraph"/>
        <w:numPr>
          <w:ilvl w:val="0"/>
          <w:numId w:val="36"/>
        </w:numPr>
        <w:rPr>
          <w:rFonts w:asciiTheme="minorHAnsi" w:eastAsia="Times New Roman" w:hAnsiTheme="minorHAnsi"/>
          <w:sz w:val="20"/>
          <w:szCs w:val="20"/>
          <w:lang w:val="en-GB" w:eastAsia="es-ES"/>
        </w:rPr>
      </w:pPr>
      <w:r w:rsidRP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API errors will </w:t>
      </w:r>
      <w:r w:rsid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need to be </w:t>
      </w:r>
      <w:r w:rsidR="00313046">
        <w:rPr>
          <w:rFonts w:asciiTheme="minorHAnsi" w:eastAsia="Times New Roman" w:hAnsiTheme="minorHAnsi"/>
          <w:sz w:val="20"/>
          <w:szCs w:val="20"/>
          <w:lang w:val="en-GB" w:eastAsia="es-ES"/>
        </w:rPr>
        <w:t>handled</w:t>
      </w:r>
      <w:r w:rsidR="007B47A8">
        <w:rPr>
          <w:rFonts w:asciiTheme="minorHAnsi" w:eastAsia="Times New Roman" w:hAnsiTheme="minorHAnsi"/>
          <w:sz w:val="20"/>
          <w:szCs w:val="20"/>
          <w:lang w:val="en-GB" w:eastAsia="es-ES"/>
        </w:rPr>
        <w:t xml:space="preserve"> on the integration between PLM and Infor M3</w:t>
      </w:r>
      <w:r w:rsidR="0055781B">
        <w:rPr>
          <w:rFonts w:asciiTheme="minorHAnsi" w:eastAsia="Times New Roman" w:hAnsiTheme="minorHAnsi"/>
          <w:sz w:val="20"/>
          <w:szCs w:val="20"/>
          <w:lang w:val="en-GB" w:eastAsia="es-ES"/>
        </w:rPr>
        <w:t>.</w:t>
      </w:r>
    </w:p>
    <w:sectPr w:rsidR="00BC3704" w:rsidRPr="0055781B" w:rsidSect="00634786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9DE13" w14:textId="77777777" w:rsidR="008252EB" w:rsidRDefault="008252EB">
      <w:r>
        <w:separator/>
      </w:r>
    </w:p>
  </w:endnote>
  <w:endnote w:type="continuationSeparator" w:id="0">
    <w:p w14:paraId="03C1883E" w14:textId="77777777" w:rsidR="008252EB" w:rsidRDefault="008252EB">
      <w:r>
        <w:continuationSeparator/>
      </w:r>
    </w:p>
  </w:endnote>
  <w:endnote w:type="continuationNotice" w:id="1">
    <w:p w14:paraId="04981156" w14:textId="77777777" w:rsidR="008252EB" w:rsidRDefault="008252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2E027938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4704FA">
        <w:rPr>
          <w:noProof/>
        </w:rPr>
        <w:t>PLM to</w:t>
      </w:r>
      <w:r w:rsidR="0055781B">
        <w:rPr>
          <w:noProof/>
        </w:rPr>
        <w:t xml:space="preserve"> Infor</w:t>
      </w:r>
      <w:r w:rsidR="004704FA">
        <w:rPr>
          <w:noProof/>
        </w:rPr>
        <w:t xml:space="preserve"> M3 integration</w:t>
      </w:r>
      <w:r>
        <w:rPr>
          <w:noProof/>
        </w:rPr>
        <w:t>.docx</w:t>
      </w:r>
    </w:fldSimple>
  </w:p>
  <w:p w14:paraId="7A292896" w14:textId="006EA7BE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1-12T00:00:00Z">
          <w:dateFormat w:val="dd/MM/yyyy"/>
          <w:lid w:val="en-GB"/>
          <w:storeMappedDataAs w:val="dateTime"/>
          <w:calendar w:val="gregorian"/>
        </w:date>
      </w:sdtPr>
      <w:sdtContent>
        <w:r w:rsidR="002F2AF5">
          <w:rPr>
            <w:lang w:val="en-GB"/>
          </w:rPr>
          <w:t>12/01/2026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96420" w14:textId="77777777" w:rsidR="008252EB" w:rsidRDefault="008252EB">
      <w:r>
        <w:separator/>
      </w:r>
    </w:p>
  </w:footnote>
  <w:footnote w:type="continuationSeparator" w:id="0">
    <w:p w14:paraId="4BC071E3" w14:textId="77777777" w:rsidR="008252EB" w:rsidRDefault="008252EB">
      <w:r>
        <w:continuationSeparator/>
      </w:r>
    </w:p>
  </w:footnote>
  <w:footnote w:type="continuationNotice" w:id="1">
    <w:p w14:paraId="4E08D074" w14:textId="77777777" w:rsidR="008252EB" w:rsidRDefault="008252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fldSimple w:instr="TITLE   \* MERGEFORMAT">
      <w:r>
        <w:t>ANA-050 Functional Specification</w:t>
      </w:r>
    </w:fldSimple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1769B036" w:rsidR="0020610E" w:rsidRDefault="00000000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E07229">
          <w:t>PLM to Infor M3 integration to update UOMs, target quality values V3.0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4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3"/>
  </w:num>
  <w:num w:numId="2" w16cid:durableId="166605223">
    <w:abstractNumId w:val="25"/>
  </w:num>
  <w:num w:numId="3" w16cid:durableId="1740639826">
    <w:abstractNumId w:val="29"/>
  </w:num>
  <w:num w:numId="4" w16cid:durableId="1527135121">
    <w:abstractNumId w:val="16"/>
  </w:num>
  <w:num w:numId="5" w16cid:durableId="674310536">
    <w:abstractNumId w:val="3"/>
  </w:num>
  <w:num w:numId="6" w16cid:durableId="430930965">
    <w:abstractNumId w:val="22"/>
  </w:num>
  <w:num w:numId="7" w16cid:durableId="965700946">
    <w:abstractNumId w:val="15"/>
  </w:num>
  <w:num w:numId="8" w16cid:durableId="1717586985">
    <w:abstractNumId w:val="33"/>
  </w:num>
  <w:num w:numId="9" w16cid:durableId="796603435">
    <w:abstractNumId w:val="32"/>
  </w:num>
  <w:num w:numId="10" w16cid:durableId="1456800487">
    <w:abstractNumId w:val="10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8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1"/>
  </w:num>
  <w:num w:numId="17" w16cid:durableId="1170604713">
    <w:abstractNumId w:val="26"/>
  </w:num>
  <w:num w:numId="18" w16cid:durableId="1181312391">
    <w:abstractNumId w:val="36"/>
  </w:num>
  <w:num w:numId="19" w16cid:durableId="194929094">
    <w:abstractNumId w:val="11"/>
  </w:num>
  <w:num w:numId="20" w16cid:durableId="60760395">
    <w:abstractNumId w:val="24"/>
  </w:num>
  <w:num w:numId="21" w16cid:durableId="235938018">
    <w:abstractNumId w:val="18"/>
  </w:num>
  <w:num w:numId="22" w16cid:durableId="602809664">
    <w:abstractNumId w:val="27"/>
  </w:num>
  <w:num w:numId="23" w16cid:durableId="1051729717">
    <w:abstractNumId w:val="19"/>
  </w:num>
  <w:num w:numId="24" w16cid:durableId="146174293">
    <w:abstractNumId w:val="0"/>
  </w:num>
  <w:num w:numId="25" w16cid:durableId="270670367">
    <w:abstractNumId w:val="17"/>
  </w:num>
  <w:num w:numId="26" w16cid:durableId="112400907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2"/>
  </w:num>
  <w:num w:numId="29" w16cid:durableId="538667550">
    <w:abstractNumId w:val="6"/>
  </w:num>
  <w:num w:numId="30" w16cid:durableId="1137065884">
    <w:abstractNumId w:val="35"/>
  </w:num>
  <w:num w:numId="31" w16cid:durableId="237135826">
    <w:abstractNumId w:val="8"/>
  </w:num>
  <w:num w:numId="32" w16cid:durableId="1193956198">
    <w:abstractNumId w:val="30"/>
  </w:num>
  <w:num w:numId="33" w16cid:durableId="2112891819">
    <w:abstractNumId w:val="34"/>
  </w:num>
  <w:num w:numId="34" w16cid:durableId="192422265">
    <w:abstractNumId w:val="21"/>
  </w:num>
  <w:num w:numId="35" w16cid:durableId="808741125">
    <w:abstractNumId w:val="2"/>
  </w:num>
  <w:num w:numId="36" w16cid:durableId="1300108175">
    <w:abstractNumId w:val="20"/>
  </w:num>
  <w:num w:numId="37" w16cid:durableId="721096794">
    <w:abstractNumId w:val="23"/>
  </w:num>
  <w:num w:numId="38" w16cid:durableId="613753478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2E10"/>
    <w:rsid w:val="00004562"/>
    <w:rsid w:val="00004EAC"/>
    <w:rsid w:val="00005414"/>
    <w:rsid w:val="00005B63"/>
    <w:rsid w:val="0000630A"/>
    <w:rsid w:val="00010332"/>
    <w:rsid w:val="00011B1C"/>
    <w:rsid w:val="00011B6F"/>
    <w:rsid w:val="00012D1A"/>
    <w:rsid w:val="0001363C"/>
    <w:rsid w:val="000148A6"/>
    <w:rsid w:val="0001582F"/>
    <w:rsid w:val="000160EE"/>
    <w:rsid w:val="000167D8"/>
    <w:rsid w:val="0002184B"/>
    <w:rsid w:val="00022018"/>
    <w:rsid w:val="00022A76"/>
    <w:rsid w:val="00022C2B"/>
    <w:rsid w:val="00022F03"/>
    <w:rsid w:val="00023A86"/>
    <w:rsid w:val="00024285"/>
    <w:rsid w:val="00026627"/>
    <w:rsid w:val="00026CCA"/>
    <w:rsid w:val="00026EFF"/>
    <w:rsid w:val="000274C1"/>
    <w:rsid w:val="00030CC6"/>
    <w:rsid w:val="00031144"/>
    <w:rsid w:val="00031C73"/>
    <w:rsid w:val="000322C6"/>
    <w:rsid w:val="000323AF"/>
    <w:rsid w:val="000336CD"/>
    <w:rsid w:val="00033A89"/>
    <w:rsid w:val="000343B7"/>
    <w:rsid w:val="00034A9F"/>
    <w:rsid w:val="00034C65"/>
    <w:rsid w:val="00035E36"/>
    <w:rsid w:val="000367FA"/>
    <w:rsid w:val="00040DF2"/>
    <w:rsid w:val="00041EA1"/>
    <w:rsid w:val="000421F8"/>
    <w:rsid w:val="00042EB3"/>
    <w:rsid w:val="0004459C"/>
    <w:rsid w:val="00044612"/>
    <w:rsid w:val="00044AF7"/>
    <w:rsid w:val="00045D27"/>
    <w:rsid w:val="00046015"/>
    <w:rsid w:val="00046043"/>
    <w:rsid w:val="00046270"/>
    <w:rsid w:val="00047CB2"/>
    <w:rsid w:val="0005002D"/>
    <w:rsid w:val="00050202"/>
    <w:rsid w:val="000509F4"/>
    <w:rsid w:val="00050AEC"/>
    <w:rsid w:val="00056235"/>
    <w:rsid w:val="0005679C"/>
    <w:rsid w:val="00056A3B"/>
    <w:rsid w:val="0005728D"/>
    <w:rsid w:val="00057762"/>
    <w:rsid w:val="000603D3"/>
    <w:rsid w:val="00060A99"/>
    <w:rsid w:val="00062688"/>
    <w:rsid w:val="000657B9"/>
    <w:rsid w:val="000668E2"/>
    <w:rsid w:val="000704C9"/>
    <w:rsid w:val="00070D84"/>
    <w:rsid w:val="00073031"/>
    <w:rsid w:val="00073376"/>
    <w:rsid w:val="00073917"/>
    <w:rsid w:val="00073A00"/>
    <w:rsid w:val="00073A73"/>
    <w:rsid w:val="00073EE7"/>
    <w:rsid w:val="00074B5A"/>
    <w:rsid w:val="00074EBD"/>
    <w:rsid w:val="00075251"/>
    <w:rsid w:val="0007608C"/>
    <w:rsid w:val="000760E9"/>
    <w:rsid w:val="00077045"/>
    <w:rsid w:val="00077BFA"/>
    <w:rsid w:val="00080D7B"/>
    <w:rsid w:val="00081292"/>
    <w:rsid w:val="0008310A"/>
    <w:rsid w:val="00083600"/>
    <w:rsid w:val="00083847"/>
    <w:rsid w:val="00083E61"/>
    <w:rsid w:val="00084579"/>
    <w:rsid w:val="000862C2"/>
    <w:rsid w:val="000867F3"/>
    <w:rsid w:val="000903D5"/>
    <w:rsid w:val="00090DEE"/>
    <w:rsid w:val="0009210B"/>
    <w:rsid w:val="00092170"/>
    <w:rsid w:val="0009238D"/>
    <w:rsid w:val="000931DD"/>
    <w:rsid w:val="000934CC"/>
    <w:rsid w:val="00094044"/>
    <w:rsid w:val="00095EBC"/>
    <w:rsid w:val="00096FAC"/>
    <w:rsid w:val="00097C01"/>
    <w:rsid w:val="00097CC6"/>
    <w:rsid w:val="000A01EC"/>
    <w:rsid w:val="000A1129"/>
    <w:rsid w:val="000A1616"/>
    <w:rsid w:val="000A248C"/>
    <w:rsid w:val="000A3DF8"/>
    <w:rsid w:val="000A3E09"/>
    <w:rsid w:val="000A4702"/>
    <w:rsid w:val="000A4BCC"/>
    <w:rsid w:val="000A4DBC"/>
    <w:rsid w:val="000A5CA0"/>
    <w:rsid w:val="000A7175"/>
    <w:rsid w:val="000B004A"/>
    <w:rsid w:val="000B029E"/>
    <w:rsid w:val="000B2F81"/>
    <w:rsid w:val="000B32B0"/>
    <w:rsid w:val="000B3FDD"/>
    <w:rsid w:val="000B55F6"/>
    <w:rsid w:val="000B5B90"/>
    <w:rsid w:val="000B6F63"/>
    <w:rsid w:val="000B70B7"/>
    <w:rsid w:val="000B7A78"/>
    <w:rsid w:val="000B7E08"/>
    <w:rsid w:val="000C024D"/>
    <w:rsid w:val="000C0A66"/>
    <w:rsid w:val="000C33B2"/>
    <w:rsid w:val="000C3DCA"/>
    <w:rsid w:val="000C58D9"/>
    <w:rsid w:val="000D0537"/>
    <w:rsid w:val="000D0C9E"/>
    <w:rsid w:val="000D2CDF"/>
    <w:rsid w:val="000D34FA"/>
    <w:rsid w:val="000D4E64"/>
    <w:rsid w:val="000D5110"/>
    <w:rsid w:val="000D678A"/>
    <w:rsid w:val="000D6828"/>
    <w:rsid w:val="000D7525"/>
    <w:rsid w:val="000E09C1"/>
    <w:rsid w:val="000E0B0D"/>
    <w:rsid w:val="000E17D2"/>
    <w:rsid w:val="000E2ECE"/>
    <w:rsid w:val="000E3710"/>
    <w:rsid w:val="000E56EC"/>
    <w:rsid w:val="000E5CAC"/>
    <w:rsid w:val="000E6253"/>
    <w:rsid w:val="000E6E29"/>
    <w:rsid w:val="000E719A"/>
    <w:rsid w:val="000E7207"/>
    <w:rsid w:val="000E7FD5"/>
    <w:rsid w:val="000F1CCA"/>
    <w:rsid w:val="000F1D53"/>
    <w:rsid w:val="000F2318"/>
    <w:rsid w:val="000F254B"/>
    <w:rsid w:val="000F34BC"/>
    <w:rsid w:val="000F3A1B"/>
    <w:rsid w:val="000F420A"/>
    <w:rsid w:val="000F4227"/>
    <w:rsid w:val="000F5BE2"/>
    <w:rsid w:val="000F606F"/>
    <w:rsid w:val="000F7C6D"/>
    <w:rsid w:val="000F7FB7"/>
    <w:rsid w:val="001006F4"/>
    <w:rsid w:val="001018A0"/>
    <w:rsid w:val="0010267A"/>
    <w:rsid w:val="0010278F"/>
    <w:rsid w:val="00102A4E"/>
    <w:rsid w:val="00104BB4"/>
    <w:rsid w:val="0010643D"/>
    <w:rsid w:val="001068F5"/>
    <w:rsid w:val="00110875"/>
    <w:rsid w:val="00110C1B"/>
    <w:rsid w:val="00110EA4"/>
    <w:rsid w:val="00111BB9"/>
    <w:rsid w:val="00112232"/>
    <w:rsid w:val="00112A59"/>
    <w:rsid w:val="0011378B"/>
    <w:rsid w:val="0011434B"/>
    <w:rsid w:val="0011570C"/>
    <w:rsid w:val="0011750D"/>
    <w:rsid w:val="00117C35"/>
    <w:rsid w:val="00120844"/>
    <w:rsid w:val="00120E8B"/>
    <w:rsid w:val="00121FE5"/>
    <w:rsid w:val="00122224"/>
    <w:rsid w:val="001225A8"/>
    <w:rsid w:val="00122663"/>
    <w:rsid w:val="00123EFC"/>
    <w:rsid w:val="00123F8A"/>
    <w:rsid w:val="0012453A"/>
    <w:rsid w:val="001251AE"/>
    <w:rsid w:val="00125E90"/>
    <w:rsid w:val="001262F2"/>
    <w:rsid w:val="00126688"/>
    <w:rsid w:val="00127D2A"/>
    <w:rsid w:val="00131CFE"/>
    <w:rsid w:val="001329A1"/>
    <w:rsid w:val="0013312B"/>
    <w:rsid w:val="00133F8A"/>
    <w:rsid w:val="00134325"/>
    <w:rsid w:val="00134B98"/>
    <w:rsid w:val="00134E10"/>
    <w:rsid w:val="001355E4"/>
    <w:rsid w:val="001360F5"/>
    <w:rsid w:val="00137983"/>
    <w:rsid w:val="001400FD"/>
    <w:rsid w:val="001419E6"/>
    <w:rsid w:val="00142B90"/>
    <w:rsid w:val="00145AB0"/>
    <w:rsid w:val="00150862"/>
    <w:rsid w:val="001529C2"/>
    <w:rsid w:val="0015438F"/>
    <w:rsid w:val="00154A71"/>
    <w:rsid w:val="001550BD"/>
    <w:rsid w:val="00156FE1"/>
    <w:rsid w:val="001602A5"/>
    <w:rsid w:val="001603FC"/>
    <w:rsid w:val="0016106C"/>
    <w:rsid w:val="00161BCE"/>
    <w:rsid w:val="001626C1"/>
    <w:rsid w:val="00163F3E"/>
    <w:rsid w:val="0016457E"/>
    <w:rsid w:val="00167257"/>
    <w:rsid w:val="0016750C"/>
    <w:rsid w:val="0016795C"/>
    <w:rsid w:val="0017205F"/>
    <w:rsid w:val="00172DE0"/>
    <w:rsid w:val="00172EEE"/>
    <w:rsid w:val="001744C8"/>
    <w:rsid w:val="00175894"/>
    <w:rsid w:val="00175FD0"/>
    <w:rsid w:val="00180558"/>
    <w:rsid w:val="00181E2A"/>
    <w:rsid w:val="00182BFF"/>
    <w:rsid w:val="00183EA3"/>
    <w:rsid w:val="00184505"/>
    <w:rsid w:val="00184791"/>
    <w:rsid w:val="00185277"/>
    <w:rsid w:val="00185CEE"/>
    <w:rsid w:val="00186D3B"/>
    <w:rsid w:val="001878A4"/>
    <w:rsid w:val="00187F8C"/>
    <w:rsid w:val="001908D3"/>
    <w:rsid w:val="00191571"/>
    <w:rsid w:val="00191B44"/>
    <w:rsid w:val="00191C81"/>
    <w:rsid w:val="00192FED"/>
    <w:rsid w:val="00195176"/>
    <w:rsid w:val="00197D4B"/>
    <w:rsid w:val="001A02C7"/>
    <w:rsid w:val="001A068B"/>
    <w:rsid w:val="001A13D3"/>
    <w:rsid w:val="001A41EF"/>
    <w:rsid w:val="001A4274"/>
    <w:rsid w:val="001A4DC6"/>
    <w:rsid w:val="001A5760"/>
    <w:rsid w:val="001A59AD"/>
    <w:rsid w:val="001A6AA1"/>
    <w:rsid w:val="001A6B21"/>
    <w:rsid w:val="001A7824"/>
    <w:rsid w:val="001A7890"/>
    <w:rsid w:val="001A7F9A"/>
    <w:rsid w:val="001B07B4"/>
    <w:rsid w:val="001B0C24"/>
    <w:rsid w:val="001B2633"/>
    <w:rsid w:val="001B2A22"/>
    <w:rsid w:val="001B2B36"/>
    <w:rsid w:val="001B2CA0"/>
    <w:rsid w:val="001B3DE1"/>
    <w:rsid w:val="001B5656"/>
    <w:rsid w:val="001B6322"/>
    <w:rsid w:val="001B64DE"/>
    <w:rsid w:val="001B67D2"/>
    <w:rsid w:val="001B69C2"/>
    <w:rsid w:val="001C0B59"/>
    <w:rsid w:val="001C2F8B"/>
    <w:rsid w:val="001C30B4"/>
    <w:rsid w:val="001C32C0"/>
    <w:rsid w:val="001C38D3"/>
    <w:rsid w:val="001C398A"/>
    <w:rsid w:val="001C3DFF"/>
    <w:rsid w:val="001C4EE1"/>
    <w:rsid w:val="001C576F"/>
    <w:rsid w:val="001D027F"/>
    <w:rsid w:val="001D1A83"/>
    <w:rsid w:val="001D2D39"/>
    <w:rsid w:val="001D4CE8"/>
    <w:rsid w:val="001D54FD"/>
    <w:rsid w:val="001D75B4"/>
    <w:rsid w:val="001D7A28"/>
    <w:rsid w:val="001D7DE7"/>
    <w:rsid w:val="001E3999"/>
    <w:rsid w:val="001E4436"/>
    <w:rsid w:val="001E4763"/>
    <w:rsid w:val="001E5100"/>
    <w:rsid w:val="001E513E"/>
    <w:rsid w:val="001E5AE7"/>
    <w:rsid w:val="001E765B"/>
    <w:rsid w:val="001F0860"/>
    <w:rsid w:val="001F1669"/>
    <w:rsid w:val="001F1F37"/>
    <w:rsid w:val="001F29BE"/>
    <w:rsid w:val="001F2B67"/>
    <w:rsid w:val="001F33DD"/>
    <w:rsid w:val="001F353D"/>
    <w:rsid w:val="001F362C"/>
    <w:rsid w:val="001F4075"/>
    <w:rsid w:val="001F488E"/>
    <w:rsid w:val="001F494D"/>
    <w:rsid w:val="001F4B1C"/>
    <w:rsid w:val="001F598A"/>
    <w:rsid w:val="00200A90"/>
    <w:rsid w:val="002018B2"/>
    <w:rsid w:val="00202290"/>
    <w:rsid w:val="00202383"/>
    <w:rsid w:val="00202E08"/>
    <w:rsid w:val="00204C0F"/>
    <w:rsid w:val="0020610E"/>
    <w:rsid w:val="00206974"/>
    <w:rsid w:val="002072C9"/>
    <w:rsid w:val="00207839"/>
    <w:rsid w:val="00210509"/>
    <w:rsid w:val="002131BB"/>
    <w:rsid w:val="00213416"/>
    <w:rsid w:val="002135BE"/>
    <w:rsid w:val="002144A0"/>
    <w:rsid w:val="0021471F"/>
    <w:rsid w:val="002202C6"/>
    <w:rsid w:val="00221389"/>
    <w:rsid w:val="0022201F"/>
    <w:rsid w:val="0022376C"/>
    <w:rsid w:val="0022429F"/>
    <w:rsid w:val="002243B6"/>
    <w:rsid w:val="00224842"/>
    <w:rsid w:val="0022490F"/>
    <w:rsid w:val="00225300"/>
    <w:rsid w:val="00225FB1"/>
    <w:rsid w:val="00226D66"/>
    <w:rsid w:val="00227236"/>
    <w:rsid w:val="00230700"/>
    <w:rsid w:val="00232838"/>
    <w:rsid w:val="0023478E"/>
    <w:rsid w:val="00234B08"/>
    <w:rsid w:val="00234F55"/>
    <w:rsid w:val="0023529A"/>
    <w:rsid w:val="0023720B"/>
    <w:rsid w:val="00240B76"/>
    <w:rsid w:val="002416BA"/>
    <w:rsid w:val="00241BDD"/>
    <w:rsid w:val="002422AA"/>
    <w:rsid w:val="0024257B"/>
    <w:rsid w:val="00242DD7"/>
    <w:rsid w:val="0024490F"/>
    <w:rsid w:val="00244953"/>
    <w:rsid w:val="00244A46"/>
    <w:rsid w:val="00245174"/>
    <w:rsid w:val="00245D51"/>
    <w:rsid w:val="002470BF"/>
    <w:rsid w:val="00250260"/>
    <w:rsid w:val="00250943"/>
    <w:rsid w:val="00250E68"/>
    <w:rsid w:val="00251640"/>
    <w:rsid w:val="00251814"/>
    <w:rsid w:val="00252492"/>
    <w:rsid w:val="002533A7"/>
    <w:rsid w:val="0025572B"/>
    <w:rsid w:val="002559EA"/>
    <w:rsid w:val="0025768B"/>
    <w:rsid w:val="002579A7"/>
    <w:rsid w:val="00260500"/>
    <w:rsid w:val="002611D7"/>
    <w:rsid w:val="00262791"/>
    <w:rsid w:val="002627AB"/>
    <w:rsid w:val="00263081"/>
    <w:rsid w:val="00263173"/>
    <w:rsid w:val="00263E97"/>
    <w:rsid w:val="00266781"/>
    <w:rsid w:val="00267CAB"/>
    <w:rsid w:val="00270624"/>
    <w:rsid w:val="00270C1F"/>
    <w:rsid w:val="00273C7D"/>
    <w:rsid w:val="00275622"/>
    <w:rsid w:val="002768E8"/>
    <w:rsid w:val="002769F7"/>
    <w:rsid w:val="0028045C"/>
    <w:rsid w:val="00280F19"/>
    <w:rsid w:val="00281B89"/>
    <w:rsid w:val="00282369"/>
    <w:rsid w:val="00283F1D"/>
    <w:rsid w:val="002860B7"/>
    <w:rsid w:val="002866B4"/>
    <w:rsid w:val="0028754B"/>
    <w:rsid w:val="00290F11"/>
    <w:rsid w:val="00291FC5"/>
    <w:rsid w:val="00295028"/>
    <w:rsid w:val="00297DA3"/>
    <w:rsid w:val="002A1EB4"/>
    <w:rsid w:val="002A2FDE"/>
    <w:rsid w:val="002A5B61"/>
    <w:rsid w:val="002A5DDB"/>
    <w:rsid w:val="002A64A4"/>
    <w:rsid w:val="002A6E77"/>
    <w:rsid w:val="002B0A43"/>
    <w:rsid w:val="002B169A"/>
    <w:rsid w:val="002B1F62"/>
    <w:rsid w:val="002B360A"/>
    <w:rsid w:val="002B54D1"/>
    <w:rsid w:val="002B6BD7"/>
    <w:rsid w:val="002B77B6"/>
    <w:rsid w:val="002C02A5"/>
    <w:rsid w:val="002C1FD6"/>
    <w:rsid w:val="002C2512"/>
    <w:rsid w:val="002D0372"/>
    <w:rsid w:val="002D07CB"/>
    <w:rsid w:val="002D0AC0"/>
    <w:rsid w:val="002D1269"/>
    <w:rsid w:val="002D1A2B"/>
    <w:rsid w:val="002D24FC"/>
    <w:rsid w:val="002D28D9"/>
    <w:rsid w:val="002D33FF"/>
    <w:rsid w:val="002D3A28"/>
    <w:rsid w:val="002D3E29"/>
    <w:rsid w:val="002D3EF8"/>
    <w:rsid w:val="002D463B"/>
    <w:rsid w:val="002D51FA"/>
    <w:rsid w:val="002D5516"/>
    <w:rsid w:val="002D71FA"/>
    <w:rsid w:val="002D75E7"/>
    <w:rsid w:val="002E04C4"/>
    <w:rsid w:val="002E07C3"/>
    <w:rsid w:val="002E2ACC"/>
    <w:rsid w:val="002E3BBA"/>
    <w:rsid w:val="002E40D6"/>
    <w:rsid w:val="002E422C"/>
    <w:rsid w:val="002E5119"/>
    <w:rsid w:val="002E7586"/>
    <w:rsid w:val="002F1445"/>
    <w:rsid w:val="002F2AF5"/>
    <w:rsid w:val="002F337D"/>
    <w:rsid w:val="002F3402"/>
    <w:rsid w:val="002F366E"/>
    <w:rsid w:val="00300232"/>
    <w:rsid w:val="0030079F"/>
    <w:rsid w:val="00302BDE"/>
    <w:rsid w:val="003032E6"/>
    <w:rsid w:val="003047F4"/>
    <w:rsid w:val="00305AFB"/>
    <w:rsid w:val="00305C06"/>
    <w:rsid w:val="0030681D"/>
    <w:rsid w:val="00307739"/>
    <w:rsid w:val="0031052A"/>
    <w:rsid w:val="00310531"/>
    <w:rsid w:val="0031099D"/>
    <w:rsid w:val="00310C0F"/>
    <w:rsid w:val="00310CBD"/>
    <w:rsid w:val="00311A79"/>
    <w:rsid w:val="00312240"/>
    <w:rsid w:val="0031290C"/>
    <w:rsid w:val="00313046"/>
    <w:rsid w:val="00316FC5"/>
    <w:rsid w:val="0032105B"/>
    <w:rsid w:val="003232C9"/>
    <w:rsid w:val="003245C1"/>
    <w:rsid w:val="00324A61"/>
    <w:rsid w:val="00326CC1"/>
    <w:rsid w:val="003303D6"/>
    <w:rsid w:val="00330F4E"/>
    <w:rsid w:val="003319A8"/>
    <w:rsid w:val="003331C7"/>
    <w:rsid w:val="00333317"/>
    <w:rsid w:val="00333506"/>
    <w:rsid w:val="003350D6"/>
    <w:rsid w:val="0033537E"/>
    <w:rsid w:val="00335469"/>
    <w:rsid w:val="003365BC"/>
    <w:rsid w:val="00340139"/>
    <w:rsid w:val="00340FB1"/>
    <w:rsid w:val="00341C8F"/>
    <w:rsid w:val="00341E2B"/>
    <w:rsid w:val="00342028"/>
    <w:rsid w:val="00342581"/>
    <w:rsid w:val="00342DAE"/>
    <w:rsid w:val="00343B5C"/>
    <w:rsid w:val="00347EB5"/>
    <w:rsid w:val="00351CD6"/>
    <w:rsid w:val="0035228A"/>
    <w:rsid w:val="00352346"/>
    <w:rsid w:val="00352C60"/>
    <w:rsid w:val="00353AE1"/>
    <w:rsid w:val="00353B83"/>
    <w:rsid w:val="00354BAD"/>
    <w:rsid w:val="00354BB1"/>
    <w:rsid w:val="0035693D"/>
    <w:rsid w:val="00356AF9"/>
    <w:rsid w:val="00356BF9"/>
    <w:rsid w:val="003576B1"/>
    <w:rsid w:val="00360BB6"/>
    <w:rsid w:val="00361096"/>
    <w:rsid w:val="00361E99"/>
    <w:rsid w:val="003658C3"/>
    <w:rsid w:val="003666BB"/>
    <w:rsid w:val="003711AD"/>
    <w:rsid w:val="00372E39"/>
    <w:rsid w:val="00372E77"/>
    <w:rsid w:val="003738C2"/>
    <w:rsid w:val="003740BC"/>
    <w:rsid w:val="0037470C"/>
    <w:rsid w:val="00375D4F"/>
    <w:rsid w:val="00376461"/>
    <w:rsid w:val="003770EA"/>
    <w:rsid w:val="0037744D"/>
    <w:rsid w:val="00380F5A"/>
    <w:rsid w:val="00382195"/>
    <w:rsid w:val="00383E24"/>
    <w:rsid w:val="00384FF6"/>
    <w:rsid w:val="0038552F"/>
    <w:rsid w:val="00386670"/>
    <w:rsid w:val="003879CC"/>
    <w:rsid w:val="00390DEE"/>
    <w:rsid w:val="00391D5F"/>
    <w:rsid w:val="003935A9"/>
    <w:rsid w:val="00395B5B"/>
    <w:rsid w:val="003A09E5"/>
    <w:rsid w:val="003A1A6E"/>
    <w:rsid w:val="003A37E3"/>
    <w:rsid w:val="003A3950"/>
    <w:rsid w:val="003A5DA2"/>
    <w:rsid w:val="003A683E"/>
    <w:rsid w:val="003A6904"/>
    <w:rsid w:val="003A72CF"/>
    <w:rsid w:val="003B1815"/>
    <w:rsid w:val="003B2142"/>
    <w:rsid w:val="003B2298"/>
    <w:rsid w:val="003B2B44"/>
    <w:rsid w:val="003B2B4F"/>
    <w:rsid w:val="003B2B7D"/>
    <w:rsid w:val="003B2C57"/>
    <w:rsid w:val="003B338B"/>
    <w:rsid w:val="003B34ED"/>
    <w:rsid w:val="003C0062"/>
    <w:rsid w:val="003C0091"/>
    <w:rsid w:val="003C128C"/>
    <w:rsid w:val="003C1F2F"/>
    <w:rsid w:val="003C26DE"/>
    <w:rsid w:val="003C2827"/>
    <w:rsid w:val="003C4C40"/>
    <w:rsid w:val="003C560B"/>
    <w:rsid w:val="003C6A74"/>
    <w:rsid w:val="003C721B"/>
    <w:rsid w:val="003C7CEB"/>
    <w:rsid w:val="003D00EE"/>
    <w:rsid w:val="003D0948"/>
    <w:rsid w:val="003D3847"/>
    <w:rsid w:val="003D3BD0"/>
    <w:rsid w:val="003D4B17"/>
    <w:rsid w:val="003D53A9"/>
    <w:rsid w:val="003D612C"/>
    <w:rsid w:val="003D7960"/>
    <w:rsid w:val="003D7B17"/>
    <w:rsid w:val="003E007B"/>
    <w:rsid w:val="003E12D8"/>
    <w:rsid w:val="003E22D6"/>
    <w:rsid w:val="003E25F2"/>
    <w:rsid w:val="003E26C6"/>
    <w:rsid w:val="003E41F2"/>
    <w:rsid w:val="003E458F"/>
    <w:rsid w:val="003E6DDC"/>
    <w:rsid w:val="003E790D"/>
    <w:rsid w:val="003F010C"/>
    <w:rsid w:val="003F05DB"/>
    <w:rsid w:val="003F10BB"/>
    <w:rsid w:val="003F186D"/>
    <w:rsid w:val="003F239C"/>
    <w:rsid w:val="003F41E4"/>
    <w:rsid w:val="003F443C"/>
    <w:rsid w:val="003F5720"/>
    <w:rsid w:val="003F62C5"/>
    <w:rsid w:val="003F63A7"/>
    <w:rsid w:val="003F7B01"/>
    <w:rsid w:val="004023EC"/>
    <w:rsid w:val="00402665"/>
    <w:rsid w:val="00402AF8"/>
    <w:rsid w:val="00402B17"/>
    <w:rsid w:val="0040339E"/>
    <w:rsid w:val="00404EA3"/>
    <w:rsid w:val="004055EF"/>
    <w:rsid w:val="004057DB"/>
    <w:rsid w:val="00406DFA"/>
    <w:rsid w:val="0041035D"/>
    <w:rsid w:val="00410FF0"/>
    <w:rsid w:val="004117B1"/>
    <w:rsid w:val="00411C6D"/>
    <w:rsid w:val="0041205F"/>
    <w:rsid w:val="00412AF4"/>
    <w:rsid w:val="00413AD4"/>
    <w:rsid w:val="00414539"/>
    <w:rsid w:val="00414ED5"/>
    <w:rsid w:val="00415396"/>
    <w:rsid w:val="00420754"/>
    <w:rsid w:val="004207D1"/>
    <w:rsid w:val="00421182"/>
    <w:rsid w:val="004217B8"/>
    <w:rsid w:val="00421E71"/>
    <w:rsid w:val="00422C4B"/>
    <w:rsid w:val="00424655"/>
    <w:rsid w:val="00424D74"/>
    <w:rsid w:val="004264B9"/>
    <w:rsid w:val="00426FE8"/>
    <w:rsid w:val="004273BF"/>
    <w:rsid w:val="004308F5"/>
    <w:rsid w:val="00432ADF"/>
    <w:rsid w:val="0043306F"/>
    <w:rsid w:val="00433102"/>
    <w:rsid w:val="0043394D"/>
    <w:rsid w:val="004403F1"/>
    <w:rsid w:val="00440BD3"/>
    <w:rsid w:val="004415A6"/>
    <w:rsid w:val="00442071"/>
    <w:rsid w:val="0044215A"/>
    <w:rsid w:val="00442CB2"/>
    <w:rsid w:val="004449DE"/>
    <w:rsid w:val="00446C50"/>
    <w:rsid w:val="00447A78"/>
    <w:rsid w:val="004535CB"/>
    <w:rsid w:val="004549B1"/>
    <w:rsid w:val="00455285"/>
    <w:rsid w:val="00455449"/>
    <w:rsid w:val="00457D07"/>
    <w:rsid w:val="00460699"/>
    <w:rsid w:val="004614A9"/>
    <w:rsid w:val="004617CE"/>
    <w:rsid w:val="004619E2"/>
    <w:rsid w:val="004621F9"/>
    <w:rsid w:val="004625CF"/>
    <w:rsid w:val="004632C0"/>
    <w:rsid w:val="00463A80"/>
    <w:rsid w:val="00463AE1"/>
    <w:rsid w:val="00465A20"/>
    <w:rsid w:val="0046613C"/>
    <w:rsid w:val="00470054"/>
    <w:rsid w:val="00470417"/>
    <w:rsid w:val="00470446"/>
    <w:rsid w:val="004704FA"/>
    <w:rsid w:val="004709DA"/>
    <w:rsid w:val="00470F60"/>
    <w:rsid w:val="00471429"/>
    <w:rsid w:val="00472EB2"/>
    <w:rsid w:val="00473D07"/>
    <w:rsid w:val="00474098"/>
    <w:rsid w:val="00475AC8"/>
    <w:rsid w:val="00476765"/>
    <w:rsid w:val="00476CB3"/>
    <w:rsid w:val="004771BB"/>
    <w:rsid w:val="0048020B"/>
    <w:rsid w:val="00480ADE"/>
    <w:rsid w:val="00480B5B"/>
    <w:rsid w:val="004820B9"/>
    <w:rsid w:val="004820C2"/>
    <w:rsid w:val="00482422"/>
    <w:rsid w:val="00483356"/>
    <w:rsid w:val="004836C5"/>
    <w:rsid w:val="0048488A"/>
    <w:rsid w:val="00485BFA"/>
    <w:rsid w:val="004908CF"/>
    <w:rsid w:val="00494198"/>
    <w:rsid w:val="00495025"/>
    <w:rsid w:val="00497929"/>
    <w:rsid w:val="004A04A1"/>
    <w:rsid w:val="004A194D"/>
    <w:rsid w:val="004A2C33"/>
    <w:rsid w:val="004A5FF7"/>
    <w:rsid w:val="004A64CA"/>
    <w:rsid w:val="004A694D"/>
    <w:rsid w:val="004B0AA7"/>
    <w:rsid w:val="004B1276"/>
    <w:rsid w:val="004B3D75"/>
    <w:rsid w:val="004B3DE4"/>
    <w:rsid w:val="004B4F65"/>
    <w:rsid w:val="004B5378"/>
    <w:rsid w:val="004B53CC"/>
    <w:rsid w:val="004B55C7"/>
    <w:rsid w:val="004B5BF4"/>
    <w:rsid w:val="004B62BC"/>
    <w:rsid w:val="004B7303"/>
    <w:rsid w:val="004C07E6"/>
    <w:rsid w:val="004C08F7"/>
    <w:rsid w:val="004C0976"/>
    <w:rsid w:val="004C148B"/>
    <w:rsid w:val="004C25AF"/>
    <w:rsid w:val="004C30B1"/>
    <w:rsid w:val="004C44D6"/>
    <w:rsid w:val="004C47C0"/>
    <w:rsid w:val="004C47E3"/>
    <w:rsid w:val="004C486C"/>
    <w:rsid w:val="004C52B8"/>
    <w:rsid w:val="004C5ECF"/>
    <w:rsid w:val="004C724F"/>
    <w:rsid w:val="004C7A63"/>
    <w:rsid w:val="004D041A"/>
    <w:rsid w:val="004D05D5"/>
    <w:rsid w:val="004D097B"/>
    <w:rsid w:val="004D0AB8"/>
    <w:rsid w:val="004D1FE6"/>
    <w:rsid w:val="004D2A4A"/>
    <w:rsid w:val="004D2E7E"/>
    <w:rsid w:val="004D5615"/>
    <w:rsid w:val="004D6A6A"/>
    <w:rsid w:val="004D7982"/>
    <w:rsid w:val="004E0449"/>
    <w:rsid w:val="004E0DDC"/>
    <w:rsid w:val="004E18D3"/>
    <w:rsid w:val="004E193A"/>
    <w:rsid w:val="004E25A7"/>
    <w:rsid w:val="004E295D"/>
    <w:rsid w:val="004E3427"/>
    <w:rsid w:val="004E48DB"/>
    <w:rsid w:val="004E5D95"/>
    <w:rsid w:val="004E667E"/>
    <w:rsid w:val="004E67CE"/>
    <w:rsid w:val="004E7244"/>
    <w:rsid w:val="004E7381"/>
    <w:rsid w:val="004E7C1B"/>
    <w:rsid w:val="004F047D"/>
    <w:rsid w:val="004F0626"/>
    <w:rsid w:val="004F1AFD"/>
    <w:rsid w:val="004F2FE4"/>
    <w:rsid w:val="004F4E93"/>
    <w:rsid w:val="004F588E"/>
    <w:rsid w:val="004F621A"/>
    <w:rsid w:val="004F66E4"/>
    <w:rsid w:val="004F76D0"/>
    <w:rsid w:val="004F7DCF"/>
    <w:rsid w:val="0050022D"/>
    <w:rsid w:val="00502807"/>
    <w:rsid w:val="00504046"/>
    <w:rsid w:val="00504B91"/>
    <w:rsid w:val="005079FD"/>
    <w:rsid w:val="005151E9"/>
    <w:rsid w:val="00515397"/>
    <w:rsid w:val="00515A78"/>
    <w:rsid w:val="005162BB"/>
    <w:rsid w:val="00517763"/>
    <w:rsid w:val="00517985"/>
    <w:rsid w:val="00517D9D"/>
    <w:rsid w:val="00517FF0"/>
    <w:rsid w:val="00520118"/>
    <w:rsid w:val="0052048B"/>
    <w:rsid w:val="0052150F"/>
    <w:rsid w:val="00523CA7"/>
    <w:rsid w:val="0052405F"/>
    <w:rsid w:val="00524BF7"/>
    <w:rsid w:val="0052500E"/>
    <w:rsid w:val="00525E55"/>
    <w:rsid w:val="0052764E"/>
    <w:rsid w:val="005301CB"/>
    <w:rsid w:val="0053153C"/>
    <w:rsid w:val="00531992"/>
    <w:rsid w:val="005352D6"/>
    <w:rsid w:val="005369C0"/>
    <w:rsid w:val="00536FBB"/>
    <w:rsid w:val="00537B96"/>
    <w:rsid w:val="0054058B"/>
    <w:rsid w:val="0054084B"/>
    <w:rsid w:val="005425BF"/>
    <w:rsid w:val="00542F68"/>
    <w:rsid w:val="005432F2"/>
    <w:rsid w:val="005438B3"/>
    <w:rsid w:val="00544B6D"/>
    <w:rsid w:val="00545514"/>
    <w:rsid w:val="00546342"/>
    <w:rsid w:val="005465A6"/>
    <w:rsid w:val="00551688"/>
    <w:rsid w:val="0055320A"/>
    <w:rsid w:val="005538FB"/>
    <w:rsid w:val="005539DF"/>
    <w:rsid w:val="0055458B"/>
    <w:rsid w:val="005547A1"/>
    <w:rsid w:val="005569DF"/>
    <w:rsid w:val="0055781B"/>
    <w:rsid w:val="00557A1F"/>
    <w:rsid w:val="00557FCB"/>
    <w:rsid w:val="00560B12"/>
    <w:rsid w:val="00560D07"/>
    <w:rsid w:val="00562F09"/>
    <w:rsid w:val="00564787"/>
    <w:rsid w:val="005648F4"/>
    <w:rsid w:val="00565969"/>
    <w:rsid w:val="00565B91"/>
    <w:rsid w:val="00566222"/>
    <w:rsid w:val="0056675F"/>
    <w:rsid w:val="00570605"/>
    <w:rsid w:val="00571686"/>
    <w:rsid w:val="005721C5"/>
    <w:rsid w:val="005729BA"/>
    <w:rsid w:val="005735CB"/>
    <w:rsid w:val="00573C48"/>
    <w:rsid w:val="005752B9"/>
    <w:rsid w:val="00576A9D"/>
    <w:rsid w:val="00576DF7"/>
    <w:rsid w:val="00577937"/>
    <w:rsid w:val="00577B9C"/>
    <w:rsid w:val="005803B8"/>
    <w:rsid w:val="00580689"/>
    <w:rsid w:val="00582AA3"/>
    <w:rsid w:val="00583EFC"/>
    <w:rsid w:val="005845E3"/>
    <w:rsid w:val="00586CD7"/>
    <w:rsid w:val="0058753E"/>
    <w:rsid w:val="005925BD"/>
    <w:rsid w:val="00592956"/>
    <w:rsid w:val="00592CA8"/>
    <w:rsid w:val="00592F38"/>
    <w:rsid w:val="00593600"/>
    <w:rsid w:val="00594A79"/>
    <w:rsid w:val="00594BD4"/>
    <w:rsid w:val="005957D5"/>
    <w:rsid w:val="005976BF"/>
    <w:rsid w:val="00597A58"/>
    <w:rsid w:val="00597A8D"/>
    <w:rsid w:val="00597C06"/>
    <w:rsid w:val="00597D36"/>
    <w:rsid w:val="005A0CBC"/>
    <w:rsid w:val="005A2670"/>
    <w:rsid w:val="005A2ABC"/>
    <w:rsid w:val="005A2FF9"/>
    <w:rsid w:val="005A342C"/>
    <w:rsid w:val="005A3C9C"/>
    <w:rsid w:val="005A55D6"/>
    <w:rsid w:val="005A6953"/>
    <w:rsid w:val="005A6A14"/>
    <w:rsid w:val="005B01DA"/>
    <w:rsid w:val="005B04D5"/>
    <w:rsid w:val="005B0AD7"/>
    <w:rsid w:val="005B1DB2"/>
    <w:rsid w:val="005B1DCB"/>
    <w:rsid w:val="005B273D"/>
    <w:rsid w:val="005B353E"/>
    <w:rsid w:val="005B53E6"/>
    <w:rsid w:val="005B74A7"/>
    <w:rsid w:val="005B7EE1"/>
    <w:rsid w:val="005C082B"/>
    <w:rsid w:val="005C24A9"/>
    <w:rsid w:val="005C37A3"/>
    <w:rsid w:val="005C54B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D9D"/>
    <w:rsid w:val="005D4C44"/>
    <w:rsid w:val="005D52FC"/>
    <w:rsid w:val="005D66DC"/>
    <w:rsid w:val="005D6841"/>
    <w:rsid w:val="005D68AD"/>
    <w:rsid w:val="005D7492"/>
    <w:rsid w:val="005E17DE"/>
    <w:rsid w:val="005E20E1"/>
    <w:rsid w:val="005E21F5"/>
    <w:rsid w:val="005E241E"/>
    <w:rsid w:val="005E257A"/>
    <w:rsid w:val="005E41F2"/>
    <w:rsid w:val="005E57F6"/>
    <w:rsid w:val="005E5858"/>
    <w:rsid w:val="005E7D58"/>
    <w:rsid w:val="005F00F6"/>
    <w:rsid w:val="005F0649"/>
    <w:rsid w:val="005F161F"/>
    <w:rsid w:val="005F1D14"/>
    <w:rsid w:val="005F1E1F"/>
    <w:rsid w:val="005F27F2"/>
    <w:rsid w:val="005F3D89"/>
    <w:rsid w:val="005F3F2B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405"/>
    <w:rsid w:val="00600B64"/>
    <w:rsid w:val="006022CA"/>
    <w:rsid w:val="006028DE"/>
    <w:rsid w:val="00602979"/>
    <w:rsid w:val="006030E7"/>
    <w:rsid w:val="00604612"/>
    <w:rsid w:val="00605A7D"/>
    <w:rsid w:val="00605B16"/>
    <w:rsid w:val="00611029"/>
    <w:rsid w:val="0061484A"/>
    <w:rsid w:val="00615895"/>
    <w:rsid w:val="006168F0"/>
    <w:rsid w:val="0061786F"/>
    <w:rsid w:val="0062045A"/>
    <w:rsid w:val="0062059E"/>
    <w:rsid w:val="0062101E"/>
    <w:rsid w:val="00622DBD"/>
    <w:rsid w:val="006231C8"/>
    <w:rsid w:val="00623ACA"/>
    <w:rsid w:val="0062609D"/>
    <w:rsid w:val="006311B3"/>
    <w:rsid w:val="0063340F"/>
    <w:rsid w:val="00634786"/>
    <w:rsid w:val="00634DAC"/>
    <w:rsid w:val="00635259"/>
    <w:rsid w:val="006363C7"/>
    <w:rsid w:val="00636860"/>
    <w:rsid w:val="00636F1E"/>
    <w:rsid w:val="00637476"/>
    <w:rsid w:val="006379AE"/>
    <w:rsid w:val="006423AA"/>
    <w:rsid w:val="006429A4"/>
    <w:rsid w:val="00643427"/>
    <w:rsid w:val="00643460"/>
    <w:rsid w:val="00643FA1"/>
    <w:rsid w:val="006445C5"/>
    <w:rsid w:val="0064507A"/>
    <w:rsid w:val="00645CED"/>
    <w:rsid w:val="00646621"/>
    <w:rsid w:val="00646F69"/>
    <w:rsid w:val="006476CF"/>
    <w:rsid w:val="00647D1A"/>
    <w:rsid w:val="00650590"/>
    <w:rsid w:val="00651975"/>
    <w:rsid w:val="00652AFD"/>
    <w:rsid w:val="006539CB"/>
    <w:rsid w:val="00656929"/>
    <w:rsid w:val="00662E46"/>
    <w:rsid w:val="00665931"/>
    <w:rsid w:val="00665F74"/>
    <w:rsid w:val="006702CB"/>
    <w:rsid w:val="0067208E"/>
    <w:rsid w:val="006725FD"/>
    <w:rsid w:val="00672E54"/>
    <w:rsid w:val="00673D7F"/>
    <w:rsid w:val="006754BA"/>
    <w:rsid w:val="0067618D"/>
    <w:rsid w:val="00676C34"/>
    <w:rsid w:val="00676E71"/>
    <w:rsid w:val="006772EF"/>
    <w:rsid w:val="00677ACE"/>
    <w:rsid w:val="00677CB9"/>
    <w:rsid w:val="00677EA4"/>
    <w:rsid w:val="00681411"/>
    <w:rsid w:val="00682238"/>
    <w:rsid w:val="00683F4A"/>
    <w:rsid w:val="00684326"/>
    <w:rsid w:val="00684F1C"/>
    <w:rsid w:val="00685CE8"/>
    <w:rsid w:val="006871D9"/>
    <w:rsid w:val="00687EB0"/>
    <w:rsid w:val="006921E5"/>
    <w:rsid w:val="0069247C"/>
    <w:rsid w:val="0069355C"/>
    <w:rsid w:val="00694FE5"/>
    <w:rsid w:val="006952D3"/>
    <w:rsid w:val="00695AFD"/>
    <w:rsid w:val="00695B1C"/>
    <w:rsid w:val="006968E2"/>
    <w:rsid w:val="00697C82"/>
    <w:rsid w:val="006A0C39"/>
    <w:rsid w:val="006A1371"/>
    <w:rsid w:val="006A197B"/>
    <w:rsid w:val="006A1FC2"/>
    <w:rsid w:val="006A2878"/>
    <w:rsid w:val="006A2B05"/>
    <w:rsid w:val="006A3A87"/>
    <w:rsid w:val="006A47E4"/>
    <w:rsid w:val="006A7D6A"/>
    <w:rsid w:val="006B0F1B"/>
    <w:rsid w:val="006B125D"/>
    <w:rsid w:val="006B2879"/>
    <w:rsid w:val="006B3946"/>
    <w:rsid w:val="006B3BE1"/>
    <w:rsid w:val="006B4C28"/>
    <w:rsid w:val="006B5579"/>
    <w:rsid w:val="006B5754"/>
    <w:rsid w:val="006B5F09"/>
    <w:rsid w:val="006B6A83"/>
    <w:rsid w:val="006B7100"/>
    <w:rsid w:val="006B7406"/>
    <w:rsid w:val="006B7477"/>
    <w:rsid w:val="006C2152"/>
    <w:rsid w:val="006C3B28"/>
    <w:rsid w:val="006C3BB4"/>
    <w:rsid w:val="006C522C"/>
    <w:rsid w:val="006D2ADA"/>
    <w:rsid w:val="006D2FD8"/>
    <w:rsid w:val="006D3C84"/>
    <w:rsid w:val="006D4652"/>
    <w:rsid w:val="006D46D4"/>
    <w:rsid w:val="006D5F66"/>
    <w:rsid w:val="006D7787"/>
    <w:rsid w:val="006E202A"/>
    <w:rsid w:val="006E2038"/>
    <w:rsid w:val="006E2D76"/>
    <w:rsid w:val="006E42AA"/>
    <w:rsid w:val="006E6CC2"/>
    <w:rsid w:val="006F05A1"/>
    <w:rsid w:val="006F259E"/>
    <w:rsid w:val="006F314F"/>
    <w:rsid w:val="006F3484"/>
    <w:rsid w:val="006F58A1"/>
    <w:rsid w:val="006F67D4"/>
    <w:rsid w:val="006F6A63"/>
    <w:rsid w:val="00700011"/>
    <w:rsid w:val="00700AC6"/>
    <w:rsid w:val="00700E7D"/>
    <w:rsid w:val="00701F09"/>
    <w:rsid w:val="00702BBA"/>
    <w:rsid w:val="00704387"/>
    <w:rsid w:val="0070533E"/>
    <w:rsid w:val="00705774"/>
    <w:rsid w:val="0070578F"/>
    <w:rsid w:val="007057A9"/>
    <w:rsid w:val="00706483"/>
    <w:rsid w:val="007079BE"/>
    <w:rsid w:val="00707CB0"/>
    <w:rsid w:val="00707E40"/>
    <w:rsid w:val="00710412"/>
    <w:rsid w:val="007105C1"/>
    <w:rsid w:val="00710A7F"/>
    <w:rsid w:val="007111A5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A76"/>
    <w:rsid w:val="00715954"/>
    <w:rsid w:val="00716E40"/>
    <w:rsid w:val="007204BB"/>
    <w:rsid w:val="00720D59"/>
    <w:rsid w:val="00722715"/>
    <w:rsid w:val="007232E1"/>
    <w:rsid w:val="0072529C"/>
    <w:rsid w:val="007272BA"/>
    <w:rsid w:val="00731C3C"/>
    <w:rsid w:val="007330DB"/>
    <w:rsid w:val="00734710"/>
    <w:rsid w:val="00734EEC"/>
    <w:rsid w:val="00737F70"/>
    <w:rsid w:val="007430C4"/>
    <w:rsid w:val="00743E93"/>
    <w:rsid w:val="00743FB7"/>
    <w:rsid w:val="007444A4"/>
    <w:rsid w:val="0074565C"/>
    <w:rsid w:val="00746C96"/>
    <w:rsid w:val="0075030B"/>
    <w:rsid w:val="007524BE"/>
    <w:rsid w:val="0075260F"/>
    <w:rsid w:val="00752A59"/>
    <w:rsid w:val="0075312A"/>
    <w:rsid w:val="0075456B"/>
    <w:rsid w:val="00754B0A"/>
    <w:rsid w:val="00755B31"/>
    <w:rsid w:val="00756411"/>
    <w:rsid w:val="007579CF"/>
    <w:rsid w:val="00757F64"/>
    <w:rsid w:val="00762849"/>
    <w:rsid w:val="00763A8A"/>
    <w:rsid w:val="007647F6"/>
    <w:rsid w:val="0076677A"/>
    <w:rsid w:val="00767A00"/>
    <w:rsid w:val="00770450"/>
    <w:rsid w:val="0077089B"/>
    <w:rsid w:val="00770CA4"/>
    <w:rsid w:val="00771B53"/>
    <w:rsid w:val="00771DC0"/>
    <w:rsid w:val="0077261F"/>
    <w:rsid w:val="007740D6"/>
    <w:rsid w:val="007740E9"/>
    <w:rsid w:val="007751B1"/>
    <w:rsid w:val="00776AED"/>
    <w:rsid w:val="00780441"/>
    <w:rsid w:val="00780A0D"/>
    <w:rsid w:val="00780C79"/>
    <w:rsid w:val="007810E7"/>
    <w:rsid w:val="00781691"/>
    <w:rsid w:val="00782B79"/>
    <w:rsid w:val="00783503"/>
    <w:rsid w:val="00783BC0"/>
    <w:rsid w:val="007852F1"/>
    <w:rsid w:val="0078671F"/>
    <w:rsid w:val="00786958"/>
    <w:rsid w:val="00787347"/>
    <w:rsid w:val="0078741A"/>
    <w:rsid w:val="007908DD"/>
    <w:rsid w:val="00790CB1"/>
    <w:rsid w:val="00791021"/>
    <w:rsid w:val="00791E3C"/>
    <w:rsid w:val="00792C8E"/>
    <w:rsid w:val="007935EA"/>
    <w:rsid w:val="007944FB"/>
    <w:rsid w:val="00794618"/>
    <w:rsid w:val="00794B2C"/>
    <w:rsid w:val="00795E31"/>
    <w:rsid w:val="0079691C"/>
    <w:rsid w:val="007975F9"/>
    <w:rsid w:val="007A0E1F"/>
    <w:rsid w:val="007A2F5C"/>
    <w:rsid w:val="007A2F67"/>
    <w:rsid w:val="007A35E0"/>
    <w:rsid w:val="007A6427"/>
    <w:rsid w:val="007A7F62"/>
    <w:rsid w:val="007B2AE0"/>
    <w:rsid w:val="007B3AD4"/>
    <w:rsid w:val="007B47A8"/>
    <w:rsid w:val="007B4B85"/>
    <w:rsid w:val="007B4C3C"/>
    <w:rsid w:val="007B639C"/>
    <w:rsid w:val="007B680E"/>
    <w:rsid w:val="007B73FA"/>
    <w:rsid w:val="007B758B"/>
    <w:rsid w:val="007C1C78"/>
    <w:rsid w:val="007C2374"/>
    <w:rsid w:val="007C40FE"/>
    <w:rsid w:val="007C5944"/>
    <w:rsid w:val="007D0A13"/>
    <w:rsid w:val="007D1189"/>
    <w:rsid w:val="007D1EA5"/>
    <w:rsid w:val="007D22B9"/>
    <w:rsid w:val="007D2F4B"/>
    <w:rsid w:val="007D6427"/>
    <w:rsid w:val="007E0DA5"/>
    <w:rsid w:val="007E1546"/>
    <w:rsid w:val="007E16E5"/>
    <w:rsid w:val="007E1E09"/>
    <w:rsid w:val="007E1EDB"/>
    <w:rsid w:val="007E229A"/>
    <w:rsid w:val="007E29E7"/>
    <w:rsid w:val="007E3486"/>
    <w:rsid w:val="007E3D41"/>
    <w:rsid w:val="007E4DC3"/>
    <w:rsid w:val="007E5077"/>
    <w:rsid w:val="007E560D"/>
    <w:rsid w:val="007F065D"/>
    <w:rsid w:val="007F0778"/>
    <w:rsid w:val="007F3424"/>
    <w:rsid w:val="007F4C25"/>
    <w:rsid w:val="007F5D27"/>
    <w:rsid w:val="007F61AA"/>
    <w:rsid w:val="007F6BCD"/>
    <w:rsid w:val="007F6E13"/>
    <w:rsid w:val="007F7783"/>
    <w:rsid w:val="0080041B"/>
    <w:rsid w:val="0080321F"/>
    <w:rsid w:val="00806451"/>
    <w:rsid w:val="008078E3"/>
    <w:rsid w:val="00810F19"/>
    <w:rsid w:val="008136A1"/>
    <w:rsid w:val="00813BED"/>
    <w:rsid w:val="00813F9F"/>
    <w:rsid w:val="0081448B"/>
    <w:rsid w:val="00814CF4"/>
    <w:rsid w:val="008150EB"/>
    <w:rsid w:val="0081623F"/>
    <w:rsid w:val="00816A82"/>
    <w:rsid w:val="00817454"/>
    <w:rsid w:val="00820636"/>
    <w:rsid w:val="0082073E"/>
    <w:rsid w:val="00821ACD"/>
    <w:rsid w:val="008226FB"/>
    <w:rsid w:val="008229E6"/>
    <w:rsid w:val="008238BA"/>
    <w:rsid w:val="008252EB"/>
    <w:rsid w:val="0082654C"/>
    <w:rsid w:val="008305A9"/>
    <w:rsid w:val="00831324"/>
    <w:rsid w:val="008353EA"/>
    <w:rsid w:val="00835AE4"/>
    <w:rsid w:val="00835E39"/>
    <w:rsid w:val="008400BE"/>
    <w:rsid w:val="008415CF"/>
    <w:rsid w:val="00841F64"/>
    <w:rsid w:val="00843533"/>
    <w:rsid w:val="008437B0"/>
    <w:rsid w:val="0084392C"/>
    <w:rsid w:val="00844CC4"/>
    <w:rsid w:val="00845097"/>
    <w:rsid w:val="00846653"/>
    <w:rsid w:val="008469A2"/>
    <w:rsid w:val="00851504"/>
    <w:rsid w:val="008515D8"/>
    <w:rsid w:val="0085244F"/>
    <w:rsid w:val="00852BB1"/>
    <w:rsid w:val="00852D10"/>
    <w:rsid w:val="008539F7"/>
    <w:rsid w:val="0085409D"/>
    <w:rsid w:val="00856986"/>
    <w:rsid w:val="0086031A"/>
    <w:rsid w:val="008614DE"/>
    <w:rsid w:val="00864B16"/>
    <w:rsid w:val="00866510"/>
    <w:rsid w:val="0086696E"/>
    <w:rsid w:val="00870AA0"/>
    <w:rsid w:val="008711C1"/>
    <w:rsid w:val="00871248"/>
    <w:rsid w:val="0087176C"/>
    <w:rsid w:val="00873F88"/>
    <w:rsid w:val="008752E7"/>
    <w:rsid w:val="008759AA"/>
    <w:rsid w:val="00876B70"/>
    <w:rsid w:val="0087703A"/>
    <w:rsid w:val="00877444"/>
    <w:rsid w:val="008810F3"/>
    <w:rsid w:val="0088407E"/>
    <w:rsid w:val="008849DD"/>
    <w:rsid w:val="00884D01"/>
    <w:rsid w:val="00886FAC"/>
    <w:rsid w:val="0088711A"/>
    <w:rsid w:val="008905E3"/>
    <w:rsid w:val="008906BA"/>
    <w:rsid w:val="00890F5C"/>
    <w:rsid w:val="008926C5"/>
    <w:rsid w:val="0089301E"/>
    <w:rsid w:val="008936FC"/>
    <w:rsid w:val="00893A87"/>
    <w:rsid w:val="0089436F"/>
    <w:rsid w:val="00895925"/>
    <w:rsid w:val="0089603A"/>
    <w:rsid w:val="008963B6"/>
    <w:rsid w:val="00896E56"/>
    <w:rsid w:val="0089717E"/>
    <w:rsid w:val="00897318"/>
    <w:rsid w:val="008977B0"/>
    <w:rsid w:val="00897B71"/>
    <w:rsid w:val="008A1A59"/>
    <w:rsid w:val="008A7265"/>
    <w:rsid w:val="008A7541"/>
    <w:rsid w:val="008A769B"/>
    <w:rsid w:val="008A7D45"/>
    <w:rsid w:val="008A7EB9"/>
    <w:rsid w:val="008B0056"/>
    <w:rsid w:val="008B040C"/>
    <w:rsid w:val="008B1028"/>
    <w:rsid w:val="008B14B2"/>
    <w:rsid w:val="008B1B09"/>
    <w:rsid w:val="008B235A"/>
    <w:rsid w:val="008B2772"/>
    <w:rsid w:val="008B31B8"/>
    <w:rsid w:val="008B363B"/>
    <w:rsid w:val="008B6442"/>
    <w:rsid w:val="008B754E"/>
    <w:rsid w:val="008C02C2"/>
    <w:rsid w:val="008C0F02"/>
    <w:rsid w:val="008C1ABC"/>
    <w:rsid w:val="008C1BAE"/>
    <w:rsid w:val="008C335B"/>
    <w:rsid w:val="008C38F7"/>
    <w:rsid w:val="008C3D9D"/>
    <w:rsid w:val="008C412B"/>
    <w:rsid w:val="008C5151"/>
    <w:rsid w:val="008C52B6"/>
    <w:rsid w:val="008C5778"/>
    <w:rsid w:val="008C6BCD"/>
    <w:rsid w:val="008C6CA9"/>
    <w:rsid w:val="008C6D80"/>
    <w:rsid w:val="008C6E3E"/>
    <w:rsid w:val="008C76E2"/>
    <w:rsid w:val="008D0C45"/>
    <w:rsid w:val="008D0DE7"/>
    <w:rsid w:val="008D0E02"/>
    <w:rsid w:val="008D11D1"/>
    <w:rsid w:val="008D1B67"/>
    <w:rsid w:val="008D267B"/>
    <w:rsid w:val="008D2718"/>
    <w:rsid w:val="008D2764"/>
    <w:rsid w:val="008D2FC3"/>
    <w:rsid w:val="008D4693"/>
    <w:rsid w:val="008D6A64"/>
    <w:rsid w:val="008E038A"/>
    <w:rsid w:val="008E0F4D"/>
    <w:rsid w:val="008E1604"/>
    <w:rsid w:val="008E177C"/>
    <w:rsid w:val="008E3304"/>
    <w:rsid w:val="008E3697"/>
    <w:rsid w:val="008E3C6F"/>
    <w:rsid w:val="008E4270"/>
    <w:rsid w:val="008E7D5C"/>
    <w:rsid w:val="008E7DE8"/>
    <w:rsid w:val="008F1956"/>
    <w:rsid w:val="008F2659"/>
    <w:rsid w:val="008F44B5"/>
    <w:rsid w:val="008F4A04"/>
    <w:rsid w:val="008F4C46"/>
    <w:rsid w:val="008F4E4D"/>
    <w:rsid w:val="008F4E69"/>
    <w:rsid w:val="008F5B2E"/>
    <w:rsid w:val="008F6B62"/>
    <w:rsid w:val="008F6BD4"/>
    <w:rsid w:val="008F6D75"/>
    <w:rsid w:val="008F7A4F"/>
    <w:rsid w:val="00902F26"/>
    <w:rsid w:val="00903E72"/>
    <w:rsid w:val="00904C92"/>
    <w:rsid w:val="00906330"/>
    <w:rsid w:val="00906802"/>
    <w:rsid w:val="00906840"/>
    <w:rsid w:val="009078FA"/>
    <w:rsid w:val="00907DA7"/>
    <w:rsid w:val="00910397"/>
    <w:rsid w:val="00911217"/>
    <w:rsid w:val="009126EC"/>
    <w:rsid w:val="00913AD9"/>
    <w:rsid w:val="00913CCD"/>
    <w:rsid w:val="00913F95"/>
    <w:rsid w:val="00914CC4"/>
    <w:rsid w:val="00915F9C"/>
    <w:rsid w:val="0091663F"/>
    <w:rsid w:val="00916FF6"/>
    <w:rsid w:val="009208CE"/>
    <w:rsid w:val="009211CC"/>
    <w:rsid w:val="00921CB0"/>
    <w:rsid w:val="009244F8"/>
    <w:rsid w:val="009249F6"/>
    <w:rsid w:val="00924B4F"/>
    <w:rsid w:val="00926998"/>
    <w:rsid w:val="009307F9"/>
    <w:rsid w:val="0093288E"/>
    <w:rsid w:val="00933C9A"/>
    <w:rsid w:val="0093446F"/>
    <w:rsid w:val="00936172"/>
    <w:rsid w:val="00937636"/>
    <w:rsid w:val="00941EF9"/>
    <w:rsid w:val="009422B2"/>
    <w:rsid w:val="0094591A"/>
    <w:rsid w:val="00945C09"/>
    <w:rsid w:val="009464ED"/>
    <w:rsid w:val="00946DEE"/>
    <w:rsid w:val="0095017D"/>
    <w:rsid w:val="009527ED"/>
    <w:rsid w:val="00952942"/>
    <w:rsid w:val="00954BBA"/>
    <w:rsid w:val="00955C33"/>
    <w:rsid w:val="00955E3F"/>
    <w:rsid w:val="009564A8"/>
    <w:rsid w:val="00956B72"/>
    <w:rsid w:val="00956CDD"/>
    <w:rsid w:val="009574A5"/>
    <w:rsid w:val="009578E2"/>
    <w:rsid w:val="009660B8"/>
    <w:rsid w:val="009667D5"/>
    <w:rsid w:val="00966CF1"/>
    <w:rsid w:val="009673A8"/>
    <w:rsid w:val="00967CE1"/>
    <w:rsid w:val="009705D3"/>
    <w:rsid w:val="009719BB"/>
    <w:rsid w:val="00972131"/>
    <w:rsid w:val="009756F6"/>
    <w:rsid w:val="009763E4"/>
    <w:rsid w:val="00977508"/>
    <w:rsid w:val="00977927"/>
    <w:rsid w:val="00977D41"/>
    <w:rsid w:val="009808E9"/>
    <w:rsid w:val="0098276C"/>
    <w:rsid w:val="00984130"/>
    <w:rsid w:val="0098423B"/>
    <w:rsid w:val="009844BE"/>
    <w:rsid w:val="00984FA2"/>
    <w:rsid w:val="0099013D"/>
    <w:rsid w:val="0099078A"/>
    <w:rsid w:val="009917B1"/>
    <w:rsid w:val="0099193D"/>
    <w:rsid w:val="009930E8"/>
    <w:rsid w:val="00994B00"/>
    <w:rsid w:val="00995731"/>
    <w:rsid w:val="009A0C1A"/>
    <w:rsid w:val="009A1112"/>
    <w:rsid w:val="009A11CD"/>
    <w:rsid w:val="009A1A3A"/>
    <w:rsid w:val="009A1EC1"/>
    <w:rsid w:val="009A335E"/>
    <w:rsid w:val="009A346D"/>
    <w:rsid w:val="009A45BB"/>
    <w:rsid w:val="009A49CB"/>
    <w:rsid w:val="009A59B5"/>
    <w:rsid w:val="009A7FB1"/>
    <w:rsid w:val="009B04BD"/>
    <w:rsid w:val="009B0885"/>
    <w:rsid w:val="009B0DCD"/>
    <w:rsid w:val="009B102D"/>
    <w:rsid w:val="009B139C"/>
    <w:rsid w:val="009B185D"/>
    <w:rsid w:val="009B1C49"/>
    <w:rsid w:val="009B231E"/>
    <w:rsid w:val="009B3363"/>
    <w:rsid w:val="009B36A5"/>
    <w:rsid w:val="009B3A22"/>
    <w:rsid w:val="009B3FA4"/>
    <w:rsid w:val="009B4A6C"/>
    <w:rsid w:val="009B4E84"/>
    <w:rsid w:val="009B7BE5"/>
    <w:rsid w:val="009C1116"/>
    <w:rsid w:val="009C2814"/>
    <w:rsid w:val="009C2FDC"/>
    <w:rsid w:val="009C5FD7"/>
    <w:rsid w:val="009C744C"/>
    <w:rsid w:val="009C7455"/>
    <w:rsid w:val="009C753D"/>
    <w:rsid w:val="009C7C41"/>
    <w:rsid w:val="009D09E8"/>
    <w:rsid w:val="009D0E8E"/>
    <w:rsid w:val="009D20E2"/>
    <w:rsid w:val="009D20EC"/>
    <w:rsid w:val="009D2546"/>
    <w:rsid w:val="009D2D91"/>
    <w:rsid w:val="009D310F"/>
    <w:rsid w:val="009D46AD"/>
    <w:rsid w:val="009D6CE7"/>
    <w:rsid w:val="009D742F"/>
    <w:rsid w:val="009D7F02"/>
    <w:rsid w:val="009E0319"/>
    <w:rsid w:val="009E0953"/>
    <w:rsid w:val="009E136D"/>
    <w:rsid w:val="009E34E8"/>
    <w:rsid w:val="009E3553"/>
    <w:rsid w:val="009E3790"/>
    <w:rsid w:val="009E462D"/>
    <w:rsid w:val="009E5C9D"/>
    <w:rsid w:val="009F03DE"/>
    <w:rsid w:val="009F15C9"/>
    <w:rsid w:val="009F5518"/>
    <w:rsid w:val="009F59B9"/>
    <w:rsid w:val="009F7F83"/>
    <w:rsid w:val="00A01260"/>
    <w:rsid w:val="00A01717"/>
    <w:rsid w:val="00A02363"/>
    <w:rsid w:val="00A025CC"/>
    <w:rsid w:val="00A026C9"/>
    <w:rsid w:val="00A02AF7"/>
    <w:rsid w:val="00A02EB3"/>
    <w:rsid w:val="00A0357D"/>
    <w:rsid w:val="00A06013"/>
    <w:rsid w:val="00A06E80"/>
    <w:rsid w:val="00A0714E"/>
    <w:rsid w:val="00A079A6"/>
    <w:rsid w:val="00A10171"/>
    <w:rsid w:val="00A10365"/>
    <w:rsid w:val="00A1343A"/>
    <w:rsid w:val="00A13EB1"/>
    <w:rsid w:val="00A14068"/>
    <w:rsid w:val="00A162FE"/>
    <w:rsid w:val="00A20666"/>
    <w:rsid w:val="00A21976"/>
    <w:rsid w:val="00A21FD7"/>
    <w:rsid w:val="00A22F88"/>
    <w:rsid w:val="00A230FC"/>
    <w:rsid w:val="00A24B33"/>
    <w:rsid w:val="00A2555B"/>
    <w:rsid w:val="00A27519"/>
    <w:rsid w:val="00A3034C"/>
    <w:rsid w:val="00A310CE"/>
    <w:rsid w:val="00A317E6"/>
    <w:rsid w:val="00A33654"/>
    <w:rsid w:val="00A33E4E"/>
    <w:rsid w:val="00A340CC"/>
    <w:rsid w:val="00A348EB"/>
    <w:rsid w:val="00A36C1B"/>
    <w:rsid w:val="00A407BC"/>
    <w:rsid w:val="00A40D90"/>
    <w:rsid w:val="00A4118B"/>
    <w:rsid w:val="00A417EF"/>
    <w:rsid w:val="00A423C2"/>
    <w:rsid w:val="00A42AE6"/>
    <w:rsid w:val="00A44FA9"/>
    <w:rsid w:val="00A461B7"/>
    <w:rsid w:val="00A46BB9"/>
    <w:rsid w:val="00A46F09"/>
    <w:rsid w:val="00A517AC"/>
    <w:rsid w:val="00A518A8"/>
    <w:rsid w:val="00A52A05"/>
    <w:rsid w:val="00A52E77"/>
    <w:rsid w:val="00A5383B"/>
    <w:rsid w:val="00A54466"/>
    <w:rsid w:val="00A54C15"/>
    <w:rsid w:val="00A56476"/>
    <w:rsid w:val="00A56694"/>
    <w:rsid w:val="00A571F0"/>
    <w:rsid w:val="00A604A7"/>
    <w:rsid w:val="00A6050E"/>
    <w:rsid w:val="00A609D8"/>
    <w:rsid w:val="00A616F0"/>
    <w:rsid w:val="00A6193E"/>
    <w:rsid w:val="00A623CC"/>
    <w:rsid w:val="00A624D0"/>
    <w:rsid w:val="00A6390E"/>
    <w:rsid w:val="00A6462E"/>
    <w:rsid w:val="00A650A6"/>
    <w:rsid w:val="00A6531A"/>
    <w:rsid w:val="00A66BCC"/>
    <w:rsid w:val="00A671C5"/>
    <w:rsid w:val="00A67A94"/>
    <w:rsid w:val="00A70C38"/>
    <w:rsid w:val="00A71BDC"/>
    <w:rsid w:val="00A729AC"/>
    <w:rsid w:val="00A7313E"/>
    <w:rsid w:val="00A73815"/>
    <w:rsid w:val="00A7428C"/>
    <w:rsid w:val="00A74B06"/>
    <w:rsid w:val="00A7633B"/>
    <w:rsid w:val="00A76A43"/>
    <w:rsid w:val="00A77506"/>
    <w:rsid w:val="00A814FC"/>
    <w:rsid w:val="00A81780"/>
    <w:rsid w:val="00A817C8"/>
    <w:rsid w:val="00A81967"/>
    <w:rsid w:val="00A83330"/>
    <w:rsid w:val="00A836E8"/>
    <w:rsid w:val="00A84F08"/>
    <w:rsid w:val="00A8524C"/>
    <w:rsid w:val="00A85CC9"/>
    <w:rsid w:val="00A85E9C"/>
    <w:rsid w:val="00A867CF"/>
    <w:rsid w:val="00A86AD7"/>
    <w:rsid w:val="00A86B7C"/>
    <w:rsid w:val="00A87350"/>
    <w:rsid w:val="00A9127E"/>
    <w:rsid w:val="00A913BF"/>
    <w:rsid w:val="00A91575"/>
    <w:rsid w:val="00A91C04"/>
    <w:rsid w:val="00A91E1B"/>
    <w:rsid w:val="00A92B3E"/>
    <w:rsid w:val="00A92F50"/>
    <w:rsid w:val="00A93659"/>
    <w:rsid w:val="00A95F58"/>
    <w:rsid w:val="00A9604B"/>
    <w:rsid w:val="00A97D49"/>
    <w:rsid w:val="00AA1E47"/>
    <w:rsid w:val="00AA2181"/>
    <w:rsid w:val="00AA2BA7"/>
    <w:rsid w:val="00AA398D"/>
    <w:rsid w:val="00AA3B7D"/>
    <w:rsid w:val="00AA4DB3"/>
    <w:rsid w:val="00AA50B8"/>
    <w:rsid w:val="00AA62E7"/>
    <w:rsid w:val="00AB1968"/>
    <w:rsid w:val="00AB1FDC"/>
    <w:rsid w:val="00AB2512"/>
    <w:rsid w:val="00AB3142"/>
    <w:rsid w:val="00AB31BA"/>
    <w:rsid w:val="00AB4060"/>
    <w:rsid w:val="00AB693C"/>
    <w:rsid w:val="00AC04E6"/>
    <w:rsid w:val="00AC06D5"/>
    <w:rsid w:val="00AC07C2"/>
    <w:rsid w:val="00AC1A5F"/>
    <w:rsid w:val="00AC2F9E"/>
    <w:rsid w:val="00AC43A5"/>
    <w:rsid w:val="00AC4B18"/>
    <w:rsid w:val="00AC5AFD"/>
    <w:rsid w:val="00AC5D37"/>
    <w:rsid w:val="00AC6FDE"/>
    <w:rsid w:val="00AD13E5"/>
    <w:rsid w:val="00AD192C"/>
    <w:rsid w:val="00AD242A"/>
    <w:rsid w:val="00AD24FB"/>
    <w:rsid w:val="00AD2B56"/>
    <w:rsid w:val="00AD4A5A"/>
    <w:rsid w:val="00AD730B"/>
    <w:rsid w:val="00AE01A2"/>
    <w:rsid w:val="00AE1D52"/>
    <w:rsid w:val="00AE2DDE"/>
    <w:rsid w:val="00AE2FA8"/>
    <w:rsid w:val="00AE37E4"/>
    <w:rsid w:val="00AE45DE"/>
    <w:rsid w:val="00AE6246"/>
    <w:rsid w:val="00AE6B14"/>
    <w:rsid w:val="00AE7148"/>
    <w:rsid w:val="00AE7D15"/>
    <w:rsid w:val="00AE7EA5"/>
    <w:rsid w:val="00AF02CE"/>
    <w:rsid w:val="00AF0BD5"/>
    <w:rsid w:val="00AF3033"/>
    <w:rsid w:val="00AF37D5"/>
    <w:rsid w:val="00AF3D53"/>
    <w:rsid w:val="00B004D9"/>
    <w:rsid w:val="00B025A6"/>
    <w:rsid w:val="00B0421C"/>
    <w:rsid w:val="00B04614"/>
    <w:rsid w:val="00B071DE"/>
    <w:rsid w:val="00B10069"/>
    <w:rsid w:val="00B103EE"/>
    <w:rsid w:val="00B11279"/>
    <w:rsid w:val="00B12852"/>
    <w:rsid w:val="00B13435"/>
    <w:rsid w:val="00B15393"/>
    <w:rsid w:val="00B15BE1"/>
    <w:rsid w:val="00B16CDF"/>
    <w:rsid w:val="00B17267"/>
    <w:rsid w:val="00B2044D"/>
    <w:rsid w:val="00B222F9"/>
    <w:rsid w:val="00B22BE1"/>
    <w:rsid w:val="00B22F4A"/>
    <w:rsid w:val="00B23FA6"/>
    <w:rsid w:val="00B243A6"/>
    <w:rsid w:val="00B2453A"/>
    <w:rsid w:val="00B24E89"/>
    <w:rsid w:val="00B2648B"/>
    <w:rsid w:val="00B278CF"/>
    <w:rsid w:val="00B27957"/>
    <w:rsid w:val="00B303B7"/>
    <w:rsid w:val="00B30A1B"/>
    <w:rsid w:val="00B30EA0"/>
    <w:rsid w:val="00B312E9"/>
    <w:rsid w:val="00B3223B"/>
    <w:rsid w:val="00B328A5"/>
    <w:rsid w:val="00B33BED"/>
    <w:rsid w:val="00B33CE8"/>
    <w:rsid w:val="00B35582"/>
    <w:rsid w:val="00B361B9"/>
    <w:rsid w:val="00B36E6C"/>
    <w:rsid w:val="00B3784E"/>
    <w:rsid w:val="00B417D9"/>
    <w:rsid w:val="00B42C61"/>
    <w:rsid w:val="00B43B61"/>
    <w:rsid w:val="00B43E57"/>
    <w:rsid w:val="00B447F7"/>
    <w:rsid w:val="00B44B08"/>
    <w:rsid w:val="00B4519E"/>
    <w:rsid w:val="00B4535D"/>
    <w:rsid w:val="00B46201"/>
    <w:rsid w:val="00B468C6"/>
    <w:rsid w:val="00B47B13"/>
    <w:rsid w:val="00B5048D"/>
    <w:rsid w:val="00B50AA1"/>
    <w:rsid w:val="00B51382"/>
    <w:rsid w:val="00B51C6B"/>
    <w:rsid w:val="00B521BB"/>
    <w:rsid w:val="00B5254C"/>
    <w:rsid w:val="00B5310C"/>
    <w:rsid w:val="00B53778"/>
    <w:rsid w:val="00B53C3E"/>
    <w:rsid w:val="00B55B1E"/>
    <w:rsid w:val="00B562D3"/>
    <w:rsid w:val="00B56384"/>
    <w:rsid w:val="00B56E9B"/>
    <w:rsid w:val="00B5769E"/>
    <w:rsid w:val="00B576D6"/>
    <w:rsid w:val="00B60675"/>
    <w:rsid w:val="00B607B4"/>
    <w:rsid w:val="00B60ABD"/>
    <w:rsid w:val="00B61110"/>
    <w:rsid w:val="00B6255D"/>
    <w:rsid w:val="00B6317F"/>
    <w:rsid w:val="00B641FC"/>
    <w:rsid w:val="00B64590"/>
    <w:rsid w:val="00B647FF"/>
    <w:rsid w:val="00B64D2E"/>
    <w:rsid w:val="00B64E18"/>
    <w:rsid w:val="00B665D0"/>
    <w:rsid w:val="00B66D97"/>
    <w:rsid w:val="00B6725A"/>
    <w:rsid w:val="00B6727B"/>
    <w:rsid w:val="00B70C2E"/>
    <w:rsid w:val="00B70EBE"/>
    <w:rsid w:val="00B71090"/>
    <w:rsid w:val="00B71DA8"/>
    <w:rsid w:val="00B734FC"/>
    <w:rsid w:val="00B738FC"/>
    <w:rsid w:val="00B74AFB"/>
    <w:rsid w:val="00B812E6"/>
    <w:rsid w:val="00B8203C"/>
    <w:rsid w:val="00B823CC"/>
    <w:rsid w:val="00B842C2"/>
    <w:rsid w:val="00B85262"/>
    <w:rsid w:val="00B85F34"/>
    <w:rsid w:val="00B90B67"/>
    <w:rsid w:val="00B91561"/>
    <w:rsid w:val="00B91B31"/>
    <w:rsid w:val="00B91B7A"/>
    <w:rsid w:val="00B93E64"/>
    <w:rsid w:val="00B944A0"/>
    <w:rsid w:val="00B94D88"/>
    <w:rsid w:val="00B96000"/>
    <w:rsid w:val="00B96E13"/>
    <w:rsid w:val="00BA0989"/>
    <w:rsid w:val="00BA16CF"/>
    <w:rsid w:val="00BA1C7D"/>
    <w:rsid w:val="00BA1F46"/>
    <w:rsid w:val="00BA200C"/>
    <w:rsid w:val="00BA342A"/>
    <w:rsid w:val="00BA47CA"/>
    <w:rsid w:val="00BA650F"/>
    <w:rsid w:val="00BA67BA"/>
    <w:rsid w:val="00BA71D1"/>
    <w:rsid w:val="00BA7F88"/>
    <w:rsid w:val="00BB09AE"/>
    <w:rsid w:val="00BB0F08"/>
    <w:rsid w:val="00BB2E6A"/>
    <w:rsid w:val="00BB33C9"/>
    <w:rsid w:val="00BB358D"/>
    <w:rsid w:val="00BB405F"/>
    <w:rsid w:val="00BB476B"/>
    <w:rsid w:val="00BB5D96"/>
    <w:rsid w:val="00BB79AF"/>
    <w:rsid w:val="00BC3704"/>
    <w:rsid w:val="00BC44EF"/>
    <w:rsid w:val="00BC564F"/>
    <w:rsid w:val="00BC5E5C"/>
    <w:rsid w:val="00BC6126"/>
    <w:rsid w:val="00BC6E46"/>
    <w:rsid w:val="00BC7502"/>
    <w:rsid w:val="00BD45B9"/>
    <w:rsid w:val="00BD4B3B"/>
    <w:rsid w:val="00BD56C6"/>
    <w:rsid w:val="00BD696F"/>
    <w:rsid w:val="00BD6C64"/>
    <w:rsid w:val="00BD6E86"/>
    <w:rsid w:val="00BD7375"/>
    <w:rsid w:val="00BD7463"/>
    <w:rsid w:val="00BD7A86"/>
    <w:rsid w:val="00BE0EA0"/>
    <w:rsid w:val="00BE1991"/>
    <w:rsid w:val="00BE2133"/>
    <w:rsid w:val="00BE2289"/>
    <w:rsid w:val="00BE2476"/>
    <w:rsid w:val="00BE2AB9"/>
    <w:rsid w:val="00BE4B6B"/>
    <w:rsid w:val="00BE4C12"/>
    <w:rsid w:val="00BE58BC"/>
    <w:rsid w:val="00BE665F"/>
    <w:rsid w:val="00BE69BC"/>
    <w:rsid w:val="00BE6AD2"/>
    <w:rsid w:val="00BE73BB"/>
    <w:rsid w:val="00BE7A21"/>
    <w:rsid w:val="00BF086F"/>
    <w:rsid w:val="00BF0C35"/>
    <w:rsid w:val="00BF18F5"/>
    <w:rsid w:val="00BF1C8D"/>
    <w:rsid w:val="00BF1CED"/>
    <w:rsid w:val="00BF20D4"/>
    <w:rsid w:val="00BF2AF3"/>
    <w:rsid w:val="00BF3488"/>
    <w:rsid w:val="00BF4C6F"/>
    <w:rsid w:val="00BF4E14"/>
    <w:rsid w:val="00BF5111"/>
    <w:rsid w:val="00BF7057"/>
    <w:rsid w:val="00BF709B"/>
    <w:rsid w:val="00C00D33"/>
    <w:rsid w:val="00C0166A"/>
    <w:rsid w:val="00C018CF"/>
    <w:rsid w:val="00C04C66"/>
    <w:rsid w:val="00C05717"/>
    <w:rsid w:val="00C061C6"/>
    <w:rsid w:val="00C06C84"/>
    <w:rsid w:val="00C07B37"/>
    <w:rsid w:val="00C1040F"/>
    <w:rsid w:val="00C106BA"/>
    <w:rsid w:val="00C11826"/>
    <w:rsid w:val="00C11EB5"/>
    <w:rsid w:val="00C12D4C"/>
    <w:rsid w:val="00C13302"/>
    <w:rsid w:val="00C13397"/>
    <w:rsid w:val="00C1469F"/>
    <w:rsid w:val="00C14720"/>
    <w:rsid w:val="00C148FF"/>
    <w:rsid w:val="00C1552D"/>
    <w:rsid w:val="00C157D8"/>
    <w:rsid w:val="00C15E86"/>
    <w:rsid w:val="00C16941"/>
    <w:rsid w:val="00C177F6"/>
    <w:rsid w:val="00C20591"/>
    <w:rsid w:val="00C20A4D"/>
    <w:rsid w:val="00C2125C"/>
    <w:rsid w:val="00C2166E"/>
    <w:rsid w:val="00C21D59"/>
    <w:rsid w:val="00C22BAE"/>
    <w:rsid w:val="00C2310C"/>
    <w:rsid w:val="00C237E0"/>
    <w:rsid w:val="00C239F8"/>
    <w:rsid w:val="00C24A71"/>
    <w:rsid w:val="00C24A85"/>
    <w:rsid w:val="00C25247"/>
    <w:rsid w:val="00C25453"/>
    <w:rsid w:val="00C26B8C"/>
    <w:rsid w:val="00C26E6A"/>
    <w:rsid w:val="00C27910"/>
    <w:rsid w:val="00C30282"/>
    <w:rsid w:val="00C30DAE"/>
    <w:rsid w:val="00C32712"/>
    <w:rsid w:val="00C32CF6"/>
    <w:rsid w:val="00C33C60"/>
    <w:rsid w:val="00C34F5A"/>
    <w:rsid w:val="00C35645"/>
    <w:rsid w:val="00C36205"/>
    <w:rsid w:val="00C362C1"/>
    <w:rsid w:val="00C3667C"/>
    <w:rsid w:val="00C4009A"/>
    <w:rsid w:val="00C40C62"/>
    <w:rsid w:val="00C4212D"/>
    <w:rsid w:val="00C432E2"/>
    <w:rsid w:val="00C436E5"/>
    <w:rsid w:val="00C43A4B"/>
    <w:rsid w:val="00C442D4"/>
    <w:rsid w:val="00C45280"/>
    <w:rsid w:val="00C46B8A"/>
    <w:rsid w:val="00C47044"/>
    <w:rsid w:val="00C5017C"/>
    <w:rsid w:val="00C50475"/>
    <w:rsid w:val="00C525E3"/>
    <w:rsid w:val="00C54125"/>
    <w:rsid w:val="00C577A3"/>
    <w:rsid w:val="00C605A8"/>
    <w:rsid w:val="00C60CEF"/>
    <w:rsid w:val="00C61636"/>
    <w:rsid w:val="00C61B50"/>
    <w:rsid w:val="00C61DF2"/>
    <w:rsid w:val="00C61FA0"/>
    <w:rsid w:val="00C6385B"/>
    <w:rsid w:val="00C63BD4"/>
    <w:rsid w:val="00C640E9"/>
    <w:rsid w:val="00C642BF"/>
    <w:rsid w:val="00C6468A"/>
    <w:rsid w:val="00C64A4C"/>
    <w:rsid w:val="00C652B1"/>
    <w:rsid w:val="00C655C5"/>
    <w:rsid w:val="00C662C0"/>
    <w:rsid w:val="00C66C07"/>
    <w:rsid w:val="00C6770F"/>
    <w:rsid w:val="00C677A1"/>
    <w:rsid w:val="00C67A69"/>
    <w:rsid w:val="00C706E3"/>
    <w:rsid w:val="00C70D0B"/>
    <w:rsid w:val="00C710B4"/>
    <w:rsid w:val="00C73136"/>
    <w:rsid w:val="00C737E2"/>
    <w:rsid w:val="00C738FC"/>
    <w:rsid w:val="00C73FBB"/>
    <w:rsid w:val="00C747F2"/>
    <w:rsid w:val="00C77A9E"/>
    <w:rsid w:val="00C80291"/>
    <w:rsid w:val="00C8097C"/>
    <w:rsid w:val="00C821F6"/>
    <w:rsid w:val="00C837D3"/>
    <w:rsid w:val="00C848C0"/>
    <w:rsid w:val="00C85A3D"/>
    <w:rsid w:val="00C907E2"/>
    <w:rsid w:val="00C91D04"/>
    <w:rsid w:val="00C93D3A"/>
    <w:rsid w:val="00C9492F"/>
    <w:rsid w:val="00C9501B"/>
    <w:rsid w:val="00C95DFA"/>
    <w:rsid w:val="00CA043F"/>
    <w:rsid w:val="00CA1D6C"/>
    <w:rsid w:val="00CA382D"/>
    <w:rsid w:val="00CA7DA9"/>
    <w:rsid w:val="00CB089F"/>
    <w:rsid w:val="00CB20E8"/>
    <w:rsid w:val="00CB2727"/>
    <w:rsid w:val="00CB2858"/>
    <w:rsid w:val="00CB346B"/>
    <w:rsid w:val="00CB5D9D"/>
    <w:rsid w:val="00CB7A49"/>
    <w:rsid w:val="00CC0722"/>
    <w:rsid w:val="00CC22FC"/>
    <w:rsid w:val="00CC2C38"/>
    <w:rsid w:val="00CC35FA"/>
    <w:rsid w:val="00CC3617"/>
    <w:rsid w:val="00CC4509"/>
    <w:rsid w:val="00CC4FA6"/>
    <w:rsid w:val="00CC51E2"/>
    <w:rsid w:val="00CC5681"/>
    <w:rsid w:val="00CC62B3"/>
    <w:rsid w:val="00CC67E2"/>
    <w:rsid w:val="00CC6AB4"/>
    <w:rsid w:val="00CC6C9E"/>
    <w:rsid w:val="00CD0EF6"/>
    <w:rsid w:val="00CD174D"/>
    <w:rsid w:val="00CD2E1C"/>
    <w:rsid w:val="00CD3C91"/>
    <w:rsid w:val="00CD4B14"/>
    <w:rsid w:val="00CD5057"/>
    <w:rsid w:val="00CD5BEE"/>
    <w:rsid w:val="00CD78C0"/>
    <w:rsid w:val="00CE05D1"/>
    <w:rsid w:val="00CE1747"/>
    <w:rsid w:val="00CE26DF"/>
    <w:rsid w:val="00CE2ABD"/>
    <w:rsid w:val="00CE39F1"/>
    <w:rsid w:val="00CE3AAA"/>
    <w:rsid w:val="00CE40A3"/>
    <w:rsid w:val="00CE4BCF"/>
    <w:rsid w:val="00CE4E80"/>
    <w:rsid w:val="00CF0178"/>
    <w:rsid w:val="00CF0911"/>
    <w:rsid w:val="00CF10BC"/>
    <w:rsid w:val="00CF194D"/>
    <w:rsid w:val="00CF30EA"/>
    <w:rsid w:val="00CF3E21"/>
    <w:rsid w:val="00CF4372"/>
    <w:rsid w:val="00CF49A9"/>
    <w:rsid w:val="00CF4E29"/>
    <w:rsid w:val="00CF6500"/>
    <w:rsid w:val="00D01CFF"/>
    <w:rsid w:val="00D031FE"/>
    <w:rsid w:val="00D04118"/>
    <w:rsid w:val="00D04E58"/>
    <w:rsid w:val="00D061C2"/>
    <w:rsid w:val="00D06F4F"/>
    <w:rsid w:val="00D111E6"/>
    <w:rsid w:val="00D119FD"/>
    <w:rsid w:val="00D11D36"/>
    <w:rsid w:val="00D12159"/>
    <w:rsid w:val="00D134A8"/>
    <w:rsid w:val="00D1451B"/>
    <w:rsid w:val="00D147B2"/>
    <w:rsid w:val="00D14A37"/>
    <w:rsid w:val="00D1542D"/>
    <w:rsid w:val="00D175EE"/>
    <w:rsid w:val="00D177F6"/>
    <w:rsid w:val="00D17A5F"/>
    <w:rsid w:val="00D200A2"/>
    <w:rsid w:val="00D20F6C"/>
    <w:rsid w:val="00D2179A"/>
    <w:rsid w:val="00D22456"/>
    <w:rsid w:val="00D23A17"/>
    <w:rsid w:val="00D25469"/>
    <w:rsid w:val="00D25ECD"/>
    <w:rsid w:val="00D26660"/>
    <w:rsid w:val="00D3011F"/>
    <w:rsid w:val="00D3031F"/>
    <w:rsid w:val="00D35126"/>
    <w:rsid w:val="00D402AA"/>
    <w:rsid w:val="00D406BB"/>
    <w:rsid w:val="00D418C6"/>
    <w:rsid w:val="00D41E31"/>
    <w:rsid w:val="00D41EAB"/>
    <w:rsid w:val="00D43BF7"/>
    <w:rsid w:val="00D446CE"/>
    <w:rsid w:val="00D46423"/>
    <w:rsid w:val="00D46A23"/>
    <w:rsid w:val="00D46BA5"/>
    <w:rsid w:val="00D47662"/>
    <w:rsid w:val="00D50CCE"/>
    <w:rsid w:val="00D50D4A"/>
    <w:rsid w:val="00D50DCC"/>
    <w:rsid w:val="00D5415A"/>
    <w:rsid w:val="00D54E9E"/>
    <w:rsid w:val="00D55AC5"/>
    <w:rsid w:val="00D56107"/>
    <w:rsid w:val="00D572D1"/>
    <w:rsid w:val="00D60F08"/>
    <w:rsid w:val="00D62357"/>
    <w:rsid w:val="00D63588"/>
    <w:rsid w:val="00D642C1"/>
    <w:rsid w:val="00D64BC4"/>
    <w:rsid w:val="00D653D3"/>
    <w:rsid w:val="00D6558A"/>
    <w:rsid w:val="00D65D5E"/>
    <w:rsid w:val="00D6686D"/>
    <w:rsid w:val="00D673CA"/>
    <w:rsid w:val="00D67418"/>
    <w:rsid w:val="00D73E42"/>
    <w:rsid w:val="00D74925"/>
    <w:rsid w:val="00D7688F"/>
    <w:rsid w:val="00D77559"/>
    <w:rsid w:val="00D8072B"/>
    <w:rsid w:val="00D81A44"/>
    <w:rsid w:val="00D827C7"/>
    <w:rsid w:val="00D83E54"/>
    <w:rsid w:val="00D841D2"/>
    <w:rsid w:val="00D85307"/>
    <w:rsid w:val="00D860FA"/>
    <w:rsid w:val="00D87651"/>
    <w:rsid w:val="00D9175B"/>
    <w:rsid w:val="00D92547"/>
    <w:rsid w:val="00D92FC2"/>
    <w:rsid w:val="00D9552E"/>
    <w:rsid w:val="00D96E01"/>
    <w:rsid w:val="00D9755B"/>
    <w:rsid w:val="00DA0CDF"/>
    <w:rsid w:val="00DA25BE"/>
    <w:rsid w:val="00DA26F4"/>
    <w:rsid w:val="00DA40F8"/>
    <w:rsid w:val="00DA44E6"/>
    <w:rsid w:val="00DA4D63"/>
    <w:rsid w:val="00DB065E"/>
    <w:rsid w:val="00DB0B3C"/>
    <w:rsid w:val="00DB54C8"/>
    <w:rsid w:val="00DB5B3A"/>
    <w:rsid w:val="00DB69CE"/>
    <w:rsid w:val="00DB6E39"/>
    <w:rsid w:val="00DC04AB"/>
    <w:rsid w:val="00DC0E56"/>
    <w:rsid w:val="00DC2E18"/>
    <w:rsid w:val="00DC3CED"/>
    <w:rsid w:val="00DC60AF"/>
    <w:rsid w:val="00DD01BB"/>
    <w:rsid w:val="00DD0648"/>
    <w:rsid w:val="00DD0C03"/>
    <w:rsid w:val="00DD0D00"/>
    <w:rsid w:val="00DD504C"/>
    <w:rsid w:val="00DD6411"/>
    <w:rsid w:val="00DD6790"/>
    <w:rsid w:val="00DD6990"/>
    <w:rsid w:val="00DD7296"/>
    <w:rsid w:val="00DD73C6"/>
    <w:rsid w:val="00DD78DF"/>
    <w:rsid w:val="00DD7FBB"/>
    <w:rsid w:val="00DE0DC6"/>
    <w:rsid w:val="00DE12A4"/>
    <w:rsid w:val="00DE259B"/>
    <w:rsid w:val="00DE264D"/>
    <w:rsid w:val="00DE3EEC"/>
    <w:rsid w:val="00DE3F82"/>
    <w:rsid w:val="00DE4576"/>
    <w:rsid w:val="00DE4D06"/>
    <w:rsid w:val="00DE4F79"/>
    <w:rsid w:val="00DE547D"/>
    <w:rsid w:val="00DE65EB"/>
    <w:rsid w:val="00DE70B7"/>
    <w:rsid w:val="00DE7CD3"/>
    <w:rsid w:val="00DF0132"/>
    <w:rsid w:val="00DF1073"/>
    <w:rsid w:val="00DF1BD1"/>
    <w:rsid w:val="00DF465B"/>
    <w:rsid w:val="00DF5F26"/>
    <w:rsid w:val="00DF6056"/>
    <w:rsid w:val="00DF6146"/>
    <w:rsid w:val="00E00B0B"/>
    <w:rsid w:val="00E00D7D"/>
    <w:rsid w:val="00E0669B"/>
    <w:rsid w:val="00E07229"/>
    <w:rsid w:val="00E1050C"/>
    <w:rsid w:val="00E12976"/>
    <w:rsid w:val="00E1381A"/>
    <w:rsid w:val="00E14C47"/>
    <w:rsid w:val="00E168A6"/>
    <w:rsid w:val="00E20DA0"/>
    <w:rsid w:val="00E2312A"/>
    <w:rsid w:val="00E2325E"/>
    <w:rsid w:val="00E23295"/>
    <w:rsid w:val="00E23CDB"/>
    <w:rsid w:val="00E264F6"/>
    <w:rsid w:val="00E31300"/>
    <w:rsid w:val="00E31418"/>
    <w:rsid w:val="00E31961"/>
    <w:rsid w:val="00E32C47"/>
    <w:rsid w:val="00E3412E"/>
    <w:rsid w:val="00E34BBE"/>
    <w:rsid w:val="00E35E58"/>
    <w:rsid w:val="00E369A8"/>
    <w:rsid w:val="00E36A8A"/>
    <w:rsid w:val="00E377D1"/>
    <w:rsid w:val="00E40148"/>
    <w:rsid w:val="00E404A6"/>
    <w:rsid w:val="00E40F6E"/>
    <w:rsid w:val="00E41DEF"/>
    <w:rsid w:val="00E41E9C"/>
    <w:rsid w:val="00E42282"/>
    <w:rsid w:val="00E425D3"/>
    <w:rsid w:val="00E42817"/>
    <w:rsid w:val="00E42B43"/>
    <w:rsid w:val="00E42F4C"/>
    <w:rsid w:val="00E44995"/>
    <w:rsid w:val="00E456F6"/>
    <w:rsid w:val="00E4720E"/>
    <w:rsid w:val="00E50272"/>
    <w:rsid w:val="00E504F9"/>
    <w:rsid w:val="00E51584"/>
    <w:rsid w:val="00E52D37"/>
    <w:rsid w:val="00E531C4"/>
    <w:rsid w:val="00E53B56"/>
    <w:rsid w:val="00E53E82"/>
    <w:rsid w:val="00E53FDD"/>
    <w:rsid w:val="00E54327"/>
    <w:rsid w:val="00E56BE1"/>
    <w:rsid w:val="00E56F84"/>
    <w:rsid w:val="00E57F57"/>
    <w:rsid w:val="00E6493E"/>
    <w:rsid w:val="00E6562B"/>
    <w:rsid w:val="00E66441"/>
    <w:rsid w:val="00E705EA"/>
    <w:rsid w:val="00E71987"/>
    <w:rsid w:val="00E7249D"/>
    <w:rsid w:val="00E724C6"/>
    <w:rsid w:val="00E730B7"/>
    <w:rsid w:val="00E7315A"/>
    <w:rsid w:val="00E737F7"/>
    <w:rsid w:val="00E73A0B"/>
    <w:rsid w:val="00E7501A"/>
    <w:rsid w:val="00E75D00"/>
    <w:rsid w:val="00E75D35"/>
    <w:rsid w:val="00E77C3D"/>
    <w:rsid w:val="00E77DF2"/>
    <w:rsid w:val="00E8014B"/>
    <w:rsid w:val="00E80C47"/>
    <w:rsid w:val="00E81926"/>
    <w:rsid w:val="00E824B1"/>
    <w:rsid w:val="00E82D4D"/>
    <w:rsid w:val="00E84564"/>
    <w:rsid w:val="00E846D8"/>
    <w:rsid w:val="00E84FB1"/>
    <w:rsid w:val="00E8520E"/>
    <w:rsid w:val="00E85766"/>
    <w:rsid w:val="00E85B95"/>
    <w:rsid w:val="00E8680A"/>
    <w:rsid w:val="00E86F44"/>
    <w:rsid w:val="00E87411"/>
    <w:rsid w:val="00E87E2F"/>
    <w:rsid w:val="00E90BE1"/>
    <w:rsid w:val="00E9166B"/>
    <w:rsid w:val="00E91B9E"/>
    <w:rsid w:val="00E92132"/>
    <w:rsid w:val="00E936C5"/>
    <w:rsid w:val="00E95E1F"/>
    <w:rsid w:val="00EA0459"/>
    <w:rsid w:val="00EA1942"/>
    <w:rsid w:val="00EA4BB7"/>
    <w:rsid w:val="00EA717A"/>
    <w:rsid w:val="00EA7808"/>
    <w:rsid w:val="00EA795C"/>
    <w:rsid w:val="00EA7B5E"/>
    <w:rsid w:val="00EA7F0C"/>
    <w:rsid w:val="00EB2559"/>
    <w:rsid w:val="00EB4EB5"/>
    <w:rsid w:val="00EB523E"/>
    <w:rsid w:val="00EB70F0"/>
    <w:rsid w:val="00EC07F3"/>
    <w:rsid w:val="00EC0A9D"/>
    <w:rsid w:val="00EC1D0E"/>
    <w:rsid w:val="00EC1FD4"/>
    <w:rsid w:val="00EC2178"/>
    <w:rsid w:val="00EC32AC"/>
    <w:rsid w:val="00EC3BA0"/>
    <w:rsid w:val="00EC4D87"/>
    <w:rsid w:val="00EC6972"/>
    <w:rsid w:val="00ED0BCB"/>
    <w:rsid w:val="00ED32A1"/>
    <w:rsid w:val="00ED37F7"/>
    <w:rsid w:val="00ED3DFB"/>
    <w:rsid w:val="00ED3F23"/>
    <w:rsid w:val="00ED46BA"/>
    <w:rsid w:val="00ED5647"/>
    <w:rsid w:val="00ED5C95"/>
    <w:rsid w:val="00ED61CA"/>
    <w:rsid w:val="00ED6391"/>
    <w:rsid w:val="00ED7AB0"/>
    <w:rsid w:val="00EE28A1"/>
    <w:rsid w:val="00EE498C"/>
    <w:rsid w:val="00EE5360"/>
    <w:rsid w:val="00EE68B1"/>
    <w:rsid w:val="00EF139F"/>
    <w:rsid w:val="00EF1A2E"/>
    <w:rsid w:val="00EF281D"/>
    <w:rsid w:val="00EF3644"/>
    <w:rsid w:val="00EF4386"/>
    <w:rsid w:val="00EF4A55"/>
    <w:rsid w:val="00EF761D"/>
    <w:rsid w:val="00EF7C7D"/>
    <w:rsid w:val="00EF7CDD"/>
    <w:rsid w:val="00F01DC7"/>
    <w:rsid w:val="00F01EB1"/>
    <w:rsid w:val="00F02783"/>
    <w:rsid w:val="00F03BAD"/>
    <w:rsid w:val="00F03C2D"/>
    <w:rsid w:val="00F04DB6"/>
    <w:rsid w:val="00F053B3"/>
    <w:rsid w:val="00F066E1"/>
    <w:rsid w:val="00F06FEB"/>
    <w:rsid w:val="00F07AC5"/>
    <w:rsid w:val="00F1042D"/>
    <w:rsid w:val="00F10EDF"/>
    <w:rsid w:val="00F11F69"/>
    <w:rsid w:val="00F12303"/>
    <w:rsid w:val="00F13066"/>
    <w:rsid w:val="00F13AB8"/>
    <w:rsid w:val="00F14738"/>
    <w:rsid w:val="00F16119"/>
    <w:rsid w:val="00F204D1"/>
    <w:rsid w:val="00F22D2D"/>
    <w:rsid w:val="00F24CE0"/>
    <w:rsid w:val="00F2518A"/>
    <w:rsid w:val="00F2658A"/>
    <w:rsid w:val="00F272A8"/>
    <w:rsid w:val="00F274EA"/>
    <w:rsid w:val="00F27C4F"/>
    <w:rsid w:val="00F33037"/>
    <w:rsid w:val="00F33A16"/>
    <w:rsid w:val="00F34120"/>
    <w:rsid w:val="00F37394"/>
    <w:rsid w:val="00F40684"/>
    <w:rsid w:val="00F40B1F"/>
    <w:rsid w:val="00F4153E"/>
    <w:rsid w:val="00F418CB"/>
    <w:rsid w:val="00F4255C"/>
    <w:rsid w:val="00F42731"/>
    <w:rsid w:val="00F438AA"/>
    <w:rsid w:val="00F43E29"/>
    <w:rsid w:val="00F44EAD"/>
    <w:rsid w:val="00F46B6F"/>
    <w:rsid w:val="00F4739C"/>
    <w:rsid w:val="00F47DF9"/>
    <w:rsid w:val="00F514AA"/>
    <w:rsid w:val="00F534EB"/>
    <w:rsid w:val="00F53AFF"/>
    <w:rsid w:val="00F53B01"/>
    <w:rsid w:val="00F541C9"/>
    <w:rsid w:val="00F55144"/>
    <w:rsid w:val="00F55736"/>
    <w:rsid w:val="00F5639B"/>
    <w:rsid w:val="00F56AC9"/>
    <w:rsid w:val="00F57DFA"/>
    <w:rsid w:val="00F60EF0"/>
    <w:rsid w:val="00F614BF"/>
    <w:rsid w:val="00F61747"/>
    <w:rsid w:val="00F62252"/>
    <w:rsid w:val="00F6237F"/>
    <w:rsid w:val="00F628BA"/>
    <w:rsid w:val="00F631C5"/>
    <w:rsid w:val="00F63356"/>
    <w:rsid w:val="00F670F9"/>
    <w:rsid w:val="00F679C6"/>
    <w:rsid w:val="00F707CC"/>
    <w:rsid w:val="00F70EF7"/>
    <w:rsid w:val="00F716D9"/>
    <w:rsid w:val="00F71826"/>
    <w:rsid w:val="00F71BEA"/>
    <w:rsid w:val="00F72BF2"/>
    <w:rsid w:val="00F72D58"/>
    <w:rsid w:val="00F73269"/>
    <w:rsid w:val="00F747C2"/>
    <w:rsid w:val="00F74FF2"/>
    <w:rsid w:val="00F75B0C"/>
    <w:rsid w:val="00F80D4A"/>
    <w:rsid w:val="00F83427"/>
    <w:rsid w:val="00F86DBF"/>
    <w:rsid w:val="00F92207"/>
    <w:rsid w:val="00F93620"/>
    <w:rsid w:val="00F9469A"/>
    <w:rsid w:val="00F968B6"/>
    <w:rsid w:val="00F96951"/>
    <w:rsid w:val="00F96A6F"/>
    <w:rsid w:val="00F96ADA"/>
    <w:rsid w:val="00F96B42"/>
    <w:rsid w:val="00FA0255"/>
    <w:rsid w:val="00FA028E"/>
    <w:rsid w:val="00FA0395"/>
    <w:rsid w:val="00FA128A"/>
    <w:rsid w:val="00FA1A6D"/>
    <w:rsid w:val="00FA29EB"/>
    <w:rsid w:val="00FA29FF"/>
    <w:rsid w:val="00FA3EAC"/>
    <w:rsid w:val="00FA422B"/>
    <w:rsid w:val="00FA64D8"/>
    <w:rsid w:val="00FA6540"/>
    <w:rsid w:val="00FB2D4F"/>
    <w:rsid w:val="00FB56AE"/>
    <w:rsid w:val="00FB69B2"/>
    <w:rsid w:val="00FB75BB"/>
    <w:rsid w:val="00FC0C1A"/>
    <w:rsid w:val="00FC150C"/>
    <w:rsid w:val="00FC234C"/>
    <w:rsid w:val="00FC2A2B"/>
    <w:rsid w:val="00FC3EC5"/>
    <w:rsid w:val="00FC4E42"/>
    <w:rsid w:val="00FC6C62"/>
    <w:rsid w:val="00FC6E42"/>
    <w:rsid w:val="00FD0262"/>
    <w:rsid w:val="00FD3201"/>
    <w:rsid w:val="00FD3DAE"/>
    <w:rsid w:val="00FD43CC"/>
    <w:rsid w:val="00FD5656"/>
    <w:rsid w:val="00FD6FB1"/>
    <w:rsid w:val="00FD76A7"/>
    <w:rsid w:val="00FE0A85"/>
    <w:rsid w:val="00FE0F0E"/>
    <w:rsid w:val="00FE119F"/>
    <w:rsid w:val="00FE2137"/>
    <w:rsid w:val="00FE21CE"/>
    <w:rsid w:val="00FE21DF"/>
    <w:rsid w:val="00FE3D11"/>
    <w:rsid w:val="00FE3F15"/>
    <w:rsid w:val="00FE3F67"/>
    <w:rsid w:val="00FE4FDF"/>
    <w:rsid w:val="00FE65AE"/>
    <w:rsid w:val="00FE6855"/>
    <w:rsid w:val="00FE74FF"/>
    <w:rsid w:val="00FE750A"/>
    <w:rsid w:val="00FE7EC6"/>
    <w:rsid w:val="00FF1021"/>
    <w:rsid w:val="00FF19EA"/>
    <w:rsid w:val="00FF2840"/>
    <w:rsid w:val="00FF2EE7"/>
    <w:rsid w:val="00FF383F"/>
    <w:rsid w:val="00FF4FE7"/>
    <w:rsid w:val="00FF5706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41EA1"/>
    <w:rsid w:val="000728CA"/>
    <w:rsid w:val="00075240"/>
    <w:rsid w:val="00090C96"/>
    <w:rsid w:val="000F2D21"/>
    <w:rsid w:val="00142B90"/>
    <w:rsid w:val="00143E50"/>
    <w:rsid w:val="001603FC"/>
    <w:rsid w:val="001C0401"/>
    <w:rsid w:val="00322D91"/>
    <w:rsid w:val="003F0E53"/>
    <w:rsid w:val="004316D1"/>
    <w:rsid w:val="004B3738"/>
    <w:rsid w:val="004D4A1F"/>
    <w:rsid w:val="004E7C56"/>
    <w:rsid w:val="004F3B20"/>
    <w:rsid w:val="005803B8"/>
    <w:rsid w:val="005A28BC"/>
    <w:rsid w:val="005B53E6"/>
    <w:rsid w:val="005C54B3"/>
    <w:rsid w:val="0062284C"/>
    <w:rsid w:val="00671B2A"/>
    <w:rsid w:val="006839CF"/>
    <w:rsid w:val="006D0C00"/>
    <w:rsid w:val="007328EF"/>
    <w:rsid w:val="00735AC7"/>
    <w:rsid w:val="007A1558"/>
    <w:rsid w:val="00862197"/>
    <w:rsid w:val="008A6141"/>
    <w:rsid w:val="008A7D45"/>
    <w:rsid w:val="008B5F9C"/>
    <w:rsid w:val="00976D60"/>
    <w:rsid w:val="009932DE"/>
    <w:rsid w:val="00A10A48"/>
    <w:rsid w:val="00A278BC"/>
    <w:rsid w:val="00A56B2D"/>
    <w:rsid w:val="00AA1238"/>
    <w:rsid w:val="00B054A3"/>
    <w:rsid w:val="00B27949"/>
    <w:rsid w:val="00BB2133"/>
    <w:rsid w:val="00C15DE2"/>
    <w:rsid w:val="00CB28A1"/>
    <w:rsid w:val="00CC4509"/>
    <w:rsid w:val="00D016A3"/>
    <w:rsid w:val="00D74637"/>
    <w:rsid w:val="00DB526A"/>
    <w:rsid w:val="00DE6923"/>
    <w:rsid w:val="00E26CF4"/>
    <w:rsid w:val="00E32DD9"/>
    <w:rsid w:val="00E368D0"/>
    <w:rsid w:val="00E76470"/>
    <w:rsid w:val="00E76837"/>
    <w:rsid w:val="00E97B09"/>
    <w:rsid w:val="00EF1E83"/>
    <w:rsid w:val="00F20B0F"/>
    <w:rsid w:val="00F96ADA"/>
    <w:rsid w:val="00FE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2026-01-12T00:00:00</PublishDate>
  <Abstract>W&amp;S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customXml/itemProps4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3036</TotalTime>
  <Pages>1</Pages>
  <Words>4663</Words>
  <Characters>24996</Characters>
  <Application>Microsoft Office Word</Application>
  <DocSecurity>0</DocSecurity>
  <Lines>1562</Lines>
  <Paragraphs>1235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28424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PLM to Infor M3 integration to update UOMs, target quality values V3.0</dc:subject>
  <dc:creator>Callum Wright</dc:creator>
  <cp:keywords/>
  <dc:description/>
  <cp:lastModifiedBy>Jagannath Sawant</cp:lastModifiedBy>
  <cp:revision>31</cp:revision>
  <cp:lastPrinted>2013-08-14T02:04:00Z</cp:lastPrinted>
  <dcterms:created xsi:type="dcterms:W3CDTF">2026-01-12T17:04:00Z</dcterms:created>
  <dcterms:modified xsi:type="dcterms:W3CDTF">2026-04-12T05:16:00Z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