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2308996"/>
    <w:p w14:paraId="6EA55CED" w14:textId="4DE09AE9" w:rsidR="008B31B8" w:rsidRPr="00404EA3" w:rsidRDefault="00000000" w:rsidP="00BE2289">
      <w:pPr>
        <w:pStyle w:val="1aTitle"/>
        <w:rPr>
          <w:rStyle w:val="1bSubtitleChar"/>
          <w:b w:val="0"/>
          <w:bCs w:val="0"/>
          <w:color w:val="auto"/>
        </w:rPr>
      </w:pPr>
      <w:sdt>
        <w:sdtPr>
          <w:alias w:val="Title"/>
          <w:tag w:val=""/>
          <w:id w:val="-1922327287"/>
          <w:placeholder>
            <w:docPart w:val="2F2F5AE293E844058FDE5A500D9AA5B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A623CC">
            <w:t>ANA</w:t>
          </w:r>
          <w:r w:rsidR="0020610E" w:rsidRPr="00BE2289">
            <w:t>-0</w:t>
          </w:r>
          <w:r w:rsidR="00A623CC">
            <w:t>5</w:t>
          </w:r>
          <w:r w:rsidR="0020610E" w:rsidRPr="00BE2289">
            <w:t xml:space="preserve">0 </w:t>
          </w:r>
          <w:r w:rsidR="00A623CC">
            <w:t>Functional</w:t>
          </w:r>
          <w:r w:rsidR="0020610E" w:rsidRPr="00BE2289">
            <w:t xml:space="preserve"> Specification</w:t>
          </w:r>
        </w:sdtContent>
      </w:sdt>
      <w:bookmarkEnd w:id="0"/>
      <w:r w:rsidR="0020610E">
        <w:tab/>
      </w:r>
    </w:p>
    <w:p w14:paraId="1AD833EB" w14:textId="78003239" w:rsidR="00695B1C" w:rsidRPr="00005B63" w:rsidRDefault="00000000" w:rsidP="00005B63">
      <w:pPr>
        <w:pStyle w:val="1bSubtitle"/>
      </w:pPr>
      <w:sdt>
        <w:sdtPr>
          <w:alias w:val="Company"/>
          <w:tag w:val=""/>
          <w:id w:val="727496935"/>
          <w:placeholder>
            <w:docPart w:val="AE2C308DA40C415A9A2B491633AB4647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A56476">
            <w:t>Simpsons Beverages</w:t>
          </w:r>
        </w:sdtContent>
      </w:sdt>
      <w:r w:rsidR="001262F2">
        <w:t xml:space="preserve">: </w:t>
      </w:r>
      <w:sdt>
        <w:sdtPr>
          <w:alias w:val="Subject"/>
          <w:tag w:val=""/>
          <w:id w:val="1324315437"/>
          <w:placeholder>
            <w:docPart w:val="088C158FD1454FFD8153E6AA0668FAB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5F17A0">
            <w:t xml:space="preserve">Auto Attach </w:t>
          </w:r>
          <w:r w:rsidR="00BF7525">
            <w:t>Recipe Specification and Density Information</w:t>
          </w:r>
          <w:r w:rsidR="000E322E">
            <w:t xml:space="preserve"> to Pack</w:t>
          </w:r>
          <w:r w:rsidR="00FE6855">
            <w:t xml:space="preserve"> </w:t>
          </w:r>
          <w:r w:rsidR="003F05DB">
            <w:t>V</w:t>
          </w:r>
          <w:r w:rsidR="00FD74EC">
            <w:t>3</w:t>
          </w:r>
          <w:r w:rsidR="003F05DB">
            <w:t>.0</w:t>
          </w:r>
        </w:sdtContent>
      </w:sdt>
    </w:p>
    <w:p w14:paraId="77C081E0" w14:textId="5F640D42" w:rsidR="003C0062" w:rsidRPr="000B004A" w:rsidRDefault="003C0062" w:rsidP="000B004A">
      <w:pPr>
        <w:pStyle w:val="2aH1"/>
      </w:pPr>
      <w:bookmarkStart w:id="1" w:name="_Toc222308997"/>
      <w:r w:rsidRPr="000B004A">
        <w:t>Document Properties</w:t>
      </w:r>
      <w:bookmarkEnd w:id="1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2268"/>
      </w:tblGrid>
      <w:tr w:rsidR="00D47662" w14:paraId="636682E7" w14:textId="6C03F749" w:rsidTr="00D519D3">
        <w:tc>
          <w:tcPr>
            <w:tcW w:w="1418" w:type="dxa"/>
            <w:vMerge w:val="restart"/>
          </w:tcPr>
          <w:p w14:paraId="63E70B5C" w14:textId="593A61E2" w:rsidR="00D47662" w:rsidRDefault="00D47662" w:rsidP="001C32C0">
            <w:pPr>
              <w:pStyle w:val="2bNormal"/>
            </w:pPr>
            <w:r>
              <w:t>Authors</w:t>
            </w:r>
          </w:p>
        </w:tc>
        <w:tc>
          <w:tcPr>
            <w:tcW w:w="2268" w:type="dxa"/>
          </w:tcPr>
          <w:p w14:paraId="31ABA615" w14:textId="6F8915A7" w:rsidR="00D47662" w:rsidRDefault="00D47662" w:rsidP="001C32C0">
            <w:pPr>
              <w:pStyle w:val="2bNormal"/>
            </w:pPr>
            <w:r>
              <w:t xml:space="preserve">Eshan Fernando </w:t>
            </w:r>
          </w:p>
        </w:tc>
        <w:tc>
          <w:tcPr>
            <w:tcW w:w="2268" w:type="dxa"/>
          </w:tcPr>
          <w:p w14:paraId="6F328D86" w14:textId="4D0A8D38" w:rsidR="00D47662" w:rsidRDefault="0055781B" w:rsidP="001C32C0">
            <w:pPr>
              <w:pStyle w:val="2bNormal"/>
            </w:pPr>
            <w:r>
              <w:t xml:space="preserve">Infor </w:t>
            </w:r>
            <w:r w:rsidR="00D47662">
              <w:t>M3 Consultant</w:t>
            </w:r>
          </w:p>
        </w:tc>
      </w:tr>
      <w:tr w:rsidR="00073A00" w14:paraId="43DDB271" w14:textId="1CAEBC5F" w:rsidTr="00D519D3">
        <w:tc>
          <w:tcPr>
            <w:tcW w:w="1418" w:type="dxa"/>
            <w:vMerge/>
          </w:tcPr>
          <w:p w14:paraId="114370C4" w14:textId="77777777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6349C0A7" w14:textId="02D6616F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767D5B6B" w14:textId="77777777" w:rsidR="00073A00" w:rsidRDefault="00073A00" w:rsidP="00073A00">
            <w:pPr>
              <w:pStyle w:val="2bNormal"/>
            </w:pPr>
          </w:p>
        </w:tc>
      </w:tr>
    </w:tbl>
    <w:p w14:paraId="54950498" w14:textId="77777777" w:rsidR="001C32C0" w:rsidRPr="001C32C0" w:rsidRDefault="001C32C0" w:rsidP="001C32C0">
      <w:pPr>
        <w:pStyle w:val="2bNormal"/>
      </w:pPr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34"/>
      </w:tblGrid>
      <w:tr w:rsidR="00097C01" w14:paraId="5941123E" w14:textId="5338C89F" w:rsidTr="00F716D9">
        <w:tc>
          <w:tcPr>
            <w:tcW w:w="1418" w:type="dxa"/>
            <w:vMerge w:val="restart"/>
          </w:tcPr>
          <w:p w14:paraId="58FCD2B8" w14:textId="16B26AF8" w:rsidR="00097C01" w:rsidRDefault="00097C01" w:rsidP="006C47AD">
            <w:pPr>
              <w:pStyle w:val="2bNormal"/>
            </w:pPr>
            <w:r>
              <w:t>Approvers</w:t>
            </w:r>
          </w:p>
        </w:tc>
        <w:tc>
          <w:tcPr>
            <w:tcW w:w="2268" w:type="dxa"/>
          </w:tcPr>
          <w:p w14:paraId="762CBB8D" w14:textId="701FF581" w:rsidR="00097C01" w:rsidRDefault="00376461" w:rsidP="006C47AD">
            <w:pPr>
              <w:pStyle w:val="2bNormal"/>
            </w:pPr>
            <w:r>
              <w:t>Joe Walker</w:t>
            </w:r>
          </w:p>
        </w:tc>
        <w:tc>
          <w:tcPr>
            <w:tcW w:w="5273" w:type="dxa"/>
          </w:tcPr>
          <w:p w14:paraId="2D2400D7" w14:textId="14BF4809" w:rsidR="00097C01" w:rsidRDefault="00376461" w:rsidP="006C47AD">
            <w:pPr>
              <w:pStyle w:val="2bNormal"/>
            </w:pPr>
            <w:r>
              <w:t>Solution Architect</w:t>
            </w:r>
          </w:p>
        </w:tc>
        <w:tc>
          <w:tcPr>
            <w:tcW w:w="1134" w:type="dxa"/>
          </w:tcPr>
          <w:p w14:paraId="7D6DFE93" w14:textId="39E8E73E" w:rsidR="00097C01" w:rsidRDefault="00097C01" w:rsidP="006C47AD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A13689">
              <w:t>01</w:t>
            </w:r>
            <w:r w:rsidR="002E5119">
              <w:t>/</w:t>
            </w:r>
            <w:r w:rsidR="00845097">
              <w:t>1</w:t>
            </w:r>
            <w:r w:rsidR="00A13689">
              <w:t>2</w:t>
            </w:r>
            <w:r w:rsidR="002E5119">
              <w:t>/2025</w:t>
            </w:r>
          </w:p>
        </w:tc>
      </w:tr>
      <w:tr w:rsidR="00097C01" w14:paraId="2E6FB0BF" w14:textId="62D7F855" w:rsidTr="00F716D9">
        <w:tc>
          <w:tcPr>
            <w:tcW w:w="1418" w:type="dxa"/>
            <w:vMerge/>
          </w:tcPr>
          <w:p w14:paraId="3065C212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4AD2F572" w14:textId="1ACD30D6" w:rsidR="00097C01" w:rsidRDefault="00845097" w:rsidP="00594A79">
            <w:pPr>
              <w:pStyle w:val="2bNormal"/>
            </w:pPr>
            <w:r>
              <w:t>Bevon Raj</w:t>
            </w:r>
          </w:p>
        </w:tc>
        <w:tc>
          <w:tcPr>
            <w:tcW w:w="5273" w:type="dxa"/>
          </w:tcPr>
          <w:p w14:paraId="1A1EE624" w14:textId="1B8F1179" w:rsidR="00097C01" w:rsidRDefault="0099013D" w:rsidP="00594A79">
            <w:pPr>
              <w:pStyle w:val="2bNormal"/>
            </w:pPr>
            <w:r>
              <w:t>Senior Consultant</w:t>
            </w:r>
          </w:p>
        </w:tc>
        <w:tc>
          <w:tcPr>
            <w:tcW w:w="1134" w:type="dxa"/>
          </w:tcPr>
          <w:p w14:paraId="5D39F480" w14:textId="232C88EA" w:rsidR="00097C01" w:rsidRDefault="00097C01" w:rsidP="00594A79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A13689">
              <w:t>01/12</w:t>
            </w:r>
            <w:r w:rsidR="002E5119">
              <w:t>/2025</w:t>
            </w:r>
          </w:p>
        </w:tc>
      </w:tr>
      <w:tr w:rsidR="00097C01" w14:paraId="63B0D4CF" w14:textId="596F4BD4" w:rsidTr="00F716D9">
        <w:tc>
          <w:tcPr>
            <w:tcW w:w="1418" w:type="dxa"/>
            <w:vMerge/>
          </w:tcPr>
          <w:p w14:paraId="0DDC55AC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58CF697F" w14:textId="433AF9C5" w:rsidR="00097C01" w:rsidRDefault="00097C01" w:rsidP="00594A79">
            <w:pPr>
              <w:pStyle w:val="2bNormal"/>
            </w:pPr>
          </w:p>
        </w:tc>
        <w:tc>
          <w:tcPr>
            <w:tcW w:w="5273" w:type="dxa"/>
          </w:tcPr>
          <w:p w14:paraId="280F07F4" w14:textId="1A477AB4" w:rsidR="00097C01" w:rsidRDefault="00097C01" w:rsidP="00594A79">
            <w:pPr>
              <w:pStyle w:val="2bNormal"/>
            </w:pPr>
          </w:p>
        </w:tc>
        <w:tc>
          <w:tcPr>
            <w:tcW w:w="1134" w:type="dxa"/>
          </w:tcPr>
          <w:p w14:paraId="40FE3B58" w14:textId="50A57166" w:rsidR="00097C01" w:rsidRDefault="00097C01" w:rsidP="00594A79">
            <w:pPr>
              <w:pStyle w:val="2bNormal"/>
            </w:pPr>
          </w:p>
        </w:tc>
      </w:tr>
    </w:tbl>
    <w:p w14:paraId="0AE231A2" w14:textId="3A3F22F8" w:rsidR="00770450" w:rsidRDefault="00770450" w:rsidP="00770450">
      <w:pPr>
        <w:pStyle w:val="2bNormal"/>
      </w:pPr>
      <w:bookmarkStart w:id="2" w:name="_Toc114850800"/>
      <w:bookmarkStart w:id="3" w:name="_Toc114851421"/>
      <w:bookmarkStart w:id="4" w:name="_Toc118982163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48"/>
      </w:tblGrid>
      <w:tr w:rsidR="00770450" w14:paraId="0C87EA28" w14:textId="77777777" w:rsidTr="00F716D9">
        <w:tc>
          <w:tcPr>
            <w:tcW w:w="1418" w:type="dxa"/>
            <w:vMerge w:val="restart"/>
          </w:tcPr>
          <w:p w14:paraId="1B7CCDE6" w14:textId="7A72E1C9" w:rsidR="00770450" w:rsidRDefault="00770450" w:rsidP="006C47AD">
            <w:pPr>
              <w:pStyle w:val="2bNormal"/>
            </w:pPr>
            <w:r>
              <w:t>Change Control</w:t>
            </w:r>
          </w:p>
        </w:tc>
        <w:tc>
          <w:tcPr>
            <w:tcW w:w="2268" w:type="dxa"/>
          </w:tcPr>
          <w:p w14:paraId="1DF3B99D" w14:textId="75954915" w:rsidR="00770450" w:rsidRDefault="00BF20D4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A247355" w14:textId="67F2EA04" w:rsidR="00770450" w:rsidRDefault="00BF20D4" w:rsidP="006C47AD">
            <w:pPr>
              <w:pStyle w:val="2bNormal"/>
            </w:pPr>
            <w:r>
              <w:t>Creation</w:t>
            </w:r>
          </w:p>
        </w:tc>
        <w:tc>
          <w:tcPr>
            <w:tcW w:w="1148" w:type="dxa"/>
          </w:tcPr>
          <w:p w14:paraId="53695FAA" w14:textId="7D62A73F" w:rsidR="00770450" w:rsidRDefault="00F716D9" w:rsidP="006C47AD">
            <w:pPr>
              <w:pStyle w:val="2bNormal"/>
            </w:pPr>
            <w:r>
              <w:t>Date</w:t>
            </w:r>
            <w:r w:rsidR="00BF20D4">
              <w:t xml:space="preserve">: </w:t>
            </w:r>
            <w:r w:rsidR="004808CA">
              <w:t>13</w:t>
            </w:r>
            <w:r w:rsidR="00A13689">
              <w:t>/</w:t>
            </w:r>
            <w:r w:rsidR="004808CA">
              <w:t>01</w:t>
            </w:r>
            <w:r w:rsidR="00BF20D4">
              <w:t>/202</w:t>
            </w:r>
            <w:r w:rsidR="004808CA">
              <w:t>6</w:t>
            </w:r>
          </w:p>
        </w:tc>
      </w:tr>
      <w:tr w:rsidR="002D33D6" w14:paraId="35A68526" w14:textId="77777777" w:rsidTr="00F716D9">
        <w:tc>
          <w:tcPr>
            <w:tcW w:w="1418" w:type="dxa"/>
            <w:vMerge/>
          </w:tcPr>
          <w:p w14:paraId="026CA891" w14:textId="77777777" w:rsidR="002D33D6" w:rsidRDefault="002D33D6" w:rsidP="006C47AD">
            <w:pPr>
              <w:pStyle w:val="2bNormal"/>
            </w:pPr>
          </w:p>
        </w:tc>
        <w:tc>
          <w:tcPr>
            <w:tcW w:w="2268" w:type="dxa"/>
          </w:tcPr>
          <w:p w14:paraId="1D8B684B" w14:textId="056AB3E2" w:rsidR="002D33D6" w:rsidRDefault="002D33D6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082CBFC5" w14:textId="32C2D761" w:rsidR="002D33D6" w:rsidRDefault="002D33D6" w:rsidP="006C47AD">
            <w:pPr>
              <w:pStyle w:val="2bNormal"/>
            </w:pPr>
            <w:r>
              <w:t>Change</w:t>
            </w:r>
            <w:r w:rsidR="004937FF">
              <w:t>d the way the process is initiated: Based on an event rather than a script</w:t>
            </w:r>
            <w:r w:rsidR="000B239B">
              <w:t>. M</w:t>
            </w:r>
            <w:r w:rsidR="007E469E">
              <w:t>inor changes to API inputs</w:t>
            </w:r>
            <w:r w:rsidR="00045E5D">
              <w:t>,</w:t>
            </w:r>
            <w:r w:rsidR="000B239B">
              <w:t xml:space="preserve"> </w:t>
            </w:r>
            <w:r w:rsidR="000643CA">
              <w:t>elaborate</w:t>
            </w:r>
            <w:r w:rsidR="001558E4">
              <w:t xml:space="preserve"> </w:t>
            </w:r>
            <w:r w:rsidR="000B239B">
              <w:t>API inputs,</w:t>
            </w:r>
            <w:r w:rsidR="00045E5D">
              <w:t xml:space="preserve"> </w:t>
            </w:r>
            <w:r w:rsidR="000B239B">
              <w:t>couple of new APIs added</w:t>
            </w:r>
            <w:r w:rsidR="00993565">
              <w:t xml:space="preserve"> based on technical feedback</w:t>
            </w:r>
          </w:p>
        </w:tc>
        <w:tc>
          <w:tcPr>
            <w:tcW w:w="1148" w:type="dxa"/>
          </w:tcPr>
          <w:p w14:paraId="37C5ADBA" w14:textId="6D1E8C85" w:rsidR="002D33D6" w:rsidRDefault="004937FF" w:rsidP="006C47AD">
            <w:pPr>
              <w:pStyle w:val="2bNormal"/>
            </w:pPr>
            <w:r>
              <w:t>2</w:t>
            </w:r>
            <w:r w:rsidR="001558E4">
              <w:t>9</w:t>
            </w:r>
            <w:r>
              <w:t>/01/2026</w:t>
            </w:r>
          </w:p>
        </w:tc>
      </w:tr>
      <w:tr w:rsidR="000643CA" w14:paraId="0AB0A1D0" w14:textId="77777777" w:rsidTr="00F716D9">
        <w:tc>
          <w:tcPr>
            <w:tcW w:w="1418" w:type="dxa"/>
            <w:vMerge/>
          </w:tcPr>
          <w:p w14:paraId="5036C5F0" w14:textId="77777777" w:rsidR="000643CA" w:rsidRDefault="000643CA" w:rsidP="006C47AD">
            <w:pPr>
              <w:pStyle w:val="2bNormal"/>
            </w:pPr>
          </w:p>
        </w:tc>
        <w:tc>
          <w:tcPr>
            <w:tcW w:w="2268" w:type="dxa"/>
          </w:tcPr>
          <w:p w14:paraId="60546971" w14:textId="181E1059" w:rsidR="000643CA" w:rsidRDefault="000643CA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15E0B6A" w14:textId="3ACDCA0A" w:rsidR="000643CA" w:rsidRDefault="000643CA" w:rsidP="006C47AD">
            <w:pPr>
              <w:pStyle w:val="2bNormal"/>
            </w:pPr>
            <w:r>
              <w:t>Changes to few API inputs</w:t>
            </w:r>
            <w:r w:rsidR="00093A96">
              <w:t xml:space="preserve"> involving descriptions in line with Simpsons data loads</w:t>
            </w:r>
            <w:r w:rsidR="00D65178">
              <w:t xml:space="preserve">, add QMS009MI: </w:t>
            </w:r>
            <w:r w:rsidR="00026919" w:rsidRPr="00026919">
              <w:t>AddQualityPlan</w:t>
            </w:r>
          </w:p>
        </w:tc>
        <w:tc>
          <w:tcPr>
            <w:tcW w:w="1148" w:type="dxa"/>
          </w:tcPr>
          <w:p w14:paraId="2FE8A28C" w14:textId="02B70923" w:rsidR="000643CA" w:rsidRDefault="00093A96" w:rsidP="006C47AD">
            <w:pPr>
              <w:pStyle w:val="2bNormal"/>
            </w:pPr>
            <w:r>
              <w:t>18/02/2026</w:t>
            </w:r>
          </w:p>
        </w:tc>
      </w:tr>
      <w:tr w:rsidR="00770450" w14:paraId="3DF9131A" w14:textId="77777777" w:rsidTr="00F716D9">
        <w:tc>
          <w:tcPr>
            <w:tcW w:w="1418" w:type="dxa"/>
            <w:vMerge/>
          </w:tcPr>
          <w:p w14:paraId="552EBB80" w14:textId="77777777" w:rsidR="00770450" w:rsidRDefault="00770450" w:rsidP="006C47AD">
            <w:pPr>
              <w:pStyle w:val="2bNormal"/>
            </w:pPr>
          </w:p>
        </w:tc>
        <w:tc>
          <w:tcPr>
            <w:tcW w:w="2268" w:type="dxa"/>
          </w:tcPr>
          <w:p w14:paraId="7CDBF576" w14:textId="2FBE18D5" w:rsidR="00770450" w:rsidRDefault="00770450" w:rsidP="006C47AD">
            <w:pPr>
              <w:pStyle w:val="2bNormal"/>
            </w:pPr>
          </w:p>
        </w:tc>
        <w:tc>
          <w:tcPr>
            <w:tcW w:w="5273" w:type="dxa"/>
          </w:tcPr>
          <w:p w14:paraId="1D64B983" w14:textId="49111777" w:rsidR="00770450" w:rsidRDefault="00770450" w:rsidP="006C47AD">
            <w:pPr>
              <w:pStyle w:val="2bNormal"/>
            </w:pPr>
          </w:p>
        </w:tc>
        <w:tc>
          <w:tcPr>
            <w:tcW w:w="1148" w:type="dxa"/>
          </w:tcPr>
          <w:p w14:paraId="3C2DA3FE" w14:textId="39D9FB8E" w:rsidR="00770450" w:rsidRDefault="00F716D9" w:rsidP="006C47AD">
            <w:pPr>
              <w:pStyle w:val="2bNormal"/>
            </w:pPr>
            <w:r>
              <w:t>Date</w:t>
            </w:r>
          </w:p>
        </w:tc>
      </w:tr>
    </w:tbl>
    <w:p w14:paraId="232D4A01" w14:textId="38401394" w:rsidR="00770450" w:rsidRPr="000B004A" w:rsidRDefault="0052150F" w:rsidP="000B004A">
      <w:pPr>
        <w:pStyle w:val="2aH1"/>
      </w:pPr>
      <w:bookmarkStart w:id="5" w:name="_Toc222308998"/>
      <w:r w:rsidRPr="000B004A">
        <w:t>Contents</w:t>
      </w:r>
      <w:bookmarkEnd w:id="5"/>
    </w:p>
    <w:p w14:paraId="475EC5E6" w14:textId="707BC45B" w:rsidR="0034237C" w:rsidRDefault="00D25ECD">
      <w:pPr>
        <w:pStyle w:val="TOC1"/>
        <w:tabs>
          <w:tab w:val="right" w:pos="10097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\t "1a Title,1,2a H1,2,3a H3,3,4a H4,4" </w:instrText>
      </w:r>
      <w:r>
        <w:fldChar w:fldCharType="separate"/>
      </w:r>
      <w:hyperlink w:anchor="_Toc222308996" w:history="1">
        <w:r w:rsidR="0034237C" w:rsidRPr="009E3704">
          <w:rPr>
            <w:rStyle w:val="Hyperlink"/>
            <w:noProof/>
          </w:rPr>
          <w:t>ANA-050 Functional Specification</w:t>
        </w:r>
        <w:r w:rsidR="0034237C">
          <w:rPr>
            <w:noProof/>
            <w:webHidden/>
          </w:rPr>
          <w:tab/>
        </w:r>
        <w:r w:rsidR="0034237C">
          <w:rPr>
            <w:noProof/>
            <w:webHidden/>
          </w:rPr>
          <w:fldChar w:fldCharType="begin"/>
        </w:r>
        <w:r w:rsidR="0034237C">
          <w:rPr>
            <w:noProof/>
            <w:webHidden/>
          </w:rPr>
          <w:instrText xml:space="preserve"> PAGEREF _Toc222308996 \h </w:instrText>
        </w:r>
        <w:r w:rsidR="0034237C">
          <w:rPr>
            <w:noProof/>
            <w:webHidden/>
          </w:rPr>
        </w:r>
        <w:r w:rsidR="0034237C">
          <w:rPr>
            <w:noProof/>
            <w:webHidden/>
          </w:rPr>
          <w:fldChar w:fldCharType="separate"/>
        </w:r>
        <w:r w:rsidR="0034237C">
          <w:rPr>
            <w:noProof/>
            <w:webHidden/>
          </w:rPr>
          <w:t>1</w:t>
        </w:r>
        <w:r w:rsidR="0034237C">
          <w:rPr>
            <w:noProof/>
            <w:webHidden/>
          </w:rPr>
          <w:fldChar w:fldCharType="end"/>
        </w:r>
      </w:hyperlink>
    </w:p>
    <w:p w14:paraId="19DAE372" w14:textId="50730994" w:rsidR="0034237C" w:rsidRDefault="0034237C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2308997" w:history="1">
        <w:r w:rsidRPr="009E3704">
          <w:rPr>
            <w:rStyle w:val="Hyperlink"/>
            <w:noProof/>
          </w:rPr>
          <w:t>Document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_Toc222308997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544C8D" w14:textId="78D048A0" w:rsidR="0034237C" w:rsidRDefault="0034237C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2308998" w:history="1">
        <w:r w:rsidRPr="009E3704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_Toc222308998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09A9A5" w14:textId="4A9A419D" w:rsidR="0034237C" w:rsidRDefault="0034237C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2308999" w:history="1">
        <w:r w:rsidRPr="009E3704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_Toc222308999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BDF27C" w14:textId="524665F8" w:rsidR="0034237C" w:rsidRDefault="0034237C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2309000" w:history="1">
        <w:r w:rsidRPr="009E3704">
          <w:rPr>
            <w:rStyle w:val="Hyperlink"/>
            <w:noProof/>
          </w:rPr>
          <w:t>Functional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_Toc222309000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0C6D32" w14:textId="554AEA81" w:rsidR="0034237C" w:rsidRDefault="0034237C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2309001" w:history="1">
        <w:r w:rsidRPr="009E3704">
          <w:rPr>
            <w:rStyle w:val="Hyperlink"/>
            <w:noProof/>
          </w:rPr>
          <w:t>Current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_Toc222309001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C5CB16" w14:textId="1B17A5DB" w:rsidR="0034237C" w:rsidRDefault="0034237C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2309002" w:history="1">
        <w:r w:rsidRPr="009E3704">
          <w:rPr>
            <w:rStyle w:val="Hyperlink"/>
            <w:noProof/>
          </w:rPr>
          <w:t>Proposed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_Toc222309002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30D0679" w14:textId="13D9305F" w:rsidR="0034237C" w:rsidRDefault="0034237C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2309003" w:history="1">
        <w:r w:rsidRPr="009E3704">
          <w:rPr>
            <w:rStyle w:val="Hyperlink"/>
            <w:noProof/>
            <w:lang w:val="en-GB" w:eastAsia="en-US"/>
          </w:rPr>
          <w:t>Trigger to initiate the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_Toc222309003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BE36FD" w14:textId="34BF184D" w:rsidR="0034237C" w:rsidRDefault="0034237C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2309004" w:history="1">
        <w:r w:rsidRPr="009E3704">
          <w:rPr>
            <w:rStyle w:val="Hyperlink"/>
            <w:noProof/>
          </w:rPr>
          <w:t>Below is the sequence in which APIs are executed.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_Toc222309004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503204" w14:textId="79957F8F" w:rsidR="0034237C" w:rsidRDefault="0034237C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2309005" w:history="1">
        <w:r w:rsidRPr="009E3704">
          <w:rPr>
            <w:rStyle w:val="Hyperlink"/>
            <w:noProof/>
            <w:lang w:val="en-GB"/>
          </w:rPr>
          <w:t>Assumptions &amp;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_Toc222309005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163ECC5" w14:textId="389BC6CE" w:rsidR="00D67418" w:rsidRDefault="00D25ECD" w:rsidP="00D25ECD">
      <w:pPr>
        <w:pStyle w:val="2bNormal"/>
        <w:rPr>
          <w:rFonts w:cstheme="minorHAnsi"/>
        </w:rPr>
      </w:pPr>
      <w:r>
        <w:rPr>
          <w:rFonts w:cstheme="minorHAnsi"/>
        </w:rPr>
        <w:fldChar w:fldCharType="end"/>
      </w:r>
      <w:r w:rsidR="00D67418">
        <w:rPr>
          <w:rFonts w:cstheme="minorHAnsi"/>
        </w:rPr>
        <w:br w:type="page"/>
      </w:r>
    </w:p>
    <w:p w14:paraId="627BFD52" w14:textId="544BBBE5" w:rsidR="00081292" w:rsidRPr="000B004A" w:rsidRDefault="00F33A16" w:rsidP="000B004A">
      <w:pPr>
        <w:pStyle w:val="2aH1"/>
      </w:pPr>
      <w:bookmarkStart w:id="6" w:name="_Toc222308999"/>
      <w:r w:rsidRPr="000B004A">
        <w:lastRenderedPageBreak/>
        <w:t>Introduction</w:t>
      </w:r>
      <w:bookmarkEnd w:id="6"/>
    </w:p>
    <w:p w14:paraId="1C931354" w14:textId="25F2FA9C" w:rsidR="00290F11" w:rsidRDefault="00F33A16" w:rsidP="00F33A16">
      <w:pPr>
        <w:pStyle w:val="2bNormal"/>
      </w:pPr>
      <w:r>
        <w:t xml:space="preserve">This </w:t>
      </w:r>
      <w:fldSimple w:instr=" TITLE   \* MERGEFORMAT ">
        <w:r w:rsidR="0034237C">
          <w:t>ANA-050 Functional Specification</w:t>
        </w:r>
      </w:fldSimple>
      <w:r>
        <w:t xml:space="preserve"> provides </w:t>
      </w:r>
      <w:r w:rsidR="00E425D3">
        <w:t xml:space="preserve">a functional solution for the </w:t>
      </w:r>
      <w:sdt>
        <w:sdtPr>
          <w:alias w:val="Subject"/>
          <w:tag w:val=""/>
          <w:id w:val="1645775991"/>
          <w:placeholder>
            <w:docPart w:val="247EC70D88174F6F9A1566917075258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FD74EC">
            <w:t>Auto Attach Recipe Specification and Density Information to Pack V3.0</w:t>
          </w:r>
        </w:sdtContent>
      </w:sdt>
      <w:r w:rsidR="00C73136">
        <w:t xml:space="preserve"> </w:t>
      </w:r>
      <w:r w:rsidR="00E425D3">
        <w:t>requested by</w:t>
      </w:r>
      <w:r>
        <w:t xml:space="preserve"> </w:t>
      </w:r>
      <w:sdt>
        <w:sdtPr>
          <w:alias w:val="Company"/>
          <w:tag w:val=""/>
          <w:id w:val="1164428099"/>
          <w:placeholder>
            <w:docPart w:val="DA87450C23164588BA8466AE0F921D3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A56476">
            <w:t>Simpsons Beverages</w:t>
          </w:r>
        </w:sdtContent>
      </w:sdt>
      <w:r>
        <w:t>.</w:t>
      </w:r>
      <w:r w:rsidR="00290F11">
        <w:t xml:space="preserve"> </w:t>
      </w:r>
    </w:p>
    <w:p w14:paraId="6BC62F75" w14:textId="0A991F04" w:rsidR="00290F11" w:rsidRDefault="00290F11" w:rsidP="00F33A16">
      <w:pPr>
        <w:pStyle w:val="2bNormal"/>
      </w:pPr>
      <w:r>
        <w:t xml:space="preserve">It is not intended to provide </w:t>
      </w:r>
      <w:r w:rsidR="00544B6D">
        <w:t>technical</w:t>
      </w:r>
      <w:r>
        <w:t xml:space="preserve"> information. A</w:t>
      </w:r>
      <w:r w:rsidR="003666BB">
        <w:t xml:space="preserve">ny supporting technical information </w:t>
      </w:r>
      <w:r>
        <w:t>can be found in the accompanying ‘</w:t>
      </w:r>
      <w:r w:rsidR="004C47C0">
        <w:t>TAR</w:t>
      </w:r>
      <w:r>
        <w:t>-0</w:t>
      </w:r>
      <w:r w:rsidR="004C47C0">
        <w:t>4</w:t>
      </w:r>
      <w:r>
        <w:t xml:space="preserve">0 </w:t>
      </w:r>
      <w:r w:rsidR="004C47C0">
        <w:t>Technical</w:t>
      </w:r>
      <w:r>
        <w:t xml:space="preserve"> Specification’ document, if provided.</w:t>
      </w:r>
    </w:p>
    <w:p w14:paraId="2A50A054" w14:textId="77777777" w:rsidR="00F33A16" w:rsidRDefault="00F33A16" w:rsidP="00F33A16">
      <w:pPr>
        <w:pStyle w:val="2bNormal"/>
      </w:pPr>
    </w:p>
    <w:p w14:paraId="7995C2F6" w14:textId="4CF047BE" w:rsidR="00C73136" w:rsidRDefault="00F33A16" w:rsidP="00DB065E">
      <w:pPr>
        <w:pStyle w:val="2bNormal"/>
      </w:pPr>
      <w:r>
        <w:t xml:space="preserve">The primary objective of this specification </w:t>
      </w:r>
      <w:r w:rsidR="00DB065E">
        <w:t>is to provide a functional overview of a solution to the proposed modification.</w:t>
      </w:r>
    </w:p>
    <w:p w14:paraId="39A8465F" w14:textId="77777777" w:rsidR="00290F11" w:rsidRDefault="00290F11" w:rsidP="00290F11">
      <w:pPr>
        <w:pStyle w:val="2bNormal"/>
        <w:ind w:left="360"/>
      </w:pPr>
    </w:p>
    <w:p w14:paraId="4264590B" w14:textId="5520FBA3" w:rsidR="00290F11" w:rsidRDefault="00290F11" w:rsidP="00290F11">
      <w:pPr>
        <w:pStyle w:val="2bNormal"/>
      </w:pPr>
      <w:r>
        <w:t xml:space="preserve">It does not consist of </w:t>
      </w:r>
      <w:r w:rsidR="00F96A6F">
        <w:t xml:space="preserve">any </w:t>
      </w:r>
      <w:r>
        <w:t xml:space="preserve">training material </w:t>
      </w:r>
      <w:r w:rsidR="00F96A6F">
        <w:t xml:space="preserve">that explains to a detailed level how the deliverables form the </w:t>
      </w:r>
      <w:r w:rsidR="00240B76">
        <w:t>functional</w:t>
      </w:r>
      <w:r w:rsidR="00F96A6F">
        <w:t xml:space="preserve"> solution</w:t>
      </w:r>
      <w:r>
        <w:t>. It</w:t>
      </w:r>
      <w:r w:rsidR="000B004A">
        <w:t xml:space="preserve"> is</w:t>
      </w:r>
      <w:r>
        <w:t xml:space="preserve"> expected </w:t>
      </w:r>
      <w:r w:rsidR="000B004A">
        <w:t xml:space="preserve">that </w:t>
      </w:r>
      <w:r>
        <w:t xml:space="preserve">the reader of this </w:t>
      </w:r>
      <w:r w:rsidR="008C02C2">
        <w:t>document</w:t>
      </w:r>
      <w:r>
        <w:t xml:space="preserve"> is to have </w:t>
      </w:r>
      <w:r w:rsidR="004619E2">
        <w:t>a good understanding of</w:t>
      </w:r>
      <w:r w:rsidR="00240B76">
        <w:t xml:space="preserve"> any </w:t>
      </w:r>
      <w:r w:rsidR="0055781B">
        <w:t xml:space="preserve">Infor </w:t>
      </w:r>
      <w:r w:rsidR="00752A59">
        <w:t xml:space="preserve">M3 </w:t>
      </w:r>
      <w:r w:rsidR="00240B76">
        <w:t xml:space="preserve">programs </w:t>
      </w:r>
      <w:r w:rsidR="00752A59">
        <w:t xml:space="preserve">mentioned within this </w:t>
      </w:r>
      <w:r w:rsidR="0050022D">
        <w:t>specification</w:t>
      </w:r>
      <w:r w:rsidR="00752A59">
        <w:t>.</w:t>
      </w:r>
    </w:p>
    <w:p w14:paraId="08CE6F91" w14:textId="599BE8EA" w:rsidR="00941EF9" w:rsidRDefault="0062101E" w:rsidP="000B004A">
      <w:pPr>
        <w:pStyle w:val="2aH1"/>
      </w:pPr>
      <w:bookmarkStart w:id="7" w:name="_Toc222309000"/>
      <w:bookmarkEnd w:id="2"/>
      <w:bookmarkEnd w:id="3"/>
      <w:bookmarkEnd w:id="4"/>
      <w:r>
        <w:t>Functional</w:t>
      </w:r>
      <w:r w:rsidR="00F33A16" w:rsidRPr="000B004A">
        <w:t xml:space="preserve"> Overview</w:t>
      </w:r>
      <w:bookmarkEnd w:id="7"/>
    </w:p>
    <w:p w14:paraId="163E36EC" w14:textId="72E580BF" w:rsidR="007105C1" w:rsidRPr="007105C1" w:rsidRDefault="007105C1" w:rsidP="007105C1">
      <w:pPr>
        <w:pStyle w:val="3aH3"/>
      </w:pPr>
      <w:bookmarkStart w:id="8" w:name="_Toc222309001"/>
      <w:r>
        <w:t>Current process</w:t>
      </w:r>
      <w:bookmarkEnd w:id="8"/>
    </w:p>
    <w:p w14:paraId="3A8099AA" w14:textId="0DAA622C" w:rsidR="00E63AB8" w:rsidRDefault="00CC524A" w:rsidP="00CC524A">
      <w:pPr>
        <w:pStyle w:val="2bNormal"/>
      </w:pPr>
      <w:r>
        <w:t xml:space="preserve">Certain information that is pushed from PLM to M3 </w:t>
      </w:r>
      <w:r w:rsidR="00881D59">
        <w:t>regarding</w:t>
      </w:r>
      <w:r w:rsidR="00CD4572">
        <w:t xml:space="preserve"> recipe</w:t>
      </w:r>
      <w:r w:rsidR="00D063BE">
        <w:t xml:space="preserve"> item</w:t>
      </w:r>
      <w:r w:rsidR="00CD4572">
        <w:t xml:space="preserve">s </w:t>
      </w:r>
      <w:r w:rsidR="007E3ED4">
        <w:t xml:space="preserve">will be relevant for pack </w:t>
      </w:r>
      <w:r w:rsidR="00C82684">
        <w:t>items.</w:t>
      </w:r>
      <w:r w:rsidR="00CD4572">
        <w:t xml:space="preserve"> </w:t>
      </w:r>
      <w:r w:rsidR="00A34022">
        <w:t xml:space="preserve">Currently this information needs maintaining manually in M3 which is additional work for the team. </w:t>
      </w:r>
      <w:r w:rsidR="003D5810">
        <w:t xml:space="preserve">Information such as recipe </w:t>
      </w:r>
      <w:r w:rsidR="00A34022">
        <w:t>tests and</w:t>
      </w:r>
      <w:r w:rsidR="00B320F6">
        <w:t xml:space="preserve"> </w:t>
      </w:r>
      <w:r w:rsidR="003D5810">
        <w:t xml:space="preserve">density information </w:t>
      </w:r>
      <w:r w:rsidR="00376E80">
        <w:t xml:space="preserve">relevant for the pack item </w:t>
      </w:r>
      <w:r w:rsidR="003D5810">
        <w:t xml:space="preserve">will need to be </w:t>
      </w:r>
      <w:r w:rsidR="002D14B2">
        <w:t xml:space="preserve">manually </w:t>
      </w:r>
      <w:r w:rsidR="003D5810">
        <w:t xml:space="preserve">attached </w:t>
      </w:r>
      <w:r w:rsidR="00EA1742">
        <w:t>to</w:t>
      </w:r>
      <w:r w:rsidR="00D63B98">
        <w:t xml:space="preserve"> the</w:t>
      </w:r>
      <w:r w:rsidR="00EA1742">
        <w:t xml:space="preserve"> pack item </w:t>
      </w:r>
      <w:r w:rsidR="00B320F6">
        <w:t>once</w:t>
      </w:r>
      <w:r w:rsidR="00E66AC7">
        <w:t xml:space="preserve"> the </w:t>
      </w:r>
      <w:r w:rsidR="00F800C7">
        <w:t>recipe</w:t>
      </w:r>
      <w:r w:rsidR="00CE1A90">
        <w:t xml:space="preserve"> item</w:t>
      </w:r>
      <w:r w:rsidR="00F800C7">
        <w:t xml:space="preserve"> is added to the pack </w:t>
      </w:r>
      <w:r w:rsidR="00E44F74">
        <w:t>B</w:t>
      </w:r>
      <w:r w:rsidR="006A1C5B">
        <w:t>ill of Material (BoM)</w:t>
      </w:r>
      <w:r w:rsidR="00F800C7">
        <w:t xml:space="preserve">. </w:t>
      </w:r>
    </w:p>
    <w:p w14:paraId="2E3D9E35" w14:textId="3FF23154" w:rsidR="007105C1" w:rsidRDefault="007105C1" w:rsidP="007105C1">
      <w:pPr>
        <w:pStyle w:val="3aH3"/>
      </w:pPr>
      <w:bookmarkStart w:id="9" w:name="_Toc222309002"/>
      <w:r>
        <w:t>Proposed process</w:t>
      </w:r>
      <w:bookmarkEnd w:id="9"/>
    </w:p>
    <w:p w14:paraId="2B5018CB" w14:textId="2EB55514" w:rsidR="00F71532" w:rsidRDefault="00D063BE" w:rsidP="00A65F04">
      <w:pPr>
        <w:pStyle w:val="3aNormal"/>
      </w:pPr>
      <w:r>
        <w:t>Once a recipe</w:t>
      </w:r>
      <w:r w:rsidR="000F14EE">
        <w:t xml:space="preserve"> item</w:t>
      </w:r>
      <w:r w:rsidR="00F61FB0">
        <w:t xml:space="preserve"> </w:t>
      </w:r>
      <w:r w:rsidR="009840A7">
        <w:t>(Item type Z30)</w:t>
      </w:r>
      <w:r>
        <w:t xml:space="preserve"> is attached to a </w:t>
      </w:r>
      <w:r w:rsidR="000F14EE">
        <w:t xml:space="preserve">pack BOM in </w:t>
      </w:r>
      <w:r w:rsidR="0013637A">
        <w:t xml:space="preserve">PDS002/U1 screen, </w:t>
      </w:r>
      <w:r w:rsidR="00AF34CB">
        <w:t xml:space="preserve">recipe item specification </w:t>
      </w:r>
      <w:r w:rsidR="000F7D3E">
        <w:t>header and tests will be attached to the pack item</w:t>
      </w:r>
      <w:r w:rsidR="002C2287">
        <w:t xml:space="preserve">, </w:t>
      </w:r>
      <w:r w:rsidR="000F7D3E">
        <w:t xml:space="preserve">density information on the recipe item will be multiplied based on pack size </w:t>
      </w:r>
      <w:r w:rsidR="00B134A1">
        <w:t>and attached to the pack item</w:t>
      </w:r>
      <w:r w:rsidR="00A56FB4">
        <w:t xml:space="preserve"> as well as weight checks added to the pack item based on density.</w:t>
      </w:r>
    </w:p>
    <w:p w14:paraId="3F2D0F31" w14:textId="77777777" w:rsidR="00536DA2" w:rsidRDefault="00536DA2" w:rsidP="00A65F04">
      <w:pPr>
        <w:pStyle w:val="3aNormal"/>
      </w:pPr>
    </w:p>
    <w:p w14:paraId="15237CB7" w14:textId="29F60550" w:rsidR="005960F8" w:rsidRDefault="001E2093" w:rsidP="005960F8">
      <w:pPr>
        <w:pStyle w:val="3aNormal"/>
        <w:keepNext/>
      </w:pPr>
      <w:r>
        <w:rPr>
          <w:noProof/>
        </w:rPr>
        <w:lastRenderedPageBreak/>
        <w:drawing>
          <wp:inline distT="0" distB="0" distL="0" distR="0" wp14:anchorId="5E369A6A" wp14:editId="6FCEB1DE">
            <wp:extent cx="5918504" cy="5473981"/>
            <wp:effectExtent l="0" t="0" r="6350" b="0"/>
            <wp:docPr id="182477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76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8504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4BC8" w14:textId="581EBF3F" w:rsidR="0071715E" w:rsidRDefault="005960F8" w:rsidP="006E04EF">
      <w:pPr>
        <w:pStyle w:val="Caption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4237C">
        <w:rPr>
          <w:noProof/>
        </w:rPr>
        <w:t>1</w:t>
      </w:r>
      <w:r>
        <w:fldChar w:fldCharType="end"/>
      </w:r>
      <w:r>
        <w:t xml:space="preserve">: Information on recipes that are relevant for pack items automatically </w:t>
      </w:r>
      <w:r w:rsidR="00856AAE">
        <w:t>attached.</w:t>
      </w:r>
    </w:p>
    <w:p w14:paraId="7012F310" w14:textId="2180D490" w:rsidR="001558E4" w:rsidRPr="001558E4" w:rsidRDefault="001558E4" w:rsidP="001B024F">
      <w:pPr>
        <w:pStyle w:val="4aH4"/>
        <w:rPr>
          <w:lang w:val="en-GB" w:eastAsia="en-US"/>
        </w:rPr>
      </w:pPr>
      <w:bookmarkStart w:id="10" w:name="_Toc222309003"/>
      <w:r>
        <w:rPr>
          <w:lang w:val="en-GB" w:eastAsia="en-US"/>
        </w:rPr>
        <w:t>Trigger to initiate the workflow</w:t>
      </w:r>
      <w:bookmarkEnd w:id="10"/>
    </w:p>
    <w:p w14:paraId="5702C7E1" w14:textId="605210AB" w:rsidR="006E04EF" w:rsidRDefault="008F5431" w:rsidP="00391926">
      <w:pPr>
        <w:jc w:val="both"/>
      </w:pPr>
      <w:r w:rsidRPr="008F5431">
        <w:t xml:space="preserve">When a recipe item is added to the product structure for a pack item in PDS002/U1, and the user navigates through PDS002/E and PDS002/F </w:t>
      </w:r>
      <w:r w:rsidR="005C4EA7">
        <w:t>and upon</w:t>
      </w:r>
      <w:r w:rsidRPr="008F5431">
        <w:t xml:space="preserve"> returning to PDS002/U1, the workflow should be triggered.</w:t>
      </w:r>
      <w:r w:rsidR="00D322E3">
        <w:t xml:space="preserve"> A recipe item is </w:t>
      </w:r>
      <w:r w:rsidR="00874740">
        <w:t>identified</w:t>
      </w:r>
      <w:r w:rsidR="00D322E3">
        <w:t xml:space="preserve"> based on </w:t>
      </w:r>
      <w:r w:rsidR="005E4C57">
        <w:t>‘</w:t>
      </w:r>
      <w:r w:rsidR="00D322E3">
        <w:t>item type</w:t>
      </w:r>
      <w:r w:rsidR="005E4C57">
        <w:t>’</w:t>
      </w:r>
      <w:r w:rsidR="00D322E3">
        <w:t xml:space="preserve"> on it being Z30</w:t>
      </w:r>
      <w:r w:rsidR="00E438E7">
        <w:t xml:space="preserve"> (MMITTY field in MITMAS</w:t>
      </w:r>
      <w:r w:rsidR="00ED0F5F">
        <w:t xml:space="preserve"> table</w:t>
      </w:r>
      <w:r w:rsidR="00E438E7">
        <w:t xml:space="preserve">) and </w:t>
      </w:r>
      <w:r w:rsidR="005E4C57">
        <w:t>‘</w:t>
      </w:r>
      <w:r w:rsidR="00ED0F5F">
        <w:t>item to inherit</w:t>
      </w:r>
      <w:r w:rsidR="005E4C57">
        <w:t>’</w:t>
      </w:r>
      <w:r w:rsidR="00ED0F5F">
        <w:t xml:space="preserve"> set to 1 (PMINHI field in MPDMAT table)</w:t>
      </w:r>
      <w:r w:rsidR="005C27EE">
        <w:t>.</w:t>
      </w:r>
      <w:r w:rsidR="00A50908">
        <w:t xml:space="preserve"> This workflow should only be triggered when a recipe item</w:t>
      </w:r>
      <w:r w:rsidR="00970D5E">
        <w:t xml:space="preserve"> </w:t>
      </w:r>
      <w:r w:rsidR="00A50908">
        <w:t>is added to the product structure</w:t>
      </w:r>
      <w:r w:rsidR="00874740">
        <w:t>.</w:t>
      </w:r>
      <w:r w:rsidR="00A50908">
        <w:t xml:space="preserve"> </w:t>
      </w:r>
    </w:p>
    <w:p w14:paraId="50EBC22A" w14:textId="27FC9FF8" w:rsidR="00C0426B" w:rsidRDefault="00D12230" w:rsidP="00391926">
      <w:pPr>
        <w:jc w:val="both"/>
      </w:pPr>
      <w:r>
        <w:t>Therefore</w:t>
      </w:r>
      <w:r w:rsidR="00C0426B">
        <w:t xml:space="preserve">, the event that should </w:t>
      </w:r>
      <w:r>
        <w:t>kick off</w:t>
      </w:r>
      <w:r w:rsidR="00C0426B">
        <w:t xml:space="preserve"> the workflow should be a </w:t>
      </w:r>
      <w:r w:rsidR="00F03C45">
        <w:t>‘C’ event</w:t>
      </w:r>
      <w:r w:rsidR="00D00454">
        <w:t xml:space="preserve"> (Create)</w:t>
      </w:r>
      <w:r w:rsidR="00F03C45">
        <w:t xml:space="preserve"> operation to MPDMAT table</w:t>
      </w:r>
      <w:r w:rsidR="00D00454">
        <w:t>.</w:t>
      </w:r>
      <w:r w:rsidR="00684374">
        <w:t xml:space="preserve"> API transaction to retrieve </w:t>
      </w:r>
      <w:r>
        <w:t>PMINHI from MPDMAT table as follows.</w:t>
      </w:r>
    </w:p>
    <w:p w14:paraId="52872281" w14:textId="77777777" w:rsidR="00D12230" w:rsidRDefault="00D12230" w:rsidP="00391926">
      <w:pPr>
        <w:jc w:val="both"/>
      </w:pPr>
    </w:p>
    <w:p w14:paraId="6C550870" w14:textId="74681C0F" w:rsidR="00C115CC" w:rsidRDefault="00C115CC" w:rsidP="00C115C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PDS002MI</w:t>
      </w:r>
    </w:p>
    <w:p w14:paraId="153197DE" w14:textId="440AFFFA" w:rsidR="00C115CC" w:rsidRPr="003C4C40" w:rsidRDefault="00C115CC" w:rsidP="00C115C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Pr="00C115CC">
        <w:rPr>
          <w:rFonts w:eastAsia="Times New Roman" w:cs="Calibri"/>
          <w:b/>
          <w:bCs/>
          <w:color w:val="000000"/>
          <w:szCs w:val="24"/>
          <w:lang w:eastAsia="en-GB"/>
        </w:rPr>
        <w:t>GetComponent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C115CC" w14:paraId="2A71B4B4" w14:textId="77777777" w:rsidTr="00EB1BFB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9BD7C5" w14:textId="77777777" w:rsidR="00C115CC" w:rsidRDefault="00C115CC" w:rsidP="00EB1BFB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B17C48" w14:textId="77777777" w:rsidR="00C115CC" w:rsidRDefault="00C115CC" w:rsidP="00EB1BFB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F99639" w14:textId="77777777" w:rsidR="00C115CC" w:rsidRDefault="00C115CC" w:rsidP="00EB1BFB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804C7CC" w14:textId="77777777" w:rsidR="00C115CC" w:rsidRDefault="00C115CC" w:rsidP="00EB1BFB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115CC" w14:paraId="3B30B085" w14:textId="77777777" w:rsidTr="00EB1BFB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2E1DD4" w14:textId="67A3C300" w:rsidR="00C115CC" w:rsidRDefault="00AC736D" w:rsidP="00EB1BF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Company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3B2FF2" w14:textId="3B82B406" w:rsidR="00C115CC" w:rsidRDefault="00AC736D" w:rsidP="00EB1BF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AB4043" w14:textId="1674EB1E" w:rsidR="00C115CC" w:rsidRDefault="00AC736D" w:rsidP="00EB1BF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680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CD332A" w14:textId="5D5A1274" w:rsidR="00C115CC" w:rsidRPr="00C85A3D" w:rsidRDefault="007149EA" w:rsidP="00EB1BF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The</w:t>
            </w:r>
            <w:r w:rsidR="00CB70B1">
              <w:rPr>
                <w:rFonts w:cs="Calibri"/>
                <w:color w:val="000000"/>
                <w:szCs w:val="24"/>
                <w:lang w:eastAsia="en-GB"/>
              </w:rPr>
              <w:t xml:space="preserve"> company the user is logged into</w:t>
            </w:r>
          </w:p>
        </w:tc>
      </w:tr>
      <w:tr w:rsidR="00C115CC" w14:paraId="695D0FA1" w14:textId="77777777" w:rsidTr="00EB1BFB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F0A51F" w14:textId="4C5BB998" w:rsidR="00C115CC" w:rsidRDefault="007149EA" w:rsidP="00EB1BF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FB890E" w14:textId="7302E93A" w:rsidR="00C115CC" w:rsidRDefault="007149EA" w:rsidP="00EB1BF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C59C0D" w14:textId="414426D5" w:rsidR="00C115CC" w:rsidRDefault="007149EA" w:rsidP="00EB1BF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0080E0" w14:textId="2985AB5F" w:rsidR="00C115CC" w:rsidRDefault="00310284" w:rsidP="00EB1BFB">
            <w:pPr>
              <w:keepNext/>
              <w:spacing w:line="276" w:lineRule="auto"/>
              <w:jc w:val="center"/>
            </w:pPr>
            <w:r>
              <w:t>PM</w:t>
            </w:r>
            <w:r w:rsidR="007149EA">
              <w:t>FACI</w:t>
            </w:r>
            <w:r>
              <w:t xml:space="preserve"> in MPDMAT table</w:t>
            </w:r>
          </w:p>
        </w:tc>
      </w:tr>
      <w:tr w:rsidR="00C115CC" w14:paraId="7443F6D2" w14:textId="77777777" w:rsidTr="00EB1BFB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2D6FE0" w14:textId="5CDBA9CE" w:rsidR="00C115CC" w:rsidRDefault="00310284" w:rsidP="00EB1BF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Product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29BCCB" w14:textId="13DEF55D" w:rsidR="00C115CC" w:rsidRDefault="00310284" w:rsidP="00EB1BF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3C781D" w14:textId="3439ACE4" w:rsidR="00C115CC" w:rsidRDefault="00291266" w:rsidP="00EB1BF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D8A522" w14:textId="1BF987BF" w:rsidR="00C115CC" w:rsidRDefault="00291266" w:rsidP="00EB1BFB">
            <w:pPr>
              <w:keepNext/>
              <w:spacing w:line="276" w:lineRule="auto"/>
              <w:jc w:val="center"/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  <w:tr w:rsidR="00C115CC" w14:paraId="3E4A28BF" w14:textId="77777777" w:rsidTr="00EB1BFB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60BE96" w14:textId="5DDBA988" w:rsidR="00C115CC" w:rsidRDefault="00A26E50" w:rsidP="00EB1BF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C7AB4" w14:textId="0ED416AB" w:rsidR="00C115CC" w:rsidRDefault="00A26E50" w:rsidP="00EB1BF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7C08C3" w14:textId="4083BE6D" w:rsidR="00C115CC" w:rsidRDefault="00A26E50" w:rsidP="00EB1BF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68CB40" w14:textId="705829A6" w:rsidR="00C115CC" w:rsidRDefault="00A26E50" w:rsidP="00EB1BFB">
            <w:pPr>
              <w:keepNext/>
              <w:spacing w:line="276" w:lineRule="auto"/>
              <w:jc w:val="center"/>
            </w:pPr>
            <w:r>
              <w:t>PMSTRT in MPDMAT table</w:t>
            </w:r>
          </w:p>
        </w:tc>
      </w:tr>
      <w:tr w:rsidR="00C115CC" w14:paraId="52D7C18A" w14:textId="77777777" w:rsidTr="00EB1BFB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A00B4" w14:textId="3492E5E2" w:rsidR="00C115CC" w:rsidRDefault="00575D6B" w:rsidP="00EB1BF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Sequence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C9C0A6" w14:textId="3AD33BDA" w:rsidR="00C115CC" w:rsidRDefault="00575D6B" w:rsidP="00EB1BF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MSEQ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F0702D" w14:textId="5754696F" w:rsidR="00C115CC" w:rsidRDefault="00C115CC" w:rsidP="00EB1BF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  <w:r w:rsidR="00561E12">
              <w:rPr>
                <w:rFonts w:cs="Calibri"/>
                <w:color w:val="000000"/>
                <w:szCs w:val="24"/>
                <w:lang w:eastAsia="en-GB"/>
              </w:rPr>
              <w:t>0</w:t>
            </w:r>
            <w:r>
              <w:rPr>
                <w:rFonts w:cs="Calibri"/>
                <w:color w:val="000000"/>
                <w:szCs w:val="24"/>
                <w:lang w:eastAsia="en-GB"/>
              </w:rPr>
              <w:t>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10C6051" w14:textId="3822BFDE" w:rsidR="00C115CC" w:rsidRDefault="00561E12" w:rsidP="00EB1BFB">
            <w:pPr>
              <w:keepNext/>
              <w:spacing w:line="276" w:lineRule="auto"/>
              <w:jc w:val="center"/>
            </w:pPr>
            <w:r>
              <w:t xml:space="preserve">PMMSEQ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</w:tbl>
    <w:p w14:paraId="3A28BB3A" w14:textId="6061020A" w:rsidR="00C115CC" w:rsidRDefault="00C115CC" w:rsidP="00C115CC">
      <w:pPr>
        <w:pStyle w:val="Caption"/>
      </w:pPr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1</w:t>
      </w:r>
      <w:r w:rsidR="00486E2B">
        <w:fldChar w:fldCharType="end"/>
      </w:r>
      <w:r>
        <w:t xml:space="preserve">: Inputs to extract the </w:t>
      </w:r>
      <w:r w:rsidR="00D645E3">
        <w:t>‘Item to Inherit’ flag against the recipe code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115CC" w14:paraId="12B8F89A" w14:textId="77777777" w:rsidTr="00EB1BFB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A37B2F" w14:textId="77777777" w:rsidR="00C115CC" w:rsidRDefault="00C115CC" w:rsidP="00EB1BFB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B98F1E" w14:textId="77777777" w:rsidR="00C115CC" w:rsidRDefault="00C115CC" w:rsidP="00EB1BFB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B451F6" w14:textId="77777777" w:rsidR="00C115CC" w:rsidRDefault="00C115CC" w:rsidP="00EB1BFB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115CC" w14:paraId="6E829036" w14:textId="77777777" w:rsidTr="00EB1BFB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25E231" w14:textId="6160D62D" w:rsidR="00C115CC" w:rsidRDefault="00486E2B" w:rsidP="00EB1BF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635F20" w14:textId="498DAB6C" w:rsidR="00C115CC" w:rsidRDefault="00486E2B" w:rsidP="00EB1BF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4502A0" w14:textId="32F5D559" w:rsidR="00C115CC" w:rsidRDefault="00486E2B" w:rsidP="00486E2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</w:tbl>
    <w:p w14:paraId="2CE59BC9" w14:textId="5EA12B73" w:rsidR="00D12230" w:rsidRDefault="00486E2B" w:rsidP="00486E2B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4237C">
        <w:rPr>
          <w:noProof/>
        </w:rPr>
        <w:t>2</w:t>
      </w:r>
      <w:r>
        <w:fldChar w:fldCharType="end"/>
      </w:r>
      <w:r>
        <w:t>: Extract 'Item to Inherit' flag against the recipe</w:t>
      </w:r>
    </w:p>
    <w:p w14:paraId="07799EDF" w14:textId="77777777" w:rsidR="00ED4DC9" w:rsidRDefault="00ED4DC9" w:rsidP="0071715E"/>
    <w:p w14:paraId="04FAEEC3" w14:textId="4CF4025B" w:rsidR="00535F8C" w:rsidRDefault="00AA6D4B" w:rsidP="00535F8C">
      <w:pPr>
        <w:keepNext/>
      </w:pPr>
      <w:r>
        <w:rPr>
          <w:noProof/>
        </w:rPr>
        <w:drawing>
          <wp:inline distT="0" distB="0" distL="0" distR="0" wp14:anchorId="480B4595" wp14:editId="6394FAD2">
            <wp:extent cx="6417945" cy="4312285"/>
            <wp:effectExtent l="0" t="0" r="1905" b="0"/>
            <wp:docPr id="92271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12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A670" w14:textId="27E1BADF" w:rsidR="00ED4DC9" w:rsidRDefault="00535F8C" w:rsidP="00535F8C">
      <w:pPr>
        <w:pStyle w:val="Caption"/>
        <w:jc w:val="left"/>
      </w:pPr>
      <w:bookmarkStart w:id="11" w:name="_Ref21549550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4237C">
        <w:rPr>
          <w:noProof/>
        </w:rPr>
        <w:t>2</w:t>
      </w:r>
      <w:r>
        <w:fldChar w:fldCharType="end"/>
      </w:r>
      <w:bookmarkEnd w:id="11"/>
      <w:r>
        <w:t>: Recipe item in PDS002/U1</w:t>
      </w:r>
    </w:p>
    <w:p w14:paraId="3FDD1B33" w14:textId="2920FA72" w:rsidR="006E04EF" w:rsidRDefault="00D55979" w:rsidP="0071715E">
      <w:r>
        <w:t>It will then execute below APIs in sequence and ensure information on recipe item is attached to the pack item.</w:t>
      </w:r>
    </w:p>
    <w:p w14:paraId="0D0B3600" w14:textId="398B6CA1" w:rsidR="004D6A6A" w:rsidRDefault="00582AA3" w:rsidP="003E007B">
      <w:pPr>
        <w:pStyle w:val="4aH4"/>
      </w:pPr>
      <w:bookmarkStart w:id="12" w:name="_Toc222309004"/>
      <w:r>
        <w:t xml:space="preserve">Below is the sequence </w:t>
      </w:r>
      <w:r w:rsidR="00374DE8">
        <w:t xml:space="preserve">in </w:t>
      </w:r>
      <w:r>
        <w:t xml:space="preserve">which APIs </w:t>
      </w:r>
      <w:r w:rsidR="00374DE8">
        <w:t>are</w:t>
      </w:r>
      <w:r>
        <w:t xml:space="preserve"> executed</w:t>
      </w:r>
      <w:r w:rsidR="00D23A17">
        <w:t>.</w:t>
      </w:r>
      <w:bookmarkEnd w:id="12"/>
    </w:p>
    <w:p w14:paraId="16BA8807" w14:textId="1438961D" w:rsidR="00F225FC" w:rsidRDefault="002A74BC" w:rsidP="002A74BC">
      <w:pPr>
        <w:pStyle w:val="5aH5"/>
      </w:pPr>
      <w:r w:rsidRPr="00B27957">
        <w:t>Step 0</w:t>
      </w:r>
      <w:r>
        <w:t>1</w:t>
      </w:r>
      <w:r w:rsidRPr="00B27957">
        <w:t xml:space="preserve">: </w:t>
      </w:r>
      <w:r w:rsidR="007B061F">
        <w:t>Attaching the recipe specification to</w:t>
      </w:r>
      <w:r w:rsidR="00F225FC">
        <w:t xml:space="preserve"> pack item</w:t>
      </w:r>
      <w:r w:rsidR="00123647">
        <w:t xml:space="preserve"> </w:t>
      </w:r>
    </w:p>
    <w:p w14:paraId="3A92B67A" w14:textId="4BF0DD16" w:rsidR="002A74BC" w:rsidRPr="00F204D1" w:rsidRDefault="00F225FC" w:rsidP="00F225FC">
      <w:pPr>
        <w:pStyle w:val="6aH6"/>
        <w:rPr>
          <w:lang w:val="en-GB" w:eastAsia="en-US"/>
        </w:rPr>
      </w:pPr>
      <w:r>
        <w:t xml:space="preserve">Step 01.01. Retrieving </w:t>
      </w:r>
      <w:r w:rsidR="00123647">
        <w:t>the specification header</w:t>
      </w:r>
      <w:r w:rsidR="00B6705D">
        <w:t xml:space="preserve"> for </w:t>
      </w:r>
      <w:r w:rsidR="002A74BC">
        <w:t xml:space="preserve">the recipe </w:t>
      </w:r>
      <w:r w:rsidR="007763A7">
        <w:t>item</w:t>
      </w:r>
      <w:r w:rsidR="002A74BC">
        <w:t>.</w:t>
      </w:r>
    </w:p>
    <w:p w14:paraId="296F4628" w14:textId="77777777" w:rsidR="002A74BC" w:rsidRDefault="002A74BC" w:rsidP="002A74B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2CE32C39" w14:textId="35315309" w:rsidR="002A74BC" w:rsidRPr="00F204D1" w:rsidRDefault="002A74BC" w:rsidP="002A74B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02487B">
        <w:rPr>
          <w:rFonts w:eastAsia="Times New Roman" w:cs="Calibri"/>
          <w:b/>
          <w:bCs/>
          <w:color w:val="000000"/>
          <w:szCs w:val="24"/>
          <w:lang w:eastAsia="en-GB"/>
        </w:rPr>
        <w:t>LstSpecsbyItem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2A74BC" w14:paraId="139AA89C" w14:textId="77777777" w:rsidTr="00893A8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244952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D949F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B7CB1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4B5F7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A74BC" w14:paraId="1C68F1F0" w14:textId="77777777" w:rsidTr="00893A8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6005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E8733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985EA" w14:textId="529DE6EC" w:rsidR="002A74BC" w:rsidRDefault="00C76F76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CB30F91" w14:textId="785D538D" w:rsidR="002A74BC" w:rsidRDefault="008E556A" w:rsidP="00B6705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PM</w:t>
            </w:r>
            <w:r w:rsidR="00917BDE">
              <w:t xml:space="preserve">MTNO </w:t>
            </w:r>
            <w:proofErr w:type="gramStart"/>
            <w:r w:rsidR="00917BDE">
              <w:t>in</w:t>
            </w:r>
            <w:proofErr w:type="gramEnd"/>
            <w:r w:rsidR="00917BDE">
              <w:t xml:space="preserve"> MPDMAT table</w:t>
            </w:r>
          </w:p>
        </w:tc>
      </w:tr>
    </w:tbl>
    <w:p w14:paraId="2EA4E088" w14:textId="4D8438FE" w:rsidR="002A74BC" w:rsidRDefault="00B6705D" w:rsidP="00B6705D">
      <w:pPr>
        <w:pStyle w:val="Caption"/>
      </w:pPr>
      <w:bookmarkStart w:id="13" w:name="_Ref215487995"/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3</w:t>
      </w:r>
      <w:r w:rsidR="00486E2B">
        <w:fldChar w:fldCharType="end"/>
      </w:r>
      <w:bookmarkEnd w:id="13"/>
      <w:r>
        <w:t xml:space="preserve">: Retrieve specification header for the recipe </w:t>
      </w:r>
      <w:r w:rsidR="00957B1E">
        <w:t>item.</w:t>
      </w:r>
    </w:p>
    <w:p w14:paraId="1C3498E8" w14:textId="1AF84861" w:rsidR="003D7ACE" w:rsidRDefault="003D7ACE" w:rsidP="003D7ACE">
      <w:pPr>
        <w:rPr>
          <w:lang w:val="en-GB" w:eastAsia="en-US"/>
        </w:rPr>
      </w:pPr>
      <w:r>
        <w:rPr>
          <w:lang w:val="en-GB" w:eastAsia="en-US"/>
        </w:rPr>
        <w:t xml:space="preserve">Based on inputs to </w:t>
      </w:r>
      <w:r>
        <w:rPr>
          <w:lang w:val="en-GB" w:eastAsia="en-US"/>
        </w:rPr>
        <w:fldChar w:fldCharType="begin"/>
      </w:r>
      <w:r>
        <w:rPr>
          <w:lang w:val="en-GB" w:eastAsia="en-US"/>
        </w:rPr>
        <w:instrText xml:space="preserve"> REF _Ref215487995 \h </w:instrText>
      </w:r>
      <w:r>
        <w:rPr>
          <w:lang w:val="en-GB" w:eastAsia="en-US"/>
        </w:rPr>
      </w:r>
      <w:r>
        <w:rPr>
          <w:lang w:val="en-GB" w:eastAsia="en-US"/>
        </w:rPr>
        <w:fldChar w:fldCharType="separate"/>
      </w:r>
      <w:r w:rsidR="0034237C">
        <w:t xml:space="preserve">Table </w:t>
      </w:r>
      <w:r w:rsidR="0034237C">
        <w:rPr>
          <w:noProof/>
        </w:rPr>
        <w:t>3</w:t>
      </w:r>
      <w:r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28DACDA8" w14:textId="77777777" w:rsidR="003D7ACE" w:rsidRPr="006F3484" w:rsidRDefault="003D7ACE" w:rsidP="003D7ACE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3D7ACE" w14:paraId="5584864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10638C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lastRenderedPageBreak/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7D092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993B4C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3D7ACE" w14:paraId="351B26C4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216B46" w14:textId="5F5FFDFD" w:rsidR="003D7ACE" w:rsidRDefault="001759AB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D4FD2" w14:textId="6FA88E27" w:rsidR="003D7ACE" w:rsidRDefault="004F03B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BFAA4" w14:textId="549BE3D8" w:rsidR="003D7ACE" w:rsidRDefault="00D377C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</w:tr>
      <w:tr w:rsidR="004F03B4" w14:paraId="0A68EA8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B0B9C" w14:textId="091FC9A7" w:rsidR="004F03B4" w:rsidRDefault="0084092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917B8" w14:textId="760F04F1" w:rsidR="004F03B4" w:rsidRDefault="006B7A67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FC297" w14:textId="5E08AE14" w:rsidR="004F03B4" w:rsidRDefault="006B7A6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84092C" w14:paraId="17640BF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E5B4A" w14:textId="273B156C" w:rsidR="0084092C" w:rsidRDefault="0084092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0E1AD" w14:textId="75D44303" w:rsidR="0084092C" w:rsidRDefault="006B7A67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1E81BC" w14:textId="14366E57" w:rsidR="0084092C" w:rsidRDefault="006B7A6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</w:tr>
      <w:tr w:rsidR="00AF5AAD" w14:paraId="51C3615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5AF0F" w14:textId="7C0D1DB5" w:rsidR="00AF5AAD" w:rsidRDefault="00AF5AAD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698F4A" w14:textId="15755DCA" w:rsidR="00AF5AAD" w:rsidRDefault="00AF5AAD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AAF69A" w14:textId="38786597" w:rsidR="00AF5AAD" w:rsidRDefault="00E4783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153228</w:t>
            </w:r>
          </w:p>
        </w:tc>
      </w:tr>
      <w:tr w:rsidR="00E47831" w14:paraId="05BE84B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8D517A" w14:textId="5C07D0E3" w:rsidR="00E47831" w:rsidRDefault="00E4783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7B85CB" w14:textId="0C9D793B" w:rsidR="00E47831" w:rsidRDefault="00E4783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C899BC" w14:textId="1355B7E4" w:rsidR="00E47831" w:rsidRDefault="00E4783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  <w:tr w:rsidR="00FA0CAC" w14:paraId="086A1F2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2EA934" w14:textId="35938B1A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1E04A2" w14:textId="26A18F93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4A567" w14:textId="1F0DCE53" w:rsidR="00FA0CAC" w:rsidRDefault="008B083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A0CAC" w14:paraId="2D02FD9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6F039E" w14:textId="63F64414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A86B6" w14:textId="19DE7F23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3EC471" w14:textId="6FB10A69" w:rsidR="00FA0CAC" w:rsidRDefault="008B083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A0CAC" w14:paraId="3E7F7B3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BF43F" w14:textId="5D914B70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5CD9B" w14:textId="3625FAAF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DA068" w14:textId="75E94A30" w:rsidR="00FA0CAC" w:rsidRDefault="008B0830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5776A4" w14:paraId="10592C4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FD7B0" w14:textId="12593C89" w:rsidR="005776A4" w:rsidRDefault="003A353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E23262" w14:textId="5E39DB83" w:rsidR="005776A4" w:rsidRDefault="003A353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B3C353" w14:textId="3CF7BDA7" w:rsidR="005776A4" w:rsidRDefault="0094612D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4612D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</w:tr>
      <w:tr w:rsidR="00C03251" w14:paraId="721E4EFB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B886CC" w14:textId="09CA9F40" w:rsidR="00C03251" w:rsidRDefault="00C0325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822A4" w14:textId="19346966" w:rsidR="00C03251" w:rsidRDefault="00C0325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5C1F2" w14:textId="0ABC2189" w:rsidR="00C03251" w:rsidRDefault="00C03251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</w:tbl>
    <w:p w14:paraId="064685E5" w14:textId="2A0169A6" w:rsidR="002A74BC" w:rsidRDefault="008B0830" w:rsidP="008B0830">
      <w:pPr>
        <w:pStyle w:val="Caption"/>
      </w:pPr>
      <w:bookmarkStart w:id="14" w:name="_Ref215491167"/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4</w:t>
      </w:r>
      <w:r w:rsidR="00486E2B">
        <w:fldChar w:fldCharType="end"/>
      </w:r>
      <w:bookmarkEnd w:id="14"/>
      <w:r>
        <w:t xml:space="preserve">: Output retrieved for </w:t>
      </w:r>
      <w:r w:rsidR="00B5761B">
        <w:t xml:space="preserve">the </w:t>
      </w:r>
      <w:r>
        <w:t>recipe item</w:t>
      </w:r>
      <w:r w:rsidR="00B5761B">
        <w:t xml:space="preserve"> </w:t>
      </w:r>
      <w:r w:rsidR="00957B1E">
        <w:t>specification.</w:t>
      </w:r>
    </w:p>
    <w:p w14:paraId="4C2BD85A" w14:textId="7FCE83DC" w:rsidR="000D5F1D" w:rsidRDefault="00C06294" w:rsidP="00EE375A">
      <w:pPr>
        <w:pStyle w:val="6aH6"/>
      </w:pPr>
      <w:r w:rsidRPr="00C06294">
        <w:t>Step 0</w:t>
      </w:r>
      <w:r w:rsidR="00EE375A">
        <w:t>1.02.</w:t>
      </w:r>
      <w:r w:rsidRPr="00C06294">
        <w:t xml:space="preserve"> </w:t>
      </w:r>
      <w:r w:rsidR="007A7E62">
        <w:t>Attach</w:t>
      </w:r>
      <w:r w:rsidR="000D5F1D">
        <w:t xml:space="preserve"> specification</w:t>
      </w:r>
      <w:r w:rsidR="007C0FE6">
        <w:t xml:space="preserve"> header record on</w:t>
      </w:r>
      <w:r w:rsidR="000D5F1D">
        <w:t xml:space="preserve"> the </w:t>
      </w:r>
      <w:r w:rsidR="002D15E3">
        <w:t>recipe item to the pack item</w:t>
      </w:r>
    </w:p>
    <w:p w14:paraId="0A7B16D3" w14:textId="77777777" w:rsidR="002D15E3" w:rsidRDefault="002D15E3" w:rsidP="002D15E3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2F274364" w14:textId="5DD3CEC3" w:rsidR="002D15E3" w:rsidRPr="00F204D1" w:rsidRDefault="002D15E3" w:rsidP="002D15E3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B96057" w:rsidRPr="00B96057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2D15E3" w14:paraId="271EF176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129A6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78260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1151C6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AFBE9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D15E3" w14:paraId="27516054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21135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FB1A2F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28678B" w14:textId="0AE411F5" w:rsidR="002D15E3" w:rsidRDefault="007A7E6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1943F9" w14:textId="3D614BE8" w:rsidR="002D15E3" w:rsidRDefault="005567D4" w:rsidP="0072211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PM</w:t>
            </w:r>
            <w:r w:rsidR="00C95FF2">
              <w:t xml:space="preserve">PRNO </w:t>
            </w:r>
            <w:proofErr w:type="gramStart"/>
            <w:r w:rsidR="00C95FF2">
              <w:t>in</w:t>
            </w:r>
            <w:proofErr w:type="gramEnd"/>
            <w:r w:rsidR="00C95FF2">
              <w:t xml:space="preserve"> MPDMAT table</w:t>
            </w:r>
          </w:p>
        </w:tc>
      </w:tr>
      <w:tr w:rsidR="004D5CB0" w14:paraId="60C8FAD5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81B0C" w14:textId="69943B72" w:rsidR="004D5CB0" w:rsidRPr="00B1744F" w:rsidRDefault="004D5CB0" w:rsidP="004D5CB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1744F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28BD3" w14:textId="76B97F0F" w:rsidR="004D5CB0" w:rsidRPr="00B1744F" w:rsidRDefault="004D5CB0" w:rsidP="004D5CB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1744F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2B1026" w14:textId="34D706E8" w:rsidR="004D5CB0" w:rsidRPr="00B1744F" w:rsidRDefault="00123563" w:rsidP="004D5CB0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1744F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LINK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61723E6" w14:textId="66F045BC" w:rsidR="004D5CB0" w:rsidRPr="00B1744F" w:rsidRDefault="00123563" w:rsidP="004D5CB0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1744F">
              <w:rPr>
                <w:highlight w:val="yellow"/>
              </w:rPr>
              <w:t>Hardcoded</w:t>
            </w:r>
          </w:p>
        </w:tc>
      </w:tr>
      <w:tr w:rsidR="00594BF1" w14:paraId="35E601D2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06E78" w14:textId="1E23D5D6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7AC763" w14:textId="5FCF21F2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FF9FB" w14:textId="28562B64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65E3EE" w14:textId="2C084604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4</w:t>
            </w:r>
            <w:r w:rsidRPr="00B6572C">
              <w:fldChar w:fldCharType="end"/>
            </w:r>
          </w:p>
        </w:tc>
      </w:tr>
      <w:tr w:rsidR="00594BF1" w14:paraId="45A31531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FB450" w14:textId="0CCB5314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52759" w14:textId="6F3EDF22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834357" w14:textId="5A031662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BB61C9" w14:textId="226018B5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4</w:t>
            </w:r>
            <w:r w:rsidRPr="00B6572C">
              <w:fldChar w:fldCharType="end"/>
            </w:r>
          </w:p>
        </w:tc>
      </w:tr>
      <w:tr w:rsidR="00594BF1" w14:paraId="3BAC318C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834C59" w14:textId="437E9155" w:rsidR="00594BF1" w:rsidRPr="00B1744F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1744F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14C3B4" w14:textId="699A3AA6" w:rsidR="00594BF1" w:rsidRPr="00B1744F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1744F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4B445" w14:textId="0BFF6675" w:rsidR="00594BF1" w:rsidRPr="00B1744F" w:rsidRDefault="00594BF1" w:rsidP="00594BF1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1744F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153228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A499C6" w14:textId="46E24A4D" w:rsidR="00594BF1" w:rsidRPr="00B1744F" w:rsidRDefault="00585D8D" w:rsidP="00594BF1">
            <w:pPr>
              <w:keepNext/>
              <w:spacing w:line="276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TX40</w:t>
            </w:r>
            <w:r w:rsidR="00594BF1" w:rsidRPr="00B1744F">
              <w:rPr>
                <w:highlight w:val="yellow"/>
              </w:rPr>
              <w:t xml:space="preserve"> from </w:t>
            </w:r>
            <w:r w:rsidR="00594BF1" w:rsidRPr="00B1744F">
              <w:rPr>
                <w:highlight w:val="yellow"/>
              </w:rPr>
              <w:fldChar w:fldCharType="begin"/>
            </w:r>
            <w:r w:rsidR="00594BF1" w:rsidRPr="00B1744F">
              <w:rPr>
                <w:highlight w:val="yellow"/>
              </w:rPr>
              <w:instrText xml:space="preserve"> REF _Ref215491167 \h </w:instrText>
            </w:r>
            <w:r w:rsidR="00B1744F">
              <w:rPr>
                <w:highlight w:val="yellow"/>
              </w:rPr>
              <w:instrText xml:space="preserve"> \* MERGEFORMAT </w:instrText>
            </w:r>
            <w:r w:rsidR="00594BF1" w:rsidRPr="00B1744F">
              <w:rPr>
                <w:highlight w:val="yellow"/>
              </w:rPr>
            </w:r>
            <w:r w:rsidR="00594BF1" w:rsidRPr="00B1744F">
              <w:rPr>
                <w:highlight w:val="yellow"/>
              </w:rPr>
              <w:fldChar w:fldCharType="separate"/>
            </w:r>
            <w:r w:rsidR="0034237C" w:rsidRPr="0034237C">
              <w:rPr>
                <w:highlight w:val="yellow"/>
              </w:rPr>
              <w:t xml:space="preserve">Table </w:t>
            </w:r>
            <w:r w:rsidR="0034237C" w:rsidRPr="0034237C">
              <w:rPr>
                <w:noProof/>
                <w:highlight w:val="yellow"/>
              </w:rPr>
              <w:t>4</w:t>
            </w:r>
            <w:r w:rsidR="00594BF1" w:rsidRPr="00B1744F">
              <w:rPr>
                <w:highlight w:val="yellow"/>
              </w:rPr>
              <w:fldChar w:fldCharType="end"/>
            </w:r>
          </w:p>
        </w:tc>
      </w:tr>
      <w:tr w:rsidR="00594BF1" w14:paraId="3E630881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299D11" w14:textId="22F28393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7B4D99" w14:textId="4CAE65A9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5CB7CD" w14:textId="597ED444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5043B47" w14:textId="5D93208E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4</w:t>
            </w:r>
            <w:r w:rsidRPr="00B6572C">
              <w:fldChar w:fldCharType="end"/>
            </w:r>
          </w:p>
        </w:tc>
      </w:tr>
      <w:tr w:rsidR="00594BF1" w14:paraId="50D5AF5E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206CB5" w14:textId="71A226AB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726AF" w14:textId="74B25286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3D3A0" w14:textId="7814C7CD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2A88FA" w14:textId="609162BB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4</w:t>
            </w:r>
            <w:r w:rsidRPr="00B6572C">
              <w:fldChar w:fldCharType="end"/>
            </w:r>
          </w:p>
        </w:tc>
      </w:tr>
      <w:tr w:rsidR="00594BF1" w14:paraId="64606F00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3A4DFD" w14:textId="5041FDAE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CED45A" w14:textId="0EADDFF2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55AD5" w14:textId="3F74F153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6A8AEC" w14:textId="26D00143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4</w:t>
            </w:r>
            <w:r w:rsidRPr="00B6572C">
              <w:fldChar w:fldCharType="end"/>
            </w:r>
          </w:p>
        </w:tc>
      </w:tr>
      <w:tr w:rsidR="00594BF1" w14:paraId="29D84A4F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1FFE2" w14:textId="045ACFA7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25AF1" w14:textId="2ADCEC9F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D7A13A" w14:textId="786E5704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050E119" w14:textId="31FA7E9F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4</w:t>
            </w:r>
            <w:r w:rsidRPr="00B6572C">
              <w:fldChar w:fldCharType="end"/>
            </w:r>
          </w:p>
        </w:tc>
      </w:tr>
      <w:tr w:rsidR="00594BF1" w14:paraId="6D71201A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F6588" w14:textId="3C0D2AB1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1711B7" w14:textId="602B940D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F3DF9" w14:textId="49795F77" w:rsidR="00594BF1" w:rsidRDefault="0094612D" w:rsidP="00594BF1">
            <w:pPr>
              <w:keepNext/>
              <w:spacing w:line="276" w:lineRule="auto"/>
              <w:jc w:val="center"/>
            </w:pPr>
            <w:r w:rsidRPr="00BE1D9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C93E8B" w14:textId="5028CC25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4</w:t>
            </w:r>
            <w:r w:rsidRPr="00B6572C">
              <w:fldChar w:fldCharType="end"/>
            </w:r>
          </w:p>
        </w:tc>
      </w:tr>
      <w:tr w:rsidR="00594BF1" w14:paraId="0DCB6450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DDDEBA" w14:textId="3FF1ABB2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B64A6F" w14:textId="3554A030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524C08" w14:textId="0A9217B9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3BA23A" w14:textId="3AA91132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4</w:t>
            </w:r>
            <w:r w:rsidRPr="00B6572C">
              <w:fldChar w:fldCharType="end"/>
            </w:r>
          </w:p>
        </w:tc>
      </w:tr>
    </w:tbl>
    <w:p w14:paraId="2BBCDB4B" w14:textId="61A4EB85" w:rsidR="002D15E3" w:rsidRPr="002D15E3" w:rsidRDefault="00722119" w:rsidP="00722119">
      <w:pPr>
        <w:pStyle w:val="Caption"/>
      </w:pPr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5</w:t>
      </w:r>
      <w:r w:rsidR="00486E2B">
        <w:fldChar w:fldCharType="end"/>
      </w:r>
      <w:r>
        <w:t xml:space="preserve">: </w:t>
      </w:r>
      <w:r w:rsidRPr="00BC1AB9">
        <w:t xml:space="preserve">Add Recipe specification against the pack </w:t>
      </w:r>
      <w:r w:rsidR="00957B1E" w:rsidRPr="00BC1AB9">
        <w:t>item.</w:t>
      </w:r>
    </w:p>
    <w:p w14:paraId="34262159" w14:textId="68611EC7" w:rsidR="000C4AB1" w:rsidRDefault="000C4AB1" w:rsidP="000C4AB1">
      <w:pPr>
        <w:pStyle w:val="5aH5"/>
      </w:pPr>
      <w:r w:rsidRPr="00B27957">
        <w:t>Step 0</w:t>
      </w:r>
      <w:r>
        <w:t>2</w:t>
      </w:r>
      <w:r w:rsidRPr="00B27957">
        <w:t xml:space="preserve">: </w:t>
      </w:r>
      <w:r>
        <w:t xml:space="preserve">Attaching </w:t>
      </w:r>
      <w:r w:rsidR="00BD0E74">
        <w:t xml:space="preserve">tests to the </w:t>
      </w:r>
      <w:r>
        <w:t xml:space="preserve">recipe specification </w:t>
      </w:r>
      <w:r w:rsidR="00BD0E74">
        <w:t>attached to</w:t>
      </w:r>
      <w:r>
        <w:t xml:space="preserve"> pack item </w:t>
      </w:r>
    </w:p>
    <w:p w14:paraId="62D3AEA3" w14:textId="08FEE9E2" w:rsidR="00C06294" w:rsidRPr="00C06294" w:rsidRDefault="000D5F1D" w:rsidP="00C22BC1">
      <w:pPr>
        <w:pStyle w:val="6aH6"/>
      </w:pPr>
      <w:r>
        <w:lastRenderedPageBreak/>
        <w:t>Step 0</w:t>
      </w:r>
      <w:r w:rsidR="00BD0E74">
        <w:t>2</w:t>
      </w:r>
      <w:r w:rsidR="00C22BC1">
        <w:t>.0</w:t>
      </w:r>
      <w:r w:rsidR="00BD0E74">
        <w:t>1</w:t>
      </w:r>
      <w:r w:rsidR="00C22BC1">
        <w:t>.</w:t>
      </w:r>
      <w:r>
        <w:t xml:space="preserve"> </w:t>
      </w:r>
      <w:r w:rsidR="00C06294" w:rsidRPr="00C06294">
        <w:t>Retrieve specification tests relating to the specification header for the recipe item.</w:t>
      </w:r>
    </w:p>
    <w:p w14:paraId="62660283" w14:textId="7067BDDC" w:rsidR="00C06294" w:rsidRDefault="00C06294" w:rsidP="00C0629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</w:t>
      </w:r>
      <w:r w:rsidR="00BE1435">
        <w:rPr>
          <w:rFonts w:eastAsia="Times New Roman" w:cs="Calibri"/>
          <w:b/>
          <w:bCs/>
          <w:color w:val="000000"/>
          <w:szCs w:val="24"/>
          <w:lang w:eastAsia="en-GB"/>
        </w:rPr>
        <w:t>1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MI</w:t>
      </w:r>
    </w:p>
    <w:p w14:paraId="7E7B447C" w14:textId="0740C03C" w:rsidR="00C06294" w:rsidRPr="00F204D1" w:rsidRDefault="00C06294" w:rsidP="00C0629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>
        <w:rPr>
          <w:rFonts w:eastAsia="Times New Roman" w:cs="Calibri"/>
          <w:b/>
          <w:bCs/>
          <w:color w:val="000000"/>
          <w:szCs w:val="24"/>
          <w:lang w:eastAsia="en-GB"/>
        </w:rPr>
        <w:t>LstSpec</w:t>
      </w:r>
      <w:r w:rsidR="0012794C">
        <w:rPr>
          <w:rFonts w:eastAsia="Times New Roman" w:cs="Calibri"/>
          <w:b/>
          <w:bCs/>
          <w:color w:val="000000"/>
          <w:szCs w:val="24"/>
          <w:lang w:eastAsia="en-GB"/>
        </w:rPr>
        <w:t>Test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C06294" w14:paraId="0B040C3E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FF54A3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5EDA57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EB0F60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CB9B290" w14:textId="77777777" w:rsidR="00C06294" w:rsidRDefault="00C06294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06294" w14:paraId="6BE166FC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565667" w14:textId="315CC0C6" w:rsidR="00C06294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D89E1" w14:textId="1DB09A3A" w:rsidR="00C06294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DF5C1F" w14:textId="77777777" w:rsidR="00C06294" w:rsidRDefault="00C0629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DDF3DE" w14:textId="65698303" w:rsidR="00C06294" w:rsidRDefault="00B46CC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4</w:t>
            </w:r>
            <w:r>
              <w:fldChar w:fldCharType="end"/>
            </w:r>
          </w:p>
        </w:tc>
      </w:tr>
      <w:tr w:rsidR="0012794C" w14:paraId="75D86DB6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6B906" w14:textId="1D5D5BED" w:rsidR="0012794C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750713" w14:textId="130ED3B1" w:rsidR="0012794C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9D5351" w14:textId="1208A778" w:rsidR="0012794C" w:rsidRDefault="00B46CC2" w:rsidP="000B1778">
            <w:pPr>
              <w:keepNext/>
              <w:spacing w:line="276" w:lineRule="auto"/>
              <w:jc w:val="center"/>
            </w:pPr>
            <w:r>
              <w:t>20240101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924E73" w14:textId="37196E07" w:rsidR="0012794C" w:rsidRDefault="00B46CC2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4</w:t>
            </w:r>
            <w:r>
              <w:fldChar w:fldCharType="end"/>
            </w:r>
          </w:p>
        </w:tc>
      </w:tr>
      <w:tr w:rsidR="0012794C" w14:paraId="3F2467FB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B9011" w14:textId="2515B5F6" w:rsidR="0012794C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029DBD" w14:textId="2270E2E6" w:rsidR="0012794C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6A3307" w14:textId="40DFDCFE" w:rsidR="0012794C" w:rsidRDefault="00B46CC2" w:rsidP="000B1778">
            <w:pPr>
              <w:keepNext/>
              <w:spacing w:line="276" w:lineRule="auto"/>
              <w:jc w:val="center"/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346570" w14:textId="642BE5E2" w:rsidR="0012794C" w:rsidRDefault="00DA5AC2" w:rsidP="00B46CC2">
            <w:pPr>
              <w:keepNext/>
              <w:spacing w:line="276" w:lineRule="auto"/>
              <w:jc w:val="center"/>
            </w:pPr>
            <w:r>
              <w:t>PM</w:t>
            </w:r>
            <w:r w:rsidR="00EE2DB9">
              <w:t xml:space="preserve">MTNO </w:t>
            </w:r>
            <w:proofErr w:type="gramStart"/>
            <w:r w:rsidR="00EE2DB9">
              <w:t>in</w:t>
            </w:r>
            <w:proofErr w:type="gramEnd"/>
            <w:r w:rsidR="00EE2DB9">
              <w:t xml:space="preserve"> MPDMAT table</w:t>
            </w:r>
          </w:p>
        </w:tc>
      </w:tr>
    </w:tbl>
    <w:p w14:paraId="4138BB7F" w14:textId="31D2B9EC" w:rsidR="00C06294" w:rsidRDefault="00B46CC2" w:rsidP="00B46CC2">
      <w:pPr>
        <w:pStyle w:val="Caption"/>
      </w:pPr>
      <w:bookmarkStart w:id="15" w:name="_Ref215491266"/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6</w:t>
      </w:r>
      <w:r w:rsidR="00486E2B">
        <w:fldChar w:fldCharType="end"/>
      </w:r>
      <w:bookmarkEnd w:id="15"/>
      <w:r>
        <w:t xml:space="preserve">: </w:t>
      </w:r>
      <w:r w:rsidRPr="00F73348">
        <w:t xml:space="preserve">Retrieve specification tests relating to the recipe </w:t>
      </w:r>
      <w:r w:rsidR="00957B1E" w:rsidRPr="00F73348">
        <w:t>item.</w:t>
      </w:r>
    </w:p>
    <w:p w14:paraId="387DCAFB" w14:textId="7AF7B97A" w:rsidR="00C06294" w:rsidRDefault="00C06294" w:rsidP="00C06294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344A35">
        <w:rPr>
          <w:lang w:val="en-GB" w:eastAsia="en-US"/>
        </w:rPr>
        <w:t xml:space="preserve"> </w:t>
      </w:r>
      <w:r w:rsidR="00344A35">
        <w:rPr>
          <w:lang w:val="en-GB" w:eastAsia="en-US"/>
        </w:rPr>
        <w:fldChar w:fldCharType="begin"/>
      </w:r>
      <w:r w:rsidR="00344A35">
        <w:rPr>
          <w:lang w:val="en-GB" w:eastAsia="en-US"/>
        </w:rPr>
        <w:instrText xml:space="preserve"> REF _Ref215491266 \h </w:instrText>
      </w:r>
      <w:r w:rsidR="00344A35">
        <w:rPr>
          <w:lang w:val="en-GB" w:eastAsia="en-US"/>
        </w:rPr>
      </w:r>
      <w:r w:rsidR="00344A35">
        <w:rPr>
          <w:lang w:val="en-GB" w:eastAsia="en-US"/>
        </w:rPr>
        <w:fldChar w:fldCharType="separate"/>
      </w:r>
      <w:r w:rsidR="0034237C">
        <w:t xml:space="preserve">Table </w:t>
      </w:r>
      <w:r w:rsidR="0034237C">
        <w:rPr>
          <w:noProof/>
        </w:rPr>
        <w:t>6</w:t>
      </w:r>
      <w:r w:rsidR="00344A35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  <w:r w:rsidR="00817412">
        <w:rPr>
          <w:lang w:val="en-GB" w:eastAsia="en-US"/>
        </w:rPr>
        <w:t xml:space="preserve"> There will be multiple records retrieved as part of th</w:t>
      </w:r>
      <w:r w:rsidR="00E13A3F">
        <w:rPr>
          <w:lang w:val="en-GB" w:eastAsia="en-US"/>
        </w:rPr>
        <w:t>is API call.</w:t>
      </w:r>
    </w:p>
    <w:p w14:paraId="4CE0E2D6" w14:textId="77777777" w:rsidR="00C06294" w:rsidRPr="006F3484" w:rsidRDefault="00C06294" w:rsidP="00C06294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06294" w14:paraId="73451BE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6B1BE8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A9043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1D3347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06294" w14:paraId="1176529B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D844E" w14:textId="1B7E52B6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96E23" w14:textId="6CB54881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331B1" w14:textId="0BB3E949" w:rsidR="00C06294" w:rsidRDefault="003A5B0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</w:tr>
      <w:tr w:rsidR="00C06294" w14:paraId="79E9B0C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BCF2A" w14:textId="61C537D1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574358" w14:textId="7D699E65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F4C94" w14:textId="3880BF0F" w:rsidR="00C06294" w:rsidRDefault="000E4E4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C06294" w14:paraId="5CE7221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302C39" w14:textId="3C74E1D1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</w:t>
            </w:r>
            <w:r w:rsidR="00C06294">
              <w:rPr>
                <w:rFonts w:cs="Calibri"/>
                <w:color w:val="000000"/>
                <w:szCs w:val="24"/>
                <w:lang w:eastAsia="en-GB"/>
              </w:rPr>
              <w:t xml:space="preserve">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1D3D7A" w14:textId="447EC2C3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CC690F" w14:textId="11DDD389" w:rsidR="00C06294" w:rsidRDefault="00786F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C06294" w14:paraId="25319C5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49F2F" w14:textId="13F0D8BE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B9015" w14:textId="1BB66454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4376CE" w14:textId="31B9BED9" w:rsidR="00C06294" w:rsidRDefault="009244F9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</w:tr>
      <w:tr w:rsidR="00C06294" w14:paraId="4D52BCD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8B2B0" w14:textId="22C6D001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FC0366" w14:textId="181F1CD6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B2478" w14:textId="4CA86304" w:rsidR="00C06294" w:rsidRDefault="000E4E4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</w:tr>
      <w:tr w:rsidR="00C06294" w14:paraId="0281BA8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23C5F1" w14:textId="00BECF10" w:rsidR="00C06294" w:rsidRDefault="00CA26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6DAB15" w14:textId="53190BFE" w:rsidR="00C0629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91A46" w14:textId="6D752DB1" w:rsidR="00C06294" w:rsidRDefault="00385C8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06294" w14:paraId="11111FA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CE737" w14:textId="0E99CEDB" w:rsidR="00C06294" w:rsidRDefault="00CA26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F0897" w14:textId="2776068D" w:rsidR="00C0629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197101" w14:textId="12B4B6E1" w:rsidR="00C06294" w:rsidRDefault="00C0629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C06294" w14:paraId="6A9EF6E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775BF" w14:textId="49514649" w:rsidR="00C06294" w:rsidRDefault="0001182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6D0FCF" w14:textId="1A84C17A" w:rsidR="00C06294" w:rsidRDefault="00EB5792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042F7E" w14:textId="3F577B9D" w:rsidR="00C06294" w:rsidRDefault="006278E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1.064</w:t>
            </w:r>
          </w:p>
        </w:tc>
      </w:tr>
      <w:tr w:rsidR="00970D64" w14:paraId="5C8D14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3A934" w14:textId="4960D961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F1831" w14:textId="5D8F9F2D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FE3A6" w14:textId="514425D8" w:rsidR="00970D64" w:rsidRDefault="006278E2" w:rsidP="00970D6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</w:tr>
      <w:tr w:rsidR="00970D64" w14:paraId="383412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5BFB64" w14:textId="53F51CCD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C7E70D" w14:textId="15147521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78848" w14:textId="503D6919" w:rsidR="00970D64" w:rsidRDefault="00152A98" w:rsidP="00970D6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</w:tr>
      <w:tr w:rsidR="00617275" w14:paraId="164C1F5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49DB74" w14:textId="08127E95" w:rsidR="00617275" w:rsidRDefault="0061727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74F3BE" w14:textId="5FBE6CDA" w:rsidR="00617275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78A94" w14:textId="2704CD94" w:rsidR="00617275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KGL</w:t>
            </w:r>
          </w:p>
        </w:tc>
      </w:tr>
      <w:tr w:rsidR="00617275" w14:paraId="4B28DF25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B402A" w14:textId="53D98C5E" w:rsidR="00617275" w:rsidRDefault="0061727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8952E3" w14:textId="4165F70B" w:rsidR="00617275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3DC12E" w14:textId="7E4F6CBF" w:rsidR="00617275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</w:tr>
      <w:tr w:rsidR="008244EA" w14:paraId="382115E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883BD4" w14:textId="44C95F07" w:rsidR="008244EA" w:rsidRDefault="008244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6BF9EC" w14:textId="31BE8677" w:rsidR="008244EA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5FBEA2" w14:textId="480BCE40" w:rsidR="008244EA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8244EA" w14:paraId="69BF047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D022E2" w14:textId="72D5E6C4" w:rsidR="008244EA" w:rsidRDefault="008244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D70EF2" w14:textId="25F9C003" w:rsidR="008244EA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652165" w14:textId="07F458A0" w:rsidR="008244EA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D4372F" w14:paraId="5D0197E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1C7A24" w14:textId="5D092C35" w:rsidR="00D4372F" w:rsidRDefault="00D4372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868E86" w14:textId="3E3A8F1E" w:rsidR="00D4372F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165D2F" w14:textId="77777777" w:rsidR="00D4372F" w:rsidRDefault="00D4372F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6C4D66" w14:paraId="17B307E0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D6680C" w14:textId="178B67BF" w:rsidR="006C4D66" w:rsidRDefault="006C4D66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270F9" w14:textId="2B42AE7F" w:rsidR="006C4D66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94C76A" w14:textId="75CDACF0" w:rsidR="006C4D66" w:rsidRDefault="0033364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C4D66" w14:paraId="11D7029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3BD27C" w14:textId="024B479D" w:rsidR="006C4D66" w:rsidRDefault="00DA7B7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6B1C4" w14:textId="1DCA63D6" w:rsidR="006C4D66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E9A6C" w14:textId="6E707017" w:rsidR="006C4D66" w:rsidRDefault="0033364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DA7B70" w14:paraId="0756436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8020F8" w14:textId="384D741C" w:rsidR="00DA7B70" w:rsidRDefault="00DA7B7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D9446" w14:textId="04953DB1" w:rsidR="00DA7B7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AE1486" w14:textId="74DC761A" w:rsidR="00DA7B70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1C1F" w14:paraId="5D01A44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9603DD" w14:textId="1EF153D4" w:rsidR="00CF1C1F" w:rsidRDefault="00CF1C1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F0CE0" w14:textId="2DDA95A7" w:rsidR="00CF1C1F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DD42E" w14:textId="48ABBCE7" w:rsidR="00CF1C1F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1C1F" w14:paraId="4E47794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62C9F7" w14:textId="6F46AE42" w:rsidR="00CF1C1F" w:rsidRDefault="00CF1C1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Print test on specification document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AE2CB" w14:textId="382BDCDF" w:rsidR="00CF1C1F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0B6C53" w14:textId="7F7AD4B0" w:rsidR="00CF1C1F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F22C0" w14:paraId="042D3AD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4574F" w14:textId="774D2BE2" w:rsidR="004F22C0" w:rsidRDefault="004F22C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0649D0" w14:textId="7B73D773" w:rsidR="004F22C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AA1C9" w14:textId="70582E72" w:rsidR="004F22C0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F22C0" w14:paraId="3679545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6186D" w14:textId="15563719" w:rsidR="004F22C0" w:rsidRDefault="00610C7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3F8E6" w14:textId="0DEBA7BE" w:rsidR="004F22C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C0473A" w14:textId="01FAB2BF" w:rsidR="004F22C0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10C74" w14:paraId="06A60AEE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4F15D" w14:textId="2646989C" w:rsidR="00610C7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C6ED4" w14:textId="32727EBF" w:rsidR="00610C74" w:rsidRDefault="00385C8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4802C" w14:textId="09A7E916" w:rsidR="00610C74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329473B4" w14:textId="1D69CC48" w:rsidR="00C06294" w:rsidRPr="004D5615" w:rsidRDefault="00C06294" w:rsidP="007E021A">
      <w:pPr>
        <w:pStyle w:val="Caption"/>
      </w:pPr>
      <w:bookmarkStart w:id="16" w:name="_Ref215492867"/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7</w:t>
      </w:r>
      <w:r w:rsidR="00486E2B">
        <w:fldChar w:fldCharType="end"/>
      </w:r>
      <w:bookmarkEnd w:id="16"/>
      <w:r>
        <w:t>: Output retrieved for the specification</w:t>
      </w:r>
      <w:r w:rsidR="004378B4">
        <w:t xml:space="preserve"> tests</w:t>
      </w:r>
      <w:r>
        <w:t xml:space="preserve"> for recipe </w:t>
      </w:r>
      <w:r w:rsidR="00957B1E">
        <w:t>item.</w:t>
      </w:r>
    </w:p>
    <w:p w14:paraId="4BCC1E51" w14:textId="5A01C67B" w:rsidR="007E021A" w:rsidRDefault="002A74BC" w:rsidP="00C22BC1">
      <w:pPr>
        <w:pStyle w:val="6aH6"/>
      </w:pPr>
      <w:r w:rsidRPr="00B27957">
        <w:t>Step 0</w:t>
      </w:r>
      <w:r w:rsidR="00BD0E74">
        <w:t>2</w:t>
      </w:r>
      <w:r w:rsidR="00C22BC1">
        <w:t>. 0</w:t>
      </w:r>
      <w:r w:rsidR="00BD0E74">
        <w:t>2</w:t>
      </w:r>
      <w:r w:rsidR="00C22BC1">
        <w:t>.</w:t>
      </w:r>
      <w:r w:rsidRPr="00B27957">
        <w:t xml:space="preserve"> </w:t>
      </w:r>
      <w:r w:rsidR="007E021A">
        <w:t>Add specification tests to the specification</w:t>
      </w:r>
      <w:r w:rsidR="00E13A3F">
        <w:t xml:space="preserve"> </w:t>
      </w:r>
      <w:r w:rsidR="00A120F4">
        <w:t xml:space="preserve">in a loop </w:t>
      </w:r>
      <w:r w:rsidR="00E13A3F">
        <w:t xml:space="preserve">for each record retrieved from </w:t>
      </w:r>
      <w:r w:rsidR="00E13A3F">
        <w:fldChar w:fldCharType="begin"/>
      </w:r>
      <w:r w:rsidR="00E13A3F">
        <w:instrText xml:space="preserve"> REF _Ref215492867 \h </w:instrText>
      </w:r>
      <w:r w:rsidR="00C22BC1">
        <w:instrText xml:space="preserve"> \* MERGEFORMAT </w:instrText>
      </w:r>
      <w:r w:rsidR="00E13A3F">
        <w:fldChar w:fldCharType="separate"/>
      </w:r>
      <w:r w:rsidR="0034237C">
        <w:t xml:space="preserve">Table </w:t>
      </w:r>
      <w:r w:rsidR="0034237C">
        <w:rPr>
          <w:noProof/>
        </w:rPr>
        <w:t>7</w:t>
      </w:r>
      <w:r w:rsidR="00E13A3F">
        <w:fldChar w:fldCharType="end"/>
      </w:r>
    </w:p>
    <w:p w14:paraId="08D9BDBD" w14:textId="77777777" w:rsidR="007E021A" w:rsidRDefault="007E021A" w:rsidP="007E021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2450B43C" w14:textId="29094040" w:rsidR="007E021A" w:rsidRPr="00F204D1" w:rsidRDefault="007E021A" w:rsidP="007E021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B21E17"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7E021A" w14:paraId="649F921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1F1A98" w14:textId="77777777" w:rsidR="007E021A" w:rsidRDefault="007E021A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C06EC" w14:textId="77777777" w:rsidR="007E021A" w:rsidRDefault="007E021A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24D12" w14:textId="77777777" w:rsidR="007E021A" w:rsidRDefault="007E021A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43945D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7E021A" w14:paraId="0BCB409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57D09" w14:textId="77777777" w:rsidR="007E021A" w:rsidRPr="000C1355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0C1355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AB0F0" w14:textId="77777777" w:rsidR="007E021A" w:rsidRPr="000C1355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0C1355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B2CBE3" w14:textId="21680C05" w:rsidR="007E021A" w:rsidRPr="000C1355" w:rsidRDefault="003262E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0C1355">
              <w:rPr>
                <w:highlight w:val="yellow"/>
              </w:rPr>
              <w:t>LINK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A44C877" w14:textId="289BD673" w:rsidR="007E021A" w:rsidRPr="000C1355" w:rsidRDefault="000C135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0C1355">
              <w:rPr>
                <w:highlight w:val="yellow"/>
              </w:rPr>
              <w:t>Hardcoded</w:t>
            </w:r>
          </w:p>
        </w:tc>
      </w:tr>
      <w:tr w:rsidR="007E021A" w14:paraId="04F260B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79C603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E1CCF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40220" w14:textId="77777777" w:rsidR="007E021A" w:rsidRDefault="007E021A" w:rsidP="000B1778">
            <w:pPr>
              <w:keepNext/>
              <w:spacing w:line="276" w:lineRule="auto"/>
              <w:jc w:val="center"/>
            </w:pPr>
            <w: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8223FB1" w14:textId="7E2184D1" w:rsidR="007E021A" w:rsidRDefault="007E021A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 w:rsidR="00560E34">
              <w:fldChar w:fldCharType="begin"/>
            </w:r>
            <w:r w:rsidR="00560E34">
              <w:instrText xml:space="preserve"> REF _Ref215492867 \h </w:instrText>
            </w:r>
            <w:r w:rsidR="00A9087E">
              <w:instrText xml:space="preserve"> \* MERGEFORMAT </w:instrText>
            </w:r>
            <w:r w:rsidR="00560E34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="00560E34">
              <w:fldChar w:fldCharType="end"/>
            </w:r>
          </w:p>
        </w:tc>
      </w:tr>
      <w:tr w:rsidR="007E021A" w14:paraId="5733C960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75FAAA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1E3AF5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86B65" w14:textId="1DE79502" w:rsidR="007E021A" w:rsidRDefault="00535F8C" w:rsidP="000B1778">
            <w:pPr>
              <w:keepNext/>
              <w:spacing w:line="276" w:lineRule="auto"/>
              <w:jc w:val="center"/>
            </w:pPr>
            <w: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CCE9D8" w14:textId="631ABC77" w:rsidR="007E021A" w:rsidRDefault="003D7CB8" w:rsidP="000B1778">
            <w:pPr>
              <w:keepNext/>
              <w:spacing w:line="276" w:lineRule="auto"/>
              <w:jc w:val="center"/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  <w:tr w:rsidR="00597239" w14:paraId="5CAEB6C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A01BF" w14:textId="122D9311" w:rsidR="00597239" w:rsidRDefault="00597239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91CECF" w14:textId="796FB569" w:rsidR="00597239" w:rsidRDefault="00597239" w:rsidP="005972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7AD8B" w14:textId="4D8F6CDD" w:rsidR="00597239" w:rsidRDefault="00597239" w:rsidP="0059723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A899F3E" w14:textId="50DCA068" w:rsidR="00597239" w:rsidRDefault="00597239" w:rsidP="00597239">
            <w:pPr>
              <w:keepNext/>
              <w:spacing w:line="276" w:lineRule="auto"/>
              <w:jc w:val="center"/>
            </w:pPr>
            <w:r>
              <w:t xml:space="preserve">Output from </w:t>
            </w:r>
            <w:r w:rsidR="00B41FD2">
              <w:fldChar w:fldCharType="begin"/>
            </w:r>
            <w:r w:rsidR="00B41FD2">
              <w:instrText xml:space="preserve"> REF _Ref215492867 \h </w:instrText>
            </w:r>
            <w:r w:rsidR="00B41FD2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="00B41FD2">
              <w:fldChar w:fldCharType="end"/>
            </w:r>
          </w:p>
        </w:tc>
      </w:tr>
      <w:tr w:rsidR="00B41FD2" w14:paraId="5802F8B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FA6EF" w14:textId="12502D89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3DBBD" w14:textId="28EF8CAE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01D559" w14:textId="08F4B3A0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62A28D" w14:textId="61BDF845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Pr="00150990">
              <w:fldChar w:fldCharType="end"/>
            </w:r>
          </w:p>
        </w:tc>
      </w:tr>
      <w:tr w:rsidR="00B41FD2" w14:paraId="0C5097A6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75803D" w14:textId="2E9BAE62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C57469" w14:textId="257DB45A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FA83A" w14:textId="627CB6DC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B588DE" w14:textId="55FD0C2F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Pr="00150990">
              <w:fldChar w:fldCharType="end"/>
            </w:r>
          </w:p>
        </w:tc>
      </w:tr>
      <w:tr w:rsidR="00B41FD2" w14:paraId="21EA0520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9A86E0" w14:textId="658011C7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4EB23" w14:textId="7D36E2CB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D542F" w14:textId="3DA78E57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03914D" w14:textId="7150E511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Pr="00150990">
              <w:fldChar w:fldCharType="end"/>
            </w:r>
          </w:p>
        </w:tc>
      </w:tr>
      <w:tr w:rsidR="00B41FD2" w14:paraId="3B5BC6B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4149F" w14:textId="600C7E8A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67CF49" w14:textId="5A5F534A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7EDDA" w14:textId="160B31F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BC7EDD" w14:textId="668720CF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Pr="00150990">
              <w:fldChar w:fldCharType="end"/>
            </w:r>
          </w:p>
        </w:tc>
      </w:tr>
      <w:tr w:rsidR="00B41FD2" w14:paraId="6933F73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E16A84" w14:textId="4687F89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C02FDB" w14:textId="695987DC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F8BF98" w14:textId="2ABDE12F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DB1EA8" w14:textId="4A7E47F3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Pr="00150990">
              <w:fldChar w:fldCharType="end"/>
            </w:r>
          </w:p>
        </w:tc>
      </w:tr>
      <w:tr w:rsidR="00B41FD2" w14:paraId="6089BC24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B46CD0" w14:textId="51748EE1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BF2468" w14:textId="7F9A4086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E47024" w14:textId="77777777" w:rsidR="00B41FD2" w:rsidRDefault="00B41FD2" w:rsidP="00B41FD2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AEDE0F" w14:textId="72411D9F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Pr="00150990">
              <w:fldChar w:fldCharType="end"/>
            </w:r>
          </w:p>
        </w:tc>
      </w:tr>
      <w:tr w:rsidR="00B41FD2" w14:paraId="509358C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0BC3C3" w14:textId="5BAA5F5F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1C7FF" w14:textId="3219A1BE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27403" w14:textId="1C5ED4E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1.064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698EAD" w14:textId="644EE6B5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Pr="00150990">
              <w:fldChar w:fldCharType="end"/>
            </w:r>
          </w:p>
        </w:tc>
      </w:tr>
      <w:tr w:rsidR="00B41FD2" w14:paraId="61803BD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517BCB" w14:textId="7D19BA4A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0715A0" w14:textId="5F0CA11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59723" w14:textId="028BF082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513BE82" w14:textId="414C13B6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Pr="00150990">
              <w:fldChar w:fldCharType="end"/>
            </w:r>
          </w:p>
        </w:tc>
      </w:tr>
      <w:tr w:rsidR="00B41FD2" w14:paraId="6F50BC3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52705" w14:textId="4D964AD9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6C819" w14:textId="19C2335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E76CC1" w14:textId="4A38462E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4403BF" w14:textId="10D9F145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Pr="00150990">
              <w:fldChar w:fldCharType="end"/>
            </w:r>
          </w:p>
        </w:tc>
      </w:tr>
      <w:tr w:rsidR="00B41FD2" w14:paraId="5385C57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5481A" w14:textId="6BE927A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C11FE" w14:textId="6AA4174C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B238D" w14:textId="341EBDC4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7FAFBE" w14:textId="087F5713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Pr="00150990">
              <w:fldChar w:fldCharType="end"/>
            </w:r>
          </w:p>
        </w:tc>
      </w:tr>
      <w:tr w:rsidR="00B41FD2" w14:paraId="78B5CBF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A4392" w14:textId="1A62C50C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1F1181" w14:textId="5A2E23B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EF570F" w14:textId="371D12D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EBA214" w14:textId="72865193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Pr="00150990">
              <w:fldChar w:fldCharType="end"/>
            </w:r>
          </w:p>
        </w:tc>
      </w:tr>
      <w:tr w:rsidR="00B41FD2" w14:paraId="4672D80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21DBE" w14:textId="7167FF57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BE767" w14:textId="3DBBB2E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92B1D" w14:textId="64CA2865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67E96C" w14:textId="0AFAAE57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Pr="00150990">
              <w:fldChar w:fldCharType="end"/>
            </w:r>
          </w:p>
        </w:tc>
      </w:tr>
      <w:tr w:rsidR="00B41FD2" w14:paraId="7130F97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6D5D59" w14:textId="3A7C8F8C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2ED56" w14:textId="579BB41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7B316" w14:textId="0B57D196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71E51B2" w14:textId="0A31F731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Pr="00150990">
              <w:fldChar w:fldCharType="end"/>
            </w:r>
          </w:p>
        </w:tc>
      </w:tr>
      <w:tr w:rsidR="00B41FD2" w14:paraId="759E8F57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92B04" w14:textId="43102010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428B1" w14:textId="5CAAE4F8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AA1266" w14:textId="77777777" w:rsidR="00B41FD2" w:rsidRDefault="00B41FD2" w:rsidP="00B41FD2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90B5E3" w14:textId="22287FC6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Pr="00150990">
              <w:fldChar w:fldCharType="end"/>
            </w:r>
          </w:p>
        </w:tc>
      </w:tr>
      <w:tr w:rsidR="00B41FD2" w14:paraId="7E3FC8C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BC95C" w14:textId="231EF229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78CA35" w14:textId="753CD03B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F2096E" w14:textId="390D5042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6080F3" w14:textId="7C720C33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Pr="00150990">
              <w:fldChar w:fldCharType="end"/>
            </w:r>
          </w:p>
        </w:tc>
      </w:tr>
      <w:tr w:rsidR="00B41FD2" w14:paraId="522BE949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446EF9" w14:textId="23695D0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62016C" w14:textId="1C21D6D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DD8A91" w14:textId="593BCA06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1999BE" w14:textId="65CA78BE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Pr="00150990">
              <w:fldChar w:fldCharType="end"/>
            </w:r>
          </w:p>
        </w:tc>
      </w:tr>
      <w:tr w:rsidR="00B41FD2" w14:paraId="613518F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A35B30" w14:textId="65C232C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EE0944" w14:textId="6623CE84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664D3" w14:textId="06B69B50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B6B471" w14:textId="1623B274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Pr="00150990">
              <w:fldChar w:fldCharType="end"/>
            </w:r>
          </w:p>
        </w:tc>
      </w:tr>
      <w:tr w:rsidR="00B41FD2" w14:paraId="02DD5BF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5A782A" w14:textId="2670FB1F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C0B9BA" w14:textId="575E8A6F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1DF94" w14:textId="60F1AAAD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0ADD6C" w14:textId="5BE024AE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Pr="00150990">
              <w:fldChar w:fldCharType="end"/>
            </w:r>
          </w:p>
        </w:tc>
      </w:tr>
      <w:tr w:rsidR="00B41FD2" w14:paraId="07C2BE47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8D2338" w14:textId="322D8D55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CE3BA" w14:textId="1893D198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091BE1" w14:textId="79DC7447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7F6140" w14:textId="71713045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Pr="00771AA6">
              <w:fldChar w:fldCharType="end"/>
            </w:r>
          </w:p>
        </w:tc>
      </w:tr>
      <w:tr w:rsidR="00B41FD2" w14:paraId="42C409C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207FC9" w14:textId="1965D39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33495" w14:textId="7273DF69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52DEB" w14:textId="624EB3E2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0F5888" w14:textId="2C09E5A8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Pr="00771AA6">
              <w:fldChar w:fldCharType="end"/>
            </w:r>
          </w:p>
        </w:tc>
      </w:tr>
      <w:tr w:rsidR="00B41FD2" w14:paraId="1097535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DF38F" w14:textId="0057BEF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759FA6" w14:textId="4144F539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A6FF4" w14:textId="0D80651A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25DCE0" w14:textId="4BC3EA7E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Pr="00771AA6">
              <w:fldChar w:fldCharType="end"/>
            </w:r>
          </w:p>
        </w:tc>
      </w:tr>
      <w:tr w:rsidR="00B41FD2" w14:paraId="7934F65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DDAC5" w14:textId="11B34CB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DE92C0" w14:textId="26920F9F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B0D21F" w14:textId="4C6E2120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79F18F" w14:textId="0EA9B9CD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7</w:t>
            </w:r>
            <w:r w:rsidRPr="00771AA6">
              <w:fldChar w:fldCharType="end"/>
            </w:r>
          </w:p>
        </w:tc>
      </w:tr>
    </w:tbl>
    <w:p w14:paraId="40D18A44" w14:textId="4B9A7C67" w:rsidR="009572E7" w:rsidRDefault="009572E7">
      <w:pPr>
        <w:pStyle w:val="Caption"/>
      </w:pPr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8</w:t>
      </w:r>
      <w:r w:rsidR="00486E2B">
        <w:fldChar w:fldCharType="end"/>
      </w:r>
      <w:r>
        <w:t xml:space="preserve">: </w:t>
      </w:r>
      <w:r w:rsidR="00357F76">
        <w:t>Adding s</w:t>
      </w:r>
      <w:r>
        <w:t xml:space="preserve">pecification tests relating to </w:t>
      </w:r>
      <w:r w:rsidR="00357F76">
        <w:t xml:space="preserve">the </w:t>
      </w:r>
      <w:r w:rsidR="00957B1E">
        <w:t>specification.</w:t>
      </w:r>
    </w:p>
    <w:p w14:paraId="0FE29346" w14:textId="3B5CD670" w:rsidR="005521D5" w:rsidRDefault="00486709" w:rsidP="002A74BC">
      <w:pPr>
        <w:pStyle w:val="5aH5"/>
      </w:pPr>
      <w:r>
        <w:t>Step 0</w:t>
      </w:r>
      <w:r w:rsidR="00BD0E74">
        <w:t>3</w:t>
      </w:r>
      <w:r>
        <w:t xml:space="preserve">: </w:t>
      </w:r>
      <w:r w:rsidR="005521D5">
        <w:t>Adding density against the pack item</w:t>
      </w:r>
    </w:p>
    <w:p w14:paraId="4702EE7F" w14:textId="4E2438A7" w:rsidR="002A74BC" w:rsidRPr="00B27957" w:rsidRDefault="005521D5" w:rsidP="005521D5">
      <w:pPr>
        <w:pStyle w:val="6aH6"/>
      </w:pPr>
      <w:r>
        <w:t>Step 0</w:t>
      </w:r>
      <w:r w:rsidR="00FC3C0A">
        <w:t>3</w:t>
      </w:r>
      <w:r>
        <w:t xml:space="preserve">. 01. </w:t>
      </w:r>
      <w:r w:rsidR="004E2821">
        <w:t>Retrieving the</w:t>
      </w:r>
      <w:r w:rsidR="002A74BC" w:rsidRPr="00B27957">
        <w:t xml:space="preserve"> alternate UOM</w:t>
      </w:r>
      <w:r w:rsidR="007763A7">
        <w:t xml:space="preserve"> on the </w:t>
      </w:r>
      <w:r w:rsidR="004E2821">
        <w:t>recipe</w:t>
      </w:r>
      <w:r w:rsidR="007763A7">
        <w:t xml:space="preserve"> item</w:t>
      </w:r>
      <w:r w:rsidR="004E2821">
        <w:t>.</w:t>
      </w:r>
    </w:p>
    <w:p w14:paraId="56846277" w14:textId="77777777" w:rsidR="002A74BC" w:rsidRDefault="002A74BC" w:rsidP="002A74B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2FC25163" w14:textId="69CF0FE2" w:rsidR="002A74BC" w:rsidRPr="003C4C40" w:rsidRDefault="002A74BC" w:rsidP="002A74B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4E2821">
        <w:rPr>
          <w:rFonts w:eastAsia="Times New Roman" w:cs="Calibri"/>
          <w:b/>
          <w:bCs/>
          <w:color w:val="000000"/>
          <w:szCs w:val="24"/>
          <w:lang w:eastAsia="en-GB"/>
        </w:rPr>
        <w:t>Get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983"/>
        <w:gridCol w:w="1516"/>
        <w:gridCol w:w="5550"/>
      </w:tblGrid>
      <w:tr w:rsidR="002A74BC" w14:paraId="6278B527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B91ADB" w14:textId="77777777" w:rsidR="002A74BC" w:rsidRDefault="002A74BC" w:rsidP="000B1778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81FDE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B7F76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55966E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A74BC" w14:paraId="19B7B10F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CA860A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85048D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0C63AD" w14:textId="15DE1870" w:rsidR="002A74BC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</w:t>
            </w:r>
            <w:r w:rsidR="00312920">
              <w:rPr>
                <w:rFonts w:cs="Calibri"/>
                <w:color w:val="000000"/>
                <w:szCs w:val="24"/>
                <w:lang w:eastAsia="en-GB"/>
              </w:rPr>
              <w:t>8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589E25" w14:textId="4A85D732" w:rsidR="002A74BC" w:rsidRPr="00C85A3D" w:rsidRDefault="006C378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 xml:space="preserve">PMMTNO </w:t>
            </w:r>
            <w:proofErr w:type="gramStart"/>
            <w:r>
              <w:t>in</w:t>
            </w:r>
            <w:proofErr w:type="gramEnd"/>
            <w:r w:rsidR="00F86104">
              <w:t xml:space="preserve"> MPDMAT table</w:t>
            </w:r>
          </w:p>
        </w:tc>
      </w:tr>
      <w:tr w:rsidR="002A74BC" w14:paraId="1CEC8D69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104818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AA8AAD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6CD09" w14:textId="77777777" w:rsidR="002A74BC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44C954" w14:textId="37BD3CD4" w:rsidR="002A74BC" w:rsidRDefault="00593371" w:rsidP="000B1778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2A74BC" w14:paraId="71875337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F9AC38" w14:textId="77777777" w:rsidR="002A74BC" w:rsidRPr="00026627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Alternate U/M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50A73A" w14:textId="77777777" w:rsidR="002A74BC" w:rsidRPr="00026627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ALUN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C2F77" w14:textId="77777777" w:rsidR="002A74BC" w:rsidRPr="00026627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125C871" w14:textId="48DE24BE" w:rsidR="002A74BC" w:rsidRPr="00026627" w:rsidRDefault="0017677C" w:rsidP="000B1778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</w:tbl>
    <w:p w14:paraId="1DEBABD2" w14:textId="7A5EEC4D" w:rsidR="002A74BC" w:rsidRDefault="002A74BC" w:rsidP="002A74BC">
      <w:pPr>
        <w:pStyle w:val="Caption"/>
      </w:pPr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9</w:t>
      </w:r>
      <w:r w:rsidR="00486E2B">
        <w:fldChar w:fldCharType="end"/>
      </w:r>
      <w:r>
        <w:t xml:space="preserve">: </w:t>
      </w:r>
      <w:r w:rsidRPr="00221731">
        <w:t xml:space="preserve">Inputs to </w:t>
      </w:r>
      <w:r w:rsidR="007558B4">
        <w:t>retrieve unit of</w:t>
      </w:r>
      <w:r w:rsidRPr="00221731">
        <w:t xml:space="preserve"> measure conversion between Kilograms and Liters</w:t>
      </w:r>
      <w:r w:rsidR="007558B4">
        <w:t xml:space="preserve"> on the recipe </w:t>
      </w:r>
      <w:r w:rsidR="00957B1E">
        <w:t>item.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780C53" w14:paraId="02D8B61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A47427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8C5D3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99F855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780C53" w14:paraId="218BE56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D4DD7" w14:textId="4344C142" w:rsidR="00780C53" w:rsidRDefault="0063600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301CA2" w14:textId="1438A532" w:rsidR="00780C53" w:rsidRDefault="0063600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73012" w14:textId="38F8E74F" w:rsidR="00780C53" w:rsidRDefault="0063600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1.032</w:t>
            </w:r>
          </w:p>
        </w:tc>
      </w:tr>
      <w:tr w:rsidR="00780C53" w14:paraId="37E61AA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EB6E9E" w14:textId="24D3BDCA" w:rsidR="00780C53" w:rsidRDefault="00B75F1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F5599" w14:textId="6E60F390" w:rsidR="00780C53" w:rsidRDefault="00B75F1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3C33E" w14:textId="66FAB5F5" w:rsidR="00780C53" w:rsidRDefault="00FC06ED" w:rsidP="00FC06E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</w:tr>
    </w:tbl>
    <w:p w14:paraId="2B06F707" w14:textId="22220BCC" w:rsidR="00075924" w:rsidRDefault="00FC06ED" w:rsidP="00FC06ED">
      <w:pPr>
        <w:pStyle w:val="Caption"/>
      </w:pPr>
      <w:bookmarkStart w:id="17" w:name="_Ref215495955"/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10</w:t>
      </w:r>
      <w:r w:rsidR="00486E2B">
        <w:fldChar w:fldCharType="end"/>
      </w:r>
      <w:bookmarkEnd w:id="17"/>
      <w:r>
        <w:t>: Conversion factor and conversion form for the recipe item.</w:t>
      </w:r>
    </w:p>
    <w:p w14:paraId="7FD5B11D" w14:textId="46883349" w:rsidR="00180279" w:rsidRDefault="00CD4046" w:rsidP="00CD4046">
      <w:pPr>
        <w:rPr>
          <w:lang w:val="en-GB" w:eastAsia="en-US"/>
        </w:rPr>
      </w:pPr>
      <w:r>
        <w:rPr>
          <w:lang w:val="en-GB" w:eastAsia="en-US"/>
        </w:rPr>
        <w:t xml:space="preserve">Once the conversion factor (COFA) is retrieved for the recipe item, </w:t>
      </w:r>
      <w:r w:rsidR="0054697B">
        <w:rPr>
          <w:lang w:val="en-GB" w:eastAsia="en-US"/>
        </w:rPr>
        <w:t xml:space="preserve">it needs to be </w:t>
      </w:r>
      <w:r w:rsidR="00FE3094">
        <w:rPr>
          <w:lang w:val="en-GB" w:eastAsia="en-US"/>
        </w:rPr>
        <w:t xml:space="preserve">adjusted to calculate density against the pack item based </w:t>
      </w:r>
      <w:r w:rsidR="003207AA">
        <w:rPr>
          <w:lang w:val="en-GB" w:eastAsia="en-US"/>
        </w:rPr>
        <w:t xml:space="preserve">on </w:t>
      </w:r>
      <w:r w:rsidR="00DE49A4">
        <w:rPr>
          <w:lang w:val="en-GB" w:eastAsia="en-US"/>
        </w:rPr>
        <w:t>the production line being</w:t>
      </w:r>
      <w:r w:rsidR="003207AA">
        <w:rPr>
          <w:lang w:val="en-GB" w:eastAsia="en-US"/>
        </w:rPr>
        <w:t xml:space="preserve"> 10L</w:t>
      </w:r>
      <w:r w:rsidR="00BD7C50">
        <w:rPr>
          <w:lang w:val="en-GB" w:eastAsia="en-US"/>
        </w:rPr>
        <w:t xml:space="preserve">, </w:t>
      </w:r>
      <w:r w:rsidR="003207AA">
        <w:rPr>
          <w:lang w:val="en-GB" w:eastAsia="en-US"/>
        </w:rPr>
        <w:t>IBC</w:t>
      </w:r>
      <w:r w:rsidR="00BD7C50">
        <w:rPr>
          <w:lang w:val="en-GB" w:eastAsia="en-US"/>
        </w:rPr>
        <w:t xml:space="preserve"> or any other</w:t>
      </w:r>
      <w:r w:rsidR="003207AA">
        <w:rPr>
          <w:lang w:val="en-GB" w:eastAsia="en-US"/>
        </w:rPr>
        <w:t>.</w:t>
      </w:r>
    </w:p>
    <w:p w14:paraId="756E2FB1" w14:textId="3F0DD92A" w:rsidR="00093C41" w:rsidRPr="00093C41" w:rsidRDefault="00093C41" w:rsidP="00093C41">
      <w:pPr>
        <w:pStyle w:val="6aH6"/>
      </w:pPr>
      <w:r w:rsidRPr="00093C41">
        <w:t>Step 0</w:t>
      </w:r>
      <w:r w:rsidR="00FC3C0A">
        <w:t>3</w:t>
      </w:r>
      <w:r w:rsidRPr="00093C41">
        <w:t xml:space="preserve">. 02. Retrieving the </w:t>
      </w:r>
      <w:r w:rsidR="009A166C">
        <w:t>production line against the pack item</w:t>
      </w:r>
      <w:r w:rsidRPr="00093C41">
        <w:t>.</w:t>
      </w:r>
    </w:p>
    <w:p w14:paraId="0A966D86" w14:textId="1F289070" w:rsidR="00FB1354" w:rsidRDefault="00FB1354" w:rsidP="00093C41">
      <w:pPr>
        <w:pStyle w:val="ListParagraph"/>
        <w:numPr>
          <w:ilvl w:val="0"/>
          <w:numId w:val="39"/>
        </w:numPr>
      </w:pPr>
      <w:r w:rsidRPr="00093C41">
        <w:rPr>
          <w:rFonts w:cs="Calibri"/>
          <w:b/>
          <w:bCs/>
          <w:color w:val="000000"/>
          <w:szCs w:val="24"/>
          <w:lang w:eastAsia="en-GB"/>
        </w:rPr>
        <w:t>API: MMS200MI</w:t>
      </w:r>
    </w:p>
    <w:p w14:paraId="47F45611" w14:textId="357D069F" w:rsidR="00FB1354" w:rsidRPr="003C4C40" w:rsidRDefault="00FB1354" w:rsidP="00FB135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875146">
        <w:rPr>
          <w:rFonts w:eastAsia="Times New Roman" w:cs="Calibri"/>
          <w:b/>
          <w:bCs/>
          <w:color w:val="000000"/>
          <w:szCs w:val="24"/>
          <w:lang w:eastAsia="en-GB"/>
        </w:rPr>
        <w:t>GetItmFac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FB1354" w14:paraId="480498E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6A059" w14:textId="77777777" w:rsidR="00FB1354" w:rsidRDefault="00FB1354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22576" w14:textId="77777777" w:rsidR="00FB1354" w:rsidRDefault="00FB135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B4035F" w14:textId="77777777" w:rsidR="00FB1354" w:rsidRDefault="00FB135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F235BE" w14:textId="77777777" w:rsidR="00FB1354" w:rsidRDefault="00FB1354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17677C" w14:paraId="7628A755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9EE4A" w14:textId="1370E8D5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Company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E78511" w14:textId="07113742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E8C480" w14:textId="2A4A9583" w:rsidR="0017677C" w:rsidRDefault="0017677C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680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C74ED9" w14:textId="55450F49" w:rsidR="0017677C" w:rsidRPr="00C85A3D" w:rsidRDefault="007149EA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rPr>
                <w:rFonts w:cs="Calibri"/>
                <w:color w:val="000000"/>
                <w:szCs w:val="24"/>
              </w:rPr>
              <w:t>The company the user is logged into</w:t>
            </w:r>
          </w:p>
        </w:tc>
      </w:tr>
      <w:tr w:rsidR="0017677C" w14:paraId="2535D6C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1EBA8A" w14:textId="54987343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70EA8" w14:textId="213EBBF1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2A2AA7" w14:textId="639F9A9E" w:rsidR="0017677C" w:rsidRDefault="0017677C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B350F7" w14:textId="475F7304" w:rsidR="0017677C" w:rsidRDefault="0017677C" w:rsidP="0017677C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BB6BD3" w14:paraId="478702E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A8532E" w14:textId="491717C2" w:rsidR="00BB6BD3" w:rsidRDefault="00BB6BD3" w:rsidP="00BB6BD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8BC362" w14:textId="25F03953" w:rsidR="00BB6BD3" w:rsidRDefault="00BB6BD3" w:rsidP="00BB6BD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D35EDF" w14:textId="5C73BBD4" w:rsidR="00BB6BD3" w:rsidRDefault="00BB6BD3" w:rsidP="00BB6BD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EB4370" w14:textId="1BC51F2D" w:rsidR="00BB6BD3" w:rsidRDefault="0017677C" w:rsidP="00DE49A4">
            <w:pPr>
              <w:keepNext/>
              <w:spacing w:line="276" w:lineRule="auto"/>
              <w:jc w:val="center"/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</w:tbl>
    <w:p w14:paraId="4FB1180F" w14:textId="2F49CD18" w:rsidR="00E00B9B" w:rsidRDefault="00DE49A4" w:rsidP="00DE49A4">
      <w:pPr>
        <w:pStyle w:val="Caption"/>
      </w:pPr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11</w:t>
      </w:r>
      <w:r w:rsidR="00486E2B">
        <w:fldChar w:fldCharType="end"/>
      </w:r>
      <w:r>
        <w:t>: Inputs to extract the production line for the pack item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BB6BD3" w14:paraId="371C82D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D51373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7EADC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D9C9B8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BB6BD3" w14:paraId="738B2F2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D45AA1" w14:textId="4F13DD86" w:rsidR="00BB6BD3" w:rsidRDefault="00BB6BD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Production </w:t>
            </w:r>
            <w:r w:rsidR="008952EC">
              <w:rPr>
                <w:rFonts w:cs="Calibri"/>
                <w:color w:val="000000"/>
                <w:szCs w:val="24"/>
                <w:lang w:eastAsia="en-GB"/>
              </w:rPr>
              <w:t>line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5BB3C" w14:textId="0D8E9AF8" w:rsidR="00BB6BD3" w:rsidRDefault="008952EC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WCLN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0CEA73" w14:textId="3CC3B37A" w:rsidR="00BB6BD3" w:rsidRDefault="008952E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10L_A</w:t>
            </w:r>
          </w:p>
        </w:tc>
      </w:tr>
    </w:tbl>
    <w:p w14:paraId="5EE95E57" w14:textId="2CAC94A3" w:rsidR="00BB6BD3" w:rsidRPr="00BB6BD3" w:rsidRDefault="00BB6BD3" w:rsidP="008C56E2">
      <w:pPr>
        <w:pStyle w:val="Caption"/>
      </w:pPr>
      <w:bookmarkStart w:id="18" w:name="_Ref218871043"/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12</w:t>
      </w:r>
      <w:r w:rsidR="00486E2B">
        <w:fldChar w:fldCharType="end"/>
      </w:r>
      <w:bookmarkEnd w:id="18"/>
      <w:r>
        <w:t xml:space="preserve">: </w:t>
      </w:r>
      <w:r w:rsidR="000B763E">
        <w:t>Production line against the pack item</w:t>
      </w:r>
      <w:r>
        <w:t>.</w:t>
      </w:r>
    </w:p>
    <w:p w14:paraId="462D04EB" w14:textId="6C71AD6A" w:rsidR="007558B4" w:rsidRDefault="007558B4" w:rsidP="008C56E2">
      <w:pPr>
        <w:pStyle w:val="6aH6"/>
      </w:pPr>
      <w:r>
        <w:t>Step 0</w:t>
      </w:r>
      <w:r w:rsidR="009A166C">
        <w:t>3</w:t>
      </w:r>
      <w:r w:rsidR="008C56E2">
        <w:t>. 03.</w:t>
      </w:r>
      <w:r>
        <w:t xml:space="preserve"> </w:t>
      </w:r>
      <w:r w:rsidR="00AA4FC6">
        <w:t xml:space="preserve">Adding the </w:t>
      </w:r>
      <w:r w:rsidRPr="00B27957">
        <w:t>alternate UOM</w:t>
      </w:r>
      <w:r>
        <w:t xml:space="preserve"> </w:t>
      </w:r>
      <w:r w:rsidR="00AA4FC6">
        <w:t>against the pack</w:t>
      </w:r>
      <w:r>
        <w:t xml:space="preserve"> item.</w:t>
      </w:r>
    </w:p>
    <w:p w14:paraId="058C4B7F" w14:textId="29D79942" w:rsidR="00C125D7" w:rsidRPr="00C125D7" w:rsidRDefault="008C56E2" w:rsidP="008C56E2">
      <w:pPr>
        <w:pStyle w:val="7aH7"/>
      </w:pPr>
      <w:r>
        <w:t>Step 0</w:t>
      </w:r>
      <w:r w:rsidR="00EC3081">
        <w:t>3</w:t>
      </w:r>
      <w:r>
        <w:t>. 03. 01.</w:t>
      </w:r>
      <w:r w:rsidR="00240A17">
        <w:t xml:space="preserve"> </w:t>
      </w:r>
      <w:r w:rsidR="00213F5B">
        <w:t xml:space="preserve">Production line on </w:t>
      </w:r>
      <w:r w:rsidR="00213F5B">
        <w:fldChar w:fldCharType="begin"/>
      </w:r>
      <w:r w:rsidR="00213F5B">
        <w:instrText xml:space="preserve"> REF _Ref218871043 \h  \* MERGEFORMAT </w:instrText>
      </w:r>
      <w:r w:rsidR="00213F5B">
        <w:fldChar w:fldCharType="separate"/>
      </w:r>
      <w:r w:rsidR="0034237C">
        <w:t xml:space="preserve">Table </w:t>
      </w:r>
      <w:r w:rsidR="0034237C">
        <w:rPr>
          <w:noProof/>
        </w:rPr>
        <w:t>12</w:t>
      </w:r>
      <w:r w:rsidR="00213F5B">
        <w:fldChar w:fldCharType="end"/>
      </w:r>
      <w:r w:rsidR="00213F5B">
        <w:t xml:space="preserve"> consist of 10 (i.e. 10L_A, 10L_B, 10L_C, U4_10LCD).</w:t>
      </w:r>
    </w:p>
    <w:p w14:paraId="47C6B942" w14:textId="47DCF06F" w:rsidR="00213762" w:rsidRPr="00B405DA" w:rsidRDefault="00697772" w:rsidP="00213762">
      <w:pPr>
        <w:pStyle w:val="7aH7"/>
      </w:pPr>
      <w:r>
        <w:t>Step 0</w:t>
      </w:r>
      <w:r w:rsidR="00EC3081">
        <w:t>3</w:t>
      </w:r>
      <w:r>
        <w:t>. 03. 0</w:t>
      </w:r>
      <w:r w:rsidR="00F2397F">
        <w:t>1</w:t>
      </w:r>
      <w:r>
        <w:t>.</w:t>
      </w:r>
      <w:r w:rsidR="00F2397F">
        <w:t xml:space="preserve"> 01.</w:t>
      </w:r>
      <w:r>
        <w:t xml:space="preserve"> </w:t>
      </w:r>
      <w:r w:rsidR="00213762">
        <w:t>Extract quantity against the recipe code</w:t>
      </w:r>
    </w:p>
    <w:p w14:paraId="2DBDF584" w14:textId="77777777" w:rsidR="00213762" w:rsidRDefault="00213762" w:rsidP="00213762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6B8088F1" w14:textId="77777777" w:rsidR="00213762" w:rsidRPr="003C4C40" w:rsidRDefault="00213762" w:rsidP="00213762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213762" w14:paraId="7D75E46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126409" w14:textId="77777777" w:rsidR="00213762" w:rsidRDefault="00213762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948910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ACB7C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3D0F03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46236A" w14:paraId="292CB2B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C8C04D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From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86254F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231A6" w14:textId="77777777" w:rsidR="0046236A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3478100" w14:textId="6F505BD3" w:rsidR="0046236A" w:rsidRPr="00C85A3D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593371">
              <w:t>Maintain this as a configurable property field so it can be updated or amended as required</w:t>
            </w:r>
          </w:p>
        </w:tc>
      </w:tr>
      <w:tr w:rsidR="0046236A" w14:paraId="2130BE3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D10EE4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To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516B3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48AA6" w14:textId="77777777" w:rsidR="0046236A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37CFEE" w14:textId="375FC4D7" w:rsidR="0046236A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46236A" w14:paraId="06283EC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FD4ABF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295F46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38CAC2" w14:textId="77777777" w:rsidR="0046236A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CC75581" w14:textId="167C5542" w:rsidR="0046236A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213762" w14:paraId="7DD287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C6CEC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EB6868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115358" w14:textId="77777777" w:rsidR="00213762" w:rsidRDefault="0021376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B730A9" w14:textId="4874AEA9" w:rsidR="00213762" w:rsidRDefault="0046236A" w:rsidP="007439C6">
            <w:pPr>
              <w:keepNext/>
              <w:spacing w:line="276" w:lineRule="auto"/>
              <w:jc w:val="center"/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  <w:tr w:rsidR="0046236A" w14:paraId="350CCC6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96DEA0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E74751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A7A1D3" w14:textId="77777777" w:rsidR="0046236A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F80CB8" w14:textId="23205C86" w:rsidR="0046236A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</w:tbl>
    <w:p w14:paraId="470B6CC8" w14:textId="4AC7895A" w:rsidR="00213762" w:rsidRDefault="00213762" w:rsidP="00213762">
      <w:pPr>
        <w:pStyle w:val="Caption"/>
      </w:pPr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13</w:t>
      </w:r>
      <w:r w:rsidR="00486E2B">
        <w:fldChar w:fldCharType="end"/>
      </w:r>
      <w:r>
        <w:t>: Inputs to extract the consumption quantity against the recipe code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213762" w14:paraId="577D545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58FFD0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5A8929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4C9F05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213762" w14:paraId="473CE9A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19590E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7A6AEB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648486" w14:textId="77777777" w:rsidR="00213762" w:rsidRDefault="0021376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</w:tbl>
    <w:p w14:paraId="06DBEDB5" w14:textId="137ECC73" w:rsidR="00213762" w:rsidRDefault="00213762" w:rsidP="00213762">
      <w:pPr>
        <w:pStyle w:val="Caption"/>
      </w:pPr>
      <w:bookmarkStart w:id="19" w:name="_Ref218873304"/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14</w:t>
      </w:r>
      <w:r w:rsidR="00486E2B">
        <w:fldChar w:fldCharType="end"/>
      </w:r>
      <w:bookmarkEnd w:id="19"/>
      <w:r>
        <w:t>: Consumption quantity against the recipe code.</w:t>
      </w:r>
    </w:p>
    <w:p w14:paraId="763AC5E4" w14:textId="394D62E5" w:rsidR="00213762" w:rsidRPr="007A5CF2" w:rsidRDefault="00F2397F" w:rsidP="007A5CF2">
      <w:pPr>
        <w:pStyle w:val="7aH7"/>
      </w:pPr>
      <w:r>
        <w:lastRenderedPageBreak/>
        <w:t>Step 0</w:t>
      </w:r>
      <w:r w:rsidR="00EC3081">
        <w:t>3</w:t>
      </w:r>
      <w:r>
        <w:t>. 03. 01. 0</w:t>
      </w:r>
      <w:r w:rsidR="00C44990">
        <w:t>2</w:t>
      </w:r>
      <w:r>
        <w:t xml:space="preserve">. </w:t>
      </w:r>
      <w:r w:rsidR="007A5CF2">
        <w:t xml:space="preserve">Add density against the </w:t>
      </w:r>
      <w:r w:rsidR="00F733EF">
        <w:t>pack code</w:t>
      </w:r>
    </w:p>
    <w:p w14:paraId="52DABD8C" w14:textId="77777777" w:rsidR="00790B24" w:rsidRDefault="00790B24" w:rsidP="00790B2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2CA67409" w14:textId="77777777" w:rsidR="00790B24" w:rsidRPr="003C4C40" w:rsidRDefault="00790B24" w:rsidP="00790B2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790B24" w14:paraId="5EF010C9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E3E63" w14:textId="77777777" w:rsidR="00790B24" w:rsidRDefault="00790B24" w:rsidP="000B1778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C0986" w14:textId="77777777" w:rsidR="00790B24" w:rsidRDefault="00790B2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B61DF1" w14:textId="77777777" w:rsidR="00790B24" w:rsidRDefault="00790B2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A76C3D" w14:textId="77777777" w:rsidR="00790B24" w:rsidRDefault="00790B24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790B24" w14:paraId="0CA5E87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C0EACD" w14:textId="77777777" w:rsidR="00790B24" w:rsidRDefault="00790B2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FC9703" w14:textId="77777777" w:rsidR="00790B24" w:rsidRDefault="00790B2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A0E15" w14:textId="77777777" w:rsidR="00790B24" w:rsidRDefault="00790B2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C3AF3C0" w14:textId="5F3552E4" w:rsidR="00790B24" w:rsidRPr="00C85A3D" w:rsidRDefault="0046236A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  <w:tr w:rsidR="0046236A" w14:paraId="0BE7F27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D3DD4B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DD6BB4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9899F" w14:textId="77777777" w:rsidR="0046236A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A15934" w14:textId="59881E75" w:rsidR="0046236A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46236A" w14:paraId="07DE2134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4D7926" w14:textId="77777777" w:rsidR="0046236A" w:rsidRPr="000965C4" w:rsidRDefault="0046236A" w:rsidP="0046236A">
            <w:pPr>
              <w:keepNext/>
              <w:spacing w:line="276" w:lineRule="auto"/>
              <w:jc w:val="center"/>
            </w:pPr>
            <w:r w:rsidRPr="000965C4"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D904E" w14:textId="77777777" w:rsidR="0046236A" w:rsidRPr="000965C4" w:rsidRDefault="0046236A" w:rsidP="0046236A">
            <w:pPr>
              <w:keepNext/>
              <w:spacing w:line="276" w:lineRule="auto"/>
              <w:jc w:val="center"/>
            </w:pPr>
            <w:r w:rsidRPr="000965C4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05D096" w14:textId="6E417152" w:rsidR="0046236A" w:rsidRPr="000965C4" w:rsidRDefault="0046236A" w:rsidP="0046236A">
            <w:pPr>
              <w:keepNext/>
              <w:spacing w:line="276" w:lineRule="auto"/>
              <w:jc w:val="center"/>
            </w:pPr>
            <w:r>
              <w:t>DEN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1FD293" w14:textId="26728A16" w:rsidR="0046236A" w:rsidRPr="00026627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46236A" w14:paraId="78AEE9D4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AC8C86" w14:textId="77777777" w:rsidR="0046236A" w:rsidRPr="000965C4" w:rsidRDefault="0046236A" w:rsidP="0046236A">
            <w:pPr>
              <w:keepNext/>
              <w:spacing w:line="276" w:lineRule="auto"/>
              <w:jc w:val="center"/>
            </w:pPr>
            <w:r w:rsidRPr="000965C4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97D934" w14:textId="77777777" w:rsidR="0046236A" w:rsidRPr="000965C4" w:rsidRDefault="0046236A" w:rsidP="0046236A">
            <w:pPr>
              <w:keepNext/>
              <w:spacing w:line="276" w:lineRule="auto"/>
              <w:jc w:val="center"/>
            </w:pPr>
            <w:r w:rsidRPr="000965C4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7488B7" w14:textId="2D1BA436" w:rsidR="0046236A" w:rsidRPr="000965C4" w:rsidRDefault="0046236A" w:rsidP="0046236A">
            <w:pPr>
              <w:keepNext/>
              <w:spacing w:line="276" w:lineRule="auto"/>
              <w:jc w:val="center"/>
            </w:pPr>
            <w:r>
              <w:t>6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ADB2BD" w14:textId="0A10D6CC" w:rsidR="0046236A" w:rsidRPr="000965C4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790B24" w14:paraId="7E97A2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4D5CCE" w14:textId="77777777" w:rsidR="00790B24" w:rsidRPr="00FC4E42" w:rsidRDefault="00790B24" w:rsidP="000B1778">
            <w:pPr>
              <w:keepNext/>
              <w:spacing w:line="276" w:lineRule="auto"/>
              <w:jc w:val="center"/>
            </w:pPr>
            <w:r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EE2F2A" w14:textId="77777777" w:rsidR="00790B24" w:rsidRPr="00FC4E42" w:rsidRDefault="00790B24" w:rsidP="000B1778">
            <w:pPr>
              <w:keepNext/>
              <w:spacing w:line="276" w:lineRule="auto"/>
              <w:jc w:val="center"/>
            </w:pPr>
            <w: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44069" w14:textId="41B40274" w:rsidR="00790B24" w:rsidRPr="00FC4E42" w:rsidRDefault="00C84318" w:rsidP="000B1778">
            <w:pPr>
              <w:keepNext/>
              <w:spacing w:line="276" w:lineRule="auto"/>
              <w:jc w:val="center"/>
            </w:pPr>
            <w:r>
              <w:t>20.64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ECDF75E" w14:textId="181F288E" w:rsidR="00790B24" w:rsidRPr="00C24A85" w:rsidRDefault="00CD2F2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lang w:val="en-GB" w:eastAsia="en-US"/>
              </w:rPr>
              <w:t>Conversion factor (COFA)</w:t>
            </w:r>
            <w:r w:rsidR="00BE14C3">
              <w:rPr>
                <w:lang w:val="en-GB" w:eastAsia="en-US"/>
              </w:rPr>
              <w:t xml:space="preserve"> on </w:t>
            </w:r>
            <w:r w:rsidR="00BE14C3">
              <w:rPr>
                <w:lang w:val="en-GB" w:eastAsia="en-US"/>
              </w:rPr>
              <w:fldChar w:fldCharType="begin"/>
            </w:r>
            <w:r w:rsidR="00BE14C3">
              <w:rPr>
                <w:lang w:val="en-GB" w:eastAsia="en-US"/>
              </w:rPr>
              <w:instrText xml:space="preserve"> REF _Ref215495955 \h </w:instrText>
            </w:r>
            <w:r w:rsidR="00BE14C3">
              <w:rPr>
                <w:lang w:val="en-GB" w:eastAsia="en-US"/>
              </w:rPr>
            </w:r>
            <w:r w:rsidR="00BE14C3"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10</w:t>
            </w:r>
            <w:r w:rsidR="00BE14C3"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</w:t>
            </w:r>
            <w:r w:rsidR="00F733EF">
              <w:rPr>
                <w:lang w:val="en-GB" w:eastAsia="en-US"/>
              </w:rPr>
              <w:t>CNQT</w:t>
            </w:r>
            <w:r>
              <w:rPr>
                <w:lang w:val="en-GB" w:eastAsia="en-US"/>
              </w:rPr>
              <w:t xml:space="preserve"> </w:t>
            </w:r>
            <w:r w:rsidR="00F733EF">
              <w:rPr>
                <w:lang w:val="en-GB" w:eastAsia="en-US"/>
              </w:rPr>
              <w:t>value</w:t>
            </w:r>
            <w:r w:rsidR="008E5F3D">
              <w:rPr>
                <w:lang w:val="en-GB" w:eastAsia="en-US"/>
              </w:rPr>
              <w:t xml:space="preserve"> on</w:t>
            </w:r>
            <w:r w:rsidR="00F733EF">
              <w:rPr>
                <w:lang w:val="en-GB" w:eastAsia="en-US"/>
              </w:rPr>
              <w:t xml:space="preserve"> </w:t>
            </w:r>
            <w:r w:rsidR="00F733EF">
              <w:rPr>
                <w:lang w:val="en-GB" w:eastAsia="en-US"/>
              </w:rPr>
              <w:fldChar w:fldCharType="begin"/>
            </w:r>
            <w:r w:rsidR="00F733EF">
              <w:rPr>
                <w:lang w:val="en-GB" w:eastAsia="en-US"/>
              </w:rPr>
              <w:instrText xml:space="preserve"> REF _Ref218873304 \h </w:instrText>
            </w:r>
            <w:r w:rsidR="00F733EF">
              <w:rPr>
                <w:lang w:val="en-GB" w:eastAsia="en-US"/>
              </w:rPr>
            </w:r>
            <w:r w:rsidR="00F733EF"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14</w:t>
            </w:r>
            <w:r w:rsidR="00F733EF">
              <w:rPr>
                <w:lang w:val="en-GB" w:eastAsia="en-US"/>
              </w:rPr>
              <w:fldChar w:fldCharType="end"/>
            </w:r>
          </w:p>
        </w:tc>
      </w:tr>
      <w:tr w:rsidR="00790B24" w14:paraId="402E27D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458C12" w14:textId="77777777" w:rsidR="00790B24" w:rsidRDefault="00790B24" w:rsidP="000B1778">
            <w:pPr>
              <w:keepNext/>
              <w:spacing w:line="276" w:lineRule="auto"/>
              <w:jc w:val="center"/>
            </w:pPr>
            <w:r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B42E9" w14:textId="77777777" w:rsidR="00790B24" w:rsidRDefault="00790B24" w:rsidP="000B1778">
            <w:pPr>
              <w:keepNext/>
              <w:spacing w:line="276" w:lineRule="auto"/>
              <w:jc w:val="center"/>
            </w:pPr>
            <w:r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E2E393" w14:textId="77777777" w:rsidR="00790B24" w:rsidRDefault="00790B24" w:rsidP="000B1778">
            <w:pPr>
              <w:keepNext/>
              <w:spacing w:line="276" w:lineRule="auto"/>
              <w:jc w:val="center"/>
            </w:pPr>
            <w: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414CDB" w14:textId="715AB345" w:rsidR="00790B24" w:rsidRDefault="00A40FC9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_Ref215495955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10</w:t>
            </w:r>
            <w:r>
              <w:fldChar w:fldCharType="end"/>
            </w:r>
          </w:p>
        </w:tc>
      </w:tr>
      <w:tr w:rsidR="0046236A" w14:paraId="21CAEEF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BBBC2C" w14:textId="77777777" w:rsidR="0046236A" w:rsidRDefault="0046236A" w:rsidP="0046236A">
            <w:pPr>
              <w:keepNext/>
              <w:spacing w:line="276" w:lineRule="auto"/>
              <w:jc w:val="center"/>
            </w:pPr>
            <w:r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2EC5FD" w14:textId="77777777" w:rsidR="0046236A" w:rsidRDefault="0046236A" w:rsidP="0046236A">
            <w:pPr>
              <w:keepNext/>
              <w:spacing w:line="276" w:lineRule="auto"/>
              <w:jc w:val="center"/>
            </w:pPr>
            <w:r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E6B3A" w14:textId="6714705C" w:rsidR="0046236A" w:rsidRDefault="0046236A" w:rsidP="0046236A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14749F" w14:textId="04BBB191" w:rsidR="0046236A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</w:tbl>
    <w:p w14:paraId="4611D99C" w14:textId="3010B606" w:rsidR="00790B24" w:rsidRDefault="00790B24" w:rsidP="00A40FC9">
      <w:pPr>
        <w:pStyle w:val="Caption"/>
      </w:pPr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15</w:t>
      </w:r>
      <w:r w:rsidR="00486E2B">
        <w:fldChar w:fldCharType="end"/>
      </w:r>
      <w:r>
        <w:t xml:space="preserve">: </w:t>
      </w:r>
      <w:r w:rsidRPr="00221731">
        <w:t>Inputs to add unit of measure conversion between Kilograms and Liters</w:t>
      </w:r>
      <w:r w:rsidR="002C1E96">
        <w:t xml:space="preserve"> against pack </w:t>
      </w:r>
      <w:r w:rsidR="00957B1E">
        <w:t>item.</w:t>
      </w:r>
    </w:p>
    <w:p w14:paraId="5B840A1D" w14:textId="20B84648" w:rsidR="00831A80" w:rsidRPr="00D65178" w:rsidRDefault="006F0B76" w:rsidP="00D83DC8">
      <w:pPr>
        <w:pStyle w:val="7aH7"/>
        <w:rPr>
          <w:highlight w:val="yellow"/>
        </w:rPr>
      </w:pPr>
      <w:r w:rsidRPr="00D65178">
        <w:rPr>
          <w:highlight w:val="yellow"/>
        </w:rPr>
        <w:t>Step 0</w:t>
      </w:r>
      <w:r w:rsidR="00A35917" w:rsidRPr="00D65178">
        <w:rPr>
          <w:highlight w:val="yellow"/>
        </w:rPr>
        <w:t>3</w:t>
      </w:r>
      <w:r w:rsidRPr="00D65178">
        <w:rPr>
          <w:highlight w:val="yellow"/>
        </w:rPr>
        <w:t>. 03. 01. 03.</w:t>
      </w:r>
      <w:r w:rsidR="00831A80" w:rsidRPr="00D65178">
        <w:rPr>
          <w:highlight w:val="yellow"/>
        </w:rPr>
        <w:t xml:space="preserve"> Add</w:t>
      </w:r>
      <w:r w:rsidR="00395A8E" w:rsidRPr="00D65178">
        <w:rPr>
          <w:highlight w:val="yellow"/>
        </w:rPr>
        <w:t xml:space="preserve"> a</w:t>
      </w:r>
      <w:r w:rsidR="00831A80" w:rsidRPr="00D65178">
        <w:rPr>
          <w:highlight w:val="yellow"/>
        </w:rPr>
        <w:t xml:space="preserve"> quality plan against the pack item</w:t>
      </w:r>
    </w:p>
    <w:p w14:paraId="7E10AB61" w14:textId="77777777" w:rsidR="004B7C62" w:rsidRPr="00D65178" w:rsidRDefault="004B7C62" w:rsidP="004B7C62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  <w:rPr>
          <w:highlight w:val="yellow"/>
        </w:rPr>
      </w:pPr>
      <w:r w:rsidRPr="00D65178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API: QMS009MI</w:t>
      </w:r>
    </w:p>
    <w:p w14:paraId="608BA810" w14:textId="77777777" w:rsidR="004B7C62" w:rsidRPr="00D65178" w:rsidRDefault="004B7C62" w:rsidP="004B7C62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highlight w:val="yellow"/>
        </w:rPr>
      </w:pPr>
      <w:r w:rsidRPr="00D65178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Transaction: 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762"/>
        <w:gridCol w:w="865"/>
        <w:gridCol w:w="7038"/>
      </w:tblGrid>
      <w:tr w:rsidR="004B7C62" w:rsidRPr="00D65178" w14:paraId="1F6D21B2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BB6984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CBE8E2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B21093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32B596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Extraction Method</w:t>
            </w:r>
          </w:p>
        </w:tc>
      </w:tr>
      <w:tr w:rsidR="004B7C62" w:rsidRPr="00D65178" w14:paraId="4FB24042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B27A36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Quality plan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074D93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QLPN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37BFB7" w14:textId="16F84748" w:rsidR="004B7C62" w:rsidRPr="00D65178" w:rsidRDefault="003C554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PACK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C2BBFA" w14:textId="621E9F1B" w:rsidR="004B7C62" w:rsidRPr="00D65178" w:rsidRDefault="003C554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Hardcoded</w:t>
            </w:r>
          </w:p>
        </w:tc>
      </w:tr>
      <w:tr w:rsidR="00FE61AC" w:rsidRPr="00D65178" w14:paraId="7D3117B6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580709" w14:textId="77777777" w:rsidR="00FE61AC" w:rsidRPr="00D65178" w:rsidRDefault="00FE61AC" w:rsidP="00FE61AC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Item number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129CB1" w14:textId="77777777" w:rsidR="00FE61AC" w:rsidRPr="00D65178" w:rsidRDefault="00FE61AC" w:rsidP="00FE61AC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ITNO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120386" w14:textId="4B038A58" w:rsidR="00FE61AC" w:rsidRPr="00D65178" w:rsidRDefault="00FE61AC" w:rsidP="00FE61AC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1E019F" w14:textId="47A68CA2" w:rsidR="00FE61AC" w:rsidRPr="00D65178" w:rsidRDefault="00FE61AC" w:rsidP="00FE61AC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 xml:space="preserve">PMPRNO </w:t>
            </w:r>
            <w:proofErr w:type="gramStart"/>
            <w:r w:rsidRPr="00D65178">
              <w:rPr>
                <w:highlight w:val="yellow"/>
              </w:rPr>
              <w:t>in</w:t>
            </w:r>
            <w:proofErr w:type="gramEnd"/>
            <w:r w:rsidRPr="00D65178">
              <w:rPr>
                <w:highlight w:val="yellow"/>
              </w:rPr>
              <w:t xml:space="preserve"> MPDMAT table</w:t>
            </w:r>
          </w:p>
        </w:tc>
      </w:tr>
      <w:tr w:rsidR="003559E1" w:rsidRPr="00D65178" w14:paraId="176BEA68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6790FC" w14:textId="77777777" w:rsidR="003559E1" w:rsidRPr="00D65178" w:rsidRDefault="003559E1" w:rsidP="003559E1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31F4BB" w14:textId="77777777" w:rsidR="003559E1" w:rsidRPr="00D65178" w:rsidRDefault="003559E1" w:rsidP="003559E1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TX40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8673F6" w14:textId="5B6D0F4C" w:rsidR="003559E1" w:rsidRPr="00D65178" w:rsidRDefault="003559E1" w:rsidP="003559E1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1B8FE4" w14:textId="0E0F0B04" w:rsidR="003559E1" w:rsidRPr="00D65178" w:rsidRDefault="003559E1" w:rsidP="003559E1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 xml:space="preserve">PMPRNO </w:t>
            </w:r>
            <w:proofErr w:type="gramStart"/>
            <w:r w:rsidRPr="00D65178">
              <w:rPr>
                <w:highlight w:val="yellow"/>
              </w:rPr>
              <w:t>in</w:t>
            </w:r>
            <w:proofErr w:type="gramEnd"/>
            <w:r w:rsidRPr="00D65178">
              <w:rPr>
                <w:highlight w:val="yellow"/>
              </w:rPr>
              <w:t xml:space="preserve"> MPDMAT table</w:t>
            </w:r>
          </w:p>
        </w:tc>
      </w:tr>
      <w:tr w:rsidR="004B7C62" w:rsidRPr="00D65178" w14:paraId="08B78FE1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0C63B0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Active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590A7D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ACTF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F4360E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CA65FD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16EFCD1E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17639D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Changing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52C57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QIMD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92E92F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089959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58674290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9CACF4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Adding test to QI req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A3B0D4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QIAT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3AAF5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8228E1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21F4D774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716DD9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Spec approval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FE802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QPLN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C48E30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8F8BD9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7D97CC01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A4BE4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 req appr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E3FFF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QPLT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29EF22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7A87E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1430C621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7A2F9C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passed/passed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814738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QAPP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95F721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3660E9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0AD2A4CC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2DA0A7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passed/failed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8F725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ADFD10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D2389D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5F679174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08DDB5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passed/not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2E3A0D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75E1A3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5DE6AE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2DCF7103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43ECBA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passed/none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DD7063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QAPE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2D777B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4D8AB8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1F0E1211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2F5476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failed/passed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C7FA93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QAFP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E4ACBA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C30E72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58B21F20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D7EA2B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failed/failed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3F6536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QAFF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1AB08A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39BEF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776073F9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60FFD7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failed/not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43C68D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QAFN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24FB32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C57D31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2B4D5384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4E19FB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failed/none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479C35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QAFE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4077EB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543F7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40A6C887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89C14C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C9725A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QANP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34B631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3E6B4A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3ABB0842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67CA4B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C8849F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QANF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94BEC0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66904F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19D49800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8927C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not tested/not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5875F6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QANN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B2532E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2DEC72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2D89F119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D7EF86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not tested/none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0CB201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15D7C2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031002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198CA113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F313CA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none/passed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4AFFB4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QAEP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4075A2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ED8824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5EB8ADDC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0C2121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lastRenderedPageBreak/>
              <w:t>Approval none/failed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FD6EA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QAEF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4A660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F82C5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5D348786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F2B925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none/not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B5B3AF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QAEN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BB0223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4DD014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483A0A62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400E0D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Lot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67D18E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QLTA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DEFD58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A9DAC2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498066C6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AD3D7F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Spec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1D208F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QSPA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76C553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7CBD8C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10F014A2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F38C46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 xml:space="preserve">QI </w:t>
            </w:r>
            <w:proofErr w:type="gramStart"/>
            <w:r w:rsidRPr="00D65178">
              <w:rPr>
                <w:highlight w:val="yellow"/>
              </w:rPr>
              <w:t>request</w:t>
            </w:r>
            <w:proofErr w:type="gramEnd"/>
            <w:r w:rsidRPr="00D65178">
              <w:rPr>
                <w:highlight w:val="yellow"/>
              </w:rPr>
              <w:t xml:space="preserve">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594B2B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QIRA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A5A67B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F0B22C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36259454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544BBD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 request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EA7709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QRLV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E58B41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1C2789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608E9CCA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82106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 xml:space="preserve">Manual QI </w:t>
            </w:r>
            <w:proofErr w:type="gramStart"/>
            <w:r w:rsidRPr="00D65178">
              <w:rPr>
                <w:highlight w:val="yellow"/>
              </w:rPr>
              <w:t>req</w:t>
            </w:r>
            <w:proofErr w:type="gramEnd"/>
            <w:r w:rsidRPr="00D65178">
              <w:rPr>
                <w:highlight w:val="yellow"/>
              </w:rPr>
              <w:t xml:space="preserve"> status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7BA18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QST1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0B1F88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C58511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7CCADA73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21D363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Default QI req as test at pre-ship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B76D48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TPS2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E847B6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3E1D1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605DC787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2B7194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Test freq basis for PO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B101B9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QIFR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9BF092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68ED1F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503C4CDA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C7D42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Replace PO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E0014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QIRP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5D476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E47A7F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0DCE7064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5D248F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Test freq basis for MO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041DC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QIF1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FB92CD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3BA24E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53B2586A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BA6EF1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Replace MO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3ED962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66988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B5394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116B9BD1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F6B9E3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 xml:space="preserve">Create QI </w:t>
            </w:r>
            <w:proofErr w:type="gramStart"/>
            <w:r w:rsidRPr="00D65178">
              <w:rPr>
                <w:highlight w:val="yellow"/>
              </w:rPr>
              <w:t>request</w:t>
            </w:r>
            <w:proofErr w:type="gramEnd"/>
            <w:r w:rsidRPr="00D65178">
              <w:rPr>
                <w:highlight w:val="yellow"/>
              </w:rPr>
              <w:t xml:space="preserve"> on CO returns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46426F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QCRF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6F77A9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4E7858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7291DD20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455E37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Copy QI request on new lot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3C5426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QCRO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750C6C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6A642D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7B88A572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DCF91A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Auto-reinspection of lots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4D4A9E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QARE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343FA6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7AC29C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3E870E4A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401142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 reinspection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E2DAC7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QARL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F00146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6DB35E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6EE1B147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C115C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Reinspection generation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72E684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QARB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022599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696202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566F06BC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5AE6BA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Reinspection calculation date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526A2D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QARD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C01CCF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1E1096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D65178" w14:paraId="74B65FCA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6235A2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Manual update of calculated test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B088CD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QMTU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7D118A" w14:textId="77777777" w:rsidR="004B7C62" w:rsidRPr="00D65178" w:rsidRDefault="004B7C62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16B8A5" w14:textId="77777777" w:rsidR="004B7C62" w:rsidRPr="00D65178" w:rsidRDefault="004B7C62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</w:tbl>
    <w:p w14:paraId="46955695" w14:textId="2BD66080" w:rsidR="00831A80" w:rsidRPr="002D15E3" w:rsidRDefault="00831A80" w:rsidP="00831A80">
      <w:pPr>
        <w:pStyle w:val="Caption"/>
      </w:pPr>
      <w:r w:rsidRPr="00D65178">
        <w:rPr>
          <w:highlight w:val="yellow"/>
        </w:rPr>
        <w:t xml:space="preserve">Table </w:t>
      </w:r>
      <w:r w:rsidRPr="00D65178">
        <w:rPr>
          <w:highlight w:val="yellow"/>
        </w:rPr>
        <w:fldChar w:fldCharType="begin"/>
      </w:r>
      <w:r w:rsidRPr="00D65178">
        <w:rPr>
          <w:highlight w:val="yellow"/>
        </w:rPr>
        <w:instrText xml:space="preserve"> SEQ Table \* ARABIC </w:instrText>
      </w:r>
      <w:r w:rsidRPr="00D65178">
        <w:rPr>
          <w:highlight w:val="yellow"/>
        </w:rPr>
        <w:fldChar w:fldCharType="separate"/>
      </w:r>
      <w:r w:rsidR="0034237C">
        <w:rPr>
          <w:noProof/>
          <w:highlight w:val="yellow"/>
        </w:rPr>
        <w:t>16</w:t>
      </w:r>
      <w:r w:rsidRPr="00D65178">
        <w:rPr>
          <w:highlight w:val="yellow"/>
        </w:rPr>
        <w:fldChar w:fldCharType="end"/>
      </w:r>
      <w:r w:rsidRPr="00D65178">
        <w:rPr>
          <w:highlight w:val="yellow"/>
        </w:rPr>
        <w:t xml:space="preserve">: Add </w:t>
      </w:r>
      <w:r w:rsidR="0095470A" w:rsidRPr="00D65178">
        <w:rPr>
          <w:highlight w:val="yellow"/>
        </w:rPr>
        <w:t xml:space="preserve">a quality plan against </w:t>
      </w:r>
      <w:r w:rsidR="00D65178" w:rsidRPr="00D65178">
        <w:rPr>
          <w:highlight w:val="yellow"/>
        </w:rPr>
        <w:t>the pack item.</w:t>
      </w:r>
    </w:p>
    <w:p w14:paraId="07386F61" w14:textId="4E1B9EC6" w:rsidR="00D83DC8" w:rsidRPr="00505306" w:rsidRDefault="006F0B76" w:rsidP="00D83DC8">
      <w:pPr>
        <w:pStyle w:val="7aH7"/>
      </w:pPr>
      <w:r>
        <w:lastRenderedPageBreak/>
        <w:t xml:space="preserve"> </w:t>
      </w:r>
      <w:r w:rsidR="00831A80">
        <w:t xml:space="preserve">Step 03. 03. 01. 04. </w:t>
      </w:r>
      <w:r w:rsidR="00D83DC8">
        <w:t xml:space="preserve">Add specification header to the </w:t>
      </w:r>
      <w:r w:rsidR="00D83DC8" w:rsidRPr="00505306">
        <w:t>pack it</w:t>
      </w:r>
      <w:r w:rsidR="00A35917">
        <w:t>em so that weight checks can be added against the pack item.</w:t>
      </w:r>
    </w:p>
    <w:p w14:paraId="1B158274" w14:textId="77777777" w:rsidR="00D83DC8" w:rsidRDefault="00D83DC8" w:rsidP="00D83DC8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233A680C" w14:textId="77777777" w:rsidR="00D83DC8" w:rsidRPr="00F204D1" w:rsidRDefault="00D83DC8" w:rsidP="00D83DC8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Pr="00B96057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D83DC8" w14:paraId="3A72A585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B647EA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18E48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EC5BCA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8A2322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C4AE9" w14:paraId="4280A4D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44B4CF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D94CB3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6077A0" w14:textId="77777777" w:rsidR="00AC4AE9" w:rsidRDefault="00AC4AE9" w:rsidP="00AC4AE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BD9EDB3" w14:textId="5B44489D" w:rsidR="00AC4AE9" w:rsidRDefault="00AC4AE9" w:rsidP="00AC4AE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67D33">
              <w:t xml:space="preserve">PMPRNO </w:t>
            </w:r>
            <w:proofErr w:type="gramStart"/>
            <w:r w:rsidRPr="00767D33">
              <w:t>in</w:t>
            </w:r>
            <w:proofErr w:type="gramEnd"/>
            <w:r w:rsidRPr="00767D33">
              <w:t xml:space="preserve"> MPDMAT table</w:t>
            </w:r>
          </w:p>
        </w:tc>
      </w:tr>
      <w:tr w:rsidR="00AC4AE9" w14:paraId="229CE9CA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40005A" w14:textId="77777777" w:rsidR="00AC4AE9" w:rsidRPr="004E341B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4E341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A6466" w14:textId="77777777" w:rsidR="00AC4AE9" w:rsidRPr="004E341B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4E341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CA5F85" w14:textId="6DDAB572" w:rsidR="00AC4AE9" w:rsidRPr="004E341B" w:rsidRDefault="00C55B6A" w:rsidP="00AC4A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4E341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PACKING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BF2936" w14:textId="784732F3" w:rsidR="00AC4AE9" w:rsidRPr="004E341B" w:rsidRDefault="004E341B" w:rsidP="00AC4A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4E341B">
              <w:rPr>
                <w:highlight w:val="yellow"/>
              </w:rPr>
              <w:t>Hardcoded</w:t>
            </w:r>
          </w:p>
        </w:tc>
      </w:tr>
      <w:tr w:rsidR="00AC4AE9" w14:paraId="73E8431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C1B6CE" w14:textId="77777777" w:rsidR="00AC4AE9" w:rsidRPr="00014BCC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014BCC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8F0787" w14:textId="77777777" w:rsidR="00AC4AE9" w:rsidRPr="00014BCC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014BCC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20A847" w14:textId="77777777" w:rsidR="00AC4AE9" w:rsidRPr="00014BCC" w:rsidRDefault="00AC4AE9" w:rsidP="00AC4A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014BCC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E4644A" w14:textId="4714E839" w:rsidR="00AC4AE9" w:rsidRPr="00014BCC" w:rsidRDefault="004E341B" w:rsidP="00AC4A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014BCC">
              <w:rPr>
                <w:highlight w:val="yellow"/>
              </w:rPr>
              <w:t>Today’s date in YYYYMMDD format</w:t>
            </w:r>
          </w:p>
        </w:tc>
      </w:tr>
      <w:tr w:rsidR="00AC4AE9" w14:paraId="33CFB055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6201BA" w14:textId="77777777" w:rsidR="00AC4AE9" w:rsidRPr="005B0D8F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5B0D8F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E8FD89" w14:textId="77777777" w:rsidR="00AC4AE9" w:rsidRPr="005B0D8F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5B0D8F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5336C1" w14:textId="77777777" w:rsidR="00AC4AE9" w:rsidRPr="005B0D8F" w:rsidRDefault="00AC4AE9" w:rsidP="00AC4A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5B0D8F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68569D" w14:textId="4253DFEA" w:rsidR="00AC4AE9" w:rsidRPr="005B0D8F" w:rsidRDefault="00014BCC" w:rsidP="00AC4A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5B0D8F">
              <w:rPr>
                <w:highlight w:val="yellow"/>
              </w:rPr>
              <w:t>Hardcoded</w:t>
            </w:r>
          </w:p>
        </w:tc>
      </w:tr>
      <w:tr w:rsidR="00AC4AE9" w14:paraId="0E916F96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AC8AEA" w14:textId="77777777" w:rsidR="00AC4AE9" w:rsidRPr="00014BCC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014BCC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5A0B47" w14:textId="77777777" w:rsidR="00AC4AE9" w:rsidRPr="00014BCC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014BCC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F5539" w14:textId="23332E95" w:rsidR="00AC4AE9" w:rsidRPr="00014BCC" w:rsidRDefault="00014BCC" w:rsidP="00AC4A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014BCC">
              <w:rPr>
                <w:highlight w:val="yellow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25288C" w14:textId="4895C957" w:rsidR="00AC4AE9" w:rsidRPr="00014BCC" w:rsidRDefault="00014BCC" w:rsidP="00AC4A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014BCC">
              <w:rPr>
                <w:highlight w:val="yellow"/>
              </w:rPr>
              <w:t xml:space="preserve">PMPRNO </w:t>
            </w:r>
            <w:proofErr w:type="gramStart"/>
            <w:r w:rsidRPr="00014BCC">
              <w:rPr>
                <w:highlight w:val="yellow"/>
              </w:rPr>
              <w:t>in</w:t>
            </w:r>
            <w:proofErr w:type="gramEnd"/>
            <w:r w:rsidRPr="00014BCC">
              <w:rPr>
                <w:highlight w:val="yellow"/>
              </w:rPr>
              <w:t xml:space="preserve"> MPDMAT table</w:t>
            </w:r>
          </w:p>
        </w:tc>
      </w:tr>
      <w:tr w:rsidR="00AC4AE9" w14:paraId="2603A26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727B92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B8514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2D1F9E" w14:textId="77777777" w:rsidR="00AC4AE9" w:rsidRDefault="00AC4AE9" w:rsidP="00AC4AE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22B196" w14:textId="27CB48EB" w:rsidR="00AC4AE9" w:rsidRDefault="00AC4AE9" w:rsidP="00AC4AE9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AC4AE9" w14:paraId="59D9AF25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7949BD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EC414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852D2D" w14:textId="77777777" w:rsidR="00AC4AE9" w:rsidRDefault="00AC4AE9" w:rsidP="00AC4AE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922DF34" w14:textId="25A16326" w:rsidR="00AC4AE9" w:rsidRDefault="00AC4AE9" w:rsidP="00AC4AE9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AC4AE9" w14:paraId="5EAF87F1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2115CE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E40E1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1B9E53" w14:textId="77777777" w:rsidR="00AC4AE9" w:rsidRDefault="00AC4AE9" w:rsidP="00AC4AE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95C4E5" w14:textId="3E0A3FDE" w:rsidR="00AC4AE9" w:rsidRDefault="00AC4AE9" w:rsidP="00AC4AE9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AC4AE9" w14:paraId="5FAC59B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FF010B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D7CA53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79CF5B" w14:textId="77777777" w:rsidR="00AC4AE9" w:rsidRDefault="00AC4AE9" w:rsidP="00AC4AE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14C3E7" w14:textId="19B517AA" w:rsidR="00AC4AE9" w:rsidRDefault="00AC4AE9" w:rsidP="00AC4AE9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AC4AE9" w14:paraId="7C2BE8D5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F9E744" w14:textId="77777777" w:rsidR="00AC4AE9" w:rsidRPr="00312372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312372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A013C" w14:textId="77777777" w:rsidR="00AC4AE9" w:rsidRPr="00312372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312372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7E1312" w14:textId="31476F59" w:rsidR="00AC4AE9" w:rsidRPr="00312372" w:rsidRDefault="00312372" w:rsidP="00AC4A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312372">
              <w:rPr>
                <w:highlight w:val="yellow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0AE5CD3" w14:textId="2E5605C1" w:rsidR="00AC4AE9" w:rsidRPr="00312372" w:rsidRDefault="00AC4AE9" w:rsidP="00AC4A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312372">
              <w:rPr>
                <w:highlight w:val="yellow"/>
              </w:rPr>
              <w:t>Maintain this as a configurable property field so it can be updated or amended as required</w:t>
            </w:r>
          </w:p>
        </w:tc>
      </w:tr>
      <w:tr w:rsidR="00AC4AE9" w14:paraId="409A2E3A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03FF2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F1F777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F4DD3" w14:textId="77777777" w:rsidR="00AC4AE9" w:rsidRDefault="00AC4AE9" w:rsidP="00AC4AE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4956F7" w14:textId="46A6B08D" w:rsidR="00AC4AE9" w:rsidRDefault="00AC4AE9" w:rsidP="00AC4AE9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</w:tbl>
    <w:p w14:paraId="75EC4181" w14:textId="60CA1593" w:rsidR="00D83DC8" w:rsidRPr="002D15E3" w:rsidRDefault="00D83DC8" w:rsidP="00D83DC8">
      <w:pPr>
        <w:pStyle w:val="Caption"/>
      </w:pPr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17</w:t>
      </w:r>
      <w:r w:rsidR="00486E2B">
        <w:fldChar w:fldCharType="end"/>
      </w:r>
      <w:r>
        <w:t xml:space="preserve">: </w:t>
      </w:r>
      <w:r w:rsidRPr="00BC1AB9">
        <w:t>Add Recipe specification against the pack item.</w:t>
      </w:r>
    </w:p>
    <w:p w14:paraId="19E63B5F" w14:textId="65B4F373" w:rsidR="001958C8" w:rsidRDefault="006F0B76" w:rsidP="00682D43">
      <w:pPr>
        <w:pStyle w:val="7aH7"/>
      </w:pPr>
      <w:r>
        <w:t>Step 0</w:t>
      </w:r>
      <w:r w:rsidR="00A35917">
        <w:t>3</w:t>
      </w:r>
      <w:r>
        <w:t>. 03. 01. 0</w:t>
      </w:r>
      <w:r w:rsidR="00831A80">
        <w:t>5</w:t>
      </w:r>
      <w:r>
        <w:t xml:space="preserve">. </w:t>
      </w:r>
      <w:r w:rsidR="001958C8">
        <w:t>Retrieve details relating to weight checks</w:t>
      </w:r>
      <w:r w:rsidR="002D0E5C">
        <w:t>. This needs to be executed 15 times in a loop for tests WEIGHT-A to WEIGHT-O</w:t>
      </w:r>
      <w:r w:rsidR="007653AA">
        <w:t xml:space="preserve"> (WEIGHT-A, WEIGHT-B, WEIGHT-C……………., WEIGHT-O)</w:t>
      </w:r>
    </w:p>
    <w:p w14:paraId="57FE5069" w14:textId="77777777" w:rsidR="00A512DB" w:rsidRDefault="00A512DB" w:rsidP="00A512DB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525FA263" w14:textId="0D751107" w:rsidR="00A512DB" w:rsidRPr="003C4C40" w:rsidRDefault="00A512DB" w:rsidP="00A512DB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595E81" w:rsidRPr="00595E81">
        <w:rPr>
          <w:rFonts w:eastAsia="Times New Roman" w:cs="Calibri"/>
          <w:b/>
          <w:bCs/>
          <w:color w:val="000000"/>
          <w:szCs w:val="24"/>
          <w:lang w:eastAsia="en-GB"/>
        </w:rPr>
        <w:t>LstQITest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A512DB" w14:paraId="17E923C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E58C6D" w14:textId="77777777" w:rsidR="00A512DB" w:rsidRDefault="00A512DB" w:rsidP="00A7333D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910FB" w14:textId="77777777" w:rsidR="00A512DB" w:rsidRDefault="00A512D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1D4FCA" w14:textId="77777777" w:rsidR="00A512DB" w:rsidRDefault="00A512D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B8AD3B8" w14:textId="77777777" w:rsidR="00A512DB" w:rsidRDefault="00A512DB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512DB" w14:paraId="55AD91A3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0EF697" w14:textId="2EA260AA" w:rsidR="00A512DB" w:rsidRDefault="00603720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16E282" w14:textId="05B45589" w:rsidR="00A512DB" w:rsidRDefault="00E372E6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C8564" w14:textId="7AA3092C" w:rsidR="00A512DB" w:rsidRDefault="00D81B80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964A4F" w14:textId="7A8D85D7" w:rsidR="00A512DB" w:rsidRPr="00C85A3D" w:rsidRDefault="00A512D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93EC1">
              <w:t>Maintain this as a configurable property field so it can be updated or amended as required</w:t>
            </w:r>
            <w:r w:rsidR="00D81B80">
              <w:t xml:space="preserve">. Needs to be executed in a loop with values from WEIGHT-A to WEIGHT-O (i.e. WEIGHT-A, WEIGHT-B, WEIGHT-C </w:t>
            </w:r>
            <w:proofErr w:type="gramStart"/>
            <w:r w:rsidR="00D81B80">
              <w:t>…..</w:t>
            </w:r>
            <w:proofErr w:type="gramEnd"/>
            <w:r w:rsidR="00D81B80">
              <w:t>WEIGHT-O)</w:t>
            </w:r>
          </w:p>
        </w:tc>
      </w:tr>
    </w:tbl>
    <w:p w14:paraId="01C7F91B" w14:textId="154C0D8B" w:rsidR="00A512DB" w:rsidRDefault="00A512DB" w:rsidP="00A512DB">
      <w:pPr>
        <w:pStyle w:val="Caption"/>
      </w:pPr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18</w:t>
      </w:r>
      <w:r w:rsidR="00486E2B">
        <w:fldChar w:fldCharType="end"/>
      </w:r>
      <w:r>
        <w:t xml:space="preserve">: Inputs to extract </w:t>
      </w:r>
      <w:r w:rsidR="007B78DD">
        <w:t>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A512DB" w14:paraId="15CC31E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AC28AB" w14:textId="77777777" w:rsidR="00A512DB" w:rsidRDefault="00A512D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A11A3D" w14:textId="77777777" w:rsidR="00A512DB" w:rsidRDefault="00A512D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787924" w14:textId="77777777" w:rsidR="00A512DB" w:rsidRDefault="00A512D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A512DB" w14:paraId="5CD7879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A2F389" w14:textId="7C336AA7" w:rsidR="00A512DB" w:rsidRDefault="006E229A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65A456" w14:textId="5BEB4F94" w:rsidR="00A512DB" w:rsidRDefault="006E229A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5E61B7" w14:textId="04A70DB4" w:rsidR="00A512DB" w:rsidRDefault="006E229A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6E229A" w14:paraId="535CF218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EA75A" w14:textId="1FB11E33" w:rsidR="006E229A" w:rsidRDefault="00B90C90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76FC4A" w14:textId="53BABB1D" w:rsidR="006E229A" w:rsidRDefault="00BA13A1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97F7E" w14:textId="059C3CAD" w:rsidR="006E229A" w:rsidRDefault="00D32ACA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90C90" w14:paraId="5EC82308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D48DFA" w14:textId="6E11C231" w:rsidR="00B90C90" w:rsidRDefault="00B90C90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576506" w14:textId="33AFA1BD" w:rsidR="00B90C90" w:rsidRDefault="00BA13A1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B494F" w14:textId="5BA3804C" w:rsidR="00B90C90" w:rsidRDefault="00D32ACA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B90C90" w14:paraId="7FC68E6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C740B" w14:textId="2F4C82F7" w:rsidR="00B90C90" w:rsidRDefault="00B90C90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CB54B" w14:textId="3567BF0C" w:rsidR="00B90C90" w:rsidRDefault="00BA13A1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23DC48" w14:textId="24AA2089" w:rsidR="00B90C90" w:rsidRDefault="00D32ACA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B90C90" w14:paraId="243106B1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BAEECD" w14:textId="0680E271" w:rsidR="00B90C90" w:rsidRDefault="00B90C90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67EC36" w14:textId="1ED50D67" w:rsidR="00B90C90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DDC73C" w14:textId="1D38AEE8" w:rsidR="00B90C90" w:rsidRDefault="00D32ACA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4950E3" w14:paraId="632F22A1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A0E651" w14:textId="186C356A" w:rsidR="004950E3" w:rsidRDefault="00786188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B079E1" w14:textId="3D27F63F" w:rsidR="004950E3" w:rsidRDefault="00786188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409F60" w14:textId="411EA49B" w:rsidR="004950E3" w:rsidRDefault="00786188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90C90" w14:paraId="56801C7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D85EC" w14:textId="45706EDB" w:rsidR="00B90C90" w:rsidRDefault="00CD295C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79ADB" w14:textId="4962BD6A" w:rsidR="00B90C90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6CA199" w14:textId="7437C910" w:rsidR="00B90C90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CD295C" w14:paraId="0983B82F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2163A0" w14:textId="724E4CF4" w:rsidR="00CD295C" w:rsidRDefault="00CD295C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F7C7F8" w14:textId="3AAE0A78" w:rsidR="00CD295C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BF3C92" w14:textId="1B294E18" w:rsidR="00CD295C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CD295C" w14:paraId="23F4996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BE0CF9" w14:textId="5DE72E97" w:rsidR="00CD295C" w:rsidRDefault="00ED419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04803A" w14:textId="4E7BC23E" w:rsidR="00CD295C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B80DC3" w14:textId="1AA5BC1F" w:rsidR="00CD295C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ED419B" w14:paraId="1B3A739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2B6AFC" w14:textId="2898C0CE" w:rsidR="00ED419B" w:rsidRDefault="00ED419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B431E5" w14:textId="1A16E333" w:rsidR="00ED419B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EAEAB2" w14:textId="632EBD16" w:rsidR="00ED419B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22FF4" w14:paraId="09E4C509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418754" w14:textId="4FA8BAF9" w:rsidR="00A22FF4" w:rsidRDefault="00A22FF4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F176DB" w14:textId="4AA70AC1" w:rsidR="00A22FF4" w:rsidRDefault="008572C2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9AB7D" w14:textId="77777777" w:rsidR="00A22FF4" w:rsidRDefault="00A22FF4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ED419B" w14:paraId="458247CF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F75DB9" w14:textId="3BC88470" w:rsidR="00ED419B" w:rsidRDefault="00ED419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D3766D" w14:textId="5FF6405A" w:rsidR="00ED419B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72DC83" w14:textId="1318EE4E" w:rsidR="00ED419B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ED419B" w14:paraId="69D406F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168162" w14:textId="721082BB" w:rsidR="00ED419B" w:rsidRDefault="00ED419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E46AC" w14:textId="65D0888D" w:rsidR="00ED419B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9A0590" w14:textId="3E7ADCBC" w:rsidR="00ED419B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ED419B" w14:paraId="162BF275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B7F6B" w14:textId="4ADF00DB" w:rsidR="00ED419B" w:rsidRDefault="003935F9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Incl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tst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QI req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3F83A" w14:textId="39779750" w:rsidR="00ED419B" w:rsidRDefault="00BE082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68011" w14:textId="0A72ED32" w:rsidR="00ED419B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3935F9" w14:paraId="7349B36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871740" w14:textId="769297F3" w:rsidR="003935F9" w:rsidRDefault="004757A3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Prt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test on COA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3ACEB" w14:textId="56E6E2F4" w:rsidR="003935F9" w:rsidRDefault="00BE082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5D95D3" w14:textId="760242EB" w:rsidR="003935F9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757A3" w14:paraId="51EA4C6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99CEDB" w14:textId="2273ED9D" w:rsidR="004757A3" w:rsidRDefault="00CF4706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Prt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tst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on spec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A178DB" w14:textId="779EA716" w:rsidR="004757A3" w:rsidRDefault="00BE082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A64678" w14:textId="4FCE3492" w:rsidR="004757A3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4706" w14:paraId="522F67E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EB10AC" w14:textId="25ABB706" w:rsidR="00CF4706" w:rsidRDefault="00CF4706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Prt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spc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tst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val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EB8DEB" w14:textId="66924F25" w:rsidR="00CF4706" w:rsidRDefault="00BE082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B05EBD" w14:textId="34C3A0FA" w:rsidR="00CF4706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4706" w14:paraId="03A49583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C5ED7" w14:textId="0E97C5B2" w:rsidR="00CF4706" w:rsidRDefault="00C30908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Prt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result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val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AF66A0" w14:textId="11C35D02" w:rsidR="00CF4706" w:rsidRDefault="00D32ACA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00E02A" w14:textId="50036BCA" w:rsidR="00CF4706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30908" w14:paraId="1BEB8F81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2BAF9C" w14:textId="6D8E6163" w:rsidR="00C30908" w:rsidRDefault="00C30908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Spec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appro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FCBA7A" w14:textId="1785DDD7" w:rsidR="00C30908" w:rsidRDefault="00D32ACA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8ACD1C" w14:textId="2E4AFD79" w:rsidR="00C30908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64E096E8" w14:textId="0EA11D80" w:rsidR="00A512DB" w:rsidRPr="00A512DB" w:rsidRDefault="00A512DB" w:rsidP="006A3FF0">
      <w:pPr>
        <w:pStyle w:val="Caption"/>
      </w:pPr>
      <w:bookmarkStart w:id="20" w:name="_Ref219910540"/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19</w:t>
      </w:r>
      <w:r w:rsidR="00486E2B">
        <w:fldChar w:fldCharType="end"/>
      </w:r>
      <w:bookmarkEnd w:id="20"/>
      <w:r>
        <w:t xml:space="preserve">: </w:t>
      </w:r>
      <w:r w:rsidR="00CB0A89">
        <w:t>Details against weight checks.</w:t>
      </w:r>
    </w:p>
    <w:p w14:paraId="0399FB49" w14:textId="2C3104FE" w:rsidR="00D83DC8" w:rsidRDefault="001958C8" w:rsidP="001958C8">
      <w:pPr>
        <w:pStyle w:val="7aH7"/>
      </w:pPr>
      <w:r>
        <w:t>Step 03. 03. 01. 0</w:t>
      </w:r>
      <w:r w:rsidR="00831A80">
        <w:t>6</w:t>
      </w:r>
      <w:r>
        <w:t xml:space="preserve">. </w:t>
      </w:r>
      <w:r w:rsidR="00D60C5E">
        <w:t>S</w:t>
      </w:r>
      <w:r w:rsidR="00D83DC8">
        <w:t>pecification tests relating to the pack item to the specification</w:t>
      </w:r>
      <w:r w:rsidR="002448E2">
        <w:t xml:space="preserve">. This needs to be run in a </w:t>
      </w:r>
      <w:r w:rsidR="006F0B76">
        <w:t>loop</w:t>
      </w:r>
      <w:r w:rsidR="002448E2">
        <w:t xml:space="preserve"> 15 times for each of the weight checks.</w:t>
      </w:r>
    </w:p>
    <w:p w14:paraId="4549D817" w14:textId="77777777" w:rsidR="00D83DC8" w:rsidRDefault="00D83DC8" w:rsidP="00D83DC8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3CF3C984" w14:textId="77777777" w:rsidR="00D83DC8" w:rsidRPr="00F204D1" w:rsidRDefault="00D83DC8" w:rsidP="00D83DC8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D83DC8" w14:paraId="6F75DDCC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869AA7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E7E05F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975EF8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D2354B8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D83DC8" w14:paraId="722D0F12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CADBD7" w14:textId="77777777" w:rsidR="00D83DC8" w:rsidRPr="006F21B7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F21B7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607CFA" w14:textId="77777777" w:rsidR="00D83DC8" w:rsidRPr="006F21B7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F21B7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773A9" w14:textId="54D0AEA7" w:rsidR="00D83DC8" w:rsidRPr="006F21B7" w:rsidRDefault="009C7E54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F21B7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PACKING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F0D095D" w14:textId="701EC2F5" w:rsidR="00D83DC8" w:rsidRPr="006F21B7" w:rsidRDefault="006F21B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F21B7">
              <w:rPr>
                <w:highlight w:val="yellow"/>
              </w:rPr>
              <w:t>Hardcoded</w:t>
            </w:r>
          </w:p>
        </w:tc>
      </w:tr>
      <w:tr w:rsidR="00D83DC8" w14:paraId="6AF59091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82105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07A3D7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2565F1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3C4AB89" w14:textId="47AF0818" w:rsidR="00D83DC8" w:rsidRDefault="00040C0B" w:rsidP="007439C6">
            <w:pPr>
              <w:keepNext/>
              <w:spacing w:line="276" w:lineRule="auto"/>
              <w:jc w:val="center"/>
            </w:pPr>
            <w:r>
              <w:t>QTE1</w:t>
            </w:r>
            <w:r w:rsidR="002D2A3A">
              <w:t xml:space="preserve"> output in </w:t>
            </w:r>
            <w:r w:rsidR="002D2A3A">
              <w:fldChar w:fldCharType="begin"/>
            </w:r>
            <w:r w:rsidR="002D2A3A">
              <w:instrText xml:space="preserve"> REF _Ref219910540 \h </w:instrText>
            </w:r>
            <w:r w:rsidR="002D2A3A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19</w:t>
            </w:r>
            <w:r w:rsidR="002D2A3A">
              <w:fldChar w:fldCharType="end"/>
            </w:r>
          </w:p>
        </w:tc>
      </w:tr>
      <w:tr w:rsidR="00D83DC8" w14:paraId="738090B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B7F6CC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83CE25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8839B5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D1AAD8C" w14:textId="6B26C815" w:rsidR="00D83DC8" w:rsidRDefault="00AC4AE9" w:rsidP="007439C6">
            <w:pPr>
              <w:keepNext/>
              <w:spacing w:line="276" w:lineRule="auto"/>
              <w:jc w:val="center"/>
            </w:pPr>
            <w:r w:rsidRPr="00767D33">
              <w:t xml:space="preserve">PMPRNO </w:t>
            </w:r>
            <w:proofErr w:type="gramStart"/>
            <w:r w:rsidRPr="00767D33">
              <w:t>in</w:t>
            </w:r>
            <w:proofErr w:type="gramEnd"/>
            <w:r w:rsidRPr="00767D33">
              <w:t xml:space="preserve"> MPDMAT table</w:t>
            </w:r>
          </w:p>
        </w:tc>
      </w:tr>
      <w:tr w:rsidR="00D83DC8" w14:paraId="5E6B6321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C0FC0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501CE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3197F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45F8EC" w14:textId="7EB5A169" w:rsidR="00D83DC8" w:rsidRDefault="003144E5" w:rsidP="007439C6">
            <w:pPr>
              <w:keepNext/>
              <w:spacing w:line="276" w:lineRule="auto"/>
              <w:jc w:val="center"/>
            </w:pPr>
            <w:r>
              <w:t xml:space="preserve">QTST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19</w:t>
            </w:r>
            <w:r>
              <w:fldChar w:fldCharType="end"/>
            </w:r>
            <w:r w:rsidR="0085373E">
              <w:t xml:space="preserve">. </w:t>
            </w:r>
            <w:r w:rsidR="00D83DC8">
              <w:t xml:space="preserve">Needs to be executed in a loop with values from WEIGHT-A to WEIGHT-O (i.e. WEIGHT-A, WEIGHT-B, WEIGHT-C </w:t>
            </w:r>
            <w:proofErr w:type="gramStart"/>
            <w:r w:rsidR="00D83DC8">
              <w:t>…..</w:t>
            </w:r>
            <w:proofErr w:type="gramEnd"/>
            <w:r w:rsidR="00D83DC8">
              <w:t>WEIGHT-O)</w:t>
            </w:r>
          </w:p>
        </w:tc>
      </w:tr>
      <w:tr w:rsidR="009D29E0" w14:paraId="4E50CAAD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C6CA52" w14:textId="77777777" w:rsidR="009D29E0" w:rsidRDefault="009D29E0" w:rsidP="009D29E0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4C83C1" w14:textId="77777777" w:rsidR="009D29E0" w:rsidRDefault="009D29E0" w:rsidP="009D29E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676664" w14:textId="77777777" w:rsidR="009D29E0" w:rsidRDefault="009D29E0" w:rsidP="009D29E0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8CFFE05" w14:textId="0DC55154" w:rsidR="009D29E0" w:rsidRDefault="005B7C58" w:rsidP="009D29E0">
            <w:pPr>
              <w:keepNext/>
              <w:spacing w:line="276" w:lineRule="auto"/>
              <w:jc w:val="center"/>
            </w:pPr>
            <w:r>
              <w:t xml:space="preserve">TSTY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19</w:t>
            </w:r>
            <w:r>
              <w:fldChar w:fldCharType="end"/>
            </w:r>
          </w:p>
        </w:tc>
      </w:tr>
      <w:tr w:rsidR="009D29E0" w14:paraId="3ED135BC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7C25EB" w14:textId="77777777" w:rsidR="009D29E0" w:rsidRDefault="009D29E0" w:rsidP="009D29E0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75E66" w14:textId="77777777" w:rsidR="009D29E0" w:rsidRDefault="009D29E0" w:rsidP="009D29E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7D211C" w14:textId="77777777" w:rsidR="009D29E0" w:rsidRDefault="009D29E0" w:rsidP="009D29E0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36BEF89" w14:textId="4B16EF2A" w:rsidR="009D29E0" w:rsidRDefault="00ED6CB6" w:rsidP="009D29E0">
            <w:pPr>
              <w:keepNext/>
              <w:spacing w:line="276" w:lineRule="auto"/>
              <w:jc w:val="center"/>
            </w:pPr>
            <w:r>
              <w:t xml:space="preserve">QTE1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19</w:t>
            </w:r>
            <w:r>
              <w:fldChar w:fldCharType="end"/>
            </w:r>
          </w:p>
        </w:tc>
      </w:tr>
      <w:tr w:rsidR="009D29E0" w14:paraId="43B2250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073467" w14:textId="77777777" w:rsidR="009D29E0" w:rsidRDefault="009D29E0" w:rsidP="009D29E0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23BB7" w14:textId="77777777" w:rsidR="009D29E0" w:rsidRDefault="009D29E0" w:rsidP="009D29E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69D5B0" w14:textId="77777777" w:rsidR="009D29E0" w:rsidRDefault="009D29E0" w:rsidP="009D29E0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37A497" w14:textId="76082FE8" w:rsidR="009D29E0" w:rsidRDefault="00ED6CB6" w:rsidP="009D29E0">
            <w:pPr>
              <w:keepNext/>
              <w:spacing w:line="276" w:lineRule="auto"/>
              <w:jc w:val="center"/>
            </w:pPr>
            <w:r>
              <w:t xml:space="preserve">QTI1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19</w:t>
            </w:r>
            <w:r>
              <w:fldChar w:fldCharType="end"/>
            </w:r>
          </w:p>
        </w:tc>
      </w:tr>
      <w:tr w:rsidR="00D83DC8" w14:paraId="48A5016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432DE0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43A3EC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45B63" w14:textId="0F06FC89" w:rsidR="00D83DC8" w:rsidRDefault="006803FE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62F02F" w14:textId="2EBD3428" w:rsidR="00D83DC8" w:rsidRDefault="00ED6CB6" w:rsidP="007439C6">
            <w:pPr>
              <w:keepNext/>
              <w:spacing w:line="276" w:lineRule="auto"/>
              <w:jc w:val="center"/>
            </w:pPr>
            <w:r>
              <w:t>TX40 from</w:t>
            </w:r>
            <w:r w:rsidR="002D0E5C">
              <w:t xml:space="preserve"> </w:t>
            </w:r>
            <w:r w:rsidR="002D0E5C">
              <w:fldChar w:fldCharType="begin"/>
            </w:r>
            <w:r w:rsidR="002D0E5C">
              <w:instrText xml:space="preserve"> REF _Ref219910540 \h </w:instrText>
            </w:r>
            <w:r w:rsidR="002D0E5C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19</w:t>
            </w:r>
            <w:r w:rsidR="002D0E5C">
              <w:fldChar w:fldCharType="end"/>
            </w:r>
            <w:r w:rsidR="00D83DC8">
              <w:t xml:space="preserve">. </w:t>
            </w:r>
          </w:p>
        </w:tc>
      </w:tr>
      <w:tr w:rsidR="00D83DC8" w14:paraId="61057FB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34C84D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52F07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9FF87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6CABBF" w14:textId="1ABB2081" w:rsidR="00D83DC8" w:rsidRDefault="00B5157B" w:rsidP="007439C6">
            <w:pPr>
              <w:keepNext/>
              <w:spacing w:line="276" w:lineRule="auto"/>
              <w:jc w:val="center"/>
            </w:pPr>
            <w:r>
              <w:t xml:space="preserve">EXSQ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19</w:t>
            </w:r>
            <w:r>
              <w:fldChar w:fldCharType="end"/>
            </w:r>
            <w:r>
              <w:t>.</w:t>
            </w:r>
          </w:p>
        </w:tc>
      </w:tr>
      <w:tr w:rsidR="00D83DC8" w14:paraId="0223E42B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01C509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0A22A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8A126E" w14:textId="77777777" w:rsidR="00D83DC8" w:rsidRDefault="00D83DC8" w:rsidP="007439C6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F1D277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t>Blank value</w:t>
            </w:r>
          </w:p>
        </w:tc>
      </w:tr>
      <w:tr w:rsidR="00D83DC8" w14:paraId="76CCD434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F4FD4B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5FE84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21D763" w14:textId="5B12C048" w:rsidR="00D83DC8" w:rsidRDefault="00603D80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22.7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50A4BD" w14:textId="454C5869" w:rsidR="00D83DC8" w:rsidRDefault="006511C0" w:rsidP="007439C6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10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_Ref218873304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14</w:t>
            </w:r>
            <w:r>
              <w:rPr>
                <w:lang w:val="en-GB" w:eastAsia="en-US"/>
              </w:rPr>
              <w:fldChar w:fldCharType="end"/>
            </w:r>
            <w:r w:rsidR="009E41F8">
              <w:rPr>
                <w:lang w:val="en-GB" w:eastAsia="en-US"/>
              </w:rPr>
              <w:t xml:space="preserve"> + 10%</w:t>
            </w:r>
          </w:p>
        </w:tc>
      </w:tr>
      <w:tr w:rsidR="00D83DC8" w14:paraId="7EE4E6D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F5BE50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92BA70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71715" w14:textId="545477A5" w:rsidR="00D83DC8" w:rsidRDefault="00603D80" w:rsidP="007439C6">
            <w:pPr>
              <w:keepNext/>
              <w:spacing w:line="276" w:lineRule="auto"/>
              <w:jc w:val="center"/>
            </w:pPr>
            <w:r>
              <w:t>20.64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0D438B" w14:textId="201223F0" w:rsidR="00D83DC8" w:rsidRDefault="006511C0" w:rsidP="007439C6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10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_Ref218873304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14</w:t>
            </w:r>
            <w:r>
              <w:rPr>
                <w:lang w:val="en-GB" w:eastAsia="en-US"/>
              </w:rPr>
              <w:fldChar w:fldCharType="end"/>
            </w:r>
          </w:p>
        </w:tc>
      </w:tr>
      <w:tr w:rsidR="00D83DC8" w14:paraId="6678FEF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789A8D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DE1F8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2E39F" w14:textId="2FF432E1" w:rsidR="00D83DC8" w:rsidRDefault="00603D80" w:rsidP="007439C6">
            <w:pPr>
              <w:keepNext/>
              <w:spacing w:line="276" w:lineRule="auto"/>
              <w:jc w:val="center"/>
            </w:pPr>
            <w:r>
              <w:t>20.64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8C3469F" w14:textId="5F9A0F56" w:rsidR="00D83DC8" w:rsidRDefault="006511C0" w:rsidP="007439C6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10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_Ref218873304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14</w:t>
            </w:r>
            <w:r>
              <w:rPr>
                <w:lang w:val="en-GB" w:eastAsia="en-US"/>
              </w:rPr>
              <w:fldChar w:fldCharType="end"/>
            </w:r>
          </w:p>
        </w:tc>
      </w:tr>
      <w:tr w:rsidR="00B5157B" w14:paraId="7FD3C45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DAA605" w14:textId="77777777" w:rsidR="00B5157B" w:rsidRDefault="00B5157B" w:rsidP="00B5157B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1FE88E" w14:textId="77777777" w:rsidR="00B5157B" w:rsidRDefault="00B5157B" w:rsidP="00B5157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296828" w14:textId="77777777" w:rsidR="00B5157B" w:rsidRDefault="00B5157B" w:rsidP="00B5157B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8D6E78" w14:textId="2511D582" w:rsidR="00B5157B" w:rsidRDefault="00B5157B" w:rsidP="00B5157B">
            <w:pPr>
              <w:keepNext/>
              <w:spacing w:line="276" w:lineRule="auto"/>
              <w:jc w:val="center"/>
            </w:pPr>
            <w:r>
              <w:t>TEUM</w:t>
            </w:r>
            <w:r w:rsidRPr="00110EA0">
              <w:t xml:space="preserve"> from </w:t>
            </w:r>
            <w:r w:rsidRPr="00110EA0">
              <w:fldChar w:fldCharType="begin"/>
            </w:r>
            <w:r w:rsidRPr="00110EA0">
              <w:instrText xml:space="preserve"> REF _Ref219910540 \h </w:instrText>
            </w:r>
            <w:r w:rsidRPr="00110EA0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19</w:t>
            </w:r>
            <w:r w:rsidRPr="00110EA0">
              <w:fldChar w:fldCharType="end"/>
            </w:r>
            <w:r w:rsidRPr="00110EA0">
              <w:t>.</w:t>
            </w:r>
          </w:p>
        </w:tc>
      </w:tr>
      <w:tr w:rsidR="00B5157B" w14:paraId="3E883B98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1F2DAA" w14:textId="77777777" w:rsidR="00B5157B" w:rsidRDefault="00B5157B" w:rsidP="00B5157B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7D5A9" w14:textId="77777777" w:rsidR="00B5157B" w:rsidRDefault="00B5157B" w:rsidP="00B5157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C7476" w14:textId="77777777" w:rsidR="00B5157B" w:rsidRDefault="00B5157B" w:rsidP="00B5157B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4C91F5" w14:textId="00254676" w:rsidR="00B5157B" w:rsidRDefault="00B5157B" w:rsidP="00B5157B">
            <w:pPr>
              <w:keepNext/>
              <w:spacing w:line="276" w:lineRule="auto"/>
              <w:jc w:val="center"/>
            </w:pPr>
            <w:r>
              <w:t>DCCD</w:t>
            </w:r>
            <w:r w:rsidRPr="00110EA0">
              <w:t xml:space="preserve"> from </w:t>
            </w:r>
            <w:r w:rsidRPr="00110EA0">
              <w:fldChar w:fldCharType="begin"/>
            </w:r>
            <w:r w:rsidRPr="00110EA0">
              <w:instrText xml:space="preserve"> REF _Ref219910540 \h </w:instrText>
            </w:r>
            <w:r w:rsidRPr="00110EA0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19</w:t>
            </w:r>
            <w:r w:rsidRPr="00110EA0">
              <w:fldChar w:fldCharType="end"/>
            </w:r>
            <w:r w:rsidRPr="00110EA0">
              <w:t>.</w:t>
            </w:r>
          </w:p>
        </w:tc>
      </w:tr>
      <w:tr w:rsidR="00D83DC8" w14:paraId="33C1BE8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631D06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D2ABF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3DCABD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E977720" w14:textId="1A59CEFA" w:rsidR="00D83DC8" w:rsidRDefault="00C20E23" w:rsidP="007439C6">
            <w:pPr>
              <w:keepNext/>
              <w:spacing w:line="276" w:lineRule="auto"/>
              <w:jc w:val="center"/>
            </w:pPr>
            <w:r>
              <w:t xml:space="preserve">REQD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19</w:t>
            </w:r>
            <w:r>
              <w:fldChar w:fldCharType="end"/>
            </w:r>
            <w:r>
              <w:t>.</w:t>
            </w:r>
          </w:p>
        </w:tc>
      </w:tr>
      <w:tr w:rsidR="00320ECD" w14:paraId="539DC28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B6E17D" w14:textId="77777777" w:rsidR="00320ECD" w:rsidRDefault="00320ECD" w:rsidP="00320ECD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F544D6" w14:textId="77777777" w:rsidR="00320ECD" w:rsidRDefault="00320ECD" w:rsidP="00320EC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EAA13" w14:textId="77777777" w:rsidR="00320ECD" w:rsidRDefault="00320ECD" w:rsidP="00320ECD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AAF56B3" w14:textId="4DA37058" w:rsidR="00320ECD" w:rsidRDefault="00C20E23" w:rsidP="00320ECD">
            <w:pPr>
              <w:keepNext/>
              <w:spacing w:line="276" w:lineRule="auto"/>
              <w:jc w:val="center"/>
            </w:pPr>
            <w:r>
              <w:t xml:space="preserve">FRTI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19</w:t>
            </w:r>
            <w:r>
              <w:fldChar w:fldCharType="end"/>
            </w:r>
            <w:r>
              <w:t>.</w:t>
            </w:r>
          </w:p>
        </w:tc>
      </w:tr>
      <w:tr w:rsidR="00320ECD" w14:paraId="1904D0D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3D9DE5" w14:textId="77777777" w:rsidR="00320ECD" w:rsidRDefault="00320ECD" w:rsidP="00320ECD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F5200" w14:textId="77777777" w:rsidR="00320ECD" w:rsidRDefault="00320ECD" w:rsidP="00320EC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59B4D9" w14:textId="77777777" w:rsidR="00320ECD" w:rsidRDefault="00320ECD" w:rsidP="00320ECD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A7BC36C" w14:textId="2FF819CA" w:rsidR="00320ECD" w:rsidRDefault="00C20E23" w:rsidP="00320ECD">
            <w:pPr>
              <w:keepNext/>
              <w:spacing w:line="276" w:lineRule="auto"/>
              <w:jc w:val="center"/>
            </w:pPr>
            <w:r>
              <w:t xml:space="preserve">TCLS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19</w:t>
            </w:r>
            <w:r>
              <w:fldChar w:fldCharType="end"/>
            </w:r>
            <w:r>
              <w:t>.</w:t>
            </w:r>
          </w:p>
        </w:tc>
      </w:tr>
      <w:tr w:rsidR="00320ECD" w14:paraId="52404C9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CD84D3" w14:textId="77777777" w:rsidR="00320ECD" w:rsidRDefault="00320ECD" w:rsidP="00320ECD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6D8AFD" w14:textId="77777777" w:rsidR="00320ECD" w:rsidRDefault="00320ECD" w:rsidP="00320EC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79DAD0" w14:textId="77777777" w:rsidR="00320ECD" w:rsidRDefault="00320ECD" w:rsidP="00320ECD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CC1B4E" w14:textId="3F18CC56" w:rsidR="00320ECD" w:rsidRDefault="00C20E23" w:rsidP="00320ECD">
            <w:pPr>
              <w:keepNext/>
              <w:spacing w:line="276" w:lineRule="auto"/>
              <w:jc w:val="center"/>
            </w:pPr>
            <w:r>
              <w:t xml:space="preserve">VLTP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19</w:t>
            </w:r>
            <w:r>
              <w:fldChar w:fldCharType="end"/>
            </w:r>
            <w:r>
              <w:t>.</w:t>
            </w:r>
          </w:p>
        </w:tc>
      </w:tr>
      <w:tr w:rsidR="008572C2" w14:paraId="4AE5A762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C6FAC0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E4C92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1C7F6A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50E172" w14:textId="5EA03068" w:rsidR="008572C2" w:rsidRDefault="008572C2" w:rsidP="008572C2">
            <w:pPr>
              <w:keepNext/>
              <w:spacing w:line="276" w:lineRule="auto"/>
              <w:jc w:val="center"/>
            </w:pPr>
            <w:r>
              <w:t>QTSP</w:t>
            </w:r>
            <w:r w:rsidRPr="00110EA0">
              <w:t xml:space="preserve"> from </w:t>
            </w:r>
            <w:r w:rsidRPr="00110EA0">
              <w:fldChar w:fldCharType="begin"/>
            </w:r>
            <w:r w:rsidRPr="00110EA0">
              <w:instrText xml:space="preserve"> REF _Ref219910540 \h </w:instrText>
            </w:r>
            <w:r w:rsidRPr="00110EA0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19</w:t>
            </w:r>
            <w:r w:rsidRPr="00110EA0">
              <w:fldChar w:fldCharType="end"/>
            </w:r>
            <w:r w:rsidRPr="00110EA0">
              <w:t>.</w:t>
            </w:r>
          </w:p>
        </w:tc>
      </w:tr>
      <w:tr w:rsidR="008572C2" w14:paraId="11B60C2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5333B0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2E603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6F03B0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FED67DB" w14:textId="7F2F6DD2" w:rsidR="008572C2" w:rsidRDefault="008572C2" w:rsidP="008572C2">
            <w:pPr>
              <w:keepNext/>
              <w:spacing w:line="276" w:lineRule="auto"/>
              <w:jc w:val="center"/>
            </w:pPr>
            <w:r>
              <w:t>ITQR</w:t>
            </w:r>
            <w:r w:rsidRPr="00110EA0">
              <w:t xml:space="preserve"> from </w:t>
            </w:r>
            <w:r w:rsidRPr="00110EA0">
              <w:fldChar w:fldCharType="begin"/>
            </w:r>
            <w:r w:rsidRPr="00110EA0">
              <w:instrText xml:space="preserve"> REF _Ref219910540 \h </w:instrText>
            </w:r>
            <w:r w:rsidRPr="00110EA0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19</w:t>
            </w:r>
            <w:r w:rsidRPr="00110EA0">
              <w:fldChar w:fldCharType="end"/>
            </w:r>
            <w:r w:rsidRPr="00110EA0">
              <w:t>.</w:t>
            </w:r>
          </w:p>
        </w:tc>
      </w:tr>
      <w:tr w:rsidR="008572C2" w14:paraId="5BFBCB4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FC4A73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C0C5F0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766FD0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AC606B" w14:textId="042F63BC" w:rsidR="008572C2" w:rsidRDefault="008572C2" w:rsidP="008572C2">
            <w:pPr>
              <w:keepNext/>
              <w:spacing w:line="276" w:lineRule="auto"/>
              <w:jc w:val="center"/>
            </w:pPr>
            <w:r>
              <w:t xml:space="preserve">PTCA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19</w:t>
            </w:r>
            <w:r>
              <w:fldChar w:fldCharType="end"/>
            </w:r>
            <w:r>
              <w:t>.</w:t>
            </w:r>
          </w:p>
        </w:tc>
      </w:tr>
      <w:tr w:rsidR="008572C2" w14:paraId="33AAAAD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B1430B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65F34E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33F045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95675A" w14:textId="087C4C14" w:rsidR="008572C2" w:rsidRDefault="008572C2" w:rsidP="008572C2">
            <w:pPr>
              <w:keepNext/>
              <w:spacing w:line="276" w:lineRule="auto"/>
              <w:jc w:val="center"/>
            </w:pPr>
            <w:r>
              <w:t xml:space="preserve">PTSP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19</w:t>
            </w:r>
            <w:r>
              <w:fldChar w:fldCharType="end"/>
            </w:r>
            <w:r>
              <w:t>.</w:t>
            </w:r>
          </w:p>
        </w:tc>
      </w:tr>
      <w:tr w:rsidR="008572C2" w14:paraId="3BA68C3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687DA1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A85193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E1DD6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DB85BD" w14:textId="5B3A7A63" w:rsidR="008572C2" w:rsidRDefault="008572C2" w:rsidP="008572C2">
            <w:pPr>
              <w:keepNext/>
              <w:spacing w:line="276" w:lineRule="auto"/>
              <w:jc w:val="center"/>
            </w:pPr>
            <w:r>
              <w:t xml:space="preserve">QPTT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19</w:t>
            </w:r>
            <w:r>
              <w:fldChar w:fldCharType="end"/>
            </w:r>
            <w:r>
              <w:t>.</w:t>
            </w:r>
          </w:p>
        </w:tc>
      </w:tr>
      <w:tr w:rsidR="008572C2" w14:paraId="7921097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5CCFE5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088D1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AD80E1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6363877" w14:textId="0DB1C52D" w:rsidR="008572C2" w:rsidRDefault="008572C2" w:rsidP="008572C2">
            <w:pPr>
              <w:keepNext/>
              <w:spacing w:line="276" w:lineRule="auto"/>
              <w:jc w:val="center"/>
            </w:pPr>
            <w:r>
              <w:t xml:space="preserve">QPTR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19</w:t>
            </w:r>
            <w:r>
              <w:fldChar w:fldCharType="end"/>
            </w:r>
            <w:r>
              <w:t>.</w:t>
            </w:r>
          </w:p>
        </w:tc>
      </w:tr>
      <w:tr w:rsidR="008572C2" w14:paraId="35BDB61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750B14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36A0A9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BE352F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A0B11FC" w14:textId="21D634D7" w:rsidR="008572C2" w:rsidRDefault="008572C2" w:rsidP="008572C2">
            <w:pPr>
              <w:keepNext/>
              <w:spacing w:line="276" w:lineRule="auto"/>
              <w:jc w:val="center"/>
            </w:pPr>
            <w:r>
              <w:t>QPLN</w:t>
            </w:r>
            <w:r w:rsidRPr="00110EA0">
              <w:t xml:space="preserve"> from </w:t>
            </w:r>
            <w:r w:rsidRPr="00110EA0">
              <w:fldChar w:fldCharType="begin"/>
            </w:r>
            <w:r w:rsidRPr="00110EA0">
              <w:instrText xml:space="preserve"> REF _Ref219910540 \h </w:instrText>
            </w:r>
            <w:r w:rsidRPr="00110EA0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19</w:t>
            </w:r>
            <w:r w:rsidRPr="00110EA0">
              <w:fldChar w:fldCharType="end"/>
            </w:r>
            <w:r w:rsidRPr="00110EA0">
              <w:t>.</w:t>
            </w:r>
          </w:p>
        </w:tc>
      </w:tr>
    </w:tbl>
    <w:p w14:paraId="49FF0CAF" w14:textId="19EB6B1E" w:rsidR="00D83DC8" w:rsidRDefault="00D83DC8" w:rsidP="00D83DC8">
      <w:pPr>
        <w:pStyle w:val="Caption"/>
      </w:pPr>
      <w:bookmarkStart w:id="21" w:name="_Ref219910627"/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20</w:t>
      </w:r>
      <w:r w:rsidR="00486E2B">
        <w:fldChar w:fldCharType="end"/>
      </w:r>
      <w:bookmarkEnd w:id="21"/>
      <w:r>
        <w:t>: Adding specification tests relating to the pack item specification.</w:t>
      </w:r>
    </w:p>
    <w:p w14:paraId="271261A3" w14:textId="45E77CFE" w:rsidR="00D83DC8" w:rsidRPr="00D83DC8" w:rsidRDefault="00D83DC8" w:rsidP="00D83DC8">
      <w:pPr>
        <w:rPr>
          <w:lang w:val="en-GB" w:eastAsia="en-US"/>
        </w:rPr>
      </w:pPr>
      <w:r>
        <w:rPr>
          <w:lang w:val="en-GB" w:eastAsia="en-US"/>
        </w:rPr>
        <w:t>Weight check needs to be added to the pack specification 15 times in a loop starting from WEIGHT-A and ending with WEIGHT-O with values being WEIGHT-A, WEIGHT-B, WEIGHT-</w:t>
      </w:r>
      <w:proofErr w:type="gramStart"/>
      <w:r>
        <w:rPr>
          <w:lang w:val="en-GB" w:eastAsia="en-US"/>
        </w:rPr>
        <w:t>C,…</w:t>
      </w:r>
      <w:proofErr w:type="gramEnd"/>
      <w:r>
        <w:rPr>
          <w:lang w:val="en-GB" w:eastAsia="en-US"/>
        </w:rPr>
        <w:t>……</w:t>
      </w:r>
      <w:proofErr w:type="gramStart"/>
      <w:r>
        <w:rPr>
          <w:lang w:val="en-GB" w:eastAsia="en-US"/>
        </w:rPr>
        <w:t>….WEIGHT</w:t>
      </w:r>
      <w:proofErr w:type="gramEnd"/>
      <w:r>
        <w:rPr>
          <w:lang w:val="en-GB" w:eastAsia="en-US"/>
        </w:rPr>
        <w:t>-O.</w:t>
      </w:r>
    </w:p>
    <w:p w14:paraId="25F36EC1" w14:textId="7989D318" w:rsidR="005B34E6" w:rsidRDefault="001B3F0B" w:rsidP="006F0664">
      <w:pPr>
        <w:pStyle w:val="6aH6"/>
      </w:pPr>
      <w:r>
        <w:t>Step 0</w:t>
      </w:r>
      <w:r w:rsidR="001D1E7A">
        <w:t>3</w:t>
      </w:r>
      <w:r>
        <w:t xml:space="preserve">. 03. 02. </w:t>
      </w:r>
      <w:r w:rsidR="00014FCC">
        <w:t>P</w:t>
      </w:r>
      <w:r w:rsidR="00B96284">
        <w:t xml:space="preserve">roduction line on </w:t>
      </w:r>
      <w:r w:rsidR="00B96284">
        <w:fldChar w:fldCharType="begin"/>
      </w:r>
      <w:r w:rsidR="00B96284">
        <w:instrText xml:space="preserve"> REF _Ref218871043 \h </w:instrText>
      </w:r>
      <w:r w:rsidR="006F0664">
        <w:instrText xml:space="preserve"> \* MERGEFORMAT </w:instrText>
      </w:r>
      <w:r w:rsidR="00B96284">
        <w:fldChar w:fldCharType="separate"/>
      </w:r>
      <w:r w:rsidR="0034237C">
        <w:t xml:space="preserve">Table </w:t>
      </w:r>
      <w:r w:rsidR="0034237C">
        <w:rPr>
          <w:noProof/>
        </w:rPr>
        <w:t>12</w:t>
      </w:r>
      <w:r w:rsidR="00B96284">
        <w:fldChar w:fldCharType="end"/>
      </w:r>
      <w:r w:rsidR="00B96284">
        <w:t xml:space="preserve"> consist of </w:t>
      </w:r>
      <w:r w:rsidR="00B862EB">
        <w:t xml:space="preserve">any other value except 10 or IBC </w:t>
      </w:r>
      <w:r w:rsidR="00B96284">
        <w:t xml:space="preserve">(i.e. </w:t>
      </w:r>
      <w:r w:rsidR="00B862EB">
        <w:t>500ML, 5L_A, 5L_B</w:t>
      </w:r>
      <w:r w:rsidR="00B96284">
        <w:t>).</w:t>
      </w:r>
    </w:p>
    <w:p w14:paraId="0BFA419F" w14:textId="38F4F54D" w:rsidR="00B405DA" w:rsidRPr="00B405DA" w:rsidRDefault="005B34E6" w:rsidP="00C859A7">
      <w:pPr>
        <w:pStyle w:val="7aH7"/>
      </w:pPr>
      <w:r>
        <w:t xml:space="preserve">Step </w:t>
      </w:r>
      <w:r w:rsidR="003D7AAB">
        <w:t>0</w:t>
      </w:r>
      <w:r w:rsidR="001D1E7A">
        <w:t>3</w:t>
      </w:r>
      <w:r w:rsidR="003D7AAB">
        <w:t xml:space="preserve">. 03. 02. 01. </w:t>
      </w:r>
      <w:r>
        <w:t xml:space="preserve">Extract quantity against </w:t>
      </w:r>
      <w:r w:rsidR="002A189B">
        <w:t xml:space="preserve">the </w:t>
      </w:r>
      <w:r>
        <w:t>recipe code</w:t>
      </w:r>
    </w:p>
    <w:p w14:paraId="08BE9A67" w14:textId="2C6CAA1B" w:rsidR="00C23A76" w:rsidRDefault="00C23A76" w:rsidP="00C23A76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C859A7">
        <w:rPr>
          <w:rFonts w:eastAsia="Times New Roman" w:cs="Calibri"/>
          <w:b/>
          <w:bCs/>
          <w:color w:val="000000"/>
          <w:szCs w:val="24"/>
          <w:lang w:eastAsia="en-GB"/>
        </w:rPr>
        <w:t>CMS100MI</w:t>
      </w:r>
    </w:p>
    <w:p w14:paraId="13361951" w14:textId="08A79152" w:rsidR="00C23A76" w:rsidRPr="003C4C40" w:rsidRDefault="00C23A76" w:rsidP="00C23A76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E70ED3"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C23A76" w14:paraId="65FCE47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5FF3C" w14:textId="77777777" w:rsidR="00C23A76" w:rsidRDefault="00C23A76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CD6D39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E4080A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15236E" w14:textId="77777777" w:rsidR="00C23A76" w:rsidRDefault="00C23A76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6A42" w14:paraId="3774BF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D66BB9" w14:textId="3EB0A6E1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From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F69A8" w14:textId="08413853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B51684" w14:textId="6EF0DF95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2DA08A" w14:textId="38A7F2F6" w:rsidR="00ED6A42" w:rsidRPr="00C85A3D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93EC1">
              <w:t>Maintain this as a configurable property field so it can be updated or amended as required</w:t>
            </w:r>
          </w:p>
        </w:tc>
      </w:tr>
      <w:tr w:rsidR="00ED6A42" w14:paraId="602B9B7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4E0E7" w14:textId="16947810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To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4CF4B" w14:textId="4267560F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12DC3" w14:textId="29BE46ED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35708D" w14:textId="6162C7A1" w:rsidR="00ED6A42" w:rsidRDefault="00ED6A42" w:rsidP="00ED6A42">
            <w:pPr>
              <w:keepNext/>
              <w:spacing w:line="276" w:lineRule="auto"/>
              <w:jc w:val="center"/>
            </w:pPr>
            <w:r w:rsidRPr="00B93EC1">
              <w:t>Maintain this as a configurable property field so it can be updated or amended as required</w:t>
            </w:r>
          </w:p>
        </w:tc>
      </w:tr>
      <w:tr w:rsidR="00ED6A42" w14:paraId="2763149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5052C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41498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6DA1F" w14:textId="77777777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EA9501" w14:textId="50EC9B63" w:rsidR="00ED6A42" w:rsidRDefault="00ED6A42" w:rsidP="00ED6A42">
            <w:pPr>
              <w:keepNext/>
              <w:spacing w:line="276" w:lineRule="auto"/>
              <w:jc w:val="center"/>
            </w:pPr>
            <w:r w:rsidRPr="00B93EC1">
              <w:t>Maintain this as a configurable property field so it can be updated or amended as required</w:t>
            </w:r>
          </w:p>
        </w:tc>
      </w:tr>
      <w:tr w:rsidR="00852C8B" w14:paraId="62BFF9D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1AAF4B" w14:textId="04E47D31" w:rsidR="00852C8B" w:rsidRDefault="009C4E95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C38512" w14:textId="77777777" w:rsidR="00852C8B" w:rsidRDefault="00852C8B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4DF8D" w14:textId="1C1850AE" w:rsidR="00852C8B" w:rsidRDefault="009C4E95" w:rsidP="00852C8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910028" w14:textId="3F358D48" w:rsidR="00852C8B" w:rsidRDefault="00320ECD" w:rsidP="00852C8B">
            <w:pPr>
              <w:keepNext/>
              <w:spacing w:line="276" w:lineRule="auto"/>
              <w:jc w:val="center"/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  <w:tr w:rsidR="00D858B8" w14:paraId="50D6771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5173AE" w14:textId="5A630133" w:rsidR="00D858B8" w:rsidRDefault="00D858B8" w:rsidP="00D858B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CFCDAD" w14:textId="03F501F0" w:rsidR="00D858B8" w:rsidRDefault="00D858B8" w:rsidP="00D858B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123C3D" w14:textId="02D28118" w:rsidR="00D858B8" w:rsidRDefault="00D858B8" w:rsidP="00D858B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9DDA8E" w14:textId="15C87A17" w:rsidR="00D858B8" w:rsidRDefault="00ED6A42" w:rsidP="00D858B8">
            <w:pPr>
              <w:keepNext/>
              <w:spacing w:line="276" w:lineRule="auto"/>
              <w:jc w:val="center"/>
            </w:pPr>
            <w:r w:rsidRPr="007A13C2">
              <w:t>Maintain this as a configurable property field so it can be updated or amended as required</w:t>
            </w:r>
          </w:p>
        </w:tc>
      </w:tr>
    </w:tbl>
    <w:p w14:paraId="79E16C86" w14:textId="75E21100" w:rsidR="00C23A76" w:rsidRDefault="00C23A76" w:rsidP="00C23A76">
      <w:pPr>
        <w:pStyle w:val="Caption"/>
      </w:pPr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21</w:t>
      </w:r>
      <w:r w:rsidR="00486E2B">
        <w:fldChar w:fldCharType="end"/>
      </w:r>
      <w:r>
        <w:t xml:space="preserve">: Inputs to extract the </w:t>
      </w:r>
      <w:r w:rsidR="00D858B8">
        <w:t>consumption quantity against the recipe code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23A76" w14:paraId="2FCC5EA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D3755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108C07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D89B59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23A76" w14:paraId="4C45B77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5804C8" w14:textId="3EC1982F" w:rsidR="00C23A76" w:rsidRDefault="006372F1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BC5DE0" w14:textId="5016DEA0" w:rsidR="00C23A76" w:rsidRDefault="006372F1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6A1F75" w14:textId="6BB38A3D" w:rsidR="00C23A76" w:rsidRDefault="006372F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</w:tbl>
    <w:p w14:paraId="299C9358" w14:textId="2A085D3E" w:rsidR="00C23A76" w:rsidRDefault="00C23A76" w:rsidP="00C23A76">
      <w:pPr>
        <w:pStyle w:val="Caption"/>
      </w:pPr>
      <w:bookmarkStart w:id="22" w:name="_Ref219053341"/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22</w:t>
      </w:r>
      <w:r w:rsidR="00486E2B">
        <w:fldChar w:fldCharType="end"/>
      </w:r>
      <w:bookmarkEnd w:id="22"/>
      <w:r>
        <w:t xml:space="preserve">: </w:t>
      </w:r>
      <w:r w:rsidR="009B357F">
        <w:t>Consumption quantity against the recipe code</w:t>
      </w:r>
      <w:r>
        <w:t>.</w:t>
      </w:r>
    </w:p>
    <w:p w14:paraId="22FA36A9" w14:textId="5A2D3C16" w:rsidR="009B357F" w:rsidRPr="00B405DA" w:rsidRDefault="003D7AAB" w:rsidP="009B357F">
      <w:pPr>
        <w:pStyle w:val="7aH7"/>
      </w:pPr>
      <w:r>
        <w:t>Step 0</w:t>
      </w:r>
      <w:r w:rsidR="009D46B2">
        <w:t>3</w:t>
      </w:r>
      <w:r>
        <w:t xml:space="preserve">. 03. 02. 02. </w:t>
      </w:r>
      <w:r w:rsidR="009B357F">
        <w:t>Extract quantity against the jar</w:t>
      </w:r>
      <w:r w:rsidR="009D5556">
        <w:t xml:space="preserve"> or </w:t>
      </w:r>
      <w:r w:rsidR="009B357F">
        <w:t>pouch</w:t>
      </w:r>
    </w:p>
    <w:p w14:paraId="740FAE9C" w14:textId="77777777" w:rsidR="009B357F" w:rsidRDefault="009B357F" w:rsidP="009B357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18AA7FE0" w14:textId="77777777" w:rsidR="009B357F" w:rsidRPr="003C4C40" w:rsidRDefault="009B357F" w:rsidP="009B357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9B357F" w14:paraId="13B3E61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868C0" w14:textId="77777777" w:rsidR="009B357F" w:rsidRDefault="009B357F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76650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CFFB9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6B554B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6A42" w14:paraId="088479B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F54B3" w14:textId="4E7707CA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From Critical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mtrl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B14E63" w14:textId="5F3CE62A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F_CRTM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191371" w14:textId="77777777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60BA9F9" w14:textId="6F3B469B" w:rsidR="00ED6A42" w:rsidRPr="00C85A3D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D7026D">
              <w:t>Maintain this as a configurable property field so it can be updated or amended as required</w:t>
            </w:r>
          </w:p>
        </w:tc>
      </w:tr>
      <w:tr w:rsidR="00ED6A42" w14:paraId="57ED294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3E4D87" w14:textId="44DA502B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To Critical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mtrl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310B09" w14:textId="0F165D79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T_CRTM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12DB1" w14:textId="77777777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C2957A" w14:textId="27C4B671" w:rsidR="00ED6A42" w:rsidRDefault="00ED6A42" w:rsidP="00ED6A42">
            <w:pPr>
              <w:keepNext/>
              <w:spacing w:line="276" w:lineRule="auto"/>
              <w:jc w:val="center"/>
            </w:pPr>
            <w:r w:rsidRPr="00D7026D">
              <w:t>Maintain this as a configurable property field so it can be updated or amended as required</w:t>
            </w:r>
          </w:p>
        </w:tc>
      </w:tr>
      <w:tr w:rsidR="00ED6A42" w14:paraId="7E63133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69A2F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5D8C9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A7D72" w14:textId="77777777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1EB63DE" w14:textId="1D5F3790" w:rsidR="00ED6A42" w:rsidRDefault="00ED6A42" w:rsidP="00ED6A42">
            <w:pPr>
              <w:keepNext/>
              <w:spacing w:line="276" w:lineRule="auto"/>
              <w:jc w:val="center"/>
            </w:pPr>
            <w:r w:rsidRPr="00D7026D">
              <w:t>Maintain this as a configurable property field so it can be updated or amended as required</w:t>
            </w:r>
          </w:p>
        </w:tc>
      </w:tr>
      <w:tr w:rsidR="009B357F" w14:paraId="7ED8CE8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E5F1F6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04C4C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FBE8F5" w14:textId="77777777" w:rsidR="009B357F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24E7AF" w14:textId="74A24E23" w:rsidR="009B357F" w:rsidRDefault="00ED6A42" w:rsidP="007439C6">
            <w:pPr>
              <w:keepNext/>
              <w:spacing w:line="276" w:lineRule="auto"/>
              <w:jc w:val="center"/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  <w:tr w:rsidR="009B357F" w14:paraId="492CA4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82CD1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C400B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11B1F9" w14:textId="77777777" w:rsidR="009B357F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E57E57" w14:textId="0E1CAA11" w:rsidR="009B357F" w:rsidRDefault="00ED6A42" w:rsidP="007439C6">
            <w:pPr>
              <w:keepNext/>
              <w:spacing w:line="276" w:lineRule="auto"/>
              <w:jc w:val="center"/>
            </w:pPr>
            <w:r w:rsidRPr="007A13C2">
              <w:t>Maintain this as a configurable property field so it can be updated or amended as required</w:t>
            </w:r>
          </w:p>
        </w:tc>
      </w:tr>
    </w:tbl>
    <w:p w14:paraId="50A13544" w14:textId="47488F3F" w:rsidR="009B357F" w:rsidRDefault="009B357F" w:rsidP="009B357F">
      <w:pPr>
        <w:pStyle w:val="Caption"/>
      </w:pPr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23</w:t>
      </w:r>
      <w:r w:rsidR="00486E2B">
        <w:fldChar w:fldCharType="end"/>
      </w:r>
      <w:r>
        <w:t xml:space="preserve">: Inputs to extract the consumption quantity against the </w:t>
      </w:r>
      <w:r w:rsidR="008E70B1">
        <w:t>jar</w:t>
      </w:r>
      <w:r w:rsidR="009D5556">
        <w:t xml:space="preserve"> or</w:t>
      </w:r>
      <w:r w:rsidR="008E70B1">
        <w:t xml:space="preserve"> pouch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9B357F" w14:paraId="7143FD2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856325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95C6E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BC793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9B357F" w14:paraId="1785DF5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54E969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8B4C5E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D8938" w14:textId="4AD8D9B6" w:rsidR="009B357F" w:rsidRDefault="008E70B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4</w:t>
            </w:r>
          </w:p>
        </w:tc>
      </w:tr>
    </w:tbl>
    <w:p w14:paraId="05D6F191" w14:textId="63B6412C" w:rsidR="009B357F" w:rsidRDefault="009B357F" w:rsidP="009B357F">
      <w:pPr>
        <w:pStyle w:val="Caption"/>
      </w:pPr>
      <w:bookmarkStart w:id="23" w:name="_Ref218873509"/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24</w:t>
      </w:r>
      <w:r w:rsidR="00486E2B">
        <w:fldChar w:fldCharType="end"/>
      </w:r>
      <w:bookmarkEnd w:id="23"/>
      <w:r>
        <w:t xml:space="preserve">: Consumption quantity against the </w:t>
      </w:r>
      <w:r w:rsidR="008E70B1">
        <w:t>jar</w:t>
      </w:r>
      <w:r w:rsidR="009D5556">
        <w:t xml:space="preserve"> or</w:t>
      </w:r>
      <w:r w:rsidR="008E70B1">
        <w:t xml:space="preserve"> pouch</w:t>
      </w:r>
      <w:r>
        <w:t>.</w:t>
      </w:r>
    </w:p>
    <w:p w14:paraId="6BF1D460" w14:textId="2BCAB0D0" w:rsidR="00C23A76" w:rsidRPr="000B763E" w:rsidRDefault="003D7AAB" w:rsidP="005D6821">
      <w:pPr>
        <w:pStyle w:val="7aH7"/>
      </w:pPr>
      <w:r>
        <w:t>Step 0</w:t>
      </w:r>
      <w:r w:rsidR="009D46B2">
        <w:t>3</w:t>
      </w:r>
      <w:r>
        <w:t xml:space="preserve">. 03. 02. 03. </w:t>
      </w:r>
      <w:r w:rsidR="005D6821">
        <w:t>Add density against the pack code</w:t>
      </w:r>
    </w:p>
    <w:p w14:paraId="618A84E9" w14:textId="77777777" w:rsidR="00B96284" w:rsidRDefault="00B96284" w:rsidP="00B9628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1A19CCCB" w14:textId="77777777" w:rsidR="00B96284" w:rsidRPr="003C4C40" w:rsidRDefault="00B96284" w:rsidP="00B9628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B96284" w14:paraId="6F2FA37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D23BAB" w14:textId="77777777" w:rsidR="00B96284" w:rsidRDefault="00B96284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480A9B" w14:textId="77777777" w:rsidR="00B96284" w:rsidRDefault="00B9628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CB9CF9" w14:textId="77777777" w:rsidR="00B96284" w:rsidRDefault="00B9628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51CCEE" w14:textId="77777777" w:rsidR="00B96284" w:rsidRDefault="00B96284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96284" w14:paraId="284EA22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9E3637" w14:textId="77777777" w:rsidR="00B96284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92A1BC" w14:textId="77777777" w:rsidR="00B96284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3AD9E" w14:textId="77777777" w:rsidR="00B96284" w:rsidRDefault="00B96284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387E36" w14:textId="3C01B009" w:rsidR="00B96284" w:rsidRPr="00C85A3D" w:rsidRDefault="00ED6A4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  <w:tr w:rsidR="00ED6A42" w14:paraId="0052C8A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079E7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17FC9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D03F60" w14:textId="77777777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B1C1B5D" w14:textId="3056690A" w:rsidR="00ED6A42" w:rsidRDefault="00ED6A42" w:rsidP="00ED6A42">
            <w:pPr>
              <w:keepNext/>
              <w:spacing w:line="276" w:lineRule="auto"/>
              <w:jc w:val="center"/>
            </w:pPr>
            <w:r w:rsidRPr="007243C7">
              <w:t>Maintain this as a configurable property field so it can be updated or amended as required</w:t>
            </w:r>
          </w:p>
        </w:tc>
      </w:tr>
      <w:tr w:rsidR="00ED6A42" w14:paraId="1A4AC9A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890E7" w14:textId="77777777" w:rsidR="00ED6A42" w:rsidRPr="000965C4" w:rsidRDefault="00ED6A42" w:rsidP="00ED6A42">
            <w:pPr>
              <w:keepNext/>
              <w:spacing w:line="276" w:lineRule="auto"/>
              <w:jc w:val="center"/>
            </w:pPr>
            <w:r w:rsidRPr="000965C4"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BA66B" w14:textId="77777777" w:rsidR="00ED6A42" w:rsidRPr="000965C4" w:rsidRDefault="00ED6A42" w:rsidP="00ED6A42">
            <w:pPr>
              <w:keepNext/>
              <w:spacing w:line="276" w:lineRule="auto"/>
              <w:jc w:val="center"/>
            </w:pPr>
            <w:r w:rsidRPr="000965C4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C1712" w14:textId="35CA329C" w:rsidR="00ED6A42" w:rsidRPr="000965C4" w:rsidRDefault="00ED6A42" w:rsidP="00ED6A42">
            <w:pPr>
              <w:keepNext/>
              <w:spacing w:line="276" w:lineRule="auto"/>
              <w:jc w:val="center"/>
            </w:pPr>
            <w:r>
              <w:t>DPJ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E0E010B" w14:textId="235C627F" w:rsidR="00ED6A42" w:rsidRPr="00026627" w:rsidRDefault="00ED6A42" w:rsidP="00ED6A42">
            <w:pPr>
              <w:keepNext/>
              <w:spacing w:line="276" w:lineRule="auto"/>
              <w:jc w:val="center"/>
            </w:pPr>
            <w:r w:rsidRPr="007243C7">
              <w:t>Maintain this as a configurable property field so it can be updated or amended as required</w:t>
            </w:r>
          </w:p>
        </w:tc>
      </w:tr>
      <w:tr w:rsidR="00ED6A42" w14:paraId="3808A71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6F086" w14:textId="77777777" w:rsidR="00ED6A42" w:rsidRPr="000965C4" w:rsidRDefault="00ED6A42" w:rsidP="00ED6A42">
            <w:pPr>
              <w:keepNext/>
              <w:spacing w:line="276" w:lineRule="auto"/>
              <w:jc w:val="center"/>
            </w:pPr>
            <w:r w:rsidRPr="000965C4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E60AE3" w14:textId="77777777" w:rsidR="00ED6A42" w:rsidRPr="000965C4" w:rsidRDefault="00ED6A42" w:rsidP="00ED6A42">
            <w:pPr>
              <w:keepNext/>
              <w:spacing w:line="276" w:lineRule="auto"/>
              <w:jc w:val="center"/>
            </w:pPr>
            <w:r w:rsidRPr="000965C4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C87E0" w14:textId="77777777" w:rsidR="00ED6A42" w:rsidRPr="000965C4" w:rsidRDefault="00ED6A42" w:rsidP="00ED6A42">
            <w:pPr>
              <w:keepNext/>
              <w:spacing w:line="276" w:lineRule="auto"/>
              <w:jc w:val="center"/>
            </w:pPr>
            <w:r>
              <w:t>6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3554F3" w14:textId="46B3FBA1" w:rsidR="00ED6A42" w:rsidRPr="000965C4" w:rsidRDefault="00ED6A42" w:rsidP="00ED6A42">
            <w:pPr>
              <w:keepNext/>
              <w:spacing w:line="276" w:lineRule="auto"/>
              <w:jc w:val="center"/>
            </w:pPr>
            <w:r w:rsidRPr="007243C7">
              <w:t>Maintain this as a configurable property field so it can be updated or amended as required</w:t>
            </w:r>
          </w:p>
        </w:tc>
      </w:tr>
      <w:tr w:rsidR="00B96284" w14:paraId="1AADFF3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FE519A" w14:textId="77777777" w:rsidR="00B96284" w:rsidRPr="00FC4E42" w:rsidRDefault="00B96284" w:rsidP="007439C6">
            <w:pPr>
              <w:keepNext/>
              <w:spacing w:line="276" w:lineRule="auto"/>
              <w:jc w:val="center"/>
            </w:pPr>
            <w:r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8D68A6" w14:textId="77777777" w:rsidR="00B96284" w:rsidRPr="00FC4E42" w:rsidRDefault="00B96284" w:rsidP="007439C6">
            <w:pPr>
              <w:keepNext/>
              <w:spacing w:line="276" w:lineRule="auto"/>
              <w:jc w:val="center"/>
            </w:pPr>
            <w: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46AC3" w14:textId="24BB657B" w:rsidR="00B96284" w:rsidRPr="00FC4E42" w:rsidRDefault="00B97F10" w:rsidP="007439C6">
            <w:pPr>
              <w:keepNext/>
              <w:spacing w:line="276" w:lineRule="auto"/>
              <w:jc w:val="center"/>
            </w:pPr>
            <w:r>
              <w:t>5.15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B0BF76" w14:textId="612CA569" w:rsidR="00B96284" w:rsidRPr="00C24A85" w:rsidRDefault="001311A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10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 w:rsidR="00B045B9">
              <w:rPr>
                <w:lang w:val="en-GB" w:eastAsia="en-US"/>
              </w:rPr>
              <w:fldChar w:fldCharType="begin"/>
            </w:r>
            <w:r w:rsidR="00B045B9">
              <w:rPr>
                <w:lang w:val="en-GB" w:eastAsia="en-US"/>
              </w:rPr>
              <w:instrText xml:space="preserve"> REF _Ref219053341 \h </w:instrText>
            </w:r>
            <w:r w:rsidR="00B045B9">
              <w:rPr>
                <w:lang w:val="en-GB" w:eastAsia="en-US"/>
              </w:rPr>
            </w:r>
            <w:r w:rsidR="00B045B9"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22</w:t>
            </w:r>
            <w:r w:rsidR="00B045B9"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/ </w:t>
            </w:r>
            <w:r w:rsidR="00920550">
              <w:rPr>
                <w:lang w:val="en-GB" w:eastAsia="en-US"/>
              </w:rPr>
              <w:t xml:space="preserve">CNQT value on </w:t>
            </w:r>
            <w:r w:rsidR="00920550">
              <w:rPr>
                <w:lang w:val="en-GB" w:eastAsia="en-US"/>
              </w:rPr>
              <w:fldChar w:fldCharType="begin"/>
            </w:r>
            <w:r w:rsidR="00920550">
              <w:rPr>
                <w:lang w:val="en-GB" w:eastAsia="en-US"/>
              </w:rPr>
              <w:instrText xml:space="preserve"> REF _Ref218873509 \h </w:instrText>
            </w:r>
            <w:r w:rsidR="00920550">
              <w:rPr>
                <w:lang w:val="en-GB" w:eastAsia="en-US"/>
              </w:rPr>
            </w:r>
            <w:r w:rsidR="00920550"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24</w:t>
            </w:r>
            <w:r w:rsidR="00920550">
              <w:rPr>
                <w:lang w:val="en-GB" w:eastAsia="en-US"/>
              </w:rPr>
              <w:fldChar w:fldCharType="end"/>
            </w:r>
          </w:p>
        </w:tc>
      </w:tr>
      <w:tr w:rsidR="00B96284" w14:paraId="7B5A0B3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3AECE" w14:textId="77777777" w:rsidR="00B96284" w:rsidRDefault="00B96284" w:rsidP="007439C6">
            <w:pPr>
              <w:keepNext/>
              <w:spacing w:line="276" w:lineRule="auto"/>
              <w:jc w:val="center"/>
            </w:pPr>
            <w:r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5CA90" w14:textId="77777777" w:rsidR="00B96284" w:rsidRDefault="00B96284" w:rsidP="007439C6">
            <w:pPr>
              <w:keepNext/>
              <w:spacing w:line="276" w:lineRule="auto"/>
              <w:jc w:val="center"/>
            </w:pPr>
            <w:r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8B2DA" w14:textId="77777777" w:rsidR="00B96284" w:rsidRDefault="00B96284" w:rsidP="007439C6">
            <w:pPr>
              <w:keepNext/>
              <w:spacing w:line="276" w:lineRule="auto"/>
              <w:jc w:val="center"/>
            </w:pPr>
            <w: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A24C67" w14:textId="6557ED20" w:rsidR="00B96284" w:rsidRDefault="00B96284" w:rsidP="007439C6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_Ref215495955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10</w:t>
            </w:r>
            <w:r>
              <w:fldChar w:fldCharType="end"/>
            </w:r>
          </w:p>
        </w:tc>
      </w:tr>
      <w:tr w:rsidR="00B96284" w14:paraId="0EA07CE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6E4514" w14:textId="77777777" w:rsidR="00B96284" w:rsidRDefault="00B96284" w:rsidP="007439C6">
            <w:pPr>
              <w:keepNext/>
              <w:spacing w:line="276" w:lineRule="auto"/>
              <w:jc w:val="center"/>
            </w:pPr>
            <w:r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5CFE56" w14:textId="77777777" w:rsidR="00B96284" w:rsidRDefault="00B96284" w:rsidP="007439C6">
            <w:pPr>
              <w:keepNext/>
              <w:spacing w:line="276" w:lineRule="auto"/>
              <w:jc w:val="center"/>
            </w:pPr>
            <w:r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5FC91" w14:textId="45966240" w:rsidR="00B96284" w:rsidRDefault="00941FCA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06F98E" w14:textId="373C51AB" w:rsidR="00B96284" w:rsidRDefault="00ED6A42" w:rsidP="007439C6">
            <w:pPr>
              <w:keepNext/>
              <w:spacing w:line="276" w:lineRule="auto"/>
              <w:jc w:val="center"/>
            </w:pPr>
            <w:r w:rsidRPr="007A13C2">
              <w:t>Maintain this as a configurable property field so it can be updated or amended as required</w:t>
            </w:r>
          </w:p>
        </w:tc>
      </w:tr>
    </w:tbl>
    <w:p w14:paraId="3DE3715F" w14:textId="55630A44" w:rsidR="00B96284" w:rsidRDefault="00B96284" w:rsidP="00B96284">
      <w:pPr>
        <w:pStyle w:val="Caption"/>
      </w:pPr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25</w:t>
      </w:r>
      <w:r w:rsidR="00486E2B">
        <w:fldChar w:fldCharType="end"/>
      </w:r>
      <w:r>
        <w:t xml:space="preserve">: </w:t>
      </w:r>
      <w:r w:rsidRPr="00221731">
        <w:t>Inputs to add unit of measure conversion between Kilograms and Liters</w:t>
      </w:r>
      <w:r>
        <w:t xml:space="preserve"> against pack item.</w:t>
      </w:r>
    </w:p>
    <w:p w14:paraId="55A912DF" w14:textId="23E826B2" w:rsidR="00BB0FB9" w:rsidRPr="00D65178" w:rsidRDefault="00BB0FB9" w:rsidP="00BB0FB9">
      <w:pPr>
        <w:pStyle w:val="7aH7"/>
        <w:rPr>
          <w:highlight w:val="yellow"/>
        </w:rPr>
      </w:pPr>
      <w:r w:rsidRPr="00D65178">
        <w:rPr>
          <w:highlight w:val="yellow"/>
        </w:rPr>
        <w:t>Step 03. 03. 0</w:t>
      </w:r>
      <w:r w:rsidR="00210A90">
        <w:rPr>
          <w:highlight w:val="yellow"/>
        </w:rPr>
        <w:t>2</w:t>
      </w:r>
      <w:r w:rsidRPr="00D65178">
        <w:rPr>
          <w:highlight w:val="yellow"/>
        </w:rPr>
        <w:t>. 0</w:t>
      </w:r>
      <w:r>
        <w:rPr>
          <w:highlight w:val="yellow"/>
        </w:rPr>
        <w:t>4</w:t>
      </w:r>
      <w:r w:rsidRPr="00D65178">
        <w:rPr>
          <w:highlight w:val="yellow"/>
        </w:rPr>
        <w:t>. Add a quality plan against the pack item</w:t>
      </w:r>
    </w:p>
    <w:p w14:paraId="5245E301" w14:textId="77777777" w:rsidR="00BB0FB9" w:rsidRPr="00D65178" w:rsidRDefault="00BB0FB9" w:rsidP="00BB0FB9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  <w:rPr>
          <w:highlight w:val="yellow"/>
        </w:rPr>
      </w:pPr>
      <w:r w:rsidRPr="00D65178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API: QMS009MI</w:t>
      </w:r>
    </w:p>
    <w:p w14:paraId="5E229014" w14:textId="77777777" w:rsidR="00BB0FB9" w:rsidRPr="00D65178" w:rsidRDefault="00BB0FB9" w:rsidP="00BB0FB9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highlight w:val="yellow"/>
        </w:rPr>
      </w:pPr>
      <w:r w:rsidRPr="00D65178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Transaction: 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762"/>
        <w:gridCol w:w="865"/>
        <w:gridCol w:w="7038"/>
      </w:tblGrid>
      <w:tr w:rsidR="00BB0FB9" w:rsidRPr="00D65178" w14:paraId="5F0BAEF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E2CA0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2DC67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E3303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87BA87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Extraction Method</w:t>
            </w:r>
          </w:p>
        </w:tc>
      </w:tr>
      <w:tr w:rsidR="00BB0FB9" w:rsidRPr="00D65178" w14:paraId="4473BD2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446FCE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Quality plan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821A84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QLPN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3FE3E9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PACK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75710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Hardcoded</w:t>
            </w:r>
          </w:p>
        </w:tc>
      </w:tr>
      <w:tr w:rsidR="00BB0FB9" w:rsidRPr="00D65178" w14:paraId="684F0C7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2B7D4C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Item number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28C13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ITNO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488F9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B78AA7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 xml:space="preserve">PMPRNO </w:t>
            </w:r>
            <w:proofErr w:type="gramStart"/>
            <w:r w:rsidRPr="00D65178">
              <w:rPr>
                <w:highlight w:val="yellow"/>
              </w:rPr>
              <w:t>in</w:t>
            </w:r>
            <w:proofErr w:type="gramEnd"/>
            <w:r w:rsidRPr="00D65178">
              <w:rPr>
                <w:highlight w:val="yellow"/>
              </w:rPr>
              <w:t xml:space="preserve"> MPDMAT table</w:t>
            </w:r>
          </w:p>
        </w:tc>
      </w:tr>
      <w:tr w:rsidR="00BB0FB9" w:rsidRPr="00D65178" w14:paraId="47D581E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E55B3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4A8267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TX40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9831B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78CE8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 xml:space="preserve">PMPRNO </w:t>
            </w:r>
            <w:proofErr w:type="gramStart"/>
            <w:r w:rsidRPr="00D65178">
              <w:rPr>
                <w:highlight w:val="yellow"/>
              </w:rPr>
              <w:t>in</w:t>
            </w:r>
            <w:proofErr w:type="gramEnd"/>
            <w:r w:rsidRPr="00D65178">
              <w:rPr>
                <w:highlight w:val="yellow"/>
              </w:rPr>
              <w:t xml:space="preserve"> MPDMAT table</w:t>
            </w:r>
          </w:p>
        </w:tc>
      </w:tr>
      <w:tr w:rsidR="00BB0FB9" w:rsidRPr="00D65178" w14:paraId="6D49F60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E5BB7B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Active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5656D7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ACTF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E6B4A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76F963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5D60DA8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711535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Changing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476CFF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QIMD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D24D6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EB1A68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50DCC51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B4EB8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Adding test to QI req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F7CA1A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QIAT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11872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E38E74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32E3BA7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81F21A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Spec approval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3194C1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QPLN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248AA1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E70626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660EDEB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755F30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 req appr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1AD38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QPLT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EF360E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98278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416EE1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837B0E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passed/passed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4C118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QAPP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409CF9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2BB79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7EFEFE5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D0D5B0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passed/failed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A2A27E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0A8A5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9298DB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6A13D8E6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71632C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passed/not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64EBF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7E554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65AFBE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1AB0D7C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74D755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passed/none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75A150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QAPE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A2DD7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7D584A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3A82336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53301C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failed/passed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695FD6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QAFP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8E8164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69B58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0D9DC65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B6F68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failed/failed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EDB2F5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QAFF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75A76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564B90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4F7E209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CE5762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failed/not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FB46C3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QAFN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D65991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36E864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0C47D3D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B42528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failed/none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23822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QAFE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3070EE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69289C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48354A6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95EF8A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134937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QANP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C92C7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C7C74A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4D8954F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746088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A818B2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QANF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C855F5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96640E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3A5189E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C4B96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not tested/not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3C8F83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QANN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5A5C26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DE331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227E5D3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4E246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not tested/none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097277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7933AC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C00B4D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605895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CA00EF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none/passed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92AC63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QAEP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EC2A74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591D5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605B060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6F630D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none/failed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7AF1B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QAEF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45804B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577CC9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191D3EA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043B87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none/not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C67DD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QAEN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D93724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54035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2D29813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F9107E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Lot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FA6F5E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QLTA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8F2877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0235D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772FA06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4F4AC4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Spec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3F99F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QSPA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C4059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FD6C46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31EE6E9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28991A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 xml:space="preserve">QI </w:t>
            </w:r>
            <w:proofErr w:type="gramStart"/>
            <w:r w:rsidRPr="00D65178">
              <w:rPr>
                <w:highlight w:val="yellow"/>
              </w:rPr>
              <w:t>request</w:t>
            </w:r>
            <w:proofErr w:type="gramEnd"/>
            <w:r w:rsidRPr="00D65178">
              <w:rPr>
                <w:highlight w:val="yellow"/>
              </w:rPr>
              <w:t xml:space="preserve">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8681FE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QIRA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5B761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8D05E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5B6F9BE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15FC96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 request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87DCE3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QRLV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31B481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E669A5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656EAC3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E027C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 xml:space="preserve">Manual QI </w:t>
            </w:r>
            <w:proofErr w:type="gramStart"/>
            <w:r w:rsidRPr="00D65178">
              <w:rPr>
                <w:highlight w:val="yellow"/>
              </w:rPr>
              <w:t>req</w:t>
            </w:r>
            <w:proofErr w:type="gramEnd"/>
            <w:r w:rsidRPr="00D65178">
              <w:rPr>
                <w:highlight w:val="yellow"/>
              </w:rPr>
              <w:t xml:space="preserve"> status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723939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QST1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0A01F2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96A44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739E61D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26B9C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Default QI req as test at pre-ship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773C80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TPS2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58EBDE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D76AB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4A132BC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1CB8F8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Test freq basis for PO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0D4BD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QIFR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1E3DEA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39F907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1157912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844265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Replace PO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3FE3F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QIRP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6DA3C2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302065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3224052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67F2BC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Test freq basis for MO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D7FC47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QIF1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5EB70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5F1A5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056ABDB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E5BA0D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Replace MO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1F5040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684B0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D1AD2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1495B3A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FBC2C8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 xml:space="preserve">Create QI </w:t>
            </w:r>
            <w:proofErr w:type="gramStart"/>
            <w:r w:rsidRPr="00D65178">
              <w:rPr>
                <w:highlight w:val="yellow"/>
              </w:rPr>
              <w:t>request</w:t>
            </w:r>
            <w:proofErr w:type="gramEnd"/>
            <w:r w:rsidRPr="00D65178">
              <w:rPr>
                <w:highlight w:val="yellow"/>
              </w:rPr>
              <w:t xml:space="preserve"> on CO returns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C5530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QCRF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CE6E1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023AC6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2F6E32F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198234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Copy QI request on new lot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A4E6BF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QCRO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50FC5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ABF00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577FAC6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566D9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Auto-reinspection of lots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67731E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QARE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B80908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3F6E84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1C0A1DF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59501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 reinspection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219EF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QARL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9C61B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D1E34E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05174B1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2BBB6F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Reinspection generation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C26817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QARB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20213C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A7BD55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3115A37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933EE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Reinspection calculation date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A2B99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QARD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742E8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BE8C35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D65178" w14:paraId="4C40BAC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2E1B9A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Manual update of calculated test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E59BF7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QMTU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9D3555" w14:textId="77777777" w:rsidR="00BB0FB9" w:rsidRPr="00D65178" w:rsidRDefault="00BB0FB9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13FF94" w14:textId="77777777" w:rsidR="00BB0FB9" w:rsidRPr="00D65178" w:rsidRDefault="00BB0FB9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</w:tbl>
    <w:p w14:paraId="6A4AB20B" w14:textId="614F3263" w:rsidR="00BB0FB9" w:rsidRPr="002D15E3" w:rsidRDefault="00BB0FB9" w:rsidP="00BB0FB9">
      <w:pPr>
        <w:pStyle w:val="Caption"/>
      </w:pPr>
      <w:r w:rsidRPr="00D65178">
        <w:rPr>
          <w:highlight w:val="yellow"/>
        </w:rPr>
        <w:t xml:space="preserve">Table </w:t>
      </w:r>
      <w:r w:rsidRPr="00D65178">
        <w:rPr>
          <w:highlight w:val="yellow"/>
        </w:rPr>
        <w:fldChar w:fldCharType="begin"/>
      </w:r>
      <w:r w:rsidRPr="00D65178">
        <w:rPr>
          <w:highlight w:val="yellow"/>
        </w:rPr>
        <w:instrText xml:space="preserve"> SEQ Table \* ARABIC </w:instrText>
      </w:r>
      <w:r w:rsidRPr="00D65178">
        <w:rPr>
          <w:highlight w:val="yellow"/>
        </w:rPr>
        <w:fldChar w:fldCharType="separate"/>
      </w:r>
      <w:r w:rsidR="0034237C">
        <w:rPr>
          <w:noProof/>
          <w:highlight w:val="yellow"/>
        </w:rPr>
        <w:t>26</w:t>
      </w:r>
      <w:r w:rsidRPr="00D65178">
        <w:rPr>
          <w:highlight w:val="yellow"/>
        </w:rPr>
        <w:fldChar w:fldCharType="end"/>
      </w:r>
      <w:r w:rsidRPr="00D65178">
        <w:rPr>
          <w:highlight w:val="yellow"/>
        </w:rPr>
        <w:t>: Add a quality plan against the pack item.</w:t>
      </w:r>
    </w:p>
    <w:p w14:paraId="63A24B7F" w14:textId="402D6A2A" w:rsidR="0087328F" w:rsidRPr="00505306" w:rsidRDefault="00D233E0" w:rsidP="0087328F">
      <w:pPr>
        <w:pStyle w:val="7aH7"/>
      </w:pPr>
      <w:r>
        <w:t>Step 0</w:t>
      </w:r>
      <w:r w:rsidR="009D46B2">
        <w:t>3</w:t>
      </w:r>
      <w:r>
        <w:t>. 03. 02. 0</w:t>
      </w:r>
      <w:r w:rsidR="00210A90">
        <w:t>5</w:t>
      </w:r>
      <w:r>
        <w:t xml:space="preserve">. </w:t>
      </w:r>
      <w:r w:rsidR="0087328F">
        <w:t xml:space="preserve">Add specification header to the </w:t>
      </w:r>
      <w:r w:rsidR="0087328F" w:rsidRPr="00505306">
        <w:t>pack item</w:t>
      </w:r>
      <w:r w:rsidR="009D46B2">
        <w:t xml:space="preserve"> so that weight checks can be added against the pack item.</w:t>
      </w:r>
    </w:p>
    <w:p w14:paraId="64374191" w14:textId="77777777" w:rsidR="0087328F" w:rsidRDefault="0087328F" w:rsidP="0087328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36DB503C" w14:textId="77777777" w:rsidR="0087328F" w:rsidRPr="00F204D1" w:rsidRDefault="0087328F" w:rsidP="0087328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Pr="00B96057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87328F" w14:paraId="3E24E3EC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1F19B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BE78AF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28C64F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4CC4C1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F658CE" w14:paraId="3F8DB567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8BD56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94559A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A4A1C1" w14:textId="77777777" w:rsidR="00F658CE" w:rsidRDefault="00F658CE" w:rsidP="00F658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DE346B" w14:textId="7BCABE0C" w:rsidR="00F658CE" w:rsidRDefault="00F658CE" w:rsidP="00F658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A193C">
              <w:t xml:space="preserve">PMPRNO </w:t>
            </w:r>
            <w:proofErr w:type="gramStart"/>
            <w:r w:rsidRPr="006A193C">
              <w:t>in</w:t>
            </w:r>
            <w:proofErr w:type="gramEnd"/>
            <w:r w:rsidRPr="006A193C">
              <w:t xml:space="preserve"> MPDMAT table</w:t>
            </w:r>
          </w:p>
        </w:tc>
      </w:tr>
      <w:tr w:rsidR="00F658CE" w14:paraId="42F8341C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503AA" w14:textId="77777777" w:rsidR="00F658CE" w:rsidRPr="007E6911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E691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1A6308" w14:textId="77777777" w:rsidR="00F658CE" w:rsidRPr="007E6911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E691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5EE51" w14:textId="3CBAB908" w:rsidR="00F658CE" w:rsidRPr="007E6911" w:rsidRDefault="00D22BCE" w:rsidP="00F658CE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E691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PACKING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4A46D0B" w14:textId="5A55F765" w:rsidR="00F658CE" w:rsidRPr="007E6911" w:rsidRDefault="00D22BCE" w:rsidP="00F658CE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E6911">
              <w:rPr>
                <w:highlight w:val="yellow"/>
              </w:rPr>
              <w:t>Hardcoded</w:t>
            </w:r>
          </w:p>
        </w:tc>
      </w:tr>
      <w:tr w:rsidR="00F658CE" w14:paraId="38233D11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F3EC57" w14:textId="77777777" w:rsidR="00F658CE" w:rsidRPr="007E6911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E691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BE9B1A" w14:textId="77777777" w:rsidR="00F658CE" w:rsidRPr="007E6911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E691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50F197" w14:textId="77777777" w:rsidR="00F658CE" w:rsidRPr="007E6911" w:rsidRDefault="00F658CE" w:rsidP="00F658CE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E691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50E9BA" w14:textId="544507D0" w:rsidR="00F658CE" w:rsidRPr="007E6911" w:rsidRDefault="004B4F95" w:rsidP="00F658CE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E6911">
              <w:rPr>
                <w:highlight w:val="yellow"/>
              </w:rPr>
              <w:t>Today’s date in YYYYMMDD format</w:t>
            </w:r>
          </w:p>
        </w:tc>
      </w:tr>
      <w:tr w:rsidR="00F658CE" w14:paraId="4A0B2AD8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EA8D5E" w14:textId="77777777" w:rsidR="00F658CE" w:rsidRPr="007E6911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E691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3E20F8" w14:textId="77777777" w:rsidR="00F658CE" w:rsidRPr="007E6911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E691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3B16C" w14:textId="77777777" w:rsidR="00F658CE" w:rsidRPr="007E6911" w:rsidRDefault="00F658CE" w:rsidP="00F658CE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E691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43A4239" w14:textId="4598458F" w:rsidR="00F658CE" w:rsidRPr="007E6911" w:rsidRDefault="004B4F95" w:rsidP="00F658CE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E6911">
              <w:rPr>
                <w:highlight w:val="yellow"/>
              </w:rPr>
              <w:t>Hardcoded</w:t>
            </w:r>
          </w:p>
        </w:tc>
      </w:tr>
      <w:tr w:rsidR="00F658CE" w14:paraId="6ED8F72B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778BC5" w14:textId="77777777" w:rsidR="00F658CE" w:rsidRPr="007E6911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E691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39BC3C" w14:textId="77777777" w:rsidR="00F658CE" w:rsidRPr="007E6911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E691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F7486D" w14:textId="3634B257" w:rsidR="00F658CE" w:rsidRPr="007E6911" w:rsidRDefault="009C07CB" w:rsidP="00F658CE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E691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A25664" w14:textId="2A05D1D5" w:rsidR="00F658CE" w:rsidRPr="007E6911" w:rsidRDefault="004B4F95" w:rsidP="00F658CE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E6911">
              <w:rPr>
                <w:highlight w:val="yellow"/>
              </w:rPr>
              <w:t xml:space="preserve">PMPRNO </w:t>
            </w:r>
            <w:proofErr w:type="gramStart"/>
            <w:r w:rsidRPr="007E6911">
              <w:rPr>
                <w:highlight w:val="yellow"/>
              </w:rPr>
              <w:t>in</w:t>
            </w:r>
            <w:proofErr w:type="gramEnd"/>
            <w:r w:rsidRPr="007E6911">
              <w:rPr>
                <w:highlight w:val="yellow"/>
              </w:rPr>
              <w:t xml:space="preserve"> MPDMAT table</w:t>
            </w:r>
          </w:p>
        </w:tc>
      </w:tr>
      <w:tr w:rsidR="00F658CE" w14:paraId="13FA9F74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8F1959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C1990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FD85ED" w14:textId="77777777" w:rsidR="00F658CE" w:rsidRDefault="00F658CE" w:rsidP="00F658CE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079C0E" w14:textId="38886AF1" w:rsidR="00F658CE" w:rsidRDefault="00F658CE" w:rsidP="00F658CE">
            <w:pPr>
              <w:keepNext/>
              <w:spacing w:line="276" w:lineRule="auto"/>
              <w:jc w:val="center"/>
            </w:pPr>
            <w:r w:rsidRPr="00CA4895">
              <w:t>Maintain this as a configurable property field so it can be updated or amended as required</w:t>
            </w:r>
          </w:p>
        </w:tc>
      </w:tr>
      <w:tr w:rsidR="00F658CE" w14:paraId="15F8F6C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3DADE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03331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A8AFA6" w14:textId="77777777" w:rsidR="00F658CE" w:rsidRDefault="00F658CE" w:rsidP="00F658CE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674CC6" w14:textId="6F31EB67" w:rsidR="00F658CE" w:rsidRDefault="00F658CE" w:rsidP="00F658CE">
            <w:pPr>
              <w:keepNext/>
              <w:spacing w:line="276" w:lineRule="auto"/>
              <w:jc w:val="center"/>
            </w:pPr>
            <w:r w:rsidRPr="00CA4895">
              <w:t>Maintain this as a configurable property field so it can be updated or amended as required</w:t>
            </w:r>
          </w:p>
        </w:tc>
      </w:tr>
      <w:tr w:rsidR="00F658CE" w14:paraId="25D2AAF0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1F5E7A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7822AD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72744" w14:textId="77777777" w:rsidR="00F658CE" w:rsidRDefault="00F658CE" w:rsidP="00F658CE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0A0E48" w14:textId="2A785D60" w:rsidR="00F658CE" w:rsidRDefault="00F658CE" w:rsidP="00F658CE">
            <w:pPr>
              <w:keepNext/>
              <w:spacing w:line="276" w:lineRule="auto"/>
              <w:jc w:val="center"/>
            </w:pPr>
            <w:r w:rsidRPr="00CA4895">
              <w:t>Maintain this as a configurable property field so it can be updated or amended as required</w:t>
            </w:r>
          </w:p>
        </w:tc>
      </w:tr>
      <w:tr w:rsidR="00F658CE" w14:paraId="7410E1E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F4774E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1B511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DC1CD3" w14:textId="77777777" w:rsidR="00F658CE" w:rsidRDefault="00F658CE" w:rsidP="00F658CE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4AA7B7" w14:textId="14D1C9AB" w:rsidR="00F658CE" w:rsidRDefault="00F658CE" w:rsidP="00F658CE">
            <w:pPr>
              <w:keepNext/>
              <w:spacing w:line="276" w:lineRule="auto"/>
              <w:jc w:val="center"/>
            </w:pPr>
            <w:r w:rsidRPr="00CA4895">
              <w:t>Maintain this as a configurable property field so it can be updated or amended as required</w:t>
            </w:r>
          </w:p>
        </w:tc>
      </w:tr>
      <w:tr w:rsidR="00F658CE" w14:paraId="57B5BF44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B6831A" w14:textId="77777777" w:rsidR="00F658CE" w:rsidRPr="007E6911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E691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05AC7" w14:textId="77777777" w:rsidR="00F658CE" w:rsidRPr="007E6911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E691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7786E" w14:textId="1B008D48" w:rsidR="00F658CE" w:rsidRPr="007E6911" w:rsidRDefault="007E6911" w:rsidP="00F658CE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E691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1402A1" w14:textId="1DD0A3E7" w:rsidR="00F658CE" w:rsidRPr="007E6911" w:rsidRDefault="007E6911" w:rsidP="00F658CE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E6911">
              <w:rPr>
                <w:highlight w:val="yellow"/>
              </w:rPr>
              <w:t>Hardcoded</w:t>
            </w:r>
          </w:p>
        </w:tc>
      </w:tr>
      <w:tr w:rsidR="00F658CE" w14:paraId="1EB508F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77794E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58ADD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D1EEB" w14:textId="77777777" w:rsidR="00F658CE" w:rsidRDefault="00F658CE" w:rsidP="00F658CE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780719" w14:textId="79F90F99" w:rsidR="00F658CE" w:rsidRDefault="00F658CE" w:rsidP="00F658CE">
            <w:pPr>
              <w:keepNext/>
              <w:spacing w:line="276" w:lineRule="auto"/>
              <w:jc w:val="center"/>
            </w:pPr>
            <w:r w:rsidRPr="00CA4895">
              <w:t>Maintain this as a configurable property field so it can be updated or amended as required</w:t>
            </w:r>
          </w:p>
        </w:tc>
      </w:tr>
    </w:tbl>
    <w:p w14:paraId="222514F7" w14:textId="7F3B6160" w:rsidR="0087328F" w:rsidRPr="002D15E3" w:rsidRDefault="0087328F" w:rsidP="0087328F">
      <w:pPr>
        <w:pStyle w:val="Caption"/>
      </w:pPr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27</w:t>
      </w:r>
      <w:r w:rsidR="00486E2B">
        <w:fldChar w:fldCharType="end"/>
      </w:r>
      <w:r>
        <w:t xml:space="preserve">: </w:t>
      </w:r>
      <w:r w:rsidRPr="00BC1AB9">
        <w:t>Add Recipe specification against the pack item.</w:t>
      </w:r>
    </w:p>
    <w:p w14:paraId="63EEF3B9" w14:textId="4881865C" w:rsidR="00A45E07" w:rsidRDefault="00D233E0" w:rsidP="00A45E07">
      <w:pPr>
        <w:pStyle w:val="7aH7"/>
      </w:pPr>
      <w:r>
        <w:t>Step 0</w:t>
      </w:r>
      <w:r w:rsidR="009D46B2">
        <w:t>3</w:t>
      </w:r>
      <w:r>
        <w:t>. 03. 02. 0</w:t>
      </w:r>
      <w:r w:rsidR="00210A90">
        <w:t>6</w:t>
      </w:r>
      <w:r>
        <w:t xml:space="preserve">. </w:t>
      </w:r>
      <w:r w:rsidR="00A45E07">
        <w:t>Retrieve details relating to weight checks. This needs to be executed 15 times in a loop for tests WEIGHT-A to WEIGHT-O (WEIGHT-A, WEIGHT-B, WEIGHT-C……………., WEIGHT-O)</w:t>
      </w:r>
    </w:p>
    <w:p w14:paraId="6108E9A1" w14:textId="77777777" w:rsidR="00A45E07" w:rsidRDefault="00A45E07" w:rsidP="00A45E07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2DF7C099" w14:textId="77777777" w:rsidR="00A45E07" w:rsidRPr="003C4C40" w:rsidRDefault="00A45E07" w:rsidP="00A45E0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Pr="00595E81">
        <w:rPr>
          <w:rFonts w:eastAsia="Times New Roman" w:cs="Calibri"/>
          <w:b/>
          <w:bCs/>
          <w:color w:val="000000"/>
          <w:szCs w:val="24"/>
          <w:lang w:eastAsia="en-GB"/>
        </w:rPr>
        <w:t>LstQITest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A45E07" w14:paraId="7510303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A471C5" w14:textId="77777777" w:rsidR="00A45E07" w:rsidRDefault="00A45E07" w:rsidP="00A7333D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D5149" w14:textId="77777777" w:rsidR="00A45E07" w:rsidRDefault="00A45E07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141245" w14:textId="77777777" w:rsidR="00A45E07" w:rsidRDefault="00A45E07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C0DB61C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45E07" w14:paraId="69AB0F38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71C08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B153A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8A465D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BA0DAA" w14:textId="77777777" w:rsidR="00A45E07" w:rsidRPr="00C85A3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93EC1">
              <w:t>Maintain this as a configurable property field so it can be updated or amended as required</w:t>
            </w:r>
            <w:r>
              <w:t xml:space="preserve">. Needs to be executed in a loop with values from WEIGHT-A to WEIGHT-O (i.e. WEIGHT-A, WEIGHT-B, WEIGHT-C </w:t>
            </w:r>
            <w:proofErr w:type="gramStart"/>
            <w:r>
              <w:t>…..</w:t>
            </w:r>
            <w:proofErr w:type="gramEnd"/>
            <w:r>
              <w:t>WEIGHT-O)</w:t>
            </w:r>
          </w:p>
        </w:tc>
      </w:tr>
    </w:tbl>
    <w:p w14:paraId="6273B6BA" w14:textId="6853610D" w:rsidR="00A45E07" w:rsidRDefault="00A45E07" w:rsidP="00A45E07">
      <w:pPr>
        <w:pStyle w:val="Caption"/>
      </w:pPr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28</w:t>
      </w:r>
      <w:r w:rsidR="00486E2B">
        <w:fldChar w:fldCharType="end"/>
      </w:r>
      <w:r>
        <w:t>: Inputs to extract 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A45E07" w14:paraId="1CF02061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35E02E" w14:textId="77777777" w:rsidR="00A45E07" w:rsidRDefault="00A45E07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5F9B0" w14:textId="77777777" w:rsidR="00A45E07" w:rsidRDefault="00A45E07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A89886" w14:textId="77777777" w:rsidR="00A45E07" w:rsidRDefault="00A45E07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A45E07" w14:paraId="4B7E480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16D898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01144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233391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A45E07" w14:paraId="765AEAD9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DDBE1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092E71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76783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A45E07" w14:paraId="1D58BD2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07401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F16DD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3D0796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A45E07" w14:paraId="359B03D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5DCC86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C14F8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3D6010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A45E07" w14:paraId="22FD392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EFAB53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C3C90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FC16A3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A45E07" w14:paraId="72BC8D7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5F052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615641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6B4A2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2208B26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8B9CD7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0CCE20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CA2A8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A45E07" w14:paraId="61E404F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16CDE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A4AC1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029A3E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A45E07" w14:paraId="00E6CE05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FDD77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FFCE43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98A460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683947ED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7A52CF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C7A37F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D80B60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70DDD13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893812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38F6BC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5E6F39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A45E07" w14:paraId="281015D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13B53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3DA61D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1A5A89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75B1522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235578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928714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4E3BC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40D1A778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A8839F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Incl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tst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QI req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E371E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2530E6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521FBF7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27E1C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Prt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test on COA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7CD801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7846B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36B106E5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1BDE2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Prt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tst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on spec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E45AC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237E4C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2002179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625E80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Prt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spc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tst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val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D03024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D38E2D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2EF34273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4EA02B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Prt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result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val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635594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D7054E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077B39A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909B2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Spec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appro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5DC4A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E0C890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1D602A8B" w14:textId="613BBEE5" w:rsidR="00A45E07" w:rsidRPr="00A512DB" w:rsidRDefault="00A45E07" w:rsidP="00A45E07">
      <w:pPr>
        <w:pStyle w:val="Caption"/>
      </w:pPr>
      <w:bookmarkStart w:id="24" w:name="_Ref219911705"/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29</w:t>
      </w:r>
      <w:r w:rsidR="00486E2B">
        <w:fldChar w:fldCharType="end"/>
      </w:r>
      <w:bookmarkEnd w:id="24"/>
      <w:r>
        <w:t>: Details against weight checks.</w:t>
      </w:r>
    </w:p>
    <w:p w14:paraId="03A21489" w14:textId="0D4CCCAC" w:rsidR="0087328F" w:rsidRDefault="0087328F" w:rsidP="0087328F">
      <w:pPr>
        <w:pStyle w:val="7aH7"/>
      </w:pPr>
      <w:r>
        <w:t>Add specification tests relating to the pack item to the specification</w:t>
      </w:r>
    </w:p>
    <w:p w14:paraId="7BFA8636" w14:textId="77777777" w:rsidR="0087328F" w:rsidRDefault="0087328F" w:rsidP="0087328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54FBB988" w14:textId="77777777" w:rsidR="0087328F" w:rsidRPr="00F204D1" w:rsidRDefault="0087328F" w:rsidP="0087328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87328F" w14:paraId="5B952B0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9703E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3F28E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1D3156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5FAA4E7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D2C42" w14:paraId="496C2B7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9F8D39" w14:textId="77777777" w:rsidR="002D2C42" w:rsidRPr="0057668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576682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F97E99" w14:textId="77777777" w:rsidR="002D2C42" w:rsidRPr="0057668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576682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7AAAF2" w14:textId="722E27E4" w:rsidR="002D2C42" w:rsidRPr="00576682" w:rsidRDefault="00576682" w:rsidP="002D2C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576682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PACKING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FCC707" w14:textId="63917427" w:rsidR="002D2C42" w:rsidRPr="00576682" w:rsidRDefault="00576682" w:rsidP="002D2C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576682">
              <w:rPr>
                <w:highlight w:val="yellow"/>
              </w:rPr>
              <w:t>Hardcoded</w:t>
            </w:r>
          </w:p>
        </w:tc>
      </w:tr>
      <w:tr w:rsidR="002D2C42" w14:paraId="65D6FF1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CC387D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FFF76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80280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24978F" w14:textId="46EA8A2B" w:rsidR="002D2C42" w:rsidRDefault="002D2C42" w:rsidP="002D2C42">
            <w:pPr>
              <w:keepNext/>
              <w:spacing w:line="276" w:lineRule="auto"/>
              <w:jc w:val="center"/>
            </w:pPr>
            <w:r>
              <w:t xml:space="preserve">QTE1 output in </w:t>
            </w:r>
            <w:r w:rsidR="00552325">
              <w:fldChar w:fldCharType="begin"/>
            </w:r>
            <w:r w:rsidR="00552325">
              <w:instrText xml:space="preserve"> REF _Ref219911705 \h </w:instrText>
            </w:r>
            <w:r w:rsidR="00552325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29</w:t>
            </w:r>
            <w:r w:rsidR="00552325">
              <w:fldChar w:fldCharType="end"/>
            </w:r>
          </w:p>
        </w:tc>
      </w:tr>
      <w:tr w:rsidR="002D2C42" w14:paraId="743B1A8B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062E9E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71B84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79907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F2687F9" w14:textId="3D40EFAF" w:rsidR="002D2C42" w:rsidRDefault="002D2C42" w:rsidP="002D2C42">
            <w:pPr>
              <w:keepNext/>
              <w:spacing w:line="276" w:lineRule="auto"/>
              <w:jc w:val="center"/>
            </w:pPr>
            <w:r w:rsidRPr="00767D33">
              <w:t xml:space="preserve">PMPRNO </w:t>
            </w:r>
            <w:proofErr w:type="gramStart"/>
            <w:r w:rsidRPr="00767D33">
              <w:t>in</w:t>
            </w:r>
            <w:proofErr w:type="gramEnd"/>
            <w:r w:rsidRPr="00767D33">
              <w:t xml:space="preserve"> MPDMAT table</w:t>
            </w:r>
          </w:p>
        </w:tc>
      </w:tr>
      <w:tr w:rsidR="002D2C42" w14:paraId="05A91EF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764474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CD6A7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3AD91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9678E7" w14:textId="73C6824D" w:rsidR="002D2C42" w:rsidRDefault="002D2C42" w:rsidP="002D2C42">
            <w:pPr>
              <w:keepNext/>
              <w:spacing w:line="276" w:lineRule="auto"/>
              <w:jc w:val="center"/>
            </w:pPr>
            <w:r>
              <w:t>QTST from</w:t>
            </w:r>
            <w:r w:rsidR="00C17C1B">
              <w:t xml:space="preserve"> </w:t>
            </w:r>
            <w:r w:rsidR="00C17C1B">
              <w:fldChar w:fldCharType="begin"/>
            </w:r>
            <w:r w:rsidR="00C17C1B">
              <w:instrText xml:space="preserve"> REF _Ref219911705 \h </w:instrText>
            </w:r>
            <w:r w:rsidR="00C17C1B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29</w:t>
            </w:r>
            <w:r w:rsidR="00C17C1B">
              <w:fldChar w:fldCharType="end"/>
            </w:r>
            <w:r>
              <w:t xml:space="preserve">. Needs to be executed in a loop with values from WEIGHT-A to WEIGHT-O (i.e. WEIGHT-A, WEIGHT-B, WEIGHT-C </w:t>
            </w:r>
            <w:proofErr w:type="gramStart"/>
            <w:r>
              <w:t>…..</w:t>
            </w:r>
            <w:proofErr w:type="gramEnd"/>
            <w:r>
              <w:t>WEIGHT-O)</w:t>
            </w:r>
          </w:p>
        </w:tc>
      </w:tr>
      <w:tr w:rsidR="002D2C42" w14:paraId="30A6C05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15DD0C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DDDBE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08756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14A265" w14:textId="2903792D" w:rsidR="002D2C42" w:rsidRDefault="006E2947" w:rsidP="002D2C42">
            <w:pPr>
              <w:keepNext/>
              <w:spacing w:line="276" w:lineRule="auto"/>
              <w:jc w:val="center"/>
            </w:pPr>
            <w:r>
              <w:t xml:space="preserve">TSTY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29</w:t>
            </w:r>
            <w:r>
              <w:fldChar w:fldCharType="end"/>
            </w:r>
          </w:p>
        </w:tc>
      </w:tr>
      <w:tr w:rsidR="002D2C42" w14:paraId="0F8F149C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2E175D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42F604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4F03E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E12682" w14:textId="1360C2C7" w:rsidR="002D2C42" w:rsidRDefault="002D2C42" w:rsidP="002D2C42">
            <w:pPr>
              <w:keepNext/>
              <w:spacing w:line="276" w:lineRule="auto"/>
              <w:jc w:val="center"/>
            </w:pPr>
            <w:r>
              <w:t xml:space="preserve">QTE1 </w:t>
            </w:r>
            <w:r w:rsidR="00525064">
              <w:t xml:space="preserve">output in </w:t>
            </w:r>
            <w:r w:rsidR="00525064">
              <w:fldChar w:fldCharType="begin"/>
            </w:r>
            <w:r w:rsidR="00525064">
              <w:instrText xml:space="preserve"> REF _Ref219911705 \h </w:instrText>
            </w:r>
            <w:r w:rsidR="00525064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29</w:t>
            </w:r>
            <w:r w:rsidR="00525064">
              <w:fldChar w:fldCharType="end"/>
            </w:r>
          </w:p>
        </w:tc>
      </w:tr>
      <w:tr w:rsidR="002D2C42" w14:paraId="553E271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1664CF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645A0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9B84E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330767B" w14:textId="40C83A3B" w:rsidR="002D2C42" w:rsidRDefault="002D2C42" w:rsidP="002D2C42">
            <w:pPr>
              <w:keepNext/>
              <w:spacing w:line="276" w:lineRule="auto"/>
              <w:jc w:val="center"/>
            </w:pPr>
            <w:r>
              <w:t xml:space="preserve">QTI1 </w:t>
            </w:r>
            <w:r w:rsidR="00525064">
              <w:t xml:space="preserve">output in </w:t>
            </w:r>
            <w:r w:rsidR="00525064">
              <w:fldChar w:fldCharType="begin"/>
            </w:r>
            <w:r w:rsidR="00525064">
              <w:instrText xml:space="preserve"> REF _Ref219911705 \h </w:instrText>
            </w:r>
            <w:r w:rsidR="00525064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29</w:t>
            </w:r>
            <w:r w:rsidR="00525064">
              <w:fldChar w:fldCharType="end"/>
            </w:r>
          </w:p>
        </w:tc>
      </w:tr>
      <w:tr w:rsidR="002D2C42" w14:paraId="64761E4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6FB351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F0935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512DD7" w14:textId="0C614F44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</w:t>
            </w:r>
            <w:r w:rsidR="00AD2458">
              <w:rPr>
                <w:rFonts w:cs="Calibri"/>
                <w:color w:val="000000"/>
                <w:szCs w:val="24"/>
                <w:lang w:eastAsia="en-GB"/>
              </w:rPr>
              <w:t>eight check 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258670D" w14:textId="6BC376BB" w:rsidR="002D2C42" w:rsidRDefault="002D2C42" w:rsidP="002D2C42">
            <w:pPr>
              <w:keepNext/>
              <w:spacing w:line="276" w:lineRule="auto"/>
              <w:jc w:val="center"/>
            </w:pPr>
            <w:r>
              <w:t xml:space="preserve">TX40 </w:t>
            </w:r>
            <w:r w:rsidR="00525064">
              <w:t xml:space="preserve">output in </w:t>
            </w:r>
            <w:r w:rsidR="00525064">
              <w:fldChar w:fldCharType="begin"/>
            </w:r>
            <w:r w:rsidR="00525064">
              <w:instrText xml:space="preserve"> REF _Ref219911705 \h </w:instrText>
            </w:r>
            <w:r w:rsidR="00525064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29</w:t>
            </w:r>
            <w:r w:rsidR="00525064">
              <w:fldChar w:fldCharType="end"/>
            </w:r>
          </w:p>
        </w:tc>
      </w:tr>
      <w:tr w:rsidR="002D2C42" w14:paraId="34DD11D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75AC92" w14:textId="77777777" w:rsidR="002D2C42" w:rsidRDefault="002D2C42" w:rsidP="002D2C4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6A17C9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F3D14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57717E9" w14:textId="490389B9" w:rsidR="002D2C42" w:rsidRDefault="002D2C42" w:rsidP="002D2C42">
            <w:pPr>
              <w:keepNext/>
              <w:spacing w:line="276" w:lineRule="auto"/>
              <w:jc w:val="center"/>
            </w:pPr>
            <w:r>
              <w:t xml:space="preserve">EXSQ </w:t>
            </w:r>
            <w:r w:rsidR="00525064">
              <w:t xml:space="preserve">output in </w:t>
            </w:r>
            <w:r w:rsidR="00525064">
              <w:fldChar w:fldCharType="begin"/>
            </w:r>
            <w:r w:rsidR="00525064">
              <w:instrText xml:space="preserve"> REF _Ref219911705 \h </w:instrText>
            </w:r>
            <w:r w:rsidR="00525064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29</w:t>
            </w:r>
            <w:r w:rsidR="00525064">
              <w:fldChar w:fldCharType="end"/>
            </w:r>
          </w:p>
        </w:tc>
      </w:tr>
      <w:tr w:rsidR="0087328F" w14:paraId="1AC599D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28142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58923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AB41F" w14:textId="77777777" w:rsidR="0087328F" w:rsidRDefault="0087328F" w:rsidP="007439C6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ACC9C6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t>Blank value</w:t>
            </w:r>
          </w:p>
        </w:tc>
      </w:tr>
      <w:tr w:rsidR="0087328F" w14:paraId="6756A19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AB3F3F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A61693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CD234" w14:textId="57CBC5E9" w:rsidR="0087328F" w:rsidRDefault="0062587E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5.67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D8F5B2" w14:textId="7D75A719" w:rsidR="0087328F" w:rsidRDefault="007D00AE" w:rsidP="007439C6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10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 w:rsidR="00AA5DF2">
              <w:rPr>
                <w:lang w:val="en-GB" w:eastAsia="en-US"/>
              </w:rPr>
              <w:fldChar w:fldCharType="begin"/>
            </w:r>
            <w:r w:rsidR="00AA5DF2">
              <w:rPr>
                <w:lang w:val="en-GB" w:eastAsia="en-US"/>
              </w:rPr>
              <w:instrText xml:space="preserve"> REF _Ref219053341 \h </w:instrText>
            </w:r>
            <w:r w:rsidR="00AA5DF2">
              <w:rPr>
                <w:lang w:val="en-GB" w:eastAsia="en-US"/>
              </w:rPr>
            </w:r>
            <w:r w:rsidR="00AA5DF2"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22</w:t>
            </w:r>
            <w:r w:rsidR="00AA5DF2"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/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_Ref218873509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24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</w:t>
            </w:r>
            <w:r w:rsidR="0087328F">
              <w:rPr>
                <w:lang w:val="en-GB" w:eastAsia="en-US"/>
              </w:rPr>
              <w:t>+ 10%</w:t>
            </w:r>
          </w:p>
        </w:tc>
      </w:tr>
      <w:tr w:rsidR="007D00AE" w14:paraId="5B62E31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818489" w14:textId="77777777" w:rsidR="007D00AE" w:rsidRDefault="007D00AE" w:rsidP="007D00A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6201C" w14:textId="77777777" w:rsidR="007D00AE" w:rsidRDefault="007D00AE" w:rsidP="007D00A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CAAFAF" w14:textId="3F944BE7" w:rsidR="007D00AE" w:rsidRDefault="00BA29B3" w:rsidP="007D00AE">
            <w:pPr>
              <w:keepNext/>
              <w:spacing w:line="276" w:lineRule="auto"/>
              <w:jc w:val="center"/>
            </w:pPr>
            <w:r>
              <w:t>5.15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C2A5E4" w14:textId="6D98E87A" w:rsidR="007D00AE" w:rsidRDefault="007D00AE" w:rsidP="007D00AE">
            <w:pPr>
              <w:keepNext/>
              <w:spacing w:line="276" w:lineRule="auto"/>
              <w:jc w:val="center"/>
            </w:pPr>
            <w:r w:rsidRPr="00CE74AB">
              <w:rPr>
                <w:lang w:val="en-GB" w:eastAsia="en-US"/>
              </w:rPr>
              <w:t xml:space="preserve">Conversion factor (COFA) on </w:t>
            </w:r>
            <w:r w:rsidRPr="00CE74AB">
              <w:rPr>
                <w:lang w:val="en-GB" w:eastAsia="en-US"/>
              </w:rPr>
              <w:fldChar w:fldCharType="begin"/>
            </w:r>
            <w:r w:rsidRPr="00CE74AB">
              <w:rPr>
                <w:lang w:val="en-GB" w:eastAsia="en-US"/>
              </w:rPr>
              <w:instrText xml:space="preserve"> REF _Ref215495955 \h </w:instrText>
            </w:r>
            <w:r w:rsidRPr="00CE74AB">
              <w:rPr>
                <w:lang w:val="en-GB" w:eastAsia="en-US"/>
              </w:rPr>
            </w:r>
            <w:r w:rsidRPr="00CE74AB"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10</w:t>
            </w:r>
            <w:r w:rsidRPr="00CE74AB">
              <w:rPr>
                <w:lang w:val="en-GB" w:eastAsia="en-US"/>
              </w:rPr>
              <w:fldChar w:fldCharType="end"/>
            </w:r>
            <w:r w:rsidRPr="00CE74AB">
              <w:rPr>
                <w:lang w:val="en-GB" w:eastAsia="en-US"/>
              </w:rPr>
              <w:t xml:space="preserve"> * CNQT value on </w:t>
            </w:r>
            <w:r w:rsidR="00B2134D">
              <w:rPr>
                <w:lang w:val="en-GB" w:eastAsia="en-US"/>
              </w:rPr>
              <w:fldChar w:fldCharType="begin"/>
            </w:r>
            <w:r w:rsidR="00B2134D">
              <w:rPr>
                <w:lang w:val="en-GB" w:eastAsia="en-US"/>
              </w:rPr>
              <w:instrText xml:space="preserve"> REF _Ref219053341 \h </w:instrText>
            </w:r>
            <w:r w:rsidR="00B2134D">
              <w:rPr>
                <w:lang w:val="en-GB" w:eastAsia="en-US"/>
              </w:rPr>
            </w:r>
            <w:r w:rsidR="00B2134D"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22</w:t>
            </w:r>
            <w:r w:rsidR="00B2134D">
              <w:rPr>
                <w:lang w:val="en-GB" w:eastAsia="en-US"/>
              </w:rPr>
              <w:fldChar w:fldCharType="end"/>
            </w:r>
            <w:r w:rsidRPr="00CE74AB">
              <w:rPr>
                <w:lang w:val="en-GB" w:eastAsia="en-US"/>
              </w:rPr>
              <w:t xml:space="preserve">/ CNQT value on </w:t>
            </w:r>
            <w:r w:rsidRPr="00CE74AB">
              <w:rPr>
                <w:lang w:val="en-GB" w:eastAsia="en-US"/>
              </w:rPr>
              <w:fldChar w:fldCharType="begin"/>
            </w:r>
            <w:r w:rsidRPr="00CE74AB">
              <w:rPr>
                <w:lang w:val="en-GB" w:eastAsia="en-US"/>
              </w:rPr>
              <w:instrText xml:space="preserve"> REF _Ref218873509 \h </w:instrText>
            </w:r>
            <w:r w:rsidRPr="00CE74AB">
              <w:rPr>
                <w:lang w:val="en-GB" w:eastAsia="en-US"/>
              </w:rPr>
            </w:r>
            <w:r w:rsidRPr="00CE74AB"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24</w:t>
            </w:r>
            <w:r w:rsidRPr="00CE74AB">
              <w:rPr>
                <w:lang w:val="en-GB" w:eastAsia="en-US"/>
              </w:rPr>
              <w:fldChar w:fldCharType="end"/>
            </w:r>
          </w:p>
        </w:tc>
      </w:tr>
      <w:tr w:rsidR="007D00AE" w14:paraId="54D5714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E92DD" w14:textId="77777777" w:rsidR="007D00AE" w:rsidRDefault="007D00AE" w:rsidP="007D00A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51A40" w14:textId="77777777" w:rsidR="007D00AE" w:rsidRDefault="007D00AE" w:rsidP="007D00A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0CEDBB" w14:textId="7C6A0AB9" w:rsidR="007D00AE" w:rsidRDefault="00BA29B3" w:rsidP="007D00AE">
            <w:pPr>
              <w:keepNext/>
              <w:spacing w:line="276" w:lineRule="auto"/>
              <w:jc w:val="center"/>
            </w:pPr>
            <w:r>
              <w:t>5.15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08E8BD" w14:textId="5F8DCA8D" w:rsidR="007D00AE" w:rsidRDefault="00B2134D" w:rsidP="007D00AE">
            <w:pPr>
              <w:keepNext/>
              <w:spacing w:line="276" w:lineRule="auto"/>
              <w:jc w:val="center"/>
            </w:pPr>
            <w:r w:rsidRPr="00CE74AB">
              <w:rPr>
                <w:lang w:val="en-GB" w:eastAsia="en-US"/>
              </w:rPr>
              <w:t xml:space="preserve">Conversion factor (COFA) on </w:t>
            </w:r>
            <w:r w:rsidRPr="00CE74AB">
              <w:rPr>
                <w:lang w:val="en-GB" w:eastAsia="en-US"/>
              </w:rPr>
              <w:fldChar w:fldCharType="begin"/>
            </w:r>
            <w:r w:rsidRPr="00CE74AB">
              <w:rPr>
                <w:lang w:val="en-GB" w:eastAsia="en-US"/>
              </w:rPr>
              <w:instrText xml:space="preserve"> REF _Ref215495955 \h </w:instrText>
            </w:r>
            <w:r w:rsidRPr="00CE74AB">
              <w:rPr>
                <w:lang w:val="en-GB" w:eastAsia="en-US"/>
              </w:rPr>
            </w:r>
            <w:r w:rsidRPr="00CE74AB"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10</w:t>
            </w:r>
            <w:r w:rsidRPr="00CE74AB">
              <w:rPr>
                <w:lang w:val="en-GB" w:eastAsia="en-US"/>
              </w:rPr>
              <w:fldChar w:fldCharType="end"/>
            </w:r>
            <w:r w:rsidRPr="00CE74AB">
              <w:rPr>
                <w:lang w:val="en-GB" w:eastAsia="en-US"/>
              </w:rPr>
              <w:t xml:space="preserve"> *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_Ref219053341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22</w:t>
            </w:r>
            <w:r>
              <w:rPr>
                <w:lang w:val="en-GB" w:eastAsia="en-US"/>
              </w:rPr>
              <w:fldChar w:fldCharType="end"/>
            </w:r>
            <w:r w:rsidRPr="00CE74AB">
              <w:rPr>
                <w:lang w:val="en-GB" w:eastAsia="en-US"/>
              </w:rPr>
              <w:t xml:space="preserve">/ CNQT value on </w:t>
            </w:r>
            <w:r w:rsidRPr="00CE74AB">
              <w:rPr>
                <w:lang w:val="en-GB" w:eastAsia="en-US"/>
              </w:rPr>
              <w:fldChar w:fldCharType="begin"/>
            </w:r>
            <w:r w:rsidRPr="00CE74AB">
              <w:rPr>
                <w:lang w:val="en-GB" w:eastAsia="en-US"/>
              </w:rPr>
              <w:instrText xml:space="preserve"> REF _Ref218873509 \h </w:instrText>
            </w:r>
            <w:r w:rsidRPr="00CE74AB">
              <w:rPr>
                <w:lang w:val="en-GB" w:eastAsia="en-US"/>
              </w:rPr>
            </w:r>
            <w:r w:rsidRPr="00CE74AB"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24</w:t>
            </w:r>
            <w:r w:rsidRPr="00CE74AB">
              <w:rPr>
                <w:lang w:val="en-GB" w:eastAsia="en-US"/>
              </w:rPr>
              <w:fldChar w:fldCharType="end"/>
            </w:r>
          </w:p>
        </w:tc>
      </w:tr>
      <w:tr w:rsidR="00273815" w14:paraId="2E5C726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789BC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1BBC13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0B0962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73BE67" w14:textId="3CB48F36" w:rsidR="00273815" w:rsidRDefault="00273815" w:rsidP="00273815">
            <w:pPr>
              <w:keepNext/>
              <w:spacing w:line="276" w:lineRule="auto"/>
              <w:jc w:val="center"/>
            </w:pPr>
            <w:r>
              <w:t>TEUM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29</w:t>
            </w:r>
            <w:r>
              <w:fldChar w:fldCharType="end"/>
            </w:r>
          </w:p>
        </w:tc>
      </w:tr>
      <w:tr w:rsidR="00273815" w14:paraId="573A603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D8BFF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10806A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1B46FC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B7F21A3" w14:textId="770D1935" w:rsidR="00273815" w:rsidRDefault="00273815" w:rsidP="00273815">
            <w:pPr>
              <w:keepNext/>
              <w:spacing w:line="276" w:lineRule="auto"/>
              <w:jc w:val="center"/>
            </w:pPr>
            <w:r>
              <w:t>DCCD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29</w:t>
            </w:r>
            <w:r>
              <w:fldChar w:fldCharType="end"/>
            </w:r>
          </w:p>
        </w:tc>
      </w:tr>
      <w:tr w:rsidR="00273815" w14:paraId="712B2DE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8A6E34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2B8A0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61B628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95E2D0" w14:textId="7EFC3E32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REQD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29</w:t>
            </w:r>
            <w:r>
              <w:fldChar w:fldCharType="end"/>
            </w:r>
          </w:p>
        </w:tc>
      </w:tr>
      <w:tr w:rsidR="00273815" w14:paraId="29D85F4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E2B01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47E8A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4717F2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C6E9860" w14:textId="704A683B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FRTI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29</w:t>
            </w:r>
            <w:r>
              <w:fldChar w:fldCharType="end"/>
            </w:r>
          </w:p>
        </w:tc>
      </w:tr>
      <w:tr w:rsidR="00273815" w14:paraId="67E2F0F1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C4723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1FED3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29E142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B37D84" w14:textId="6F7C694D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TCLS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29</w:t>
            </w:r>
            <w:r>
              <w:fldChar w:fldCharType="end"/>
            </w:r>
          </w:p>
        </w:tc>
      </w:tr>
      <w:tr w:rsidR="00273815" w14:paraId="15A6BC1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422C0A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A030FB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83F39D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258D34" w14:textId="7452F9DF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VLTP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29</w:t>
            </w:r>
            <w:r>
              <w:fldChar w:fldCharType="end"/>
            </w:r>
          </w:p>
        </w:tc>
      </w:tr>
      <w:tr w:rsidR="00273815" w14:paraId="286B362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8A7AAC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90FACB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F1FD35" w14:textId="77777777" w:rsidR="00273815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8BD4AF" w14:textId="41BBF207" w:rsidR="00273815" w:rsidRDefault="00273815" w:rsidP="00273815">
            <w:pPr>
              <w:keepNext/>
              <w:spacing w:line="276" w:lineRule="auto"/>
              <w:jc w:val="center"/>
            </w:pPr>
            <w:r>
              <w:t>QTSP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29</w:t>
            </w:r>
            <w:r>
              <w:fldChar w:fldCharType="end"/>
            </w:r>
          </w:p>
        </w:tc>
      </w:tr>
      <w:tr w:rsidR="00273815" w14:paraId="3C26792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089A3B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11A825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C5DB2" w14:textId="77777777" w:rsidR="00273815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9534FBA" w14:textId="63C45A76" w:rsidR="00273815" w:rsidRDefault="00273815" w:rsidP="00273815">
            <w:pPr>
              <w:keepNext/>
              <w:spacing w:line="276" w:lineRule="auto"/>
              <w:jc w:val="center"/>
            </w:pPr>
            <w:r>
              <w:t>ITQR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29</w:t>
            </w:r>
            <w:r>
              <w:fldChar w:fldCharType="end"/>
            </w:r>
          </w:p>
        </w:tc>
      </w:tr>
      <w:tr w:rsidR="00273815" w14:paraId="30D1DC62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0273D5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2281BB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D7A41E" w14:textId="77777777" w:rsidR="00273815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C01427" w14:textId="24FDD9DE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PTCA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29</w:t>
            </w:r>
            <w:r>
              <w:fldChar w:fldCharType="end"/>
            </w:r>
          </w:p>
        </w:tc>
      </w:tr>
      <w:tr w:rsidR="00273815" w14:paraId="2D6E149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068A0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BAB7D6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B745E" w14:textId="77777777" w:rsidR="00273815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1C1C15" w14:textId="72DA63B4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PTSP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29</w:t>
            </w:r>
            <w:r>
              <w:fldChar w:fldCharType="end"/>
            </w:r>
          </w:p>
        </w:tc>
      </w:tr>
      <w:tr w:rsidR="00273815" w14:paraId="16009CA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9B3B5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101D71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64719" w14:textId="77777777" w:rsidR="00273815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227C20" w14:textId="73F49A71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QPTT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29</w:t>
            </w:r>
            <w:r>
              <w:fldChar w:fldCharType="end"/>
            </w:r>
          </w:p>
        </w:tc>
      </w:tr>
      <w:tr w:rsidR="00273815" w14:paraId="7528FC2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85D7DB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6C0B5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0B928F" w14:textId="77777777" w:rsidR="00273815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E023145" w14:textId="780928A5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QPTR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29</w:t>
            </w:r>
            <w:r>
              <w:fldChar w:fldCharType="end"/>
            </w:r>
          </w:p>
        </w:tc>
      </w:tr>
      <w:tr w:rsidR="00273815" w14:paraId="6C91B224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F61EE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CAC9F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71C58" w14:textId="77777777" w:rsidR="00273815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BC70183" w14:textId="0017383D" w:rsidR="00273815" w:rsidRDefault="00273815" w:rsidP="00273815">
            <w:pPr>
              <w:keepNext/>
              <w:spacing w:line="276" w:lineRule="auto"/>
              <w:jc w:val="center"/>
            </w:pPr>
            <w:r>
              <w:t>QPLN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29</w:t>
            </w:r>
            <w:r>
              <w:fldChar w:fldCharType="end"/>
            </w:r>
          </w:p>
        </w:tc>
      </w:tr>
    </w:tbl>
    <w:p w14:paraId="2C6BF339" w14:textId="7B74A701" w:rsidR="0087328F" w:rsidRDefault="0087328F" w:rsidP="0087328F">
      <w:pPr>
        <w:pStyle w:val="Caption"/>
      </w:pPr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30</w:t>
      </w:r>
      <w:r w:rsidR="00486E2B">
        <w:fldChar w:fldCharType="end"/>
      </w:r>
      <w:r>
        <w:t>: Adding specification tests relating to the pack item specification.</w:t>
      </w:r>
    </w:p>
    <w:p w14:paraId="0FEBC99D" w14:textId="445E8F60" w:rsidR="0087328F" w:rsidRPr="0087328F" w:rsidRDefault="0087328F" w:rsidP="0087328F">
      <w:pPr>
        <w:rPr>
          <w:lang w:val="en-GB" w:eastAsia="en-US"/>
        </w:rPr>
      </w:pPr>
      <w:r>
        <w:rPr>
          <w:lang w:val="en-GB" w:eastAsia="en-US"/>
        </w:rPr>
        <w:t>Weight check needs to be added to the pack specification 15 times in a loop starting from WEIGHT-A and ending with WEIGHT-O with values being WEIGHT-A, WEIGHT-B, WEIGHT-</w:t>
      </w:r>
      <w:proofErr w:type="gramStart"/>
      <w:r>
        <w:rPr>
          <w:lang w:val="en-GB" w:eastAsia="en-US"/>
        </w:rPr>
        <w:t>C,…</w:t>
      </w:r>
      <w:proofErr w:type="gramEnd"/>
      <w:r>
        <w:rPr>
          <w:lang w:val="en-GB" w:eastAsia="en-US"/>
        </w:rPr>
        <w:t>……</w:t>
      </w:r>
      <w:proofErr w:type="gramStart"/>
      <w:r>
        <w:rPr>
          <w:lang w:val="en-GB" w:eastAsia="en-US"/>
        </w:rPr>
        <w:t>….WEIGHT</w:t>
      </w:r>
      <w:proofErr w:type="gramEnd"/>
      <w:r>
        <w:rPr>
          <w:lang w:val="en-GB" w:eastAsia="en-US"/>
        </w:rPr>
        <w:t>-O.</w:t>
      </w:r>
    </w:p>
    <w:p w14:paraId="522D9FB0" w14:textId="5EA3C091" w:rsidR="004A68E1" w:rsidRDefault="004A68E1" w:rsidP="004A68E1">
      <w:pPr>
        <w:pStyle w:val="6aH6"/>
      </w:pPr>
      <w:r>
        <w:t xml:space="preserve">Step </w:t>
      </w:r>
      <w:r w:rsidR="00B73095">
        <w:t>0</w:t>
      </w:r>
      <w:r w:rsidR="00F2119C">
        <w:t>3</w:t>
      </w:r>
      <w:r w:rsidR="00B73095">
        <w:t xml:space="preserve">. 03. 03. </w:t>
      </w:r>
      <w:r>
        <w:t xml:space="preserve">In the event production line on </w:t>
      </w:r>
      <w:r>
        <w:fldChar w:fldCharType="begin"/>
      </w:r>
      <w:r>
        <w:instrText xml:space="preserve"> REF _Ref218871043 \h  \* MERGEFORMAT </w:instrText>
      </w:r>
      <w:r>
        <w:fldChar w:fldCharType="separate"/>
      </w:r>
      <w:r w:rsidR="0034237C">
        <w:t xml:space="preserve">Table </w:t>
      </w:r>
      <w:r w:rsidR="0034237C">
        <w:rPr>
          <w:noProof/>
        </w:rPr>
        <w:t>12</w:t>
      </w:r>
      <w:r>
        <w:fldChar w:fldCharType="end"/>
      </w:r>
      <w:r>
        <w:t xml:space="preserve"> consist of </w:t>
      </w:r>
      <w:r w:rsidR="00E07683">
        <w:t>a value containing</w:t>
      </w:r>
      <w:r>
        <w:t xml:space="preserve"> IBC (i.e. </w:t>
      </w:r>
      <w:r w:rsidR="00E07683">
        <w:t>IBC</w:t>
      </w:r>
      <w:r>
        <w:t xml:space="preserve">, </w:t>
      </w:r>
      <w:r w:rsidR="00E07683">
        <w:t>U4_IBC</w:t>
      </w:r>
      <w:r>
        <w:t>).</w:t>
      </w:r>
    </w:p>
    <w:p w14:paraId="78FAD1E6" w14:textId="19EDF76D" w:rsidR="00E07683" w:rsidRPr="000B763E" w:rsidRDefault="00E07683" w:rsidP="00E07683">
      <w:pPr>
        <w:pStyle w:val="7aH7"/>
      </w:pPr>
      <w:r>
        <w:t xml:space="preserve">Step </w:t>
      </w:r>
      <w:r w:rsidR="00B73095">
        <w:t>0</w:t>
      </w:r>
      <w:r w:rsidR="00F2119C">
        <w:t>3</w:t>
      </w:r>
      <w:r w:rsidR="00B73095">
        <w:t xml:space="preserve">. 03. 03. </w:t>
      </w:r>
      <w:r w:rsidR="00E75CB1">
        <w:t xml:space="preserve">01. </w:t>
      </w:r>
      <w:r>
        <w:t>Add density against the pack code</w:t>
      </w:r>
    </w:p>
    <w:p w14:paraId="49535AB7" w14:textId="77777777" w:rsidR="00E07683" w:rsidRDefault="00E07683" w:rsidP="00E07683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1DCC098E" w14:textId="77777777" w:rsidR="00E07683" w:rsidRPr="003C4C40" w:rsidRDefault="00E07683" w:rsidP="00E07683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E07683" w14:paraId="63292D6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9755B7" w14:textId="77777777" w:rsidR="00E07683" w:rsidRDefault="00E07683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0321C" w14:textId="77777777" w:rsidR="00E07683" w:rsidRDefault="00E0768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4F33D7" w14:textId="77777777" w:rsidR="00E07683" w:rsidRDefault="00E0768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848683" w14:textId="77777777" w:rsidR="00E07683" w:rsidRDefault="00E07683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07683" w14:paraId="78D6D1D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BF8BC7" w14:textId="77777777" w:rsidR="00E07683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23671" w14:textId="77777777" w:rsidR="00E07683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CF957E" w14:textId="77777777" w:rsidR="00E07683" w:rsidRDefault="00E076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A6FA23" w14:textId="06CB8A45" w:rsidR="00E07683" w:rsidRPr="00C85A3D" w:rsidRDefault="0049682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  <w:tr w:rsidR="00496826" w14:paraId="37452EC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3C85EF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EB0C74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95D76" w14:textId="77777777" w:rsidR="00496826" w:rsidRDefault="00496826" w:rsidP="0049682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934EDD" w14:textId="016300ED" w:rsidR="00496826" w:rsidRDefault="00496826" w:rsidP="00496826">
            <w:pPr>
              <w:keepNext/>
              <w:spacing w:line="276" w:lineRule="auto"/>
              <w:jc w:val="center"/>
            </w:pPr>
            <w:r w:rsidRPr="00BA50B4">
              <w:t>Maintain this as a configurable property field so it can be updated or amended as required</w:t>
            </w:r>
          </w:p>
        </w:tc>
      </w:tr>
      <w:tr w:rsidR="00496826" w14:paraId="5EF1F3A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1695A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0965C4"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D39DB4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0965C4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5CD8C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0965C4">
              <w:t>KG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BB2E75" w14:textId="501624E3" w:rsidR="00496826" w:rsidRPr="00026627" w:rsidRDefault="00496826" w:rsidP="00496826">
            <w:pPr>
              <w:keepNext/>
              <w:spacing w:line="276" w:lineRule="auto"/>
              <w:jc w:val="center"/>
            </w:pPr>
            <w:r w:rsidRPr="00BA50B4">
              <w:t>Maintain this as a configurable property field so it can be updated or amended as required</w:t>
            </w:r>
          </w:p>
        </w:tc>
      </w:tr>
      <w:tr w:rsidR="00496826" w14:paraId="60E6667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1C3904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0965C4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3F38A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0965C4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62F1F7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>
              <w:t>6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E972D0" w14:textId="077C3B54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BA50B4">
              <w:t>Maintain this as a configurable property field so it can be updated or amended as required</w:t>
            </w:r>
          </w:p>
        </w:tc>
      </w:tr>
      <w:tr w:rsidR="00E07683" w14:paraId="076C19C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F6837C" w14:textId="77777777" w:rsidR="00E07683" w:rsidRPr="00FC4E42" w:rsidRDefault="00E07683" w:rsidP="007439C6">
            <w:pPr>
              <w:keepNext/>
              <w:spacing w:line="276" w:lineRule="auto"/>
              <w:jc w:val="center"/>
            </w:pPr>
            <w:r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1ED6C1" w14:textId="77777777" w:rsidR="00E07683" w:rsidRPr="00FC4E42" w:rsidRDefault="00E07683" w:rsidP="007439C6">
            <w:pPr>
              <w:keepNext/>
              <w:spacing w:line="276" w:lineRule="auto"/>
              <w:jc w:val="center"/>
            </w:pPr>
            <w: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21987C" w14:textId="1AC9895F" w:rsidR="00E07683" w:rsidRPr="00FC4E42" w:rsidRDefault="00E07683" w:rsidP="007439C6">
            <w:pPr>
              <w:keepNext/>
              <w:spacing w:line="276" w:lineRule="auto"/>
              <w:jc w:val="center"/>
            </w:pPr>
            <w:r>
              <w:t>1</w:t>
            </w:r>
            <w:r w:rsidR="00E606D3">
              <w:t>.032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6E3ACE2" w14:textId="0A29E21F" w:rsidR="00E07683" w:rsidRPr="00C24A85" w:rsidRDefault="00E076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10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</w:t>
            </w:r>
          </w:p>
        </w:tc>
      </w:tr>
      <w:tr w:rsidR="00E07683" w14:paraId="7E11D0C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6435B" w14:textId="77777777" w:rsidR="00E07683" w:rsidRDefault="00E07683" w:rsidP="007439C6">
            <w:pPr>
              <w:keepNext/>
              <w:spacing w:line="276" w:lineRule="auto"/>
              <w:jc w:val="center"/>
            </w:pPr>
            <w:r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2E642" w14:textId="77777777" w:rsidR="00E07683" w:rsidRDefault="00E07683" w:rsidP="007439C6">
            <w:pPr>
              <w:keepNext/>
              <w:spacing w:line="276" w:lineRule="auto"/>
              <w:jc w:val="center"/>
            </w:pPr>
            <w:r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78308B" w14:textId="77777777" w:rsidR="00E07683" w:rsidRDefault="00E07683" w:rsidP="007439C6">
            <w:pPr>
              <w:keepNext/>
              <w:spacing w:line="276" w:lineRule="auto"/>
              <w:jc w:val="center"/>
            </w:pPr>
            <w: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EB11AC" w14:textId="0E045186" w:rsidR="00E07683" w:rsidRDefault="00E07683" w:rsidP="007439C6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_Ref215495955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10</w:t>
            </w:r>
            <w:r>
              <w:fldChar w:fldCharType="end"/>
            </w:r>
          </w:p>
        </w:tc>
      </w:tr>
      <w:tr w:rsidR="00E07683" w14:paraId="4A6A049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2F4E1" w14:textId="77777777" w:rsidR="00E07683" w:rsidRDefault="00E07683" w:rsidP="007439C6">
            <w:pPr>
              <w:keepNext/>
              <w:spacing w:line="276" w:lineRule="auto"/>
              <w:jc w:val="center"/>
            </w:pPr>
            <w:r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91104" w14:textId="77777777" w:rsidR="00E07683" w:rsidRDefault="00E07683" w:rsidP="007439C6">
            <w:pPr>
              <w:keepNext/>
              <w:spacing w:line="276" w:lineRule="auto"/>
              <w:jc w:val="center"/>
            </w:pPr>
            <w:r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E7F8C" w14:textId="77777777" w:rsidR="00E07683" w:rsidRDefault="00E07683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3400770" w14:textId="1230179D" w:rsidR="00E07683" w:rsidRDefault="00496826" w:rsidP="007439C6">
            <w:pPr>
              <w:keepNext/>
              <w:spacing w:line="276" w:lineRule="auto"/>
              <w:jc w:val="center"/>
            </w:pPr>
            <w:r w:rsidRPr="00CA4895">
              <w:t>Maintain this as a configurable property field so it can be updated or amended as required</w:t>
            </w:r>
          </w:p>
        </w:tc>
      </w:tr>
    </w:tbl>
    <w:p w14:paraId="603FEC54" w14:textId="3200FBD5" w:rsidR="00E07683" w:rsidRDefault="00E07683" w:rsidP="00E07683">
      <w:pPr>
        <w:pStyle w:val="Caption"/>
      </w:pPr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31</w:t>
      </w:r>
      <w:r w:rsidR="00486E2B">
        <w:fldChar w:fldCharType="end"/>
      </w:r>
      <w:r>
        <w:t xml:space="preserve">: </w:t>
      </w:r>
      <w:r w:rsidRPr="00221731">
        <w:t>Inputs to add unit of measure conversion between Kilograms and Liters</w:t>
      </w:r>
      <w:r>
        <w:t xml:space="preserve"> against pack item.</w:t>
      </w:r>
    </w:p>
    <w:p w14:paraId="2C2FDA8E" w14:textId="57332B88" w:rsidR="0034237C" w:rsidRPr="00D65178" w:rsidRDefault="0034237C" w:rsidP="0034237C">
      <w:pPr>
        <w:pStyle w:val="7aH7"/>
        <w:rPr>
          <w:highlight w:val="yellow"/>
        </w:rPr>
      </w:pPr>
      <w:r w:rsidRPr="00D65178">
        <w:rPr>
          <w:highlight w:val="yellow"/>
        </w:rPr>
        <w:t>Step 03. 03. 0</w:t>
      </w:r>
      <w:r>
        <w:rPr>
          <w:highlight w:val="yellow"/>
        </w:rPr>
        <w:t>3</w:t>
      </w:r>
      <w:r w:rsidRPr="00D65178">
        <w:rPr>
          <w:highlight w:val="yellow"/>
        </w:rPr>
        <w:t>. 0</w:t>
      </w:r>
      <w:r>
        <w:rPr>
          <w:highlight w:val="yellow"/>
        </w:rPr>
        <w:t>2</w:t>
      </w:r>
      <w:r w:rsidRPr="00D65178">
        <w:rPr>
          <w:highlight w:val="yellow"/>
        </w:rPr>
        <w:t>. Add a quality plan against the pack item</w:t>
      </w:r>
    </w:p>
    <w:p w14:paraId="42E031B5" w14:textId="77777777" w:rsidR="0034237C" w:rsidRPr="00D65178" w:rsidRDefault="0034237C" w:rsidP="0034237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  <w:rPr>
          <w:highlight w:val="yellow"/>
        </w:rPr>
      </w:pPr>
      <w:r w:rsidRPr="00D65178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API: QMS009MI</w:t>
      </w:r>
    </w:p>
    <w:p w14:paraId="2DDFC878" w14:textId="77777777" w:rsidR="0034237C" w:rsidRPr="00D65178" w:rsidRDefault="0034237C" w:rsidP="0034237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highlight w:val="yellow"/>
        </w:rPr>
      </w:pPr>
      <w:r w:rsidRPr="00D65178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Transaction: 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762"/>
        <w:gridCol w:w="865"/>
        <w:gridCol w:w="7038"/>
      </w:tblGrid>
      <w:tr w:rsidR="0034237C" w:rsidRPr="00D65178" w14:paraId="2D3AAC0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A63A7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E097B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6EB1CA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760D6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Extraction Method</w:t>
            </w:r>
          </w:p>
        </w:tc>
      </w:tr>
      <w:tr w:rsidR="0034237C" w:rsidRPr="00D65178" w14:paraId="0E65D25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E6BB3F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Quality plan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AA41E5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QLPN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AEB826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PACK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DB4800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Hardcoded</w:t>
            </w:r>
          </w:p>
        </w:tc>
      </w:tr>
      <w:tr w:rsidR="0034237C" w:rsidRPr="00D65178" w14:paraId="2CEA0E8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30FC3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Item number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C09752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ITNO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7A2789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BB1A1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 xml:space="preserve">PMPRNO </w:t>
            </w:r>
            <w:proofErr w:type="gramStart"/>
            <w:r w:rsidRPr="00D65178">
              <w:rPr>
                <w:highlight w:val="yellow"/>
              </w:rPr>
              <w:t>in</w:t>
            </w:r>
            <w:proofErr w:type="gramEnd"/>
            <w:r w:rsidRPr="00D65178">
              <w:rPr>
                <w:highlight w:val="yellow"/>
              </w:rPr>
              <w:t xml:space="preserve"> MPDMAT table</w:t>
            </w:r>
          </w:p>
        </w:tc>
      </w:tr>
      <w:tr w:rsidR="0034237C" w:rsidRPr="00D65178" w14:paraId="6373C0F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3C5538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E1FB5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TX40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333ED7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FEA103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 xml:space="preserve">PMPRNO </w:t>
            </w:r>
            <w:proofErr w:type="gramStart"/>
            <w:r w:rsidRPr="00D65178">
              <w:rPr>
                <w:highlight w:val="yellow"/>
              </w:rPr>
              <w:t>in</w:t>
            </w:r>
            <w:proofErr w:type="gramEnd"/>
            <w:r w:rsidRPr="00D65178">
              <w:rPr>
                <w:highlight w:val="yellow"/>
              </w:rPr>
              <w:t xml:space="preserve"> MPDMAT table</w:t>
            </w:r>
          </w:p>
        </w:tc>
      </w:tr>
      <w:tr w:rsidR="0034237C" w:rsidRPr="00D65178" w14:paraId="35AD519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BD90A6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Active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32BDE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ACTF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684EB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75F7B9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370C4EB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1F0DF4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Changing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672129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QIMD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6FDB5D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F64D6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6DA452E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4AEAD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Adding test to QI req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E07C6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QIAT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D2A8A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5FAD3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5B7DA07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0C8709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Spec approval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A54380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QPLN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1B8089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1EC522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66E7B36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82C4FB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 req appr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CBCEC4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QPLT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7F92A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AE906D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7D3D682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BA3AE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passed/passed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33BCD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QAPP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A0F66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ED936B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731CF68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D0A849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passed/failed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D4BA61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FF0E7B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DB4619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7489C12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29D9BB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passed/not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2A231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6501AD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FE1572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03F9375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4EAD5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passed/none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71E797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QAPE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CE4925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D9009C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39525A4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CDCAB2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failed/passed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E5D553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QAFP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358FA4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D47326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4D2E0C0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5E886D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failed/failed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A47245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QAFF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C0B581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FFA31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541D733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06DC3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failed/not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FD066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QAFN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A8496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D5CCA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08DE12B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B04C4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failed/none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52949D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QAFE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C3AD4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09B128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50913E4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80BF63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3B08B0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QANP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C92BF8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A88F61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43F6A32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0DF80F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F25D5A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QANF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F3E996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54F98E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5E1BB20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DE4F48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not tested/not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472DE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QANN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79634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9FD6A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11618F9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8E325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not tested/none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7EFC47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0F09B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3B48B8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60AB596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CE580A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none/passed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45CB7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QAEP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58D3B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7E57B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150FBF3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90B2D6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none/failed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2971FD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QAEF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6E43C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E85CB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0E7704A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26C426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Approval none/not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3F9742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QAEN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A9451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8E35B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226733F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FB7343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Lot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181F7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QLTA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63DC83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F6A21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3C6E878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1DC4D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Spec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D780D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QSPA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E34AC9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8E679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63D5E98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52ECA8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 xml:space="preserve">QI </w:t>
            </w:r>
            <w:proofErr w:type="gramStart"/>
            <w:r w:rsidRPr="00D65178">
              <w:rPr>
                <w:highlight w:val="yellow"/>
              </w:rPr>
              <w:t>request</w:t>
            </w:r>
            <w:proofErr w:type="gramEnd"/>
            <w:r w:rsidRPr="00D65178">
              <w:rPr>
                <w:highlight w:val="yellow"/>
              </w:rPr>
              <w:t xml:space="preserve">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4DF153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QIRA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FE694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AD850B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6AF1B23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6E08BD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 request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202D1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QRLV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2E2B1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F872D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4923E0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50001D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 xml:space="preserve">Manual QI </w:t>
            </w:r>
            <w:proofErr w:type="gramStart"/>
            <w:r w:rsidRPr="00D65178">
              <w:rPr>
                <w:highlight w:val="yellow"/>
              </w:rPr>
              <w:t>req</w:t>
            </w:r>
            <w:proofErr w:type="gramEnd"/>
            <w:r w:rsidRPr="00D65178">
              <w:rPr>
                <w:highlight w:val="yellow"/>
              </w:rPr>
              <w:t xml:space="preserve"> status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2141A8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QST1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0C42B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D25C18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23B4DE1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B8222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Default QI req as test at pre-ship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6C0933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TPS2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A9C1DE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F4CDE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6225EDA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B881CD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Test freq basis for PO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87BD2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QIFR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32C49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16D63F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393247F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BE7ED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Replace PO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9D6663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QIRP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6D9E09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549058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1592A9B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00AA6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Test freq basis for MO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A5716C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QIF1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D2462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69B005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3CE578D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60C6D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Replace MO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792DB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E9AC8F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8DAAFD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4FDCD3D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A7EAA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 xml:space="preserve">Create QI </w:t>
            </w:r>
            <w:proofErr w:type="gramStart"/>
            <w:r w:rsidRPr="00D65178">
              <w:rPr>
                <w:highlight w:val="yellow"/>
              </w:rPr>
              <w:t>request</w:t>
            </w:r>
            <w:proofErr w:type="gramEnd"/>
            <w:r w:rsidRPr="00D65178">
              <w:rPr>
                <w:highlight w:val="yellow"/>
              </w:rPr>
              <w:t xml:space="preserve"> on CO returns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BA2B6F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QCRF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20F579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760CFB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083C998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B7FD6D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Copy QI request on new lot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23761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QCRO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37CF3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D41A7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7F495D5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DAC589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Auto-reinspection of lots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D8C50D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QARE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C6AFA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70B7D7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5FFDC2E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8FA3B6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QI reinspection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843EC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QARL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A2A787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1A402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14292C0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2A2FFF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Reinspection generation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FFF95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QARB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CEEF0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7580A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10F490C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8A214C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Reinspection calculation date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C088B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QARD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50B594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52DCFD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D65178" w14:paraId="2879B96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63FFD6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Manual update of calculated test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A75C8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QMTU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65469B" w14:textId="77777777" w:rsidR="0034237C" w:rsidRPr="00D65178" w:rsidRDefault="0034237C" w:rsidP="002334E9">
            <w:pPr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2970E" w14:textId="77777777" w:rsidR="0034237C" w:rsidRPr="00D65178" w:rsidRDefault="0034237C" w:rsidP="002334E9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6517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</w:tbl>
    <w:p w14:paraId="60CA3234" w14:textId="6947468D" w:rsidR="0034237C" w:rsidRPr="002D15E3" w:rsidRDefault="0034237C" w:rsidP="0034237C">
      <w:pPr>
        <w:pStyle w:val="Caption"/>
      </w:pPr>
      <w:r w:rsidRPr="00D65178">
        <w:rPr>
          <w:highlight w:val="yellow"/>
        </w:rPr>
        <w:t xml:space="preserve">Table </w:t>
      </w:r>
      <w:r w:rsidRPr="00D65178">
        <w:rPr>
          <w:highlight w:val="yellow"/>
        </w:rPr>
        <w:fldChar w:fldCharType="begin"/>
      </w:r>
      <w:r w:rsidRPr="00D65178">
        <w:rPr>
          <w:highlight w:val="yellow"/>
        </w:rPr>
        <w:instrText xml:space="preserve"> SEQ Table \* ARABIC </w:instrText>
      </w:r>
      <w:r w:rsidRPr="00D65178">
        <w:rPr>
          <w:highlight w:val="yellow"/>
        </w:rPr>
        <w:fldChar w:fldCharType="separate"/>
      </w:r>
      <w:r>
        <w:rPr>
          <w:noProof/>
          <w:highlight w:val="yellow"/>
        </w:rPr>
        <w:t>32</w:t>
      </w:r>
      <w:r w:rsidRPr="00D65178">
        <w:rPr>
          <w:highlight w:val="yellow"/>
        </w:rPr>
        <w:fldChar w:fldCharType="end"/>
      </w:r>
      <w:r w:rsidRPr="00D65178">
        <w:rPr>
          <w:highlight w:val="yellow"/>
        </w:rPr>
        <w:t>: Add a quality plan against the pack item.</w:t>
      </w:r>
    </w:p>
    <w:p w14:paraId="04CC0724" w14:textId="75672BD2" w:rsidR="00096587" w:rsidRPr="00505306" w:rsidRDefault="00E75CB1" w:rsidP="008016BD">
      <w:pPr>
        <w:pStyle w:val="7aH7"/>
      </w:pPr>
      <w:r w:rsidRPr="008016BD">
        <w:t>Step 0</w:t>
      </w:r>
      <w:r w:rsidR="004277EF" w:rsidRPr="008016BD">
        <w:t>3</w:t>
      </w:r>
      <w:r w:rsidRPr="008016BD">
        <w:t>. 03. 03. 0</w:t>
      </w:r>
      <w:r w:rsidR="008E74E4">
        <w:t>3</w:t>
      </w:r>
      <w:r w:rsidRPr="008016BD">
        <w:t>.</w:t>
      </w:r>
      <w:r>
        <w:t xml:space="preserve"> </w:t>
      </w:r>
      <w:r w:rsidR="001429BE">
        <w:t>Add specification h</w:t>
      </w:r>
      <w:r w:rsidR="003D25EA">
        <w:t xml:space="preserve">eader to the </w:t>
      </w:r>
      <w:r w:rsidR="00096587" w:rsidRPr="00505306">
        <w:t>pack item</w:t>
      </w:r>
      <w:r w:rsidR="004277EF">
        <w:t xml:space="preserve"> so that weight checks can be added</w:t>
      </w:r>
    </w:p>
    <w:p w14:paraId="223AB3E4" w14:textId="77777777" w:rsidR="00096587" w:rsidRDefault="00096587" w:rsidP="00096587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4113F411" w14:textId="77777777" w:rsidR="00096587" w:rsidRPr="00F204D1" w:rsidRDefault="00096587" w:rsidP="0009658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Pr="00B96057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096587" w14:paraId="18E202CA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86F988" w14:textId="77777777" w:rsidR="00096587" w:rsidRDefault="00096587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1FA994" w14:textId="77777777" w:rsidR="00096587" w:rsidRDefault="00096587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B95E11" w14:textId="77777777" w:rsidR="00096587" w:rsidRDefault="00096587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5AA111" w14:textId="77777777" w:rsidR="00096587" w:rsidRDefault="00096587" w:rsidP="007E383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096587" w14:paraId="09E9B76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1AB5E" w14:textId="77777777" w:rsidR="00096587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680087" w14:textId="77777777" w:rsidR="00096587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90A8A" w14:textId="77777777" w:rsidR="00096587" w:rsidRDefault="00096587" w:rsidP="007E38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4645A0" w14:textId="2E884CB5" w:rsidR="00096587" w:rsidRDefault="00496826" w:rsidP="007E38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  <w:tr w:rsidR="00096587" w14:paraId="330D6A8F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2DF808" w14:textId="77777777" w:rsidR="00096587" w:rsidRPr="00155B1C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55B1C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1304A" w14:textId="77777777" w:rsidR="00096587" w:rsidRPr="00155B1C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55B1C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63125" w14:textId="491E9A38" w:rsidR="00096587" w:rsidRPr="00155B1C" w:rsidRDefault="009E093E" w:rsidP="007E383F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55B1C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PACKING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C81D00" w14:textId="4F81F903" w:rsidR="00096587" w:rsidRPr="00155B1C" w:rsidRDefault="009E093E" w:rsidP="007E383F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55B1C">
              <w:rPr>
                <w:highlight w:val="yellow"/>
              </w:rPr>
              <w:t>Hardcoded</w:t>
            </w:r>
          </w:p>
        </w:tc>
      </w:tr>
      <w:tr w:rsidR="00496826" w14:paraId="5B9D456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DB675" w14:textId="77777777" w:rsidR="00496826" w:rsidRPr="00155B1C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55B1C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D7D6C" w14:textId="77777777" w:rsidR="00496826" w:rsidRPr="00155B1C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55B1C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166B0" w14:textId="77777777" w:rsidR="00496826" w:rsidRPr="00155B1C" w:rsidRDefault="00496826" w:rsidP="00496826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55B1C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1D283B" w14:textId="44F4E7E8" w:rsidR="00496826" w:rsidRPr="00155B1C" w:rsidRDefault="00155B1C" w:rsidP="00496826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55B1C">
              <w:rPr>
                <w:highlight w:val="yellow"/>
              </w:rPr>
              <w:t>Today’s date in YYYYMMDD format</w:t>
            </w:r>
          </w:p>
        </w:tc>
      </w:tr>
      <w:tr w:rsidR="00496826" w14:paraId="2843B9A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CAF27" w14:textId="77777777" w:rsidR="00496826" w:rsidRPr="00155B1C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55B1C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58351F" w14:textId="77777777" w:rsidR="00496826" w:rsidRPr="00155B1C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55B1C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ACAD2" w14:textId="6CC110BD" w:rsidR="00496826" w:rsidRPr="00155B1C" w:rsidRDefault="00496826" w:rsidP="00496826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55B1C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4384A0" w14:textId="6CCC827F" w:rsidR="00496826" w:rsidRPr="00155B1C" w:rsidRDefault="00155B1C" w:rsidP="00496826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55B1C">
              <w:rPr>
                <w:highlight w:val="yellow"/>
              </w:rPr>
              <w:t>Hardcoded</w:t>
            </w:r>
          </w:p>
        </w:tc>
      </w:tr>
      <w:tr w:rsidR="00496826" w14:paraId="078B8D8C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6191A" w14:textId="77777777" w:rsidR="00496826" w:rsidRPr="00155B1C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55B1C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6DE7B1" w14:textId="77777777" w:rsidR="00496826" w:rsidRPr="00155B1C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55B1C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5E44B3" w14:textId="484A92CD" w:rsidR="00496826" w:rsidRPr="00155B1C" w:rsidRDefault="00155B1C" w:rsidP="00496826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55B1C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57E40DE" w14:textId="66615E12" w:rsidR="00496826" w:rsidRPr="00155B1C" w:rsidRDefault="00155B1C" w:rsidP="00496826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55B1C">
              <w:rPr>
                <w:highlight w:val="yellow"/>
              </w:rPr>
              <w:t xml:space="preserve">PMPRNO </w:t>
            </w:r>
            <w:proofErr w:type="gramStart"/>
            <w:r w:rsidRPr="00155B1C">
              <w:rPr>
                <w:highlight w:val="yellow"/>
              </w:rPr>
              <w:t>in</w:t>
            </w:r>
            <w:proofErr w:type="gramEnd"/>
            <w:r w:rsidRPr="00155B1C">
              <w:rPr>
                <w:highlight w:val="yellow"/>
              </w:rPr>
              <w:t xml:space="preserve"> MPDMAT table</w:t>
            </w:r>
          </w:p>
        </w:tc>
      </w:tr>
      <w:tr w:rsidR="00496826" w14:paraId="367AA26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C1F8DF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7541A7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6477CF" w14:textId="77777777" w:rsidR="00496826" w:rsidRDefault="00496826" w:rsidP="004968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553FBA" w14:textId="1A8FFF98" w:rsidR="00496826" w:rsidRDefault="00496826" w:rsidP="00496826">
            <w:pPr>
              <w:keepNext/>
              <w:spacing w:line="276" w:lineRule="auto"/>
              <w:jc w:val="center"/>
            </w:pPr>
            <w:r w:rsidRPr="00CD7A3D">
              <w:t>Maintain this as a configurable property field so it can be updated or amended as required</w:t>
            </w:r>
          </w:p>
        </w:tc>
      </w:tr>
      <w:tr w:rsidR="00496826" w14:paraId="700EC6B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52F79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EAF791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2861E0" w14:textId="77777777" w:rsidR="00496826" w:rsidRDefault="00496826" w:rsidP="004968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3F8CF1" w14:textId="26762778" w:rsidR="00496826" w:rsidRDefault="00496826" w:rsidP="00496826">
            <w:pPr>
              <w:keepNext/>
              <w:spacing w:line="276" w:lineRule="auto"/>
              <w:jc w:val="center"/>
            </w:pPr>
            <w:r w:rsidRPr="00CD7A3D">
              <w:t>Maintain this as a configurable property field so it can be updated or amended as required</w:t>
            </w:r>
          </w:p>
        </w:tc>
      </w:tr>
      <w:tr w:rsidR="00496826" w14:paraId="4B87B5E5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AAADC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A972F2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AB6A28" w14:textId="77777777" w:rsidR="00496826" w:rsidRDefault="00496826" w:rsidP="004968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01472E0" w14:textId="0A4B8FE1" w:rsidR="00496826" w:rsidRDefault="00496826" w:rsidP="00496826">
            <w:pPr>
              <w:keepNext/>
              <w:spacing w:line="276" w:lineRule="auto"/>
              <w:jc w:val="center"/>
            </w:pPr>
            <w:r w:rsidRPr="00CD7A3D">
              <w:t>Maintain this as a configurable property field so it can be updated or amended as required</w:t>
            </w:r>
          </w:p>
        </w:tc>
      </w:tr>
      <w:tr w:rsidR="00496826" w14:paraId="36197E0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59E6B6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F4A9C4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2168EB" w14:textId="77777777" w:rsidR="00496826" w:rsidRDefault="00496826" w:rsidP="004968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C2D95D" w14:textId="6C24E7E3" w:rsidR="00496826" w:rsidRDefault="00496826" w:rsidP="00496826">
            <w:pPr>
              <w:keepNext/>
              <w:spacing w:line="276" w:lineRule="auto"/>
              <w:jc w:val="center"/>
            </w:pPr>
            <w:r w:rsidRPr="00CD7A3D">
              <w:t>Maintain this as a configurable property field so it can be updated or amended as required</w:t>
            </w:r>
          </w:p>
        </w:tc>
      </w:tr>
      <w:tr w:rsidR="00496826" w14:paraId="2E8D9ED4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04CA0F" w14:textId="77777777" w:rsidR="00496826" w:rsidRPr="005E2CB0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5E2CB0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84A0F" w14:textId="77777777" w:rsidR="00496826" w:rsidRPr="005E2CB0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5E2CB0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E0C86" w14:textId="29F81C5C" w:rsidR="00496826" w:rsidRPr="005E2CB0" w:rsidRDefault="005E2CB0" w:rsidP="00496826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5E2CB0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C339CE" w14:textId="2029B006" w:rsidR="00496826" w:rsidRPr="005E2CB0" w:rsidRDefault="005E2CB0" w:rsidP="00496826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5E2CB0">
              <w:rPr>
                <w:highlight w:val="yellow"/>
              </w:rPr>
              <w:t>Hardcoded</w:t>
            </w:r>
          </w:p>
        </w:tc>
      </w:tr>
      <w:tr w:rsidR="00496826" w14:paraId="5817D42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302C3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5D9ADB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A76E3" w14:textId="77777777" w:rsidR="00496826" w:rsidRDefault="00496826" w:rsidP="004968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C7FA633" w14:textId="44B1B844" w:rsidR="00496826" w:rsidRDefault="00496826" w:rsidP="00496826">
            <w:pPr>
              <w:keepNext/>
              <w:spacing w:line="276" w:lineRule="auto"/>
              <w:jc w:val="center"/>
            </w:pPr>
            <w:r w:rsidRPr="00CD7A3D">
              <w:t>Maintain this as a configurable property field so it can be updated or amended as required</w:t>
            </w:r>
          </w:p>
        </w:tc>
      </w:tr>
    </w:tbl>
    <w:p w14:paraId="2532F65F" w14:textId="45F0F3B7" w:rsidR="00096587" w:rsidRPr="002D15E3" w:rsidRDefault="00096587" w:rsidP="00096587">
      <w:pPr>
        <w:pStyle w:val="Caption"/>
      </w:pPr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33</w:t>
      </w:r>
      <w:r w:rsidR="00486E2B">
        <w:fldChar w:fldCharType="end"/>
      </w:r>
      <w:r>
        <w:t xml:space="preserve">: </w:t>
      </w:r>
      <w:r w:rsidRPr="00BC1AB9">
        <w:t xml:space="preserve">Add Recipe specification against the pack </w:t>
      </w:r>
      <w:r w:rsidR="00957B1E" w:rsidRPr="00BC1AB9">
        <w:t>item.</w:t>
      </w:r>
    </w:p>
    <w:p w14:paraId="7FFFFCF5" w14:textId="0086BDBB" w:rsidR="006D22EB" w:rsidRDefault="00E465DA" w:rsidP="006D22EB">
      <w:pPr>
        <w:pStyle w:val="7aH7"/>
      </w:pPr>
      <w:r w:rsidRPr="00B27957">
        <w:t xml:space="preserve">Step </w:t>
      </w:r>
      <w:r w:rsidR="00E75CB1">
        <w:t>0</w:t>
      </w:r>
      <w:r w:rsidR="004277EF">
        <w:t>3</w:t>
      </w:r>
      <w:r w:rsidR="00E75CB1">
        <w:t>. 03. 03. 0</w:t>
      </w:r>
      <w:r w:rsidR="008E74E4">
        <w:t>4</w:t>
      </w:r>
      <w:r w:rsidR="00E75CB1">
        <w:t xml:space="preserve">. </w:t>
      </w:r>
      <w:r w:rsidR="006D22EB">
        <w:t>Retrieve details relating to weight checks. This needs to be executed 15 times in a loop for tests WEIGHT-A to WEIGHT-O (WEIGHT-A, WEIGHT-B, WEIGHT-C……………., WEIGHT-O)</w:t>
      </w:r>
    </w:p>
    <w:p w14:paraId="1A98345F" w14:textId="77777777" w:rsidR="006D22EB" w:rsidRDefault="006D22EB" w:rsidP="006D22EB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5C1DF39B" w14:textId="77777777" w:rsidR="006D22EB" w:rsidRPr="003C4C40" w:rsidRDefault="006D22EB" w:rsidP="006D22EB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Pr="00595E81">
        <w:rPr>
          <w:rFonts w:eastAsia="Times New Roman" w:cs="Calibri"/>
          <w:b/>
          <w:bCs/>
          <w:color w:val="000000"/>
          <w:szCs w:val="24"/>
          <w:lang w:eastAsia="en-GB"/>
        </w:rPr>
        <w:t>LstQITest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6D22EB" w14:paraId="382F4CD2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176C03" w14:textId="77777777" w:rsidR="006D22EB" w:rsidRDefault="006D22EB" w:rsidP="00A7333D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975562" w14:textId="77777777" w:rsidR="006D22EB" w:rsidRDefault="006D22E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B33D1B" w14:textId="77777777" w:rsidR="006D22EB" w:rsidRDefault="006D22E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3C30F6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6D22EB" w14:paraId="1BFC37A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A2ED15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6DFB78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551750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6C4767" w14:textId="77777777" w:rsidR="006D22EB" w:rsidRPr="00C85A3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93EC1">
              <w:t>Maintain this as a configurable property field so it can be updated or amended as required</w:t>
            </w:r>
            <w:r>
              <w:t xml:space="preserve">. Needs to be executed in a loop with values from WEIGHT-A to WEIGHT-O (i.e. WEIGHT-A, WEIGHT-B, WEIGHT-C </w:t>
            </w:r>
            <w:proofErr w:type="gramStart"/>
            <w:r>
              <w:t>…..</w:t>
            </w:r>
            <w:proofErr w:type="gramEnd"/>
            <w:r>
              <w:t>WEIGHT-O)</w:t>
            </w:r>
          </w:p>
        </w:tc>
      </w:tr>
    </w:tbl>
    <w:p w14:paraId="35EEBCAF" w14:textId="3837E8EE" w:rsidR="006D22EB" w:rsidRDefault="006D22EB" w:rsidP="006D22EB">
      <w:pPr>
        <w:pStyle w:val="Caption"/>
      </w:pPr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34</w:t>
      </w:r>
      <w:r w:rsidR="00486E2B">
        <w:fldChar w:fldCharType="end"/>
      </w:r>
      <w:r>
        <w:t>: Inputs to extract 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6D22EB" w14:paraId="6EA3615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C94AF6" w14:textId="77777777" w:rsidR="006D22EB" w:rsidRDefault="006D22E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4D7A7D" w14:textId="77777777" w:rsidR="006D22EB" w:rsidRDefault="006D22E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60CCF2" w14:textId="77777777" w:rsidR="006D22EB" w:rsidRDefault="006D22E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6D22EB" w14:paraId="6DC2093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D92E94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CA8A1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3DD931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6D22EB" w14:paraId="170EE94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E765DB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B604C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EA0000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6D22EB" w14:paraId="10E6F63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80423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638728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44FE92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6D22EB" w14:paraId="55AF16F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815BC7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A9E10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7E8B34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6D22EB" w14:paraId="01C1B2C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11E497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7B5848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6C3C8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6D22EB" w14:paraId="0B5C927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F4AEC5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1AF09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4B339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644070A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6A888F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05C6CC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82281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6D22EB" w14:paraId="70D6484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2E7C94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DFF4C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E7F607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6D22EB" w14:paraId="173E23D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FAE8C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81A48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152BCD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48DA529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F13303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EE05E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24DA9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3C93C413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F50FB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F29D20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82BCDA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6D22EB" w14:paraId="110B0B3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D5CE51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58C2DC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825B2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1258E83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9DFAB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C6A725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71262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3FFA390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D11257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Incl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tst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QI req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B992AF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3D1FD0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285E6525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6B2399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Prt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test on COA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41A529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69E40B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008CD10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5B0CB0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Prt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tst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on spec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02AA61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4F4166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0B2BFF6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3CC840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Prt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spc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tst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val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DB01A2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DAAD02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38719C5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F26F9C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Prt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result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val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B06EF1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CE107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4C0AEAE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87846D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Spec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appro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F04D18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A8987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59E2076A" w14:textId="71EA8321" w:rsidR="006D22EB" w:rsidRPr="00A512DB" w:rsidRDefault="006D22EB" w:rsidP="006D22EB">
      <w:pPr>
        <w:pStyle w:val="Caption"/>
      </w:pPr>
      <w:bookmarkStart w:id="25" w:name="_Ref219912256"/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35</w:t>
      </w:r>
      <w:r w:rsidR="00486E2B">
        <w:fldChar w:fldCharType="end"/>
      </w:r>
      <w:bookmarkEnd w:id="25"/>
      <w:r>
        <w:t>: Details against weight checks.</w:t>
      </w:r>
    </w:p>
    <w:p w14:paraId="7389C273" w14:textId="6A3B4D1E" w:rsidR="00E465DA" w:rsidRDefault="00F533FF" w:rsidP="008016BD">
      <w:pPr>
        <w:pStyle w:val="7aH7"/>
      </w:pPr>
      <w:r w:rsidRPr="00B27957">
        <w:t xml:space="preserve">Step </w:t>
      </w:r>
      <w:r>
        <w:t>03. 03. 03. 0</w:t>
      </w:r>
      <w:r w:rsidR="008E74E4">
        <w:t>5</w:t>
      </w:r>
      <w:r>
        <w:t xml:space="preserve">. </w:t>
      </w:r>
      <w:r w:rsidR="00E465DA">
        <w:t xml:space="preserve">Add specification tests </w:t>
      </w:r>
      <w:r w:rsidR="00856AAE">
        <w:t xml:space="preserve">relating to the pack item </w:t>
      </w:r>
      <w:r w:rsidR="00E465DA">
        <w:t>to the specification</w:t>
      </w:r>
    </w:p>
    <w:p w14:paraId="06F59E28" w14:textId="77777777" w:rsidR="00E465DA" w:rsidRDefault="00E465DA" w:rsidP="00E465D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17C1190F" w14:textId="77777777" w:rsidR="00E465DA" w:rsidRPr="00F204D1" w:rsidRDefault="00E465DA" w:rsidP="00E465D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E465DA" w14:paraId="71B44F8B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EB1496" w14:textId="77777777" w:rsidR="00E465DA" w:rsidRDefault="00E465DA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1AAEB" w14:textId="77777777" w:rsidR="00E465DA" w:rsidRDefault="00E465DA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86A67B" w14:textId="77777777" w:rsidR="00E465DA" w:rsidRDefault="00E465DA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3AD7D7F" w14:textId="77777777" w:rsidR="00E465DA" w:rsidRDefault="00E465DA" w:rsidP="007E383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97293F" w14:paraId="3BEB37F2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C829B" w14:textId="77777777" w:rsidR="0097293F" w:rsidRPr="003975A1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3975A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0B3891" w14:textId="77777777" w:rsidR="0097293F" w:rsidRPr="003975A1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3975A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5FEB9" w14:textId="41CB11F7" w:rsidR="0097293F" w:rsidRPr="003975A1" w:rsidRDefault="003975A1" w:rsidP="009729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3975A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PACKING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D89D633" w14:textId="02188CEA" w:rsidR="0097293F" w:rsidRPr="003975A1" w:rsidRDefault="003975A1" w:rsidP="009729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3975A1">
              <w:rPr>
                <w:highlight w:val="yellow"/>
              </w:rPr>
              <w:t>Hardcoded</w:t>
            </w:r>
          </w:p>
        </w:tc>
      </w:tr>
      <w:tr w:rsidR="0097293F" w14:paraId="4CCA8B8D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CE1B73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FFF122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D25D79" w14:textId="2E47E1BA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58C6AC" w14:textId="1EC8B967" w:rsidR="0097293F" w:rsidRDefault="0097293F" w:rsidP="0097293F">
            <w:pPr>
              <w:keepNext/>
              <w:spacing w:line="276" w:lineRule="auto"/>
              <w:jc w:val="center"/>
            </w:pPr>
            <w:r>
              <w:t xml:space="preserve">QTE1 output in </w:t>
            </w:r>
            <w:r w:rsidR="00EC243D">
              <w:fldChar w:fldCharType="begin"/>
            </w:r>
            <w:r w:rsidR="00EC243D">
              <w:instrText xml:space="preserve"> REF _Ref219912256 \h </w:instrText>
            </w:r>
            <w:r w:rsidR="00EC243D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35</w:t>
            </w:r>
            <w:r w:rsidR="00EC243D">
              <w:fldChar w:fldCharType="end"/>
            </w:r>
          </w:p>
        </w:tc>
      </w:tr>
      <w:tr w:rsidR="0097293F" w14:paraId="0E09004F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87C9D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14517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B443B8" w14:textId="4F923491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96C4CF" w14:textId="1A02AC15" w:rsidR="0097293F" w:rsidRDefault="0097293F" w:rsidP="0097293F">
            <w:pPr>
              <w:keepNext/>
              <w:spacing w:line="276" w:lineRule="auto"/>
              <w:jc w:val="center"/>
            </w:pPr>
            <w:r w:rsidRPr="00767D33">
              <w:t xml:space="preserve">PMPRNO </w:t>
            </w:r>
            <w:proofErr w:type="gramStart"/>
            <w:r w:rsidRPr="00767D33">
              <w:t>in</w:t>
            </w:r>
            <w:proofErr w:type="gramEnd"/>
            <w:r w:rsidRPr="00767D33">
              <w:t xml:space="preserve"> MPDMAT table</w:t>
            </w:r>
          </w:p>
        </w:tc>
      </w:tr>
      <w:tr w:rsidR="0097293F" w14:paraId="4CAC96A7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D98A4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B5790F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F2181B" w14:textId="663A1A0A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938D9E" w14:textId="6B1E2289" w:rsidR="0097293F" w:rsidRDefault="0097293F" w:rsidP="0097293F">
            <w:pPr>
              <w:keepNext/>
              <w:spacing w:line="276" w:lineRule="auto"/>
              <w:jc w:val="center"/>
            </w:pPr>
            <w:r>
              <w:t>QTST from</w:t>
            </w:r>
            <w:r w:rsidR="00EC243D">
              <w:t xml:space="preserve"> </w:t>
            </w:r>
            <w:r w:rsidR="00EC243D">
              <w:fldChar w:fldCharType="begin"/>
            </w:r>
            <w:r w:rsidR="00EC243D">
              <w:instrText xml:space="preserve"> REF _Ref219912256 \h </w:instrText>
            </w:r>
            <w:r w:rsidR="00EC243D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35</w:t>
            </w:r>
            <w:r w:rsidR="00EC243D">
              <w:fldChar w:fldCharType="end"/>
            </w:r>
            <w:r>
              <w:t xml:space="preserve">. Needs to be executed in a loop with values from WEIGHT-A to WEIGHT-O (i.e. WEIGHT-A, WEIGHT-B, WEIGHT-C </w:t>
            </w:r>
            <w:proofErr w:type="gramStart"/>
            <w:r>
              <w:t>…..</w:t>
            </w:r>
            <w:proofErr w:type="gramEnd"/>
            <w:r>
              <w:t>WEIGHT-O)</w:t>
            </w:r>
          </w:p>
        </w:tc>
      </w:tr>
      <w:tr w:rsidR="0097293F" w14:paraId="6739AC67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C5D9C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FF474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91C441" w14:textId="77777777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A22E1B5" w14:textId="34691BB5" w:rsidR="0097293F" w:rsidRDefault="0097293F" w:rsidP="0097293F">
            <w:pPr>
              <w:keepNext/>
              <w:spacing w:line="276" w:lineRule="auto"/>
              <w:jc w:val="center"/>
            </w:pPr>
            <w:r>
              <w:t xml:space="preserve">TSTY </w:t>
            </w:r>
            <w:r w:rsidR="00F826DE">
              <w:t xml:space="preserve">output in </w:t>
            </w:r>
            <w:r w:rsidR="00F826DE">
              <w:fldChar w:fldCharType="begin"/>
            </w:r>
            <w:r w:rsidR="00F826DE">
              <w:instrText xml:space="preserve"> REF _Ref219912256 \h </w:instrText>
            </w:r>
            <w:r w:rsidR="00F826DE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35</w:t>
            </w:r>
            <w:r w:rsidR="00F826DE">
              <w:fldChar w:fldCharType="end"/>
            </w:r>
          </w:p>
        </w:tc>
      </w:tr>
      <w:tr w:rsidR="0097293F" w14:paraId="0CDE1473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97C87B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F2E117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B1F0FE" w14:textId="77777777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771E9B" w14:textId="65FF5B47" w:rsidR="0097293F" w:rsidRDefault="0097293F" w:rsidP="0097293F">
            <w:pPr>
              <w:keepNext/>
              <w:spacing w:line="276" w:lineRule="auto"/>
              <w:jc w:val="center"/>
            </w:pPr>
            <w:r>
              <w:t xml:space="preserve">QTE1 </w:t>
            </w:r>
            <w:r w:rsidR="00F826DE">
              <w:t xml:space="preserve">output in </w:t>
            </w:r>
            <w:r w:rsidR="00F826DE">
              <w:fldChar w:fldCharType="begin"/>
            </w:r>
            <w:r w:rsidR="00F826DE">
              <w:instrText xml:space="preserve"> REF _Ref219912256 \h </w:instrText>
            </w:r>
            <w:r w:rsidR="00F826DE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35</w:t>
            </w:r>
            <w:r w:rsidR="00F826DE">
              <w:fldChar w:fldCharType="end"/>
            </w:r>
          </w:p>
        </w:tc>
      </w:tr>
      <w:tr w:rsidR="0097293F" w14:paraId="47DBDD1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C3483C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B6F212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1994B" w14:textId="220EC254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12BCA4" w14:textId="60BC7127" w:rsidR="0097293F" w:rsidRDefault="0097293F" w:rsidP="0097293F">
            <w:pPr>
              <w:keepNext/>
              <w:spacing w:line="276" w:lineRule="auto"/>
              <w:jc w:val="center"/>
            </w:pPr>
            <w:r>
              <w:t xml:space="preserve">QTI1 </w:t>
            </w:r>
            <w:r w:rsidR="00F826DE">
              <w:t xml:space="preserve">output in </w:t>
            </w:r>
            <w:r w:rsidR="00F826DE">
              <w:fldChar w:fldCharType="begin"/>
            </w:r>
            <w:r w:rsidR="00F826DE">
              <w:instrText xml:space="preserve"> REF _Ref219912256 \h </w:instrText>
            </w:r>
            <w:r w:rsidR="00F826DE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35</w:t>
            </w:r>
            <w:r w:rsidR="00F826DE">
              <w:fldChar w:fldCharType="end"/>
            </w:r>
          </w:p>
        </w:tc>
      </w:tr>
      <w:tr w:rsidR="0097293F" w14:paraId="16734FC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D520F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1E4B6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FFD19" w14:textId="06E8767B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8D7FF8" w14:textId="54112FBC" w:rsidR="0097293F" w:rsidRDefault="0097293F" w:rsidP="0097293F">
            <w:pPr>
              <w:keepNext/>
              <w:spacing w:line="276" w:lineRule="auto"/>
              <w:jc w:val="center"/>
            </w:pPr>
            <w:r>
              <w:t xml:space="preserve">TX40 </w:t>
            </w:r>
            <w:r w:rsidR="00F826DE">
              <w:t xml:space="preserve">output in </w:t>
            </w:r>
            <w:r w:rsidR="00F826DE">
              <w:fldChar w:fldCharType="begin"/>
            </w:r>
            <w:r w:rsidR="00F826DE">
              <w:instrText xml:space="preserve"> REF _Ref219912256 \h </w:instrText>
            </w:r>
            <w:r w:rsidR="00F826DE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35</w:t>
            </w:r>
            <w:r w:rsidR="00F826DE">
              <w:fldChar w:fldCharType="end"/>
            </w:r>
          </w:p>
        </w:tc>
      </w:tr>
      <w:tr w:rsidR="00F826DE" w14:paraId="7DB7D42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80A03" w14:textId="77777777" w:rsidR="00F826DE" w:rsidRDefault="00F826DE" w:rsidP="00F826D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4FFEF" w14:textId="77777777" w:rsidR="00F826DE" w:rsidRDefault="00F826DE" w:rsidP="00F826D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4B74C7" w14:textId="77777777" w:rsidR="00F826DE" w:rsidRDefault="00F826DE" w:rsidP="00F826DE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CBC100" w14:textId="16201CCA" w:rsidR="00F826DE" w:rsidRDefault="00F826DE" w:rsidP="00F826DE">
            <w:pPr>
              <w:keepNext/>
              <w:spacing w:line="276" w:lineRule="auto"/>
              <w:jc w:val="center"/>
            </w:pPr>
            <w:r>
              <w:t xml:space="preserve">EXSQ </w:t>
            </w:r>
            <w:r w:rsidR="00B61A1F">
              <w:t xml:space="preserve">output in </w:t>
            </w:r>
            <w:r w:rsidR="00B61A1F">
              <w:fldChar w:fldCharType="begin"/>
            </w:r>
            <w:r w:rsidR="00B61A1F">
              <w:instrText xml:space="preserve"> REF _Ref219912256 \h </w:instrText>
            </w:r>
            <w:r w:rsidR="00B61A1F"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35</w:t>
            </w:r>
            <w:r w:rsidR="00B61A1F">
              <w:fldChar w:fldCharType="end"/>
            </w:r>
          </w:p>
        </w:tc>
      </w:tr>
      <w:tr w:rsidR="00F826DE" w14:paraId="496CAC91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283A9" w14:textId="77777777" w:rsidR="00F826DE" w:rsidRDefault="00F826DE" w:rsidP="00F826D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19361" w14:textId="77777777" w:rsidR="00F826DE" w:rsidRDefault="00F826DE" w:rsidP="00F826D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CFD7CB" w14:textId="77777777" w:rsidR="00F826DE" w:rsidRDefault="00F826DE" w:rsidP="00F826DE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963B46" w14:textId="25BC41BC" w:rsidR="00F826DE" w:rsidRDefault="00F826DE" w:rsidP="00F826DE">
            <w:pPr>
              <w:keepNext/>
              <w:spacing w:line="276" w:lineRule="auto"/>
              <w:jc w:val="center"/>
            </w:pPr>
            <w:r>
              <w:t>Blank value</w:t>
            </w:r>
          </w:p>
        </w:tc>
      </w:tr>
      <w:tr w:rsidR="00E465DA" w14:paraId="7F8C89F9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52318" w14:textId="77777777" w:rsidR="00E465DA" w:rsidRDefault="00E465DA" w:rsidP="007E383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0498D" w14:textId="77777777" w:rsidR="00E465DA" w:rsidRDefault="00E465DA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D28D65" w14:textId="4038D092" w:rsidR="00E465DA" w:rsidRDefault="00B1641C" w:rsidP="007E38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1.136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876077" w14:textId="3B27A783" w:rsidR="00E465DA" w:rsidRDefault="00FD4775" w:rsidP="007E383F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10</w:t>
            </w:r>
            <w:r>
              <w:rPr>
                <w:lang w:val="en-GB" w:eastAsia="en-US"/>
              </w:rPr>
              <w:fldChar w:fldCharType="end"/>
            </w:r>
            <w:r w:rsidR="00B1641C">
              <w:rPr>
                <w:lang w:val="en-GB" w:eastAsia="en-US"/>
              </w:rPr>
              <w:t xml:space="preserve"> + 10%</w:t>
            </w:r>
          </w:p>
        </w:tc>
      </w:tr>
      <w:tr w:rsidR="00924124" w14:paraId="47387B70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960001" w14:textId="77777777" w:rsidR="00924124" w:rsidRDefault="00924124" w:rsidP="00924124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B0B98" w14:textId="77777777" w:rsidR="00924124" w:rsidRDefault="00924124" w:rsidP="0092412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888E9" w14:textId="6815CCAF" w:rsidR="00924124" w:rsidRDefault="00924124" w:rsidP="00924124">
            <w:pPr>
              <w:keepNext/>
              <w:spacing w:line="276" w:lineRule="auto"/>
              <w:jc w:val="center"/>
            </w:pPr>
            <w:r>
              <w:t>1</w:t>
            </w:r>
            <w:r w:rsidR="00B1641C">
              <w:t>.032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4B8F916" w14:textId="11C471D1" w:rsidR="00924124" w:rsidRDefault="00FD4775" w:rsidP="00924124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10</w:t>
            </w:r>
            <w:r>
              <w:rPr>
                <w:lang w:val="en-GB" w:eastAsia="en-US"/>
              </w:rPr>
              <w:fldChar w:fldCharType="end"/>
            </w:r>
          </w:p>
        </w:tc>
      </w:tr>
      <w:tr w:rsidR="00E80FF1" w14:paraId="30DE366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E4453D" w14:textId="77777777" w:rsidR="00E80FF1" w:rsidRDefault="00E80FF1" w:rsidP="00E80FF1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410EED" w14:textId="77777777" w:rsidR="00E80FF1" w:rsidRDefault="00E80FF1" w:rsidP="00E80F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664CE" w14:textId="52563991" w:rsidR="00E80FF1" w:rsidRDefault="00E80FF1" w:rsidP="00E80FF1">
            <w:pPr>
              <w:keepNext/>
              <w:spacing w:line="276" w:lineRule="auto"/>
              <w:jc w:val="center"/>
            </w:pPr>
            <w:r>
              <w:t>1</w:t>
            </w:r>
            <w:r w:rsidR="00B1641C">
              <w:t>.032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FB5E9FB" w14:textId="1564535D" w:rsidR="00E80FF1" w:rsidRDefault="00FD4775" w:rsidP="00E80FF1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10</w:t>
            </w:r>
            <w:r>
              <w:rPr>
                <w:lang w:val="en-GB" w:eastAsia="en-US"/>
              </w:rPr>
              <w:fldChar w:fldCharType="end"/>
            </w:r>
          </w:p>
        </w:tc>
      </w:tr>
      <w:tr w:rsidR="00B61A1F" w14:paraId="5CE124FE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9B667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774F8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F28FC" w14:textId="4495F236" w:rsidR="00B61A1F" w:rsidRDefault="00B61A1F" w:rsidP="00B61A1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240BB0" w14:textId="36240566" w:rsidR="00B61A1F" w:rsidRDefault="00B61A1F" w:rsidP="00B61A1F">
            <w:pPr>
              <w:keepNext/>
              <w:spacing w:line="276" w:lineRule="auto"/>
              <w:jc w:val="center"/>
            </w:pPr>
            <w:r>
              <w:t>TEUM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35</w:t>
            </w:r>
            <w:r>
              <w:fldChar w:fldCharType="end"/>
            </w:r>
          </w:p>
        </w:tc>
      </w:tr>
      <w:tr w:rsidR="00B61A1F" w14:paraId="345CA9F0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51E1B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0D8FD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119F5" w14:textId="77777777" w:rsidR="00B61A1F" w:rsidRDefault="00B61A1F" w:rsidP="00B61A1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8DA0BF" w14:textId="380ECADB" w:rsidR="00B61A1F" w:rsidRDefault="00B61A1F" w:rsidP="00B61A1F">
            <w:pPr>
              <w:keepNext/>
              <w:spacing w:line="276" w:lineRule="auto"/>
              <w:jc w:val="center"/>
            </w:pPr>
            <w:r>
              <w:t>DCCD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35</w:t>
            </w:r>
            <w:r>
              <w:fldChar w:fldCharType="end"/>
            </w:r>
          </w:p>
        </w:tc>
      </w:tr>
      <w:tr w:rsidR="00B61A1F" w14:paraId="481CAFD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F01AE7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4EB08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F966F4" w14:textId="77777777" w:rsidR="00B61A1F" w:rsidRDefault="00B61A1F" w:rsidP="00B61A1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EF5857" w14:textId="71BC812D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REQD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35</w:t>
            </w:r>
            <w:r>
              <w:fldChar w:fldCharType="end"/>
            </w:r>
          </w:p>
        </w:tc>
      </w:tr>
      <w:tr w:rsidR="00B61A1F" w14:paraId="523AD0FE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2815B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794705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A63ED2" w14:textId="77777777" w:rsidR="00B61A1F" w:rsidRDefault="00B61A1F" w:rsidP="00B61A1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C4B403" w14:textId="3ABF51A8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FRTI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35</w:t>
            </w:r>
            <w:r>
              <w:fldChar w:fldCharType="end"/>
            </w:r>
          </w:p>
        </w:tc>
      </w:tr>
      <w:tr w:rsidR="00B61A1F" w14:paraId="7677214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707B50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77A23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5574E4" w14:textId="6863C8D0" w:rsidR="00B61A1F" w:rsidRDefault="00B61A1F" w:rsidP="00B61A1F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724968" w14:textId="3348708E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TCLS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35</w:t>
            </w:r>
            <w:r>
              <w:fldChar w:fldCharType="end"/>
            </w:r>
          </w:p>
        </w:tc>
      </w:tr>
      <w:tr w:rsidR="00B61A1F" w14:paraId="20341C04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47C6E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66780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D3D51" w14:textId="77777777" w:rsidR="00B61A1F" w:rsidRDefault="00B61A1F" w:rsidP="00B61A1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461F85" w14:textId="10C9391C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VLTP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35</w:t>
            </w:r>
            <w:r>
              <w:fldChar w:fldCharType="end"/>
            </w:r>
          </w:p>
        </w:tc>
      </w:tr>
      <w:tr w:rsidR="00B61A1F" w14:paraId="44CC76FC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23921C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A8E8AF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F33102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ABCC60" w14:textId="6515595D" w:rsidR="00B61A1F" w:rsidRDefault="00B61A1F" w:rsidP="00B61A1F">
            <w:pPr>
              <w:keepNext/>
              <w:spacing w:line="276" w:lineRule="auto"/>
              <w:jc w:val="center"/>
            </w:pPr>
            <w:r>
              <w:t>QTSP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35</w:t>
            </w:r>
            <w:r>
              <w:fldChar w:fldCharType="end"/>
            </w:r>
          </w:p>
        </w:tc>
      </w:tr>
      <w:tr w:rsidR="00B61A1F" w14:paraId="12BA918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D81E7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6D6B64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BD812B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111E0D" w14:textId="18ED49E1" w:rsidR="00B61A1F" w:rsidRDefault="00B61A1F" w:rsidP="00B61A1F">
            <w:pPr>
              <w:keepNext/>
              <w:spacing w:line="276" w:lineRule="auto"/>
              <w:jc w:val="center"/>
            </w:pPr>
            <w:r>
              <w:t>ITQR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35</w:t>
            </w:r>
            <w:r>
              <w:fldChar w:fldCharType="end"/>
            </w:r>
          </w:p>
        </w:tc>
      </w:tr>
      <w:tr w:rsidR="00B61A1F" w14:paraId="050EA274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6D6905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2A627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8D0EFE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785049C" w14:textId="32AF2FD9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PTCA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35</w:t>
            </w:r>
            <w:r>
              <w:fldChar w:fldCharType="end"/>
            </w:r>
          </w:p>
        </w:tc>
      </w:tr>
      <w:tr w:rsidR="00B61A1F" w14:paraId="2BD5A459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ADE16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A6B056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78B83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400A3D" w14:textId="05F24759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PTSP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35</w:t>
            </w:r>
            <w:r>
              <w:fldChar w:fldCharType="end"/>
            </w:r>
          </w:p>
        </w:tc>
      </w:tr>
      <w:tr w:rsidR="00B61A1F" w14:paraId="7ACC3D93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EAA2C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A32A88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3875D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8CBA19" w14:textId="1C55F6F3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QPTT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35</w:t>
            </w:r>
            <w:r>
              <w:fldChar w:fldCharType="end"/>
            </w:r>
          </w:p>
        </w:tc>
      </w:tr>
      <w:tr w:rsidR="00B61A1F" w14:paraId="0310656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633135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637B05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735491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803224" w14:textId="3358E5AD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QPTR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35</w:t>
            </w:r>
            <w:r>
              <w:fldChar w:fldCharType="end"/>
            </w:r>
          </w:p>
        </w:tc>
      </w:tr>
      <w:tr w:rsidR="00B61A1F" w14:paraId="2EFE5E6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EB720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3FB86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253DAA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BB7182" w14:textId="05396595" w:rsidR="00B61A1F" w:rsidRDefault="00B61A1F" w:rsidP="00B61A1F">
            <w:pPr>
              <w:keepNext/>
              <w:spacing w:line="276" w:lineRule="auto"/>
              <w:jc w:val="center"/>
            </w:pPr>
            <w:r>
              <w:t>QPLN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34237C">
              <w:t xml:space="preserve">Table </w:t>
            </w:r>
            <w:r w:rsidR="0034237C">
              <w:rPr>
                <w:noProof/>
              </w:rPr>
              <w:t>35</w:t>
            </w:r>
            <w:r>
              <w:fldChar w:fldCharType="end"/>
            </w:r>
          </w:p>
        </w:tc>
      </w:tr>
    </w:tbl>
    <w:p w14:paraId="6F781E2F" w14:textId="72511250" w:rsidR="00E465DA" w:rsidRDefault="00E465DA" w:rsidP="00E465DA">
      <w:pPr>
        <w:pStyle w:val="Caption"/>
      </w:pPr>
      <w:r>
        <w:t xml:space="preserve">Table </w:t>
      </w:r>
      <w:r w:rsidR="00486E2B">
        <w:fldChar w:fldCharType="begin"/>
      </w:r>
      <w:r w:rsidR="00486E2B">
        <w:instrText xml:space="preserve"> SEQ Table \* ARABIC </w:instrText>
      </w:r>
      <w:r w:rsidR="00486E2B">
        <w:fldChar w:fldCharType="separate"/>
      </w:r>
      <w:r w:rsidR="0034237C">
        <w:rPr>
          <w:noProof/>
        </w:rPr>
        <w:t>36</w:t>
      </w:r>
      <w:r w:rsidR="00486E2B">
        <w:fldChar w:fldCharType="end"/>
      </w:r>
      <w:r>
        <w:t xml:space="preserve">: Adding specification tests relating to the </w:t>
      </w:r>
      <w:r w:rsidR="00AF66ED">
        <w:t xml:space="preserve">pack item </w:t>
      </w:r>
      <w:r w:rsidR="00856AAE">
        <w:t>specification.</w:t>
      </w:r>
    </w:p>
    <w:p w14:paraId="5018A235" w14:textId="4B43090C" w:rsidR="00AF66ED" w:rsidRPr="00AF66ED" w:rsidRDefault="00AF66ED" w:rsidP="00AF66ED">
      <w:pPr>
        <w:rPr>
          <w:lang w:val="en-GB" w:eastAsia="en-US"/>
        </w:rPr>
      </w:pPr>
      <w:r>
        <w:rPr>
          <w:lang w:val="en-GB" w:eastAsia="en-US"/>
        </w:rPr>
        <w:t>Weight check need</w:t>
      </w:r>
      <w:r w:rsidR="00AA194A">
        <w:rPr>
          <w:lang w:val="en-GB" w:eastAsia="en-US"/>
        </w:rPr>
        <w:t xml:space="preserve">s </w:t>
      </w:r>
      <w:r>
        <w:rPr>
          <w:lang w:val="en-GB" w:eastAsia="en-US"/>
        </w:rPr>
        <w:t>to be added to the pack specification 1</w:t>
      </w:r>
      <w:r w:rsidR="002761BD">
        <w:rPr>
          <w:lang w:val="en-GB" w:eastAsia="en-US"/>
        </w:rPr>
        <w:t>5</w:t>
      </w:r>
      <w:r>
        <w:rPr>
          <w:lang w:val="en-GB" w:eastAsia="en-US"/>
        </w:rPr>
        <w:t xml:space="preserve"> times in a loop starting from WEIGHT</w:t>
      </w:r>
      <w:r w:rsidR="002761BD">
        <w:rPr>
          <w:lang w:val="en-GB" w:eastAsia="en-US"/>
        </w:rPr>
        <w:t>-A</w:t>
      </w:r>
      <w:r>
        <w:rPr>
          <w:lang w:val="en-GB" w:eastAsia="en-US"/>
        </w:rPr>
        <w:t xml:space="preserve"> and ending with WEIGHT</w:t>
      </w:r>
      <w:r w:rsidR="002761BD">
        <w:rPr>
          <w:lang w:val="en-GB" w:eastAsia="en-US"/>
        </w:rPr>
        <w:t>-O</w:t>
      </w:r>
      <w:r w:rsidR="00AA194A">
        <w:rPr>
          <w:lang w:val="en-GB" w:eastAsia="en-US"/>
        </w:rPr>
        <w:t xml:space="preserve"> with values being WEIGHT</w:t>
      </w:r>
      <w:r w:rsidR="002761BD">
        <w:rPr>
          <w:lang w:val="en-GB" w:eastAsia="en-US"/>
        </w:rPr>
        <w:t>-A</w:t>
      </w:r>
      <w:r w:rsidR="00AA194A">
        <w:rPr>
          <w:lang w:val="en-GB" w:eastAsia="en-US"/>
        </w:rPr>
        <w:t>, WEIGHT</w:t>
      </w:r>
      <w:r w:rsidR="002761BD">
        <w:rPr>
          <w:lang w:val="en-GB" w:eastAsia="en-US"/>
        </w:rPr>
        <w:t>-B</w:t>
      </w:r>
      <w:r w:rsidR="00AA194A">
        <w:rPr>
          <w:lang w:val="en-GB" w:eastAsia="en-US"/>
        </w:rPr>
        <w:t>, WEIGHT</w:t>
      </w:r>
      <w:r w:rsidR="002761BD">
        <w:rPr>
          <w:lang w:val="en-GB" w:eastAsia="en-US"/>
        </w:rPr>
        <w:t>-</w:t>
      </w:r>
      <w:proofErr w:type="gramStart"/>
      <w:r w:rsidR="002761BD">
        <w:rPr>
          <w:lang w:val="en-GB" w:eastAsia="en-US"/>
        </w:rPr>
        <w:t>C</w:t>
      </w:r>
      <w:r w:rsidR="00BA0CBA">
        <w:rPr>
          <w:lang w:val="en-GB" w:eastAsia="en-US"/>
        </w:rPr>
        <w:t>,</w:t>
      </w:r>
      <w:r w:rsidR="00AA194A">
        <w:rPr>
          <w:lang w:val="en-GB" w:eastAsia="en-US"/>
        </w:rPr>
        <w:t>…</w:t>
      </w:r>
      <w:proofErr w:type="gramEnd"/>
      <w:r w:rsidR="00AA194A">
        <w:rPr>
          <w:lang w:val="en-GB" w:eastAsia="en-US"/>
        </w:rPr>
        <w:t>……</w:t>
      </w:r>
      <w:proofErr w:type="gramStart"/>
      <w:r w:rsidR="00AA194A">
        <w:rPr>
          <w:lang w:val="en-GB" w:eastAsia="en-US"/>
        </w:rPr>
        <w:t>….WEIGHT</w:t>
      </w:r>
      <w:proofErr w:type="gramEnd"/>
      <w:r w:rsidR="002761BD">
        <w:rPr>
          <w:lang w:val="en-GB" w:eastAsia="en-US"/>
        </w:rPr>
        <w:t>-O</w:t>
      </w:r>
      <w:r w:rsidR="00AA194A">
        <w:rPr>
          <w:lang w:val="en-GB" w:eastAsia="en-US"/>
        </w:rPr>
        <w:t>.</w:t>
      </w:r>
    </w:p>
    <w:p w14:paraId="4CCE4DF5" w14:textId="124FF680" w:rsidR="00F33A16" w:rsidRPr="00843533" w:rsidRDefault="008D2764" w:rsidP="00305C06">
      <w:pPr>
        <w:pStyle w:val="2aH1"/>
        <w:rPr>
          <w:lang w:val="en-GB"/>
        </w:rPr>
      </w:pPr>
      <w:bookmarkStart w:id="26" w:name="_Toc222309005"/>
      <w:r w:rsidRPr="00843533">
        <w:rPr>
          <w:lang w:val="en-GB"/>
        </w:rPr>
        <w:t>Assumptions &amp; Limitations</w:t>
      </w:r>
      <w:bookmarkEnd w:id="26"/>
    </w:p>
    <w:p w14:paraId="4F6DE62D" w14:textId="27448CA4" w:rsidR="00B46A63" w:rsidRDefault="008F7F3A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A quality specification header </w:t>
      </w:r>
      <w:r w:rsidR="00930B87">
        <w:rPr>
          <w:lang w:val="en-GB"/>
        </w:rPr>
        <w:t>and quality specification tests records exists in QMS200 and QMS201 against the recipe item</w:t>
      </w:r>
      <w:r w:rsidR="00C5163B">
        <w:rPr>
          <w:lang w:val="en-GB"/>
        </w:rPr>
        <w:t>.</w:t>
      </w:r>
    </w:p>
    <w:p w14:paraId="5417ECD7" w14:textId="77777777" w:rsidR="00ED50EF" w:rsidRDefault="004874DE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Recipe item is</w:t>
      </w:r>
      <w:r w:rsidR="00ED50EF">
        <w:rPr>
          <w:lang w:val="en-GB"/>
        </w:rPr>
        <w:t xml:space="preserve"> added correctly to the pack BOM with the correct consumption quantity.</w:t>
      </w:r>
    </w:p>
    <w:p w14:paraId="449C12A1" w14:textId="259CFB2E" w:rsidR="00AA194A" w:rsidRDefault="00ED50EF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Recipe item is</w:t>
      </w:r>
      <w:r w:rsidR="004874DE">
        <w:rPr>
          <w:lang w:val="en-GB"/>
        </w:rPr>
        <w:t xml:space="preserve"> </w:t>
      </w:r>
      <w:r w:rsidR="0007558D">
        <w:rPr>
          <w:lang w:val="en-GB"/>
        </w:rPr>
        <w:t>recognized based on item type ‘Z30’ and item to inherit flag against it set to ‘1’</w:t>
      </w:r>
      <w:r w:rsidR="00C5163B">
        <w:rPr>
          <w:lang w:val="en-GB"/>
        </w:rPr>
        <w:t>.</w:t>
      </w:r>
    </w:p>
    <w:p w14:paraId="6C1BEA04" w14:textId="5FCB4469" w:rsidR="004A39A2" w:rsidRDefault="004A39A2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Only one recipe code against a pack item.</w:t>
      </w:r>
    </w:p>
    <w:p w14:paraId="3981778F" w14:textId="1CC06976" w:rsidR="004A39A2" w:rsidRDefault="004A39A2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Details such as effective dates, inactive dates against weight checks are correct and up to date in QMS100.</w:t>
      </w:r>
    </w:p>
    <w:p w14:paraId="62D80853" w14:textId="6C2DA214" w:rsidR="004D1191" w:rsidRDefault="004D1191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Details </w:t>
      </w:r>
      <w:r w:rsidR="00BF1C09">
        <w:rPr>
          <w:lang w:val="en-GB"/>
        </w:rPr>
        <w:t>on</w:t>
      </w:r>
      <w:r>
        <w:rPr>
          <w:lang w:val="en-GB"/>
        </w:rPr>
        <w:t xml:space="preserve"> weight checks in QMS100 is the same that applies against pack codes in QMS201.</w:t>
      </w:r>
    </w:p>
    <w:p w14:paraId="7CA3613C" w14:textId="77308A82" w:rsidR="004874DE" w:rsidRDefault="00794978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Quality specification and density information against the recipe item has already been</w:t>
      </w:r>
      <w:r w:rsidR="00C5163B">
        <w:rPr>
          <w:lang w:val="en-GB"/>
        </w:rPr>
        <w:t xml:space="preserve"> trans</w:t>
      </w:r>
      <w:r>
        <w:rPr>
          <w:lang w:val="en-GB"/>
        </w:rPr>
        <w:t xml:space="preserve">ferred to Infor Cloudsuite from PLM. </w:t>
      </w:r>
    </w:p>
    <w:p w14:paraId="3F57F20A" w14:textId="5F69FC41" w:rsidR="00F01DBD" w:rsidRDefault="00F01DBD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Quality specification against the pack item is always created in </w:t>
      </w:r>
      <w:r w:rsidR="0006394B">
        <w:rPr>
          <w:lang w:val="en-GB"/>
        </w:rPr>
        <w:t>’20-Approved’ state.</w:t>
      </w:r>
    </w:p>
    <w:p w14:paraId="74CB70D9" w14:textId="7C47708E" w:rsidR="00930B87" w:rsidRDefault="00930B87" w:rsidP="00715E1C">
      <w:pPr>
        <w:pStyle w:val="2bNormal"/>
        <w:ind w:left="720"/>
        <w:rPr>
          <w:lang w:val="en-GB"/>
        </w:rPr>
      </w:pPr>
    </w:p>
    <w:sectPr w:rsidR="00930B87" w:rsidSect="00634786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1"/>
      <w:pgMar w:top="1080" w:right="720" w:bottom="1440" w:left="720" w:header="283" w:footer="283" w:gutter="36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670DB" w14:textId="77777777" w:rsidR="00C104CC" w:rsidRDefault="00C104CC">
      <w:r>
        <w:separator/>
      </w:r>
    </w:p>
  </w:endnote>
  <w:endnote w:type="continuationSeparator" w:id="0">
    <w:p w14:paraId="49687157" w14:textId="77777777" w:rsidR="00C104CC" w:rsidRDefault="00C104CC">
      <w:r>
        <w:continuationSeparator/>
      </w:r>
    </w:p>
  </w:endnote>
  <w:endnote w:type="continuationNotice" w:id="1">
    <w:p w14:paraId="59854CFF" w14:textId="77777777" w:rsidR="00C104CC" w:rsidRDefault="00C104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DAAB" w14:textId="77777777" w:rsidR="00316FC5" w:rsidRDefault="00316F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2191599E" w14:textId="77777777" w:rsidR="00316FC5" w:rsidRDefault="00316FC5">
    <w:pPr>
      <w:pStyle w:val="Footer"/>
      <w:ind w:right="360"/>
    </w:pPr>
  </w:p>
  <w:p w14:paraId="7673E5AE" w14:textId="77777777" w:rsidR="000603D3" w:rsidRDefault="000603D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5D76" w14:textId="3D95A340" w:rsidR="00E705EA" w:rsidRDefault="00E705EA" w:rsidP="00634786">
    <w:pPr>
      <w:pStyle w:val="Footer"/>
      <w:ind w:left="-709"/>
    </w:pPr>
    <w:r>
      <w:t xml:space="preserve">File Name: </w:t>
    </w:r>
    <w:fldSimple w:instr=" FILENAME   \* MERGEFORMAT ">
      <w:r w:rsidR="006E2038">
        <w:rPr>
          <w:noProof/>
        </w:rPr>
        <w:t>ANA</w:t>
      </w:r>
      <w:r w:rsidR="00C14720">
        <w:rPr>
          <w:noProof/>
        </w:rPr>
        <w:t xml:space="preserve">-050 </w:t>
      </w:r>
      <w:r w:rsidR="000E322E">
        <w:t>Auto Attach Recipe Specification and Density Information to Pack V</w:t>
      </w:r>
      <w:r w:rsidR="00FD74EC">
        <w:t>3</w:t>
      </w:r>
      <w:r w:rsidR="000E322E">
        <w:t>.0</w:t>
      </w:r>
      <w:r>
        <w:rPr>
          <w:noProof/>
        </w:rPr>
        <w:t>.docx</w:t>
      </w:r>
    </w:fldSimple>
  </w:p>
  <w:p w14:paraId="7A292896" w14:textId="3686BAE7" w:rsidR="000603D3" w:rsidRPr="00E705EA" w:rsidRDefault="00E705EA" w:rsidP="00634786">
    <w:pPr>
      <w:pStyle w:val="Footer"/>
      <w:ind w:left="-709"/>
    </w:pPr>
    <w:r>
      <w:t xml:space="preserve">Publication Date: </w:t>
    </w:r>
    <w:sdt>
      <w:sdtPr>
        <w:alias w:val="Publish Date"/>
        <w:tag w:val=""/>
        <w:id w:val="1687324290"/>
        <w:placeholder>
          <w:docPart w:val="A80CC77A69DE4D26ACDEC65F496A18DF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2-18T00:00:00Z">
          <w:dateFormat w:val="dd/MM/yyyy"/>
          <w:lid w:val="en-GB"/>
          <w:storeMappedDataAs w:val="dateTime"/>
          <w:calendar w:val="gregorian"/>
        </w:date>
      </w:sdtPr>
      <w:sdtContent>
        <w:r w:rsidR="00FD74EC">
          <w:rPr>
            <w:lang w:val="en-GB"/>
          </w:rPr>
          <w:t>18/02/2026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EE51" w14:textId="77777777" w:rsidR="00316FC5" w:rsidRDefault="00316FC5">
    <w:pPr>
      <w:pStyle w:val="Footer"/>
      <w:tabs>
        <w:tab w:val="clear" w:pos="7920"/>
        <w:tab w:val="right" w:pos="10440"/>
      </w:tabs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93F3B26" wp14:editId="59CCD70D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1AA2AE" w14:textId="11E1C580" w:rsidR="00316FC5" w:rsidRDefault="00316FC5" w:rsidP="005F7057">
                          <w:pPr>
                            <w:pStyle w:val="CopyrightText0"/>
                          </w:pPr>
                          <w:r w:rsidRPr="000051E6">
                            <w:t>Copyright © 20</w:t>
                          </w:r>
                          <w:r w:rsidR="006C2152">
                            <w:t>21</w:t>
                          </w:r>
                          <w:r w:rsidRPr="000051E6">
                            <w:t xml:space="preserve"> Infor. All rights reserved. The word and design marks set forth herein are trademarks and/or registered trademarks of Infor and/or related affiliates </w:t>
                          </w:r>
                        </w:p>
                        <w:p w14:paraId="3813C853" w14:textId="77777777" w:rsidR="00316FC5" w:rsidRPr="000051E6" w:rsidRDefault="00316FC5" w:rsidP="005F7057">
                          <w:pPr>
                            <w:pStyle w:val="CopyrightText0"/>
                          </w:pPr>
                          <w:r w:rsidRPr="000051E6">
                            <w:t>and subsidiaries. All other trademarks listed herein are the property of their respective owners. www.infor.com.</w:t>
                          </w:r>
                        </w:p>
                        <w:p w14:paraId="66518E39" w14:textId="77777777" w:rsidR="00316FC5" w:rsidRPr="007057A9" w:rsidRDefault="00316FC5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3F3B2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461AA2AE" w14:textId="11E1C580" w:rsidR="00316FC5" w:rsidRDefault="00316FC5" w:rsidP="005F7057">
                    <w:pPr>
                      <w:pStyle w:val="CopyrightText0"/>
                    </w:pPr>
                    <w:r w:rsidRPr="000051E6">
                      <w:t>Copyright © 20</w:t>
                    </w:r>
                    <w:r w:rsidR="006C2152">
                      <w:t>21</w:t>
                    </w:r>
                    <w:r w:rsidRPr="000051E6">
                      <w:t xml:space="preserve"> Infor. All rights reserved. The word and design marks set forth herein are trademarks and/or registered trademarks of Infor and/or related affiliates </w:t>
                    </w:r>
                  </w:p>
                  <w:p w14:paraId="3813C853" w14:textId="77777777" w:rsidR="00316FC5" w:rsidRPr="000051E6" w:rsidRDefault="00316FC5" w:rsidP="005F7057">
                    <w:pPr>
                      <w:pStyle w:val="CopyrightText0"/>
                    </w:pPr>
                    <w:r w:rsidRPr="000051E6">
                      <w:t>and subsidiaries. All other trademarks listed herein are the property of their respective owners. www.infor.com.</w:t>
                    </w:r>
                  </w:p>
                  <w:p w14:paraId="66518E39" w14:textId="77777777" w:rsidR="00316FC5" w:rsidRPr="007057A9" w:rsidRDefault="00316FC5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39450" w14:textId="77777777" w:rsidR="00C104CC" w:rsidRDefault="00C104CC">
      <w:r>
        <w:separator/>
      </w:r>
    </w:p>
  </w:footnote>
  <w:footnote w:type="continuationSeparator" w:id="0">
    <w:p w14:paraId="5849B7A1" w14:textId="77777777" w:rsidR="00C104CC" w:rsidRDefault="00C104CC">
      <w:r>
        <w:continuationSeparator/>
      </w:r>
    </w:p>
  </w:footnote>
  <w:footnote w:type="continuationNotice" w:id="1">
    <w:p w14:paraId="3FC1B999" w14:textId="77777777" w:rsidR="00C104CC" w:rsidRDefault="00C104C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4C27" w14:textId="01E27976" w:rsidR="000603D3" w:rsidRDefault="00546342" w:rsidP="00634786">
    <w:pPr>
      <w:pStyle w:val="Header"/>
      <w:tabs>
        <w:tab w:val="clear" w:pos="10440"/>
        <w:tab w:val="right" w:pos="10107"/>
      </w:tabs>
      <w:ind w:left="-709"/>
    </w:pPr>
    <w:fldSimple w:instr="TITLE   \* MERGEFORMAT">
      <w:r>
        <w:t>ANA-050 Functional Specification</w:t>
      </w:r>
    </w:fldSimple>
    <w:r w:rsidR="00316FC5">
      <w:t xml:space="preserve"> </w:t>
    </w:r>
    <w:r w:rsidR="009211CC">
      <w:tab/>
    </w:r>
    <w:r w:rsidR="00D25ECD">
      <w:fldChar w:fldCharType="begin"/>
    </w:r>
    <w:r w:rsidR="00D25ECD">
      <w:instrText xml:space="preserve"> PAGE  \* Arabic  \* MERGEFORMAT </w:instrText>
    </w:r>
    <w:r w:rsidR="00D25ECD">
      <w:fldChar w:fldCharType="separate"/>
    </w:r>
    <w:r w:rsidR="00D25ECD">
      <w:rPr>
        <w:noProof/>
      </w:rPr>
      <w:t>1</w:t>
    </w:r>
    <w:r w:rsidR="00D25ECD">
      <w:fldChar w:fldCharType="end"/>
    </w:r>
  </w:p>
  <w:p w14:paraId="6E56DA33" w14:textId="66C43287" w:rsidR="0020610E" w:rsidRDefault="00000000" w:rsidP="00634786">
    <w:pPr>
      <w:pStyle w:val="Header"/>
      <w:tabs>
        <w:tab w:val="clear" w:pos="10440"/>
        <w:tab w:val="left" w:pos="1120"/>
        <w:tab w:val="right" w:pos="10107"/>
      </w:tabs>
      <w:ind w:left="-709"/>
    </w:pPr>
    <w:sdt>
      <w:sdtPr>
        <w:alias w:val="Company"/>
        <w:tag w:val=""/>
        <w:id w:val="-1388102065"/>
        <w:placeholder>
          <w:docPart w:val="9189662CBAF54A3B9D92E41DBFD5ECDB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56476">
          <w:t>Simpsons Beverages</w:t>
        </w:r>
      </w:sdtContent>
    </w:sdt>
    <w:r w:rsidR="0020610E">
      <w:t xml:space="preserve">: </w:t>
    </w:r>
    <w:sdt>
      <w:sdtPr>
        <w:alias w:val="Subject"/>
        <w:tag w:val=""/>
        <w:id w:val="-1174344054"/>
        <w:placeholder>
          <w:docPart w:val="D73EDDF649A64CC2B55E3CB167CE237E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FD74EC">
          <w:t>Auto Attach Recipe Specification and Density Information to Pack V3.0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E634" w14:textId="77777777" w:rsidR="00316FC5" w:rsidRPr="00A512F7" w:rsidRDefault="00316FC5" w:rsidP="00C30DAE">
    <w:r>
      <w:rPr>
        <w:noProof/>
        <w:lang w:val="en-AU" w:eastAsia="en-AU"/>
      </w:rPr>
      <w:drawing>
        <wp:inline distT="0" distB="0" distL="0" distR="0" wp14:anchorId="024DFE3E" wp14:editId="051F504B">
          <wp:extent cx="2626360" cy="723900"/>
          <wp:effectExtent l="0" t="0" r="2540" b="0"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63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55AC5F08"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="55AC5F08" w:rsidRPr="001360F5">
      <w:t xml:space="preserve"> </w:t>
    </w:r>
    <w:sdt>
      <w:sdtPr>
        <w:alias w:val="Custom Logo"/>
        <w:tag w:val="Custom Logo"/>
        <w:id w:val="-1105267831"/>
        <w:picture/>
      </w:sdtPr>
      <w:sdtContent>
        <w:r>
          <w:rPr>
            <w:noProof/>
            <w:lang w:val="en-AU" w:eastAsia="en-AU"/>
          </w:rPr>
          <w:drawing>
            <wp:inline distT="0" distB="0" distL="0" distR="0" wp14:anchorId="1D57F078" wp14:editId="51B0DDF1">
              <wp:extent cx="1239417" cy="771524"/>
              <wp:effectExtent l="0" t="0" r="0" b="0"/>
              <wp:docPr id="39" name="Picture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ustom Logo.gif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9417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19F60D1"/>
    <w:multiLevelType w:val="hybridMultilevel"/>
    <w:tmpl w:val="84F896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B5149"/>
    <w:multiLevelType w:val="hybridMultilevel"/>
    <w:tmpl w:val="7B9C80B2"/>
    <w:lvl w:ilvl="0" w:tplc="7D6E73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4108A"/>
    <w:multiLevelType w:val="hybridMultilevel"/>
    <w:tmpl w:val="8B0E397E"/>
    <w:lvl w:ilvl="0" w:tplc="EE62CD68">
      <w:start w:val="1"/>
      <w:numFmt w:val="bullet"/>
      <w:pStyle w:val="Bullets"/>
      <w:lvlText w:val=""/>
      <w:lvlJc w:val="left"/>
      <w:pPr>
        <w:ind w:left="360" w:hanging="360"/>
      </w:pPr>
      <w:rPr>
        <w:rFonts w:ascii="Webdings" w:hAnsi="Webdings" w:hint="default"/>
        <w:color w:val="E31B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85C18"/>
    <w:multiLevelType w:val="hybridMultilevel"/>
    <w:tmpl w:val="8CE229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31054"/>
    <w:multiLevelType w:val="hybridMultilevel"/>
    <w:tmpl w:val="1096A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D4800"/>
    <w:multiLevelType w:val="hybridMultilevel"/>
    <w:tmpl w:val="A99C61B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6A61AD2"/>
    <w:multiLevelType w:val="hybridMultilevel"/>
    <w:tmpl w:val="61FA13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ADD57DC"/>
    <w:multiLevelType w:val="hybridMultilevel"/>
    <w:tmpl w:val="EE9A34AA"/>
    <w:lvl w:ilvl="0" w:tplc="5ED478F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017D9B"/>
    <w:multiLevelType w:val="hybridMultilevel"/>
    <w:tmpl w:val="1276A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743237"/>
    <w:multiLevelType w:val="hybridMultilevel"/>
    <w:tmpl w:val="4FF0124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EC3696"/>
    <w:multiLevelType w:val="multilevel"/>
    <w:tmpl w:val="295AEB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F5E1986"/>
    <w:multiLevelType w:val="hybridMultilevel"/>
    <w:tmpl w:val="EFC6079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2E32248"/>
    <w:multiLevelType w:val="hybridMultilevel"/>
    <w:tmpl w:val="A3068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503506"/>
    <w:multiLevelType w:val="multilevel"/>
    <w:tmpl w:val="B1768BB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3"/>
        </w:tabs>
        <w:ind w:left="243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5" w15:restartNumberingAfterBreak="0">
    <w:nsid w:val="27466F7B"/>
    <w:multiLevelType w:val="hybridMultilevel"/>
    <w:tmpl w:val="43FC949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8015643"/>
    <w:multiLevelType w:val="hybridMultilevel"/>
    <w:tmpl w:val="3C18CE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7F20AC"/>
    <w:multiLevelType w:val="hybridMultilevel"/>
    <w:tmpl w:val="4BD453A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33F0227"/>
    <w:multiLevelType w:val="hybridMultilevel"/>
    <w:tmpl w:val="6B8C6A0C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EDA5458"/>
    <w:multiLevelType w:val="hybridMultilevel"/>
    <w:tmpl w:val="A09CFA4A"/>
    <w:lvl w:ilvl="0" w:tplc="2AA8FDE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8728F6"/>
    <w:multiLevelType w:val="hybridMultilevel"/>
    <w:tmpl w:val="3DE4C8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F4FC1"/>
    <w:multiLevelType w:val="hybridMultilevel"/>
    <w:tmpl w:val="EC20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573A83"/>
    <w:multiLevelType w:val="multilevel"/>
    <w:tmpl w:val="C60A03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56F41AB9"/>
    <w:multiLevelType w:val="hybridMultilevel"/>
    <w:tmpl w:val="CDE8B29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64A969AC"/>
    <w:multiLevelType w:val="hybridMultilevel"/>
    <w:tmpl w:val="6534168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604643C"/>
    <w:multiLevelType w:val="hybridMultilevel"/>
    <w:tmpl w:val="15CCB91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6A176D9"/>
    <w:multiLevelType w:val="hybridMultilevel"/>
    <w:tmpl w:val="71540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6C792930"/>
    <w:multiLevelType w:val="hybridMultilevel"/>
    <w:tmpl w:val="AC0AAF82"/>
    <w:lvl w:ilvl="0" w:tplc="1DB62624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6C3BBC"/>
    <w:multiLevelType w:val="hybridMultilevel"/>
    <w:tmpl w:val="9FD08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B80CA6"/>
    <w:multiLevelType w:val="multilevel"/>
    <w:tmpl w:val="7ADA8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6277645"/>
    <w:multiLevelType w:val="hybridMultilevel"/>
    <w:tmpl w:val="692E81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302D0B"/>
    <w:multiLevelType w:val="hybridMultilevel"/>
    <w:tmpl w:val="FC5A8E18"/>
    <w:lvl w:ilvl="0" w:tplc="DC7CFBD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B446CA"/>
    <w:multiLevelType w:val="multilevel"/>
    <w:tmpl w:val="F0D22EF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7F507C79"/>
    <w:multiLevelType w:val="hybridMultilevel"/>
    <w:tmpl w:val="17381CC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43937378">
    <w:abstractNumId w:val="14"/>
  </w:num>
  <w:num w:numId="2" w16cid:durableId="166605223">
    <w:abstractNumId w:val="26"/>
  </w:num>
  <w:num w:numId="3" w16cid:durableId="1740639826">
    <w:abstractNumId w:val="30"/>
  </w:num>
  <w:num w:numId="4" w16cid:durableId="1527135121">
    <w:abstractNumId w:val="17"/>
  </w:num>
  <w:num w:numId="5" w16cid:durableId="674310536">
    <w:abstractNumId w:val="3"/>
  </w:num>
  <w:num w:numId="6" w16cid:durableId="430930965">
    <w:abstractNumId w:val="23"/>
  </w:num>
  <w:num w:numId="7" w16cid:durableId="965700946">
    <w:abstractNumId w:val="16"/>
  </w:num>
  <w:num w:numId="8" w16cid:durableId="1717586985">
    <w:abstractNumId w:val="34"/>
  </w:num>
  <w:num w:numId="9" w16cid:durableId="796603435">
    <w:abstractNumId w:val="33"/>
  </w:num>
  <w:num w:numId="10" w16cid:durableId="1456800487">
    <w:abstractNumId w:val="11"/>
  </w:num>
  <w:num w:numId="11" w16cid:durableId="1603607121">
    <w:abstractNumId w:val="1"/>
  </w:num>
  <w:num w:numId="12" w16cid:durableId="1312097660">
    <w:abstractNumId w:val="4"/>
  </w:num>
  <w:num w:numId="13" w16cid:durableId="879319784">
    <w:abstractNumId w:val="29"/>
  </w:num>
  <w:num w:numId="14" w16cid:durableId="80640097">
    <w:abstractNumId w:val="9"/>
  </w:num>
  <w:num w:numId="15" w16cid:durableId="2025859444">
    <w:abstractNumId w:val="5"/>
  </w:num>
  <w:num w:numId="16" w16cid:durableId="1936935928">
    <w:abstractNumId w:val="32"/>
  </w:num>
  <w:num w:numId="17" w16cid:durableId="1170604713">
    <w:abstractNumId w:val="27"/>
  </w:num>
  <w:num w:numId="18" w16cid:durableId="1181312391">
    <w:abstractNumId w:val="37"/>
  </w:num>
  <w:num w:numId="19" w16cid:durableId="194929094">
    <w:abstractNumId w:val="12"/>
  </w:num>
  <w:num w:numId="20" w16cid:durableId="60760395">
    <w:abstractNumId w:val="25"/>
  </w:num>
  <w:num w:numId="21" w16cid:durableId="235938018">
    <w:abstractNumId w:val="19"/>
  </w:num>
  <w:num w:numId="22" w16cid:durableId="602809664">
    <w:abstractNumId w:val="28"/>
  </w:num>
  <w:num w:numId="23" w16cid:durableId="1051729717">
    <w:abstractNumId w:val="20"/>
  </w:num>
  <w:num w:numId="24" w16cid:durableId="146174293">
    <w:abstractNumId w:val="0"/>
  </w:num>
  <w:num w:numId="25" w16cid:durableId="270670367">
    <w:abstractNumId w:val="18"/>
  </w:num>
  <w:num w:numId="26" w16cid:durableId="112400907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6271728">
    <w:abstractNumId w:val="7"/>
  </w:num>
  <w:num w:numId="28" w16cid:durableId="562299079">
    <w:abstractNumId w:val="13"/>
  </w:num>
  <w:num w:numId="29" w16cid:durableId="538667550">
    <w:abstractNumId w:val="6"/>
  </w:num>
  <w:num w:numId="30" w16cid:durableId="1137065884">
    <w:abstractNumId w:val="36"/>
  </w:num>
  <w:num w:numId="31" w16cid:durableId="237135826">
    <w:abstractNumId w:val="8"/>
  </w:num>
  <w:num w:numId="32" w16cid:durableId="1193956198">
    <w:abstractNumId w:val="31"/>
  </w:num>
  <w:num w:numId="33" w16cid:durableId="2112891819">
    <w:abstractNumId w:val="35"/>
  </w:num>
  <w:num w:numId="34" w16cid:durableId="192422265">
    <w:abstractNumId w:val="22"/>
  </w:num>
  <w:num w:numId="35" w16cid:durableId="808741125">
    <w:abstractNumId w:val="2"/>
  </w:num>
  <w:num w:numId="36" w16cid:durableId="1300108175">
    <w:abstractNumId w:val="21"/>
  </w:num>
  <w:num w:numId="37" w16cid:durableId="721096794">
    <w:abstractNumId w:val="24"/>
  </w:num>
  <w:num w:numId="38" w16cid:durableId="613753478">
    <w:abstractNumId w:val="15"/>
  </w:num>
  <w:num w:numId="39" w16cid:durableId="215627189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InforTable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1BB4"/>
    <w:rsid w:val="00001FD3"/>
    <w:rsid w:val="00002E10"/>
    <w:rsid w:val="00004562"/>
    <w:rsid w:val="00004EAC"/>
    <w:rsid w:val="00005414"/>
    <w:rsid w:val="00005B63"/>
    <w:rsid w:val="0000630A"/>
    <w:rsid w:val="0000649F"/>
    <w:rsid w:val="00010332"/>
    <w:rsid w:val="00011823"/>
    <w:rsid w:val="00011B1C"/>
    <w:rsid w:val="00011B6F"/>
    <w:rsid w:val="0001214F"/>
    <w:rsid w:val="000127FC"/>
    <w:rsid w:val="0001363C"/>
    <w:rsid w:val="000148A6"/>
    <w:rsid w:val="00014BCC"/>
    <w:rsid w:val="00014FCC"/>
    <w:rsid w:val="00015020"/>
    <w:rsid w:val="0001582F"/>
    <w:rsid w:val="000160EE"/>
    <w:rsid w:val="000167D8"/>
    <w:rsid w:val="000171E8"/>
    <w:rsid w:val="0002184B"/>
    <w:rsid w:val="00022018"/>
    <w:rsid w:val="00022A76"/>
    <w:rsid w:val="00022C2B"/>
    <w:rsid w:val="00022F03"/>
    <w:rsid w:val="00023A86"/>
    <w:rsid w:val="00024285"/>
    <w:rsid w:val="0002487B"/>
    <w:rsid w:val="00026627"/>
    <w:rsid w:val="00026919"/>
    <w:rsid w:val="00026CCA"/>
    <w:rsid w:val="00026EFF"/>
    <w:rsid w:val="000274C1"/>
    <w:rsid w:val="00030CC6"/>
    <w:rsid w:val="00031144"/>
    <w:rsid w:val="00031C73"/>
    <w:rsid w:val="000322C6"/>
    <w:rsid w:val="000323AF"/>
    <w:rsid w:val="000336CD"/>
    <w:rsid w:val="00033A89"/>
    <w:rsid w:val="000343B7"/>
    <w:rsid w:val="00034A9F"/>
    <w:rsid w:val="00034C65"/>
    <w:rsid w:val="000355E1"/>
    <w:rsid w:val="00035E36"/>
    <w:rsid w:val="000367FA"/>
    <w:rsid w:val="00040C0B"/>
    <w:rsid w:val="00040DF2"/>
    <w:rsid w:val="00041EA1"/>
    <w:rsid w:val="000421F8"/>
    <w:rsid w:val="00042D77"/>
    <w:rsid w:val="00042EB3"/>
    <w:rsid w:val="0004459C"/>
    <w:rsid w:val="00044AF7"/>
    <w:rsid w:val="00045D27"/>
    <w:rsid w:val="00045E5D"/>
    <w:rsid w:val="00046015"/>
    <w:rsid w:val="00046043"/>
    <w:rsid w:val="00046270"/>
    <w:rsid w:val="00047CB2"/>
    <w:rsid w:val="00050202"/>
    <w:rsid w:val="000509F4"/>
    <w:rsid w:val="00050AEC"/>
    <w:rsid w:val="000514E6"/>
    <w:rsid w:val="00051762"/>
    <w:rsid w:val="00056235"/>
    <w:rsid w:val="0005679C"/>
    <w:rsid w:val="00056A3B"/>
    <w:rsid w:val="0005728D"/>
    <w:rsid w:val="00057762"/>
    <w:rsid w:val="00060385"/>
    <w:rsid w:val="000603D3"/>
    <w:rsid w:val="00060A99"/>
    <w:rsid w:val="0006394B"/>
    <w:rsid w:val="000643CA"/>
    <w:rsid w:val="00065755"/>
    <w:rsid w:val="000657B9"/>
    <w:rsid w:val="00065F3E"/>
    <w:rsid w:val="000668F4"/>
    <w:rsid w:val="000704C9"/>
    <w:rsid w:val="000706CC"/>
    <w:rsid w:val="00070D84"/>
    <w:rsid w:val="00073031"/>
    <w:rsid w:val="00073376"/>
    <w:rsid w:val="00073917"/>
    <w:rsid w:val="00073A00"/>
    <w:rsid w:val="00073A73"/>
    <w:rsid w:val="00073EE7"/>
    <w:rsid w:val="00073EF8"/>
    <w:rsid w:val="00074B5A"/>
    <w:rsid w:val="00074EBD"/>
    <w:rsid w:val="00075251"/>
    <w:rsid w:val="0007558D"/>
    <w:rsid w:val="00075924"/>
    <w:rsid w:val="0007608C"/>
    <w:rsid w:val="000760E9"/>
    <w:rsid w:val="00077BFA"/>
    <w:rsid w:val="00080D7B"/>
    <w:rsid w:val="00081292"/>
    <w:rsid w:val="0008310A"/>
    <w:rsid w:val="0008333B"/>
    <w:rsid w:val="00083600"/>
    <w:rsid w:val="00083E61"/>
    <w:rsid w:val="000843AD"/>
    <w:rsid w:val="00084579"/>
    <w:rsid w:val="000862C2"/>
    <w:rsid w:val="000867F3"/>
    <w:rsid w:val="00086D6A"/>
    <w:rsid w:val="00087518"/>
    <w:rsid w:val="00090137"/>
    <w:rsid w:val="000903D5"/>
    <w:rsid w:val="00090DEE"/>
    <w:rsid w:val="0009210B"/>
    <w:rsid w:val="00092170"/>
    <w:rsid w:val="0009238D"/>
    <w:rsid w:val="00092860"/>
    <w:rsid w:val="000931DD"/>
    <w:rsid w:val="000934CC"/>
    <w:rsid w:val="00093A96"/>
    <w:rsid w:val="00093C41"/>
    <w:rsid w:val="00094044"/>
    <w:rsid w:val="00095EBC"/>
    <w:rsid w:val="00096587"/>
    <w:rsid w:val="000965C4"/>
    <w:rsid w:val="00096FAC"/>
    <w:rsid w:val="00097C01"/>
    <w:rsid w:val="00097CC6"/>
    <w:rsid w:val="000A1129"/>
    <w:rsid w:val="000A1616"/>
    <w:rsid w:val="000A248C"/>
    <w:rsid w:val="000A26EF"/>
    <w:rsid w:val="000A31CE"/>
    <w:rsid w:val="000A3DF8"/>
    <w:rsid w:val="000A3E09"/>
    <w:rsid w:val="000A4702"/>
    <w:rsid w:val="000A4BCC"/>
    <w:rsid w:val="000A4DBC"/>
    <w:rsid w:val="000A4F9B"/>
    <w:rsid w:val="000A5CA0"/>
    <w:rsid w:val="000A7175"/>
    <w:rsid w:val="000A72C8"/>
    <w:rsid w:val="000A7ECD"/>
    <w:rsid w:val="000B004A"/>
    <w:rsid w:val="000B0134"/>
    <w:rsid w:val="000B029E"/>
    <w:rsid w:val="000B239B"/>
    <w:rsid w:val="000B2C0E"/>
    <w:rsid w:val="000B2F81"/>
    <w:rsid w:val="000B32B0"/>
    <w:rsid w:val="000B3FDD"/>
    <w:rsid w:val="000B43ED"/>
    <w:rsid w:val="000B55F6"/>
    <w:rsid w:val="000B5B90"/>
    <w:rsid w:val="000B6F63"/>
    <w:rsid w:val="000B70B7"/>
    <w:rsid w:val="000B763E"/>
    <w:rsid w:val="000B7827"/>
    <w:rsid w:val="000B7A78"/>
    <w:rsid w:val="000B7E08"/>
    <w:rsid w:val="000C024D"/>
    <w:rsid w:val="000C0A66"/>
    <w:rsid w:val="000C1355"/>
    <w:rsid w:val="000C274D"/>
    <w:rsid w:val="000C33B2"/>
    <w:rsid w:val="000C3DCA"/>
    <w:rsid w:val="000C4AB1"/>
    <w:rsid w:val="000C58D9"/>
    <w:rsid w:val="000C7888"/>
    <w:rsid w:val="000D0537"/>
    <w:rsid w:val="000D0C9E"/>
    <w:rsid w:val="000D2CDF"/>
    <w:rsid w:val="000D34FA"/>
    <w:rsid w:val="000D4E64"/>
    <w:rsid w:val="000D5110"/>
    <w:rsid w:val="000D5B30"/>
    <w:rsid w:val="000D5E97"/>
    <w:rsid w:val="000D5F1D"/>
    <w:rsid w:val="000D678A"/>
    <w:rsid w:val="000D6828"/>
    <w:rsid w:val="000D7525"/>
    <w:rsid w:val="000E09C1"/>
    <w:rsid w:val="000E0B0D"/>
    <w:rsid w:val="000E17D2"/>
    <w:rsid w:val="000E2ECE"/>
    <w:rsid w:val="000E322E"/>
    <w:rsid w:val="000E3710"/>
    <w:rsid w:val="000E4E41"/>
    <w:rsid w:val="000E56EC"/>
    <w:rsid w:val="000E5CAC"/>
    <w:rsid w:val="000E6253"/>
    <w:rsid w:val="000E6E29"/>
    <w:rsid w:val="000E719A"/>
    <w:rsid w:val="000E7207"/>
    <w:rsid w:val="000E7FD5"/>
    <w:rsid w:val="000F14EE"/>
    <w:rsid w:val="000F1CCA"/>
    <w:rsid w:val="000F1D53"/>
    <w:rsid w:val="000F2318"/>
    <w:rsid w:val="000F254B"/>
    <w:rsid w:val="000F2F4C"/>
    <w:rsid w:val="000F34BC"/>
    <w:rsid w:val="000F3A1B"/>
    <w:rsid w:val="000F420A"/>
    <w:rsid w:val="000F4227"/>
    <w:rsid w:val="000F4957"/>
    <w:rsid w:val="000F5BE2"/>
    <w:rsid w:val="000F606F"/>
    <w:rsid w:val="000F7D3E"/>
    <w:rsid w:val="000F7FB7"/>
    <w:rsid w:val="001006F4"/>
    <w:rsid w:val="00101610"/>
    <w:rsid w:val="00101C5C"/>
    <w:rsid w:val="0010278F"/>
    <w:rsid w:val="00102A4E"/>
    <w:rsid w:val="00104BB4"/>
    <w:rsid w:val="0010643D"/>
    <w:rsid w:val="001068F5"/>
    <w:rsid w:val="00110875"/>
    <w:rsid w:val="00110C1B"/>
    <w:rsid w:val="00110EA4"/>
    <w:rsid w:val="00111BB9"/>
    <w:rsid w:val="00112232"/>
    <w:rsid w:val="00112A59"/>
    <w:rsid w:val="0011434B"/>
    <w:rsid w:val="0011570C"/>
    <w:rsid w:val="00115BE4"/>
    <w:rsid w:val="001171C0"/>
    <w:rsid w:val="0011750D"/>
    <w:rsid w:val="00117C35"/>
    <w:rsid w:val="00120844"/>
    <w:rsid w:val="00120E8B"/>
    <w:rsid w:val="00121FE5"/>
    <w:rsid w:val="00122224"/>
    <w:rsid w:val="001225A8"/>
    <w:rsid w:val="00122663"/>
    <w:rsid w:val="00123563"/>
    <w:rsid w:val="00123647"/>
    <w:rsid w:val="00123EFC"/>
    <w:rsid w:val="00123F8A"/>
    <w:rsid w:val="001251AE"/>
    <w:rsid w:val="00125BD7"/>
    <w:rsid w:val="001262F2"/>
    <w:rsid w:val="00126688"/>
    <w:rsid w:val="001266B3"/>
    <w:rsid w:val="0012745D"/>
    <w:rsid w:val="0012794C"/>
    <w:rsid w:val="00127D2A"/>
    <w:rsid w:val="001311A7"/>
    <w:rsid w:val="001313B7"/>
    <w:rsid w:val="00131CFE"/>
    <w:rsid w:val="001329A1"/>
    <w:rsid w:val="00134325"/>
    <w:rsid w:val="00134B98"/>
    <w:rsid w:val="00134E10"/>
    <w:rsid w:val="00135255"/>
    <w:rsid w:val="001354D1"/>
    <w:rsid w:val="001355E4"/>
    <w:rsid w:val="001360F5"/>
    <w:rsid w:val="001362A0"/>
    <w:rsid w:val="0013637A"/>
    <w:rsid w:val="0013732E"/>
    <w:rsid w:val="00137C72"/>
    <w:rsid w:val="001400FD"/>
    <w:rsid w:val="00140AB0"/>
    <w:rsid w:val="0014191F"/>
    <w:rsid w:val="001419E6"/>
    <w:rsid w:val="001429BE"/>
    <w:rsid w:val="00142B90"/>
    <w:rsid w:val="00145AB0"/>
    <w:rsid w:val="001460E6"/>
    <w:rsid w:val="001473C6"/>
    <w:rsid w:val="00150862"/>
    <w:rsid w:val="001513A2"/>
    <w:rsid w:val="001529C2"/>
    <w:rsid w:val="00152A98"/>
    <w:rsid w:val="0015438F"/>
    <w:rsid w:val="00154D78"/>
    <w:rsid w:val="001550BD"/>
    <w:rsid w:val="001558E4"/>
    <w:rsid w:val="00155B1C"/>
    <w:rsid w:val="00155D30"/>
    <w:rsid w:val="00156216"/>
    <w:rsid w:val="00156FE1"/>
    <w:rsid w:val="001602A5"/>
    <w:rsid w:val="001603FC"/>
    <w:rsid w:val="0016106C"/>
    <w:rsid w:val="001616A7"/>
    <w:rsid w:val="00161BCE"/>
    <w:rsid w:val="001626C1"/>
    <w:rsid w:val="00163F3E"/>
    <w:rsid w:val="00166F53"/>
    <w:rsid w:val="00166FC1"/>
    <w:rsid w:val="00167257"/>
    <w:rsid w:val="0016750C"/>
    <w:rsid w:val="0016795C"/>
    <w:rsid w:val="0017205F"/>
    <w:rsid w:val="00172EEE"/>
    <w:rsid w:val="001744C8"/>
    <w:rsid w:val="00174F1D"/>
    <w:rsid w:val="00175894"/>
    <w:rsid w:val="001759AB"/>
    <w:rsid w:val="00175FD0"/>
    <w:rsid w:val="001762A0"/>
    <w:rsid w:val="0017677C"/>
    <w:rsid w:val="00180279"/>
    <w:rsid w:val="00180558"/>
    <w:rsid w:val="00181418"/>
    <w:rsid w:val="00181E2A"/>
    <w:rsid w:val="001827F2"/>
    <w:rsid w:val="00182BFF"/>
    <w:rsid w:val="00183BF8"/>
    <w:rsid w:val="00183EA3"/>
    <w:rsid w:val="00184505"/>
    <w:rsid w:val="00184791"/>
    <w:rsid w:val="00184A0B"/>
    <w:rsid w:val="00185277"/>
    <w:rsid w:val="00185CEE"/>
    <w:rsid w:val="00186588"/>
    <w:rsid w:val="00186D3B"/>
    <w:rsid w:val="001878A4"/>
    <w:rsid w:val="00187F8C"/>
    <w:rsid w:val="001908D3"/>
    <w:rsid w:val="00191571"/>
    <w:rsid w:val="00191B44"/>
    <w:rsid w:val="00191C81"/>
    <w:rsid w:val="00192FED"/>
    <w:rsid w:val="00192FF9"/>
    <w:rsid w:val="001940F9"/>
    <w:rsid w:val="00195176"/>
    <w:rsid w:val="001958C8"/>
    <w:rsid w:val="00196EF5"/>
    <w:rsid w:val="00197D4B"/>
    <w:rsid w:val="001A02C7"/>
    <w:rsid w:val="001A068B"/>
    <w:rsid w:val="001A0DAA"/>
    <w:rsid w:val="001A13D3"/>
    <w:rsid w:val="001A41EF"/>
    <w:rsid w:val="001A4274"/>
    <w:rsid w:val="001A4DC6"/>
    <w:rsid w:val="001A59AD"/>
    <w:rsid w:val="001A6B21"/>
    <w:rsid w:val="001A7824"/>
    <w:rsid w:val="001A7890"/>
    <w:rsid w:val="001A7F9A"/>
    <w:rsid w:val="001B007F"/>
    <w:rsid w:val="001B024F"/>
    <w:rsid w:val="001B07B4"/>
    <w:rsid w:val="001B2633"/>
    <w:rsid w:val="001B2A22"/>
    <w:rsid w:val="001B2B36"/>
    <w:rsid w:val="001B2CA0"/>
    <w:rsid w:val="001B387F"/>
    <w:rsid w:val="001B3DE1"/>
    <w:rsid w:val="001B3F0B"/>
    <w:rsid w:val="001B5656"/>
    <w:rsid w:val="001B64DE"/>
    <w:rsid w:val="001B69C2"/>
    <w:rsid w:val="001C0B59"/>
    <w:rsid w:val="001C2F8B"/>
    <w:rsid w:val="001C30B4"/>
    <w:rsid w:val="001C32C0"/>
    <w:rsid w:val="001C38D3"/>
    <w:rsid w:val="001C3DFF"/>
    <w:rsid w:val="001C4EE1"/>
    <w:rsid w:val="001D027F"/>
    <w:rsid w:val="001D1A83"/>
    <w:rsid w:val="001D1E7A"/>
    <w:rsid w:val="001D2D39"/>
    <w:rsid w:val="001D4CE8"/>
    <w:rsid w:val="001D54FD"/>
    <w:rsid w:val="001D677F"/>
    <w:rsid w:val="001D7A28"/>
    <w:rsid w:val="001D7DE7"/>
    <w:rsid w:val="001E0317"/>
    <w:rsid w:val="001E2093"/>
    <w:rsid w:val="001E3999"/>
    <w:rsid w:val="001E4436"/>
    <w:rsid w:val="001E5100"/>
    <w:rsid w:val="001E513E"/>
    <w:rsid w:val="001E5AE7"/>
    <w:rsid w:val="001E765B"/>
    <w:rsid w:val="001F05FB"/>
    <w:rsid w:val="001F0860"/>
    <w:rsid w:val="001F1669"/>
    <w:rsid w:val="001F1F37"/>
    <w:rsid w:val="001F29BE"/>
    <w:rsid w:val="001F2B67"/>
    <w:rsid w:val="001F3097"/>
    <w:rsid w:val="001F33DD"/>
    <w:rsid w:val="001F353D"/>
    <w:rsid w:val="001F362C"/>
    <w:rsid w:val="001F4075"/>
    <w:rsid w:val="001F488E"/>
    <w:rsid w:val="001F494D"/>
    <w:rsid w:val="001F4B1C"/>
    <w:rsid w:val="001F598A"/>
    <w:rsid w:val="001F68C5"/>
    <w:rsid w:val="00200A90"/>
    <w:rsid w:val="002018B2"/>
    <w:rsid w:val="00202290"/>
    <w:rsid w:val="00202383"/>
    <w:rsid w:val="00202E08"/>
    <w:rsid w:val="00204C0F"/>
    <w:rsid w:val="0020610E"/>
    <w:rsid w:val="00206974"/>
    <w:rsid w:val="00207212"/>
    <w:rsid w:val="002072C9"/>
    <w:rsid w:val="00207839"/>
    <w:rsid w:val="00207E1A"/>
    <w:rsid w:val="00210509"/>
    <w:rsid w:val="00210A90"/>
    <w:rsid w:val="002131BB"/>
    <w:rsid w:val="002132FD"/>
    <w:rsid w:val="00213762"/>
    <w:rsid w:val="00213F5B"/>
    <w:rsid w:val="002144A0"/>
    <w:rsid w:val="0021471F"/>
    <w:rsid w:val="002202C6"/>
    <w:rsid w:val="00221389"/>
    <w:rsid w:val="0022376C"/>
    <w:rsid w:val="0022429F"/>
    <w:rsid w:val="002243B6"/>
    <w:rsid w:val="00224842"/>
    <w:rsid w:val="0022490F"/>
    <w:rsid w:val="00225300"/>
    <w:rsid w:val="00225FB1"/>
    <w:rsid w:val="00226D66"/>
    <w:rsid w:val="00227236"/>
    <w:rsid w:val="002277B9"/>
    <w:rsid w:val="00230700"/>
    <w:rsid w:val="00232838"/>
    <w:rsid w:val="0023478E"/>
    <w:rsid w:val="00234B08"/>
    <w:rsid w:val="00234F55"/>
    <w:rsid w:val="00237EC9"/>
    <w:rsid w:val="00240590"/>
    <w:rsid w:val="00240A17"/>
    <w:rsid w:val="00240B76"/>
    <w:rsid w:val="002416BA"/>
    <w:rsid w:val="002422AA"/>
    <w:rsid w:val="0024257B"/>
    <w:rsid w:val="002448E2"/>
    <w:rsid w:val="0024490F"/>
    <w:rsid w:val="00244953"/>
    <w:rsid w:val="00244A46"/>
    <w:rsid w:val="00245174"/>
    <w:rsid w:val="00245D51"/>
    <w:rsid w:val="00246B99"/>
    <w:rsid w:val="002470BF"/>
    <w:rsid w:val="00250260"/>
    <w:rsid w:val="00250943"/>
    <w:rsid w:val="002514C5"/>
    <w:rsid w:val="00251640"/>
    <w:rsid w:val="00251814"/>
    <w:rsid w:val="00251A0B"/>
    <w:rsid w:val="00252492"/>
    <w:rsid w:val="002533A7"/>
    <w:rsid w:val="00254012"/>
    <w:rsid w:val="00255524"/>
    <w:rsid w:val="0025572B"/>
    <w:rsid w:val="002559EA"/>
    <w:rsid w:val="00257620"/>
    <w:rsid w:val="0025768B"/>
    <w:rsid w:val="002579A7"/>
    <w:rsid w:val="00260500"/>
    <w:rsid w:val="002627AB"/>
    <w:rsid w:val="00263081"/>
    <w:rsid w:val="00263173"/>
    <w:rsid w:val="00263E97"/>
    <w:rsid w:val="00266781"/>
    <w:rsid w:val="00267CAB"/>
    <w:rsid w:val="00270624"/>
    <w:rsid w:val="00273815"/>
    <w:rsid w:val="00273C7D"/>
    <w:rsid w:val="00275622"/>
    <w:rsid w:val="002761BD"/>
    <w:rsid w:val="002768E8"/>
    <w:rsid w:val="002769F7"/>
    <w:rsid w:val="00277DD1"/>
    <w:rsid w:val="0028045C"/>
    <w:rsid w:val="00280F19"/>
    <w:rsid w:val="00281B89"/>
    <w:rsid w:val="00282369"/>
    <w:rsid w:val="00282C2A"/>
    <w:rsid w:val="00283E37"/>
    <w:rsid w:val="00283F1D"/>
    <w:rsid w:val="00285DD7"/>
    <w:rsid w:val="00285FFD"/>
    <w:rsid w:val="002860B7"/>
    <w:rsid w:val="002866B4"/>
    <w:rsid w:val="0028754B"/>
    <w:rsid w:val="00290F11"/>
    <w:rsid w:val="00291266"/>
    <w:rsid w:val="00291FC5"/>
    <w:rsid w:val="002945C2"/>
    <w:rsid w:val="00294A7C"/>
    <w:rsid w:val="00295028"/>
    <w:rsid w:val="00297DA3"/>
    <w:rsid w:val="002A07BA"/>
    <w:rsid w:val="002A189B"/>
    <w:rsid w:val="002A2FDE"/>
    <w:rsid w:val="002A5B61"/>
    <w:rsid w:val="002A5DDB"/>
    <w:rsid w:val="002A64A4"/>
    <w:rsid w:val="002A6E77"/>
    <w:rsid w:val="002A74BC"/>
    <w:rsid w:val="002B169A"/>
    <w:rsid w:val="002B1F62"/>
    <w:rsid w:val="002B360A"/>
    <w:rsid w:val="002B53EA"/>
    <w:rsid w:val="002B54D1"/>
    <w:rsid w:val="002B6698"/>
    <w:rsid w:val="002B6BD7"/>
    <w:rsid w:val="002C02A5"/>
    <w:rsid w:val="002C1E96"/>
    <w:rsid w:val="002C1FD6"/>
    <w:rsid w:val="002C2287"/>
    <w:rsid w:val="002C2512"/>
    <w:rsid w:val="002C6412"/>
    <w:rsid w:val="002D0372"/>
    <w:rsid w:val="002D067C"/>
    <w:rsid w:val="002D07CB"/>
    <w:rsid w:val="002D0AC0"/>
    <w:rsid w:val="002D0E5C"/>
    <w:rsid w:val="002D1269"/>
    <w:rsid w:val="002D14B2"/>
    <w:rsid w:val="002D15E3"/>
    <w:rsid w:val="002D1656"/>
    <w:rsid w:val="002D1A2B"/>
    <w:rsid w:val="002D24FC"/>
    <w:rsid w:val="002D28D9"/>
    <w:rsid w:val="002D2A3A"/>
    <w:rsid w:val="002D2C42"/>
    <w:rsid w:val="002D33D6"/>
    <w:rsid w:val="002D33FF"/>
    <w:rsid w:val="002D3A28"/>
    <w:rsid w:val="002D3E29"/>
    <w:rsid w:val="002D3EF8"/>
    <w:rsid w:val="002D4404"/>
    <w:rsid w:val="002D463B"/>
    <w:rsid w:val="002D51FA"/>
    <w:rsid w:val="002D5516"/>
    <w:rsid w:val="002D6F5C"/>
    <w:rsid w:val="002D71FA"/>
    <w:rsid w:val="002D75E7"/>
    <w:rsid w:val="002E04C4"/>
    <w:rsid w:val="002E2ACC"/>
    <w:rsid w:val="002E3BBA"/>
    <w:rsid w:val="002E40D6"/>
    <w:rsid w:val="002E422C"/>
    <w:rsid w:val="002E427A"/>
    <w:rsid w:val="002E5119"/>
    <w:rsid w:val="002E6EE3"/>
    <w:rsid w:val="002E7586"/>
    <w:rsid w:val="002F1445"/>
    <w:rsid w:val="002F21DE"/>
    <w:rsid w:val="002F337D"/>
    <w:rsid w:val="002F3402"/>
    <w:rsid w:val="002F366E"/>
    <w:rsid w:val="002F4C75"/>
    <w:rsid w:val="00300232"/>
    <w:rsid w:val="0030079F"/>
    <w:rsid w:val="00302BDE"/>
    <w:rsid w:val="003032E6"/>
    <w:rsid w:val="00303BA7"/>
    <w:rsid w:val="003047F4"/>
    <w:rsid w:val="00305043"/>
    <w:rsid w:val="00305AFB"/>
    <w:rsid w:val="00305C06"/>
    <w:rsid w:val="0030681D"/>
    <w:rsid w:val="00307739"/>
    <w:rsid w:val="00310284"/>
    <w:rsid w:val="0031052A"/>
    <w:rsid w:val="0031099D"/>
    <w:rsid w:val="00310C0F"/>
    <w:rsid w:val="00310CBD"/>
    <w:rsid w:val="00311A79"/>
    <w:rsid w:val="00312240"/>
    <w:rsid w:val="00312372"/>
    <w:rsid w:val="0031290C"/>
    <w:rsid w:val="00312920"/>
    <w:rsid w:val="00313046"/>
    <w:rsid w:val="00314291"/>
    <w:rsid w:val="003144E5"/>
    <w:rsid w:val="00316FC5"/>
    <w:rsid w:val="003207AA"/>
    <w:rsid w:val="00320ECD"/>
    <w:rsid w:val="0032105B"/>
    <w:rsid w:val="003214D2"/>
    <w:rsid w:val="00322650"/>
    <w:rsid w:val="003232C9"/>
    <w:rsid w:val="003245C1"/>
    <w:rsid w:val="0032477F"/>
    <w:rsid w:val="00324A61"/>
    <w:rsid w:val="003262E5"/>
    <w:rsid w:val="00326CC1"/>
    <w:rsid w:val="00330018"/>
    <w:rsid w:val="00330F4E"/>
    <w:rsid w:val="00331233"/>
    <w:rsid w:val="003319A8"/>
    <w:rsid w:val="003319ED"/>
    <w:rsid w:val="003331C7"/>
    <w:rsid w:val="00333317"/>
    <w:rsid w:val="00333506"/>
    <w:rsid w:val="00333647"/>
    <w:rsid w:val="003348B3"/>
    <w:rsid w:val="003350D6"/>
    <w:rsid w:val="0033537E"/>
    <w:rsid w:val="00335469"/>
    <w:rsid w:val="003365BC"/>
    <w:rsid w:val="00340D64"/>
    <w:rsid w:val="00340FB1"/>
    <w:rsid w:val="00341C8F"/>
    <w:rsid w:val="00341E2B"/>
    <w:rsid w:val="00342028"/>
    <w:rsid w:val="0034237C"/>
    <w:rsid w:val="003424BD"/>
    <w:rsid w:val="00342581"/>
    <w:rsid w:val="00342DAE"/>
    <w:rsid w:val="003430C7"/>
    <w:rsid w:val="00343B5C"/>
    <w:rsid w:val="00344A35"/>
    <w:rsid w:val="00347EB5"/>
    <w:rsid w:val="00350C5B"/>
    <w:rsid w:val="00351CD6"/>
    <w:rsid w:val="0035228A"/>
    <w:rsid w:val="00352346"/>
    <w:rsid w:val="00352C60"/>
    <w:rsid w:val="00353AE1"/>
    <w:rsid w:val="00353B83"/>
    <w:rsid w:val="00354BAD"/>
    <w:rsid w:val="00354BB1"/>
    <w:rsid w:val="003559E1"/>
    <w:rsid w:val="0035693D"/>
    <w:rsid w:val="00356AF9"/>
    <w:rsid w:val="00356BF9"/>
    <w:rsid w:val="003572A6"/>
    <w:rsid w:val="003576B1"/>
    <w:rsid w:val="00357F76"/>
    <w:rsid w:val="00360BB6"/>
    <w:rsid w:val="00361096"/>
    <w:rsid w:val="0036148C"/>
    <w:rsid w:val="00361A59"/>
    <w:rsid w:val="00361E99"/>
    <w:rsid w:val="00364A4B"/>
    <w:rsid w:val="003658C3"/>
    <w:rsid w:val="003666BB"/>
    <w:rsid w:val="00372E39"/>
    <w:rsid w:val="00372E77"/>
    <w:rsid w:val="003738C2"/>
    <w:rsid w:val="003740BC"/>
    <w:rsid w:val="0037470C"/>
    <w:rsid w:val="00374DE8"/>
    <w:rsid w:val="00376046"/>
    <w:rsid w:val="00376461"/>
    <w:rsid w:val="00376E80"/>
    <w:rsid w:val="003770EA"/>
    <w:rsid w:val="0037744D"/>
    <w:rsid w:val="00380ABD"/>
    <w:rsid w:val="00380F5A"/>
    <w:rsid w:val="003820AC"/>
    <w:rsid w:val="00382195"/>
    <w:rsid w:val="0038241F"/>
    <w:rsid w:val="003837F9"/>
    <w:rsid w:val="00383E24"/>
    <w:rsid w:val="00383E4A"/>
    <w:rsid w:val="0038552F"/>
    <w:rsid w:val="00385C85"/>
    <w:rsid w:val="00386670"/>
    <w:rsid w:val="003879CC"/>
    <w:rsid w:val="00390DEE"/>
    <w:rsid w:val="00391926"/>
    <w:rsid w:val="00391D5F"/>
    <w:rsid w:val="003935A9"/>
    <w:rsid w:val="003935F9"/>
    <w:rsid w:val="003940ED"/>
    <w:rsid w:val="00394CBA"/>
    <w:rsid w:val="00395A8E"/>
    <w:rsid w:val="00395B5B"/>
    <w:rsid w:val="00395DFC"/>
    <w:rsid w:val="003975A1"/>
    <w:rsid w:val="003A09E5"/>
    <w:rsid w:val="003A1A6E"/>
    <w:rsid w:val="003A3534"/>
    <w:rsid w:val="003A37E3"/>
    <w:rsid w:val="003A3950"/>
    <w:rsid w:val="003A5B04"/>
    <w:rsid w:val="003A683E"/>
    <w:rsid w:val="003A6904"/>
    <w:rsid w:val="003A72CF"/>
    <w:rsid w:val="003B08AC"/>
    <w:rsid w:val="003B1815"/>
    <w:rsid w:val="003B1D82"/>
    <w:rsid w:val="003B2142"/>
    <w:rsid w:val="003B2298"/>
    <w:rsid w:val="003B2B44"/>
    <w:rsid w:val="003B2B4F"/>
    <w:rsid w:val="003B2C57"/>
    <w:rsid w:val="003B338B"/>
    <w:rsid w:val="003B34ED"/>
    <w:rsid w:val="003B703A"/>
    <w:rsid w:val="003B77DC"/>
    <w:rsid w:val="003C0062"/>
    <w:rsid w:val="003C128C"/>
    <w:rsid w:val="003C1F2F"/>
    <w:rsid w:val="003C26DE"/>
    <w:rsid w:val="003C2827"/>
    <w:rsid w:val="003C4C40"/>
    <w:rsid w:val="003C5549"/>
    <w:rsid w:val="003C560B"/>
    <w:rsid w:val="003C5F9C"/>
    <w:rsid w:val="003C71FA"/>
    <w:rsid w:val="003C721B"/>
    <w:rsid w:val="003C74BB"/>
    <w:rsid w:val="003C7CEB"/>
    <w:rsid w:val="003D00EE"/>
    <w:rsid w:val="003D0948"/>
    <w:rsid w:val="003D19A3"/>
    <w:rsid w:val="003D25EA"/>
    <w:rsid w:val="003D3847"/>
    <w:rsid w:val="003D3BD0"/>
    <w:rsid w:val="003D4B17"/>
    <w:rsid w:val="003D53A9"/>
    <w:rsid w:val="003D5810"/>
    <w:rsid w:val="003D612C"/>
    <w:rsid w:val="003D7960"/>
    <w:rsid w:val="003D7AAB"/>
    <w:rsid w:val="003D7ACE"/>
    <w:rsid w:val="003D7B17"/>
    <w:rsid w:val="003D7CB8"/>
    <w:rsid w:val="003E007B"/>
    <w:rsid w:val="003E12D8"/>
    <w:rsid w:val="003E22D6"/>
    <w:rsid w:val="003E25F2"/>
    <w:rsid w:val="003E26C6"/>
    <w:rsid w:val="003E2906"/>
    <w:rsid w:val="003E34D5"/>
    <w:rsid w:val="003E41F2"/>
    <w:rsid w:val="003E4583"/>
    <w:rsid w:val="003E458F"/>
    <w:rsid w:val="003E6DDC"/>
    <w:rsid w:val="003E790D"/>
    <w:rsid w:val="003F010C"/>
    <w:rsid w:val="003F05DB"/>
    <w:rsid w:val="003F0D27"/>
    <w:rsid w:val="003F10BB"/>
    <w:rsid w:val="003F186D"/>
    <w:rsid w:val="003F41E4"/>
    <w:rsid w:val="003F443C"/>
    <w:rsid w:val="003F5720"/>
    <w:rsid w:val="003F5834"/>
    <w:rsid w:val="003F62C5"/>
    <w:rsid w:val="003F7B01"/>
    <w:rsid w:val="004023EC"/>
    <w:rsid w:val="00402665"/>
    <w:rsid w:val="00402AF8"/>
    <w:rsid w:val="00402B17"/>
    <w:rsid w:val="0040339E"/>
    <w:rsid w:val="00403876"/>
    <w:rsid w:val="004038F2"/>
    <w:rsid w:val="004044FE"/>
    <w:rsid w:val="00404EA3"/>
    <w:rsid w:val="004055EF"/>
    <w:rsid w:val="004057DB"/>
    <w:rsid w:val="00406DFA"/>
    <w:rsid w:val="0041035D"/>
    <w:rsid w:val="00410FF0"/>
    <w:rsid w:val="004117B1"/>
    <w:rsid w:val="0041205F"/>
    <w:rsid w:val="00413AD4"/>
    <w:rsid w:val="00414539"/>
    <w:rsid w:val="00414ED5"/>
    <w:rsid w:val="00414FE8"/>
    <w:rsid w:val="00415396"/>
    <w:rsid w:val="004179EA"/>
    <w:rsid w:val="00420754"/>
    <w:rsid w:val="00421182"/>
    <w:rsid w:val="00421E71"/>
    <w:rsid w:val="00424370"/>
    <w:rsid w:val="00424655"/>
    <w:rsid w:val="00424D74"/>
    <w:rsid w:val="004264B9"/>
    <w:rsid w:val="00426AB2"/>
    <w:rsid w:val="00426FE8"/>
    <w:rsid w:val="00427171"/>
    <w:rsid w:val="004273BF"/>
    <w:rsid w:val="004277EF"/>
    <w:rsid w:val="00430678"/>
    <w:rsid w:val="004308F5"/>
    <w:rsid w:val="0043306F"/>
    <w:rsid w:val="00433102"/>
    <w:rsid w:val="0043394D"/>
    <w:rsid w:val="00434C48"/>
    <w:rsid w:val="004376C3"/>
    <w:rsid w:val="004378B4"/>
    <w:rsid w:val="0043799A"/>
    <w:rsid w:val="004403F1"/>
    <w:rsid w:val="00440BD3"/>
    <w:rsid w:val="004415A6"/>
    <w:rsid w:val="00442071"/>
    <w:rsid w:val="0044215A"/>
    <w:rsid w:val="00442CB2"/>
    <w:rsid w:val="0044319D"/>
    <w:rsid w:val="004449DE"/>
    <w:rsid w:val="00446C50"/>
    <w:rsid w:val="00447A78"/>
    <w:rsid w:val="004549B1"/>
    <w:rsid w:val="00455285"/>
    <w:rsid w:val="00455449"/>
    <w:rsid w:val="00456C8F"/>
    <w:rsid w:val="00457D07"/>
    <w:rsid w:val="00460699"/>
    <w:rsid w:val="004614A9"/>
    <w:rsid w:val="004617CE"/>
    <w:rsid w:val="004619E2"/>
    <w:rsid w:val="00461C7A"/>
    <w:rsid w:val="004621F9"/>
    <w:rsid w:val="0046236A"/>
    <w:rsid w:val="004625CF"/>
    <w:rsid w:val="004632C0"/>
    <w:rsid w:val="00463664"/>
    <w:rsid w:val="00463A80"/>
    <w:rsid w:val="00463AE1"/>
    <w:rsid w:val="0046553B"/>
    <w:rsid w:val="00465A20"/>
    <w:rsid w:val="0046613C"/>
    <w:rsid w:val="00470054"/>
    <w:rsid w:val="00470417"/>
    <w:rsid w:val="00470446"/>
    <w:rsid w:val="004704FA"/>
    <w:rsid w:val="004709DA"/>
    <w:rsid w:val="00470F60"/>
    <w:rsid w:val="00471429"/>
    <w:rsid w:val="00471870"/>
    <w:rsid w:val="00472EB2"/>
    <w:rsid w:val="00473D07"/>
    <w:rsid w:val="004757A3"/>
    <w:rsid w:val="00475AC8"/>
    <w:rsid w:val="00476765"/>
    <w:rsid w:val="00476CB3"/>
    <w:rsid w:val="004771BB"/>
    <w:rsid w:val="0048020B"/>
    <w:rsid w:val="004808CA"/>
    <w:rsid w:val="00480ADE"/>
    <w:rsid w:val="004820C2"/>
    <w:rsid w:val="00482422"/>
    <w:rsid w:val="00483356"/>
    <w:rsid w:val="004836C5"/>
    <w:rsid w:val="0048488A"/>
    <w:rsid w:val="00485F42"/>
    <w:rsid w:val="00486709"/>
    <w:rsid w:val="00486E2B"/>
    <w:rsid w:val="004874DE"/>
    <w:rsid w:val="00487BEE"/>
    <w:rsid w:val="00490822"/>
    <w:rsid w:val="004908CF"/>
    <w:rsid w:val="00492840"/>
    <w:rsid w:val="00492C03"/>
    <w:rsid w:val="004937FF"/>
    <w:rsid w:val="00494198"/>
    <w:rsid w:val="00494AD7"/>
    <w:rsid w:val="00495025"/>
    <w:rsid w:val="004950E3"/>
    <w:rsid w:val="00496826"/>
    <w:rsid w:val="00497929"/>
    <w:rsid w:val="004A039D"/>
    <w:rsid w:val="004A04A1"/>
    <w:rsid w:val="004A194D"/>
    <w:rsid w:val="004A2C33"/>
    <w:rsid w:val="004A39A2"/>
    <w:rsid w:val="004A5AA0"/>
    <w:rsid w:val="004A5FF7"/>
    <w:rsid w:val="004A64CA"/>
    <w:rsid w:val="004A68E1"/>
    <w:rsid w:val="004A694D"/>
    <w:rsid w:val="004B02A2"/>
    <w:rsid w:val="004B0AA7"/>
    <w:rsid w:val="004B1276"/>
    <w:rsid w:val="004B3D75"/>
    <w:rsid w:val="004B3DE4"/>
    <w:rsid w:val="004B4F65"/>
    <w:rsid w:val="004B4F95"/>
    <w:rsid w:val="004B5378"/>
    <w:rsid w:val="004B53CC"/>
    <w:rsid w:val="004B55C7"/>
    <w:rsid w:val="004B618D"/>
    <w:rsid w:val="004B62BC"/>
    <w:rsid w:val="004B6612"/>
    <w:rsid w:val="004B7303"/>
    <w:rsid w:val="004B7C62"/>
    <w:rsid w:val="004C07E6"/>
    <w:rsid w:val="004C08F7"/>
    <w:rsid w:val="004C0976"/>
    <w:rsid w:val="004C148B"/>
    <w:rsid w:val="004C25AF"/>
    <w:rsid w:val="004C30B1"/>
    <w:rsid w:val="004C44D6"/>
    <w:rsid w:val="004C47C0"/>
    <w:rsid w:val="004C47E3"/>
    <w:rsid w:val="004C486C"/>
    <w:rsid w:val="004C52B8"/>
    <w:rsid w:val="004C5ECF"/>
    <w:rsid w:val="004C724F"/>
    <w:rsid w:val="004C7A63"/>
    <w:rsid w:val="004D041A"/>
    <w:rsid w:val="004D05D5"/>
    <w:rsid w:val="004D097B"/>
    <w:rsid w:val="004D0AB8"/>
    <w:rsid w:val="004D1191"/>
    <w:rsid w:val="004D1FE6"/>
    <w:rsid w:val="004D2A4A"/>
    <w:rsid w:val="004D2E7E"/>
    <w:rsid w:val="004D53AA"/>
    <w:rsid w:val="004D5615"/>
    <w:rsid w:val="004D5CB0"/>
    <w:rsid w:val="004D621C"/>
    <w:rsid w:val="004D68E0"/>
    <w:rsid w:val="004D6A6A"/>
    <w:rsid w:val="004D74AB"/>
    <w:rsid w:val="004D7609"/>
    <w:rsid w:val="004D7982"/>
    <w:rsid w:val="004E0449"/>
    <w:rsid w:val="004E0DDC"/>
    <w:rsid w:val="004E18D3"/>
    <w:rsid w:val="004E193A"/>
    <w:rsid w:val="004E25A7"/>
    <w:rsid w:val="004E2821"/>
    <w:rsid w:val="004E295D"/>
    <w:rsid w:val="004E341B"/>
    <w:rsid w:val="004E3427"/>
    <w:rsid w:val="004E48DB"/>
    <w:rsid w:val="004E5D6F"/>
    <w:rsid w:val="004E667E"/>
    <w:rsid w:val="004E67CE"/>
    <w:rsid w:val="004E67F7"/>
    <w:rsid w:val="004E7244"/>
    <w:rsid w:val="004E7381"/>
    <w:rsid w:val="004E7C1B"/>
    <w:rsid w:val="004F03B4"/>
    <w:rsid w:val="004F047D"/>
    <w:rsid w:val="004F0626"/>
    <w:rsid w:val="004F1AFD"/>
    <w:rsid w:val="004F22C0"/>
    <w:rsid w:val="004F2FE4"/>
    <w:rsid w:val="004F4E93"/>
    <w:rsid w:val="004F588E"/>
    <w:rsid w:val="004F621A"/>
    <w:rsid w:val="004F66E4"/>
    <w:rsid w:val="004F76D0"/>
    <w:rsid w:val="004F7DCF"/>
    <w:rsid w:val="0050022D"/>
    <w:rsid w:val="00501836"/>
    <w:rsid w:val="00502807"/>
    <w:rsid w:val="00504B91"/>
    <w:rsid w:val="00505306"/>
    <w:rsid w:val="005079FD"/>
    <w:rsid w:val="005130EF"/>
    <w:rsid w:val="005151E9"/>
    <w:rsid w:val="00515A78"/>
    <w:rsid w:val="005162BB"/>
    <w:rsid w:val="00517763"/>
    <w:rsid w:val="00517985"/>
    <w:rsid w:val="00517D9D"/>
    <w:rsid w:val="00517FF0"/>
    <w:rsid w:val="00520118"/>
    <w:rsid w:val="0052150F"/>
    <w:rsid w:val="005234A4"/>
    <w:rsid w:val="00523CA7"/>
    <w:rsid w:val="0052405F"/>
    <w:rsid w:val="00524BF7"/>
    <w:rsid w:val="0052500E"/>
    <w:rsid w:val="00525064"/>
    <w:rsid w:val="00525E55"/>
    <w:rsid w:val="0052764E"/>
    <w:rsid w:val="005301CB"/>
    <w:rsid w:val="0053153C"/>
    <w:rsid w:val="00531991"/>
    <w:rsid w:val="00531992"/>
    <w:rsid w:val="005352D6"/>
    <w:rsid w:val="00535944"/>
    <w:rsid w:val="00535F89"/>
    <w:rsid w:val="00535F8C"/>
    <w:rsid w:val="00536196"/>
    <w:rsid w:val="005369C0"/>
    <w:rsid w:val="00536DA2"/>
    <w:rsid w:val="00536FBB"/>
    <w:rsid w:val="00537B96"/>
    <w:rsid w:val="005404F1"/>
    <w:rsid w:val="0054084B"/>
    <w:rsid w:val="00540A62"/>
    <w:rsid w:val="005425BF"/>
    <w:rsid w:val="00542F68"/>
    <w:rsid w:val="005432F2"/>
    <w:rsid w:val="00544B6D"/>
    <w:rsid w:val="00544BFB"/>
    <w:rsid w:val="00545514"/>
    <w:rsid w:val="00546342"/>
    <w:rsid w:val="0054697B"/>
    <w:rsid w:val="00551688"/>
    <w:rsid w:val="005521D5"/>
    <w:rsid w:val="00552325"/>
    <w:rsid w:val="0055320A"/>
    <w:rsid w:val="005538FB"/>
    <w:rsid w:val="005539DF"/>
    <w:rsid w:val="00553B0A"/>
    <w:rsid w:val="0055458B"/>
    <w:rsid w:val="005547A1"/>
    <w:rsid w:val="00555A78"/>
    <w:rsid w:val="005567D4"/>
    <w:rsid w:val="005569DF"/>
    <w:rsid w:val="0055781B"/>
    <w:rsid w:val="00557A1F"/>
    <w:rsid w:val="00557FCB"/>
    <w:rsid w:val="0056010F"/>
    <w:rsid w:val="0056040C"/>
    <w:rsid w:val="00560A2F"/>
    <w:rsid w:val="00560B12"/>
    <w:rsid w:val="00560D07"/>
    <w:rsid w:val="00560E34"/>
    <w:rsid w:val="00561E12"/>
    <w:rsid w:val="00564787"/>
    <w:rsid w:val="00565969"/>
    <w:rsid w:val="00565B91"/>
    <w:rsid w:val="005661F8"/>
    <w:rsid w:val="00566222"/>
    <w:rsid w:val="0056675F"/>
    <w:rsid w:val="00567BDE"/>
    <w:rsid w:val="00570605"/>
    <w:rsid w:val="00571686"/>
    <w:rsid w:val="005721C5"/>
    <w:rsid w:val="005729BA"/>
    <w:rsid w:val="005735CB"/>
    <w:rsid w:val="00573C48"/>
    <w:rsid w:val="005752B9"/>
    <w:rsid w:val="005756C8"/>
    <w:rsid w:val="00575D6B"/>
    <w:rsid w:val="00576682"/>
    <w:rsid w:val="00576944"/>
    <w:rsid w:val="00576A9D"/>
    <w:rsid w:val="005776A4"/>
    <w:rsid w:val="00577937"/>
    <w:rsid w:val="00577B9C"/>
    <w:rsid w:val="005805CE"/>
    <w:rsid w:val="00582AA3"/>
    <w:rsid w:val="00583EFC"/>
    <w:rsid w:val="005845E3"/>
    <w:rsid w:val="00585D8D"/>
    <w:rsid w:val="00586CD7"/>
    <w:rsid w:val="0058753E"/>
    <w:rsid w:val="0058780F"/>
    <w:rsid w:val="00590471"/>
    <w:rsid w:val="005906BD"/>
    <w:rsid w:val="005925BD"/>
    <w:rsid w:val="00592956"/>
    <w:rsid w:val="00592CA8"/>
    <w:rsid w:val="00592F38"/>
    <w:rsid w:val="00593371"/>
    <w:rsid w:val="00593600"/>
    <w:rsid w:val="00594819"/>
    <w:rsid w:val="00594A79"/>
    <w:rsid w:val="00594BD4"/>
    <w:rsid w:val="00594BF1"/>
    <w:rsid w:val="005957D5"/>
    <w:rsid w:val="00595E81"/>
    <w:rsid w:val="00595F68"/>
    <w:rsid w:val="005960F8"/>
    <w:rsid w:val="00597239"/>
    <w:rsid w:val="005976BF"/>
    <w:rsid w:val="00597A58"/>
    <w:rsid w:val="00597A8D"/>
    <w:rsid w:val="00597C06"/>
    <w:rsid w:val="00597D36"/>
    <w:rsid w:val="005A0CBC"/>
    <w:rsid w:val="005A2670"/>
    <w:rsid w:val="005A2ABC"/>
    <w:rsid w:val="005A2FF9"/>
    <w:rsid w:val="005A342C"/>
    <w:rsid w:val="005A3C9C"/>
    <w:rsid w:val="005A55D6"/>
    <w:rsid w:val="005A6953"/>
    <w:rsid w:val="005A6A14"/>
    <w:rsid w:val="005B01DA"/>
    <w:rsid w:val="005B04D5"/>
    <w:rsid w:val="005B0AD7"/>
    <w:rsid w:val="005B0D8F"/>
    <w:rsid w:val="005B1DB2"/>
    <w:rsid w:val="005B1DCB"/>
    <w:rsid w:val="005B2550"/>
    <w:rsid w:val="005B273D"/>
    <w:rsid w:val="005B3446"/>
    <w:rsid w:val="005B34E6"/>
    <w:rsid w:val="005B353E"/>
    <w:rsid w:val="005B53E6"/>
    <w:rsid w:val="005B53EB"/>
    <w:rsid w:val="005B59E6"/>
    <w:rsid w:val="005B74A7"/>
    <w:rsid w:val="005B7C58"/>
    <w:rsid w:val="005B7EE1"/>
    <w:rsid w:val="005C082B"/>
    <w:rsid w:val="005C2290"/>
    <w:rsid w:val="005C24A9"/>
    <w:rsid w:val="005C27EE"/>
    <w:rsid w:val="005C37A3"/>
    <w:rsid w:val="005C4EA7"/>
    <w:rsid w:val="005C5043"/>
    <w:rsid w:val="005C550F"/>
    <w:rsid w:val="005C6613"/>
    <w:rsid w:val="005C6D7E"/>
    <w:rsid w:val="005C79E1"/>
    <w:rsid w:val="005C7EEB"/>
    <w:rsid w:val="005C7FD4"/>
    <w:rsid w:val="005D03DE"/>
    <w:rsid w:val="005D067F"/>
    <w:rsid w:val="005D132E"/>
    <w:rsid w:val="005D14D9"/>
    <w:rsid w:val="005D156C"/>
    <w:rsid w:val="005D3BFA"/>
    <w:rsid w:val="005D453A"/>
    <w:rsid w:val="005D4C44"/>
    <w:rsid w:val="005D5948"/>
    <w:rsid w:val="005D5D70"/>
    <w:rsid w:val="005D66DC"/>
    <w:rsid w:val="005D6821"/>
    <w:rsid w:val="005D6841"/>
    <w:rsid w:val="005D68AD"/>
    <w:rsid w:val="005D7492"/>
    <w:rsid w:val="005E20E1"/>
    <w:rsid w:val="005E21F5"/>
    <w:rsid w:val="005E241E"/>
    <w:rsid w:val="005E257A"/>
    <w:rsid w:val="005E2CB0"/>
    <w:rsid w:val="005E4C57"/>
    <w:rsid w:val="005E57F6"/>
    <w:rsid w:val="005E5858"/>
    <w:rsid w:val="005E7D58"/>
    <w:rsid w:val="005F00F6"/>
    <w:rsid w:val="005F0649"/>
    <w:rsid w:val="005F161F"/>
    <w:rsid w:val="005F17A0"/>
    <w:rsid w:val="005F1D14"/>
    <w:rsid w:val="005F1E1F"/>
    <w:rsid w:val="005F27F2"/>
    <w:rsid w:val="005F3D89"/>
    <w:rsid w:val="005F3F2B"/>
    <w:rsid w:val="005F53DE"/>
    <w:rsid w:val="005F542B"/>
    <w:rsid w:val="005F5F6C"/>
    <w:rsid w:val="005F65C3"/>
    <w:rsid w:val="005F66EA"/>
    <w:rsid w:val="005F6CBA"/>
    <w:rsid w:val="005F7057"/>
    <w:rsid w:val="005F7613"/>
    <w:rsid w:val="005F7CDE"/>
    <w:rsid w:val="006000F7"/>
    <w:rsid w:val="00600B64"/>
    <w:rsid w:val="0060227A"/>
    <w:rsid w:val="006022BA"/>
    <w:rsid w:val="006022CA"/>
    <w:rsid w:val="006028DE"/>
    <w:rsid w:val="00602979"/>
    <w:rsid w:val="006030E7"/>
    <w:rsid w:val="00603720"/>
    <w:rsid w:val="00603D80"/>
    <w:rsid w:val="006045C7"/>
    <w:rsid w:val="00604612"/>
    <w:rsid w:val="00604EC6"/>
    <w:rsid w:val="00605A7D"/>
    <w:rsid w:val="00605B16"/>
    <w:rsid w:val="00610C74"/>
    <w:rsid w:val="00610D88"/>
    <w:rsid w:val="00611029"/>
    <w:rsid w:val="006122AB"/>
    <w:rsid w:val="0061484A"/>
    <w:rsid w:val="00615895"/>
    <w:rsid w:val="006168F0"/>
    <w:rsid w:val="00617275"/>
    <w:rsid w:val="0061786F"/>
    <w:rsid w:val="0062045A"/>
    <w:rsid w:val="0062059E"/>
    <w:rsid w:val="0062101E"/>
    <w:rsid w:val="00622DBD"/>
    <w:rsid w:val="006231C8"/>
    <w:rsid w:val="00623ACA"/>
    <w:rsid w:val="00624405"/>
    <w:rsid w:val="0062538B"/>
    <w:rsid w:val="0062587E"/>
    <w:rsid w:val="0062609D"/>
    <w:rsid w:val="006278E2"/>
    <w:rsid w:val="006278F6"/>
    <w:rsid w:val="006311B3"/>
    <w:rsid w:val="0063340F"/>
    <w:rsid w:val="00634786"/>
    <w:rsid w:val="00634CD1"/>
    <w:rsid w:val="00634DAC"/>
    <w:rsid w:val="00635259"/>
    <w:rsid w:val="00636005"/>
    <w:rsid w:val="006363C7"/>
    <w:rsid w:val="00636860"/>
    <w:rsid w:val="00636F1E"/>
    <w:rsid w:val="006372F1"/>
    <w:rsid w:val="00637476"/>
    <w:rsid w:val="00640760"/>
    <w:rsid w:val="006423AA"/>
    <w:rsid w:val="006429A4"/>
    <w:rsid w:val="00643427"/>
    <w:rsid w:val="00643460"/>
    <w:rsid w:val="00643FA1"/>
    <w:rsid w:val="006445C5"/>
    <w:rsid w:val="0064507A"/>
    <w:rsid w:val="00645CED"/>
    <w:rsid w:val="00646F69"/>
    <w:rsid w:val="006476CF"/>
    <w:rsid w:val="00647D1A"/>
    <w:rsid w:val="00650590"/>
    <w:rsid w:val="006511C0"/>
    <w:rsid w:val="00651975"/>
    <w:rsid w:val="00652AFD"/>
    <w:rsid w:val="00652B9F"/>
    <w:rsid w:val="006539CB"/>
    <w:rsid w:val="00654F11"/>
    <w:rsid w:val="00656929"/>
    <w:rsid w:val="00665F74"/>
    <w:rsid w:val="006702CB"/>
    <w:rsid w:val="0067208E"/>
    <w:rsid w:val="006725FD"/>
    <w:rsid w:val="00672E54"/>
    <w:rsid w:val="00673D7F"/>
    <w:rsid w:val="006754BA"/>
    <w:rsid w:val="0067618D"/>
    <w:rsid w:val="00676C34"/>
    <w:rsid w:val="00676E71"/>
    <w:rsid w:val="006772EF"/>
    <w:rsid w:val="00677ACE"/>
    <w:rsid w:val="00677CB9"/>
    <w:rsid w:val="00677EA4"/>
    <w:rsid w:val="006803FE"/>
    <w:rsid w:val="00681411"/>
    <w:rsid w:val="00682238"/>
    <w:rsid w:val="00682D43"/>
    <w:rsid w:val="006830E5"/>
    <w:rsid w:val="00683F4A"/>
    <w:rsid w:val="00684326"/>
    <w:rsid w:val="00684374"/>
    <w:rsid w:val="006844C3"/>
    <w:rsid w:val="00685CE8"/>
    <w:rsid w:val="006871D9"/>
    <w:rsid w:val="00687EB0"/>
    <w:rsid w:val="006921E5"/>
    <w:rsid w:val="0069355C"/>
    <w:rsid w:val="006952D3"/>
    <w:rsid w:val="00695AFD"/>
    <w:rsid w:val="00695B1C"/>
    <w:rsid w:val="006968E2"/>
    <w:rsid w:val="00697772"/>
    <w:rsid w:val="006A0350"/>
    <w:rsid w:val="006A0C39"/>
    <w:rsid w:val="006A1371"/>
    <w:rsid w:val="006A1566"/>
    <w:rsid w:val="006A197B"/>
    <w:rsid w:val="006A1C5B"/>
    <w:rsid w:val="006A1FC2"/>
    <w:rsid w:val="006A2878"/>
    <w:rsid w:val="006A2B05"/>
    <w:rsid w:val="006A3A87"/>
    <w:rsid w:val="006A3FF0"/>
    <w:rsid w:val="006A47E4"/>
    <w:rsid w:val="006A6677"/>
    <w:rsid w:val="006A6EC8"/>
    <w:rsid w:val="006A7D6A"/>
    <w:rsid w:val="006B0F1B"/>
    <w:rsid w:val="006B0F81"/>
    <w:rsid w:val="006B125D"/>
    <w:rsid w:val="006B2BCD"/>
    <w:rsid w:val="006B3946"/>
    <w:rsid w:val="006B3BE1"/>
    <w:rsid w:val="006B3F80"/>
    <w:rsid w:val="006B482F"/>
    <w:rsid w:val="006B4C28"/>
    <w:rsid w:val="006B5579"/>
    <w:rsid w:val="006B5754"/>
    <w:rsid w:val="006B5F09"/>
    <w:rsid w:val="006B6A83"/>
    <w:rsid w:val="006B704C"/>
    <w:rsid w:val="006B7100"/>
    <w:rsid w:val="006B7406"/>
    <w:rsid w:val="006B7477"/>
    <w:rsid w:val="006B7A67"/>
    <w:rsid w:val="006C2152"/>
    <w:rsid w:val="006C21E7"/>
    <w:rsid w:val="006C3785"/>
    <w:rsid w:val="006C39FD"/>
    <w:rsid w:val="006C3B28"/>
    <w:rsid w:val="006C3BB4"/>
    <w:rsid w:val="006C482F"/>
    <w:rsid w:val="006C4D66"/>
    <w:rsid w:val="006C522C"/>
    <w:rsid w:val="006C5E8E"/>
    <w:rsid w:val="006C68C7"/>
    <w:rsid w:val="006D16E5"/>
    <w:rsid w:val="006D22EB"/>
    <w:rsid w:val="006D2ADA"/>
    <w:rsid w:val="006D3C84"/>
    <w:rsid w:val="006D4652"/>
    <w:rsid w:val="006D46D4"/>
    <w:rsid w:val="006D4972"/>
    <w:rsid w:val="006D5F66"/>
    <w:rsid w:val="006D7520"/>
    <w:rsid w:val="006D7748"/>
    <w:rsid w:val="006E04EF"/>
    <w:rsid w:val="006E0A85"/>
    <w:rsid w:val="006E202A"/>
    <w:rsid w:val="006E2038"/>
    <w:rsid w:val="006E229A"/>
    <w:rsid w:val="006E2947"/>
    <w:rsid w:val="006E2D76"/>
    <w:rsid w:val="006E42AA"/>
    <w:rsid w:val="006E604D"/>
    <w:rsid w:val="006F05A1"/>
    <w:rsid w:val="006F0664"/>
    <w:rsid w:val="006F0B76"/>
    <w:rsid w:val="006F136B"/>
    <w:rsid w:val="006F13E7"/>
    <w:rsid w:val="006F21B7"/>
    <w:rsid w:val="006F259E"/>
    <w:rsid w:val="006F314F"/>
    <w:rsid w:val="006F3484"/>
    <w:rsid w:val="006F53E4"/>
    <w:rsid w:val="006F58A1"/>
    <w:rsid w:val="006F67D4"/>
    <w:rsid w:val="00700011"/>
    <w:rsid w:val="00700AC6"/>
    <w:rsid w:val="00700E7D"/>
    <w:rsid w:val="00701F09"/>
    <w:rsid w:val="00702BBA"/>
    <w:rsid w:val="00704387"/>
    <w:rsid w:val="00704B5F"/>
    <w:rsid w:val="0070533E"/>
    <w:rsid w:val="00705774"/>
    <w:rsid w:val="0070578F"/>
    <w:rsid w:val="007057A9"/>
    <w:rsid w:val="00706483"/>
    <w:rsid w:val="0070716E"/>
    <w:rsid w:val="007079BE"/>
    <w:rsid w:val="00707CB0"/>
    <w:rsid w:val="00707D73"/>
    <w:rsid w:val="00707E40"/>
    <w:rsid w:val="00707F0E"/>
    <w:rsid w:val="00710412"/>
    <w:rsid w:val="007105C1"/>
    <w:rsid w:val="00710A7F"/>
    <w:rsid w:val="00711B28"/>
    <w:rsid w:val="00712420"/>
    <w:rsid w:val="007125CA"/>
    <w:rsid w:val="00713316"/>
    <w:rsid w:val="0071382C"/>
    <w:rsid w:val="00713D42"/>
    <w:rsid w:val="00713EAE"/>
    <w:rsid w:val="00713EF0"/>
    <w:rsid w:val="00713F5A"/>
    <w:rsid w:val="007140B6"/>
    <w:rsid w:val="007149EA"/>
    <w:rsid w:val="00714A76"/>
    <w:rsid w:val="00715954"/>
    <w:rsid w:val="00715E1C"/>
    <w:rsid w:val="0071715E"/>
    <w:rsid w:val="007171F2"/>
    <w:rsid w:val="007204BB"/>
    <w:rsid w:val="007206D9"/>
    <w:rsid w:val="00720D59"/>
    <w:rsid w:val="00721872"/>
    <w:rsid w:val="00722119"/>
    <w:rsid w:val="00722715"/>
    <w:rsid w:val="007232E1"/>
    <w:rsid w:val="0072529C"/>
    <w:rsid w:val="007272BA"/>
    <w:rsid w:val="00731C3C"/>
    <w:rsid w:val="007330DB"/>
    <w:rsid w:val="00734710"/>
    <w:rsid w:val="00734EEC"/>
    <w:rsid w:val="00737F70"/>
    <w:rsid w:val="007411FA"/>
    <w:rsid w:val="007430C4"/>
    <w:rsid w:val="00743E93"/>
    <w:rsid w:val="00743FB7"/>
    <w:rsid w:val="00744DD8"/>
    <w:rsid w:val="00746C96"/>
    <w:rsid w:val="007470A9"/>
    <w:rsid w:val="0075030B"/>
    <w:rsid w:val="007524BE"/>
    <w:rsid w:val="0075260F"/>
    <w:rsid w:val="00752A59"/>
    <w:rsid w:val="0075312A"/>
    <w:rsid w:val="0075456B"/>
    <w:rsid w:val="00754B0A"/>
    <w:rsid w:val="00754DD3"/>
    <w:rsid w:val="007558B4"/>
    <w:rsid w:val="00755B31"/>
    <w:rsid w:val="00756411"/>
    <w:rsid w:val="0075765E"/>
    <w:rsid w:val="007579CF"/>
    <w:rsid w:val="00757AD5"/>
    <w:rsid w:val="00757F64"/>
    <w:rsid w:val="00762849"/>
    <w:rsid w:val="00763A8A"/>
    <w:rsid w:val="0076485A"/>
    <w:rsid w:val="007653AA"/>
    <w:rsid w:val="00766632"/>
    <w:rsid w:val="0076677A"/>
    <w:rsid w:val="00766801"/>
    <w:rsid w:val="00766E59"/>
    <w:rsid w:val="00767A00"/>
    <w:rsid w:val="00770450"/>
    <w:rsid w:val="00770CA4"/>
    <w:rsid w:val="0077126D"/>
    <w:rsid w:val="00771B53"/>
    <w:rsid w:val="00771DC0"/>
    <w:rsid w:val="0077261F"/>
    <w:rsid w:val="00772B93"/>
    <w:rsid w:val="007740D6"/>
    <w:rsid w:val="007740E9"/>
    <w:rsid w:val="007763A7"/>
    <w:rsid w:val="00776AED"/>
    <w:rsid w:val="00780441"/>
    <w:rsid w:val="00780A0D"/>
    <w:rsid w:val="00780C53"/>
    <w:rsid w:val="00780C79"/>
    <w:rsid w:val="007810E7"/>
    <w:rsid w:val="00781691"/>
    <w:rsid w:val="00782B79"/>
    <w:rsid w:val="00782F8B"/>
    <w:rsid w:val="00783BC0"/>
    <w:rsid w:val="00784F2F"/>
    <w:rsid w:val="007852F1"/>
    <w:rsid w:val="00786188"/>
    <w:rsid w:val="007863EA"/>
    <w:rsid w:val="0078671F"/>
    <w:rsid w:val="00786958"/>
    <w:rsid w:val="00786F98"/>
    <w:rsid w:val="00787347"/>
    <w:rsid w:val="0078741A"/>
    <w:rsid w:val="007908DD"/>
    <w:rsid w:val="00790B24"/>
    <w:rsid w:val="00790CB1"/>
    <w:rsid w:val="00791021"/>
    <w:rsid w:val="00792C8E"/>
    <w:rsid w:val="00793548"/>
    <w:rsid w:val="007944FB"/>
    <w:rsid w:val="00794618"/>
    <w:rsid w:val="00794978"/>
    <w:rsid w:val="00794B2C"/>
    <w:rsid w:val="00794E4A"/>
    <w:rsid w:val="00795AA5"/>
    <w:rsid w:val="00795E31"/>
    <w:rsid w:val="0079691C"/>
    <w:rsid w:val="0079721B"/>
    <w:rsid w:val="007A0E1F"/>
    <w:rsid w:val="007A2559"/>
    <w:rsid w:val="007A2F5C"/>
    <w:rsid w:val="007A2F67"/>
    <w:rsid w:val="007A35E0"/>
    <w:rsid w:val="007A483B"/>
    <w:rsid w:val="007A5CF2"/>
    <w:rsid w:val="007A6427"/>
    <w:rsid w:val="007A7E62"/>
    <w:rsid w:val="007A7F62"/>
    <w:rsid w:val="007B061F"/>
    <w:rsid w:val="007B2AE0"/>
    <w:rsid w:val="007B47A8"/>
    <w:rsid w:val="007B4B85"/>
    <w:rsid w:val="007B4C3C"/>
    <w:rsid w:val="007B639C"/>
    <w:rsid w:val="007B680E"/>
    <w:rsid w:val="007B73FA"/>
    <w:rsid w:val="007B758B"/>
    <w:rsid w:val="007B78DD"/>
    <w:rsid w:val="007C025E"/>
    <w:rsid w:val="007C0FE6"/>
    <w:rsid w:val="007C1C78"/>
    <w:rsid w:val="007C2374"/>
    <w:rsid w:val="007C40FE"/>
    <w:rsid w:val="007C5944"/>
    <w:rsid w:val="007C6B4D"/>
    <w:rsid w:val="007C7794"/>
    <w:rsid w:val="007D00AE"/>
    <w:rsid w:val="007D0A13"/>
    <w:rsid w:val="007D1189"/>
    <w:rsid w:val="007D1EA5"/>
    <w:rsid w:val="007D22B9"/>
    <w:rsid w:val="007D2E62"/>
    <w:rsid w:val="007D2F4B"/>
    <w:rsid w:val="007D38D9"/>
    <w:rsid w:val="007D4BD7"/>
    <w:rsid w:val="007D5AE6"/>
    <w:rsid w:val="007D6427"/>
    <w:rsid w:val="007E021A"/>
    <w:rsid w:val="007E0DA5"/>
    <w:rsid w:val="007E1546"/>
    <w:rsid w:val="007E16E5"/>
    <w:rsid w:val="007E1E09"/>
    <w:rsid w:val="007E1EDB"/>
    <w:rsid w:val="007E229A"/>
    <w:rsid w:val="007E2904"/>
    <w:rsid w:val="007E3D41"/>
    <w:rsid w:val="007E3ED4"/>
    <w:rsid w:val="007E469E"/>
    <w:rsid w:val="007E4DC3"/>
    <w:rsid w:val="007E5077"/>
    <w:rsid w:val="007E560D"/>
    <w:rsid w:val="007E6911"/>
    <w:rsid w:val="007F065D"/>
    <w:rsid w:val="007F0778"/>
    <w:rsid w:val="007F1882"/>
    <w:rsid w:val="007F3424"/>
    <w:rsid w:val="007F3CF6"/>
    <w:rsid w:val="007F4C25"/>
    <w:rsid w:val="007F5D27"/>
    <w:rsid w:val="007F61AA"/>
    <w:rsid w:val="007F6BCD"/>
    <w:rsid w:val="007F6E13"/>
    <w:rsid w:val="007F7783"/>
    <w:rsid w:val="0080041B"/>
    <w:rsid w:val="00800452"/>
    <w:rsid w:val="00800A03"/>
    <w:rsid w:val="008016BD"/>
    <w:rsid w:val="00806451"/>
    <w:rsid w:val="00810ACA"/>
    <w:rsid w:val="00810F19"/>
    <w:rsid w:val="00813BED"/>
    <w:rsid w:val="00813F9F"/>
    <w:rsid w:val="0081448B"/>
    <w:rsid w:val="00814CF4"/>
    <w:rsid w:val="00814ECB"/>
    <w:rsid w:val="008150EB"/>
    <w:rsid w:val="00816096"/>
    <w:rsid w:val="0081623F"/>
    <w:rsid w:val="00816A82"/>
    <w:rsid w:val="00817412"/>
    <w:rsid w:val="00817454"/>
    <w:rsid w:val="00820636"/>
    <w:rsid w:val="0082073E"/>
    <w:rsid w:val="0082090D"/>
    <w:rsid w:val="00821ACD"/>
    <w:rsid w:val="008226FB"/>
    <w:rsid w:val="008229E6"/>
    <w:rsid w:val="008238BA"/>
    <w:rsid w:val="008244EA"/>
    <w:rsid w:val="008305A9"/>
    <w:rsid w:val="008312FB"/>
    <w:rsid w:val="00831324"/>
    <w:rsid w:val="00831A80"/>
    <w:rsid w:val="00834CF2"/>
    <w:rsid w:val="008353EA"/>
    <w:rsid w:val="00835AE4"/>
    <w:rsid w:val="00835E39"/>
    <w:rsid w:val="00836CA4"/>
    <w:rsid w:val="008400BE"/>
    <w:rsid w:val="0084092C"/>
    <w:rsid w:val="008415CF"/>
    <w:rsid w:val="00841F64"/>
    <w:rsid w:val="00842951"/>
    <w:rsid w:val="00842B5E"/>
    <w:rsid w:val="00843533"/>
    <w:rsid w:val="008437B0"/>
    <w:rsid w:val="0084392C"/>
    <w:rsid w:val="00844CC4"/>
    <w:rsid w:val="00845097"/>
    <w:rsid w:val="00845E02"/>
    <w:rsid w:val="00846653"/>
    <w:rsid w:val="008469A2"/>
    <w:rsid w:val="00846EA2"/>
    <w:rsid w:val="00847179"/>
    <w:rsid w:val="00851504"/>
    <w:rsid w:val="008515D8"/>
    <w:rsid w:val="0085228B"/>
    <w:rsid w:val="0085244F"/>
    <w:rsid w:val="00852BB1"/>
    <w:rsid w:val="00852C8B"/>
    <w:rsid w:val="00852D10"/>
    <w:rsid w:val="00852D4F"/>
    <w:rsid w:val="0085373E"/>
    <w:rsid w:val="008539F7"/>
    <w:rsid w:val="0085409D"/>
    <w:rsid w:val="00856986"/>
    <w:rsid w:val="00856AAE"/>
    <w:rsid w:val="008572C2"/>
    <w:rsid w:val="0086031A"/>
    <w:rsid w:val="00864B16"/>
    <w:rsid w:val="00870AA0"/>
    <w:rsid w:val="008711C1"/>
    <w:rsid w:val="00871248"/>
    <w:rsid w:val="0087176C"/>
    <w:rsid w:val="0087328F"/>
    <w:rsid w:val="00873F88"/>
    <w:rsid w:val="00874740"/>
    <w:rsid w:val="00874E51"/>
    <w:rsid w:val="00875146"/>
    <w:rsid w:val="008752E7"/>
    <w:rsid w:val="008759AA"/>
    <w:rsid w:val="00876B70"/>
    <w:rsid w:val="0087703A"/>
    <w:rsid w:val="00877444"/>
    <w:rsid w:val="008810F3"/>
    <w:rsid w:val="00881D59"/>
    <w:rsid w:val="00883AF2"/>
    <w:rsid w:val="0088407E"/>
    <w:rsid w:val="00884D01"/>
    <w:rsid w:val="0088711A"/>
    <w:rsid w:val="0088771A"/>
    <w:rsid w:val="008905E3"/>
    <w:rsid w:val="00890C6A"/>
    <w:rsid w:val="00890E7C"/>
    <w:rsid w:val="008926C5"/>
    <w:rsid w:val="0089301E"/>
    <w:rsid w:val="008936FC"/>
    <w:rsid w:val="00893A87"/>
    <w:rsid w:val="0089436F"/>
    <w:rsid w:val="00894517"/>
    <w:rsid w:val="008952EC"/>
    <w:rsid w:val="0089586E"/>
    <w:rsid w:val="00895925"/>
    <w:rsid w:val="0089603A"/>
    <w:rsid w:val="008963B6"/>
    <w:rsid w:val="00896C62"/>
    <w:rsid w:val="00896E56"/>
    <w:rsid w:val="0089717E"/>
    <w:rsid w:val="00897B71"/>
    <w:rsid w:val="008A1A59"/>
    <w:rsid w:val="008A2668"/>
    <w:rsid w:val="008A5896"/>
    <w:rsid w:val="008A7265"/>
    <w:rsid w:val="008A7541"/>
    <w:rsid w:val="008A769B"/>
    <w:rsid w:val="008A7D45"/>
    <w:rsid w:val="008A7EB9"/>
    <w:rsid w:val="008B040C"/>
    <w:rsid w:val="008B0830"/>
    <w:rsid w:val="008B1028"/>
    <w:rsid w:val="008B14B2"/>
    <w:rsid w:val="008B1B09"/>
    <w:rsid w:val="008B1D54"/>
    <w:rsid w:val="008B235A"/>
    <w:rsid w:val="008B2772"/>
    <w:rsid w:val="008B31B8"/>
    <w:rsid w:val="008B363B"/>
    <w:rsid w:val="008B591F"/>
    <w:rsid w:val="008B6442"/>
    <w:rsid w:val="008B7526"/>
    <w:rsid w:val="008B754E"/>
    <w:rsid w:val="008C02C2"/>
    <w:rsid w:val="008C1BAE"/>
    <w:rsid w:val="008C1C91"/>
    <w:rsid w:val="008C285F"/>
    <w:rsid w:val="008C335B"/>
    <w:rsid w:val="008C38F7"/>
    <w:rsid w:val="008C3D9D"/>
    <w:rsid w:val="008C412B"/>
    <w:rsid w:val="008C5151"/>
    <w:rsid w:val="008C52B6"/>
    <w:rsid w:val="008C56E2"/>
    <w:rsid w:val="008C5778"/>
    <w:rsid w:val="008C664D"/>
    <w:rsid w:val="008C6BCD"/>
    <w:rsid w:val="008C6CA9"/>
    <w:rsid w:val="008C6D80"/>
    <w:rsid w:val="008C6E3E"/>
    <w:rsid w:val="008D0C45"/>
    <w:rsid w:val="008D0DE7"/>
    <w:rsid w:val="008D0E02"/>
    <w:rsid w:val="008D11D1"/>
    <w:rsid w:val="008D2646"/>
    <w:rsid w:val="008D267B"/>
    <w:rsid w:val="008D2718"/>
    <w:rsid w:val="008D2764"/>
    <w:rsid w:val="008D29E9"/>
    <w:rsid w:val="008D2FC3"/>
    <w:rsid w:val="008D4693"/>
    <w:rsid w:val="008D6A64"/>
    <w:rsid w:val="008E038A"/>
    <w:rsid w:val="008E0F4D"/>
    <w:rsid w:val="008E1568"/>
    <w:rsid w:val="008E1604"/>
    <w:rsid w:val="008E177C"/>
    <w:rsid w:val="008E2044"/>
    <w:rsid w:val="008E2CCD"/>
    <w:rsid w:val="008E3697"/>
    <w:rsid w:val="008E3C6F"/>
    <w:rsid w:val="008E4270"/>
    <w:rsid w:val="008E556A"/>
    <w:rsid w:val="008E5A22"/>
    <w:rsid w:val="008E5F3D"/>
    <w:rsid w:val="008E70B1"/>
    <w:rsid w:val="008E74E4"/>
    <w:rsid w:val="008E7D5C"/>
    <w:rsid w:val="008E7DE8"/>
    <w:rsid w:val="008F0FB4"/>
    <w:rsid w:val="008F1956"/>
    <w:rsid w:val="008F44B5"/>
    <w:rsid w:val="008F4A04"/>
    <w:rsid w:val="008F4C46"/>
    <w:rsid w:val="008F4E4D"/>
    <w:rsid w:val="008F4E69"/>
    <w:rsid w:val="008F52D4"/>
    <w:rsid w:val="008F5431"/>
    <w:rsid w:val="008F5B2E"/>
    <w:rsid w:val="008F6BD4"/>
    <w:rsid w:val="008F6D75"/>
    <w:rsid w:val="008F7A4F"/>
    <w:rsid w:val="008F7F3A"/>
    <w:rsid w:val="00901316"/>
    <w:rsid w:val="00903E72"/>
    <w:rsid w:val="009049DD"/>
    <w:rsid w:val="00904C92"/>
    <w:rsid w:val="00906330"/>
    <w:rsid w:val="00906620"/>
    <w:rsid w:val="00906802"/>
    <w:rsid w:val="00906840"/>
    <w:rsid w:val="009078FA"/>
    <w:rsid w:val="00907DA7"/>
    <w:rsid w:val="00910397"/>
    <w:rsid w:val="009110EF"/>
    <w:rsid w:val="00911217"/>
    <w:rsid w:val="009126EC"/>
    <w:rsid w:val="00913AD9"/>
    <w:rsid w:val="00913CCD"/>
    <w:rsid w:val="00914CC4"/>
    <w:rsid w:val="00915F9C"/>
    <w:rsid w:val="0091663F"/>
    <w:rsid w:val="00916FF6"/>
    <w:rsid w:val="00917BDE"/>
    <w:rsid w:val="00920550"/>
    <w:rsid w:val="009208CE"/>
    <w:rsid w:val="009211CC"/>
    <w:rsid w:val="00921CB0"/>
    <w:rsid w:val="00924124"/>
    <w:rsid w:val="009244F8"/>
    <w:rsid w:val="009244F9"/>
    <w:rsid w:val="009249F6"/>
    <w:rsid w:val="00926998"/>
    <w:rsid w:val="009307F9"/>
    <w:rsid w:val="00930B87"/>
    <w:rsid w:val="0093288E"/>
    <w:rsid w:val="00933C9A"/>
    <w:rsid w:val="0093446F"/>
    <w:rsid w:val="00936172"/>
    <w:rsid w:val="00936C24"/>
    <w:rsid w:val="00937636"/>
    <w:rsid w:val="00941E80"/>
    <w:rsid w:val="00941EF9"/>
    <w:rsid w:val="00941FCA"/>
    <w:rsid w:val="009422B2"/>
    <w:rsid w:val="0094591A"/>
    <w:rsid w:val="0094612D"/>
    <w:rsid w:val="009464ED"/>
    <w:rsid w:val="00946DEE"/>
    <w:rsid w:val="00947085"/>
    <w:rsid w:val="0095017D"/>
    <w:rsid w:val="0095022C"/>
    <w:rsid w:val="009504DF"/>
    <w:rsid w:val="009516E2"/>
    <w:rsid w:val="009527ED"/>
    <w:rsid w:val="00952942"/>
    <w:rsid w:val="00953767"/>
    <w:rsid w:val="0095470A"/>
    <w:rsid w:val="00954BBA"/>
    <w:rsid w:val="00955E3F"/>
    <w:rsid w:val="0095627A"/>
    <w:rsid w:val="009564A8"/>
    <w:rsid w:val="00956B72"/>
    <w:rsid w:val="00956CDD"/>
    <w:rsid w:val="009572E7"/>
    <w:rsid w:val="009574A5"/>
    <w:rsid w:val="009578E2"/>
    <w:rsid w:val="00957B1E"/>
    <w:rsid w:val="009646A6"/>
    <w:rsid w:val="009660B8"/>
    <w:rsid w:val="009667D5"/>
    <w:rsid w:val="00966CF1"/>
    <w:rsid w:val="009673A8"/>
    <w:rsid w:val="00967CE1"/>
    <w:rsid w:val="009705D3"/>
    <w:rsid w:val="00970D5E"/>
    <w:rsid w:val="00970D64"/>
    <w:rsid w:val="009719BB"/>
    <w:rsid w:val="00972131"/>
    <w:rsid w:val="0097293F"/>
    <w:rsid w:val="0097298C"/>
    <w:rsid w:val="009752ED"/>
    <w:rsid w:val="009756F6"/>
    <w:rsid w:val="009763E4"/>
    <w:rsid w:val="0097652C"/>
    <w:rsid w:val="00977508"/>
    <w:rsid w:val="00977927"/>
    <w:rsid w:val="0098036B"/>
    <w:rsid w:val="009808E9"/>
    <w:rsid w:val="00981B0C"/>
    <w:rsid w:val="0098276C"/>
    <w:rsid w:val="009840A7"/>
    <w:rsid w:val="00984130"/>
    <w:rsid w:val="0098423B"/>
    <w:rsid w:val="009844BE"/>
    <w:rsid w:val="00984FA2"/>
    <w:rsid w:val="00985C59"/>
    <w:rsid w:val="0099013D"/>
    <w:rsid w:val="0099078A"/>
    <w:rsid w:val="009917B1"/>
    <w:rsid w:val="009930E8"/>
    <w:rsid w:val="009931D0"/>
    <w:rsid w:val="00993565"/>
    <w:rsid w:val="00993A3D"/>
    <w:rsid w:val="00994B00"/>
    <w:rsid w:val="0099528E"/>
    <w:rsid w:val="00995731"/>
    <w:rsid w:val="00996E1D"/>
    <w:rsid w:val="009A0C1A"/>
    <w:rsid w:val="009A1112"/>
    <w:rsid w:val="009A11CD"/>
    <w:rsid w:val="009A166C"/>
    <w:rsid w:val="009A1A3A"/>
    <w:rsid w:val="009A1EC1"/>
    <w:rsid w:val="009A276F"/>
    <w:rsid w:val="009A335E"/>
    <w:rsid w:val="009A346D"/>
    <w:rsid w:val="009A45BB"/>
    <w:rsid w:val="009A49CB"/>
    <w:rsid w:val="009A59B5"/>
    <w:rsid w:val="009A7FB1"/>
    <w:rsid w:val="009B04BD"/>
    <w:rsid w:val="009B0885"/>
    <w:rsid w:val="009B0DCD"/>
    <w:rsid w:val="009B102D"/>
    <w:rsid w:val="009B139C"/>
    <w:rsid w:val="009B185D"/>
    <w:rsid w:val="009B1C49"/>
    <w:rsid w:val="009B231E"/>
    <w:rsid w:val="009B3363"/>
    <w:rsid w:val="009B357F"/>
    <w:rsid w:val="009B36A5"/>
    <w:rsid w:val="009B3A22"/>
    <w:rsid w:val="009B3FA4"/>
    <w:rsid w:val="009B4A6C"/>
    <w:rsid w:val="009B4E84"/>
    <w:rsid w:val="009C07CB"/>
    <w:rsid w:val="009C1116"/>
    <w:rsid w:val="009C134C"/>
    <w:rsid w:val="009C2814"/>
    <w:rsid w:val="009C4E95"/>
    <w:rsid w:val="009C5FD7"/>
    <w:rsid w:val="009C744C"/>
    <w:rsid w:val="009C753D"/>
    <w:rsid w:val="009C7C41"/>
    <w:rsid w:val="009C7E54"/>
    <w:rsid w:val="009D0207"/>
    <w:rsid w:val="009D09E8"/>
    <w:rsid w:val="009D0E8E"/>
    <w:rsid w:val="009D20E2"/>
    <w:rsid w:val="009D2546"/>
    <w:rsid w:val="009D29E0"/>
    <w:rsid w:val="009D2D91"/>
    <w:rsid w:val="009D310F"/>
    <w:rsid w:val="009D46AD"/>
    <w:rsid w:val="009D46B2"/>
    <w:rsid w:val="009D49A5"/>
    <w:rsid w:val="009D4F92"/>
    <w:rsid w:val="009D5222"/>
    <w:rsid w:val="009D5556"/>
    <w:rsid w:val="009D6CE7"/>
    <w:rsid w:val="009D6F4D"/>
    <w:rsid w:val="009D742F"/>
    <w:rsid w:val="009D7F02"/>
    <w:rsid w:val="009E0319"/>
    <w:rsid w:val="009E093E"/>
    <w:rsid w:val="009E0953"/>
    <w:rsid w:val="009E136D"/>
    <w:rsid w:val="009E2D78"/>
    <w:rsid w:val="009E34E8"/>
    <w:rsid w:val="009E3553"/>
    <w:rsid w:val="009E3790"/>
    <w:rsid w:val="009E41F8"/>
    <w:rsid w:val="009E462D"/>
    <w:rsid w:val="009E5C9D"/>
    <w:rsid w:val="009E5D0C"/>
    <w:rsid w:val="009F03DE"/>
    <w:rsid w:val="009F0DDB"/>
    <w:rsid w:val="009F15C9"/>
    <w:rsid w:val="009F2700"/>
    <w:rsid w:val="009F5518"/>
    <w:rsid w:val="009F59B9"/>
    <w:rsid w:val="00A01260"/>
    <w:rsid w:val="00A01717"/>
    <w:rsid w:val="00A02363"/>
    <w:rsid w:val="00A025CC"/>
    <w:rsid w:val="00A02AF7"/>
    <w:rsid w:val="00A02EB3"/>
    <w:rsid w:val="00A0357D"/>
    <w:rsid w:val="00A06013"/>
    <w:rsid w:val="00A06E80"/>
    <w:rsid w:val="00A0714E"/>
    <w:rsid w:val="00A073B0"/>
    <w:rsid w:val="00A079A6"/>
    <w:rsid w:val="00A10171"/>
    <w:rsid w:val="00A10365"/>
    <w:rsid w:val="00A1187C"/>
    <w:rsid w:val="00A120F4"/>
    <w:rsid w:val="00A124C4"/>
    <w:rsid w:val="00A1343A"/>
    <w:rsid w:val="00A13689"/>
    <w:rsid w:val="00A13EB1"/>
    <w:rsid w:val="00A14068"/>
    <w:rsid w:val="00A162FE"/>
    <w:rsid w:val="00A17EC7"/>
    <w:rsid w:val="00A20666"/>
    <w:rsid w:val="00A21976"/>
    <w:rsid w:val="00A21FD7"/>
    <w:rsid w:val="00A225E4"/>
    <w:rsid w:val="00A22F88"/>
    <w:rsid w:val="00A22FF4"/>
    <w:rsid w:val="00A230FC"/>
    <w:rsid w:val="00A24B33"/>
    <w:rsid w:val="00A2555B"/>
    <w:rsid w:val="00A26D6A"/>
    <w:rsid w:val="00A26E50"/>
    <w:rsid w:val="00A27519"/>
    <w:rsid w:val="00A3034C"/>
    <w:rsid w:val="00A317E6"/>
    <w:rsid w:val="00A33654"/>
    <w:rsid w:val="00A33E4E"/>
    <w:rsid w:val="00A34022"/>
    <w:rsid w:val="00A340CC"/>
    <w:rsid w:val="00A35917"/>
    <w:rsid w:val="00A36260"/>
    <w:rsid w:val="00A36C1B"/>
    <w:rsid w:val="00A407BC"/>
    <w:rsid w:val="00A40D90"/>
    <w:rsid w:val="00A40FC9"/>
    <w:rsid w:val="00A4118B"/>
    <w:rsid w:val="00A417EF"/>
    <w:rsid w:val="00A42254"/>
    <w:rsid w:val="00A423C2"/>
    <w:rsid w:val="00A42AE6"/>
    <w:rsid w:val="00A44FA9"/>
    <w:rsid w:val="00A45B91"/>
    <w:rsid w:val="00A45E07"/>
    <w:rsid w:val="00A461B7"/>
    <w:rsid w:val="00A46BB9"/>
    <w:rsid w:val="00A46F09"/>
    <w:rsid w:val="00A50908"/>
    <w:rsid w:val="00A512DB"/>
    <w:rsid w:val="00A518A8"/>
    <w:rsid w:val="00A52A05"/>
    <w:rsid w:val="00A52E77"/>
    <w:rsid w:val="00A532E0"/>
    <w:rsid w:val="00A5383B"/>
    <w:rsid w:val="00A54466"/>
    <w:rsid w:val="00A54C15"/>
    <w:rsid w:val="00A56476"/>
    <w:rsid w:val="00A56694"/>
    <w:rsid w:val="00A56FB4"/>
    <w:rsid w:val="00A571F0"/>
    <w:rsid w:val="00A604A7"/>
    <w:rsid w:val="00A6050E"/>
    <w:rsid w:val="00A609D8"/>
    <w:rsid w:val="00A616F0"/>
    <w:rsid w:val="00A6193E"/>
    <w:rsid w:val="00A61C34"/>
    <w:rsid w:val="00A623CC"/>
    <w:rsid w:val="00A624D0"/>
    <w:rsid w:val="00A6390E"/>
    <w:rsid w:val="00A6462E"/>
    <w:rsid w:val="00A650A6"/>
    <w:rsid w:val="00A6531A"/>
    <w:rsid w:val="00A65F04"/>
    <w:rsid w:val="00A66BCC"/>
    <w:rsid w:val="00A671C5"/>
    <w:rsid w:val="00A67A94"/>
    <w:rsid w:val="00A70C38"/>
    <w:rsid w:val="00A71BDC"/>
    <w:rsid w:val="00A7313E"/>
    <w:rsid w:val="00A731FA"/>
    <w:rsid w:val="00A73815"/>
    <w:rsid w:val="00A7381E"/>
    <w:rsid w:val="00A7428C"/>
    <w:rsid w:val="00A74B06"/>
    <w:rsid w:val="00A74F0A"/>
    <w:rsid w:val="00A7633B"/>
    <w:rsid w:val="00A76A43"/>
    <w:rsid w:val="00A77506"/>
    <w:rsid w:val="00A80FBA"/>
    <w:rsid w:val="00A814FC"/>
    <w:rsid w:val="00A81780"/>
    <w:rsid w:val="00A817C8"/>
    <w:rsid w:val="00A81875"/>
    <w:rsid w:val="00A81967"/>
    <w:rsid w:val="00A82677"/>
    <w:rsid w:val="00A83330"/>
    <w:rsid w:val="00A836E8"/>
    <w:rsid w:val="00A838EA"/>
    <w:rsid w:val="00A83F8F"/>
    <w:rsid w:val="00A84F08"/>
    <w:rsid w:val="00A8524C"/>
    <w:rsid w:val="00A85CC9"/>
    <w:rsid w:val="00A85E01"/>
    <w:rsid w:val="00A85E9C"/>
    <w:rsid w:val="00A867CF"/>
    <w:rsid w:val="00A86AD7"/>
    <w:rsid w:val="00A86B7C"/>
    <w:rsid w:val="00A87350"/>
    <w:rsid w:val="00A9087E"/>
    <w:rsid w:val="00A9127E"/>
    <w:rsid w:val="00A913BF"/>
    <w:rsid w:val="00A91575"/>
    <w:rsid w:val="00A91C04"/>
    <w:rsid w:val="00A91E1B"/>
    <w:rsid w:val="00A92B3E"/>
    <w:rsid w:val="00A92F50"/>
    <w:rsid w:val="00A93659"/>
    <w:rsid w:val="00A93E76"/>
    <w:rsid w:val="00A95F58"/>
    <w:rsid w:val="00A9604B"/>
    <w:rsid w:val="00A97D49"/>
    <w:rsid w:val="00AA194A"/>
    <w:rsid w:val="00AA1E47"/>
    <w:rsid w:val="00AA2181"/>
    <w:rsid w:val="00AA2BA7"/>
    <w:rsid w:val="00AA398D"/>
    <w:rsid w:val="00AA3B7D"/>
    <w:rsid w:val="00AA4DB3"/>
    <w:rsid w:val="00AA4FC6"/>
    <w:rsid w:val="00AA50B8"/>
    <w:rsid w:val="00AA5DF2"/>
    <w:rsid w:val="00AA6D4B"/>
    <w:rsid w:val="00AB12FA"/>
    <w:rsid w:val="00AB1968"/>
    <w:rsid w:val="00AB1FDC"/>
    <w:rsid w:val="00AB2512"/>
    <w:rsid w:val="00AB3142"/>
    <w:rsid w:val="00AB31BA"/>
    <w:rsid w:val="00AB4060"/>
    <w:rsid w:val="00AB693C"/>
    <w:rsid w:val="00AC04E6"/>
    <w:rsid w:val="00AC06D5"/>
    <w:rsid w:val="00AC07C2"/>
    <w:rsid w:val="00AC1A5F"/>
    <w:rsid w:val="00AC2F9E"/>
    <w:rsid w:val="00AC31F2"/>
    <w:rsid w:val="00AC43A5"/>
    <w:rsid w:val="00AC4AE9"/>
    <w:rsid w:val="00AC4B18"/>
    <w:rsid w:val="00AC5AFD"/>
    <w:rsid w:val="00AC5D37"/>
    <w:rsid w:val="00AC6FDE"/>
    <w:rsid w:val="00AC736D"/>
    <w:rsid w:val="00AD0217"/>
    <w:rsid w:val="00AD13E5"/>
    <w:rsid w:val="00AD192C"/>
    <w:rsid w:val="00AD1B31"/>
    <w:rsid w:val="00AD242A"/>
    <w:rsid w:val="00AD2458"/>
    <w:rsid w:val="00AD24FB"/>
    <w:rsid w:val="00AD2B56"/>
    <w:rsid w:val="00AD3595"/>
    <w:rsid w:val="00AD4A5A"/>
    <w:rsid w:val="00AD730B"/>
    <w:rsid w:val="00AE01A2"/>
    <w:rsid w:val="00AE1D52"/>
    <w:rsid w:val="00AE2FA8"/>
    <w:rsid w:val="00AE37E4"/>
    <w:rsid w:val="00AE41AC"/>
    <w:rsid w:val="00AE45DE"/>
    <w:rsid w:val="00AE6B14"/>
    <w:rsid w:val="00AE7148"/>
    <w:rsid w:val="00AE7D15"/>
    <w:rsid w:val="00AE7EA5"/>
    <w:rsid w:val="00AF02CE"/>
    <w:rsid w:val="00AF0BD5"/>
    <w:rsid w:val="00AF13D1"/>
    <w:rsid w:val="00AF3033"/>
    <w:rsid w:val="00AF34CB"/>
    <w:rsid w:val="00AF37D5"/>
    <w:rsid w:val="00AF3D53"/>
    <w:rsid w:val="00AF4A0E"/>
    <w:rsid w:val="00AF5AAD"/>
    <w:rsid w:val="00AF66ED"/>
    <w:rsid w:val="00B004D9"/>
    <w:rsid w:val="00B025A6"/>
    <w:rsid w:val="00B0421C"/>
    <w:rsid w:val="00B045B9"/>
    <w:rsid w:val="00B04614"/>
    <w:rsid w:val="00B071DE"/>
    <w:rsid w:val="00B10069"/>
    <w:rsid w:val="00B103EE"/>
    <w:rsid w:val="00B11279"/>
    <w:rsid w:val="00B11490"/>
    <w:rsid w:val="00B12068"/>
    <w:rsid w:val="00B12202"/>
    <w:rsid w:val="00B12852"/>
    <w:rsid w:val="00B13435"/>
    <w:rsid w:val="00B134A1"/>
    <w:rsid w:val="00B15393"/>
    <w:rsid w:val="00B15BE1"/>
    <w:rsid w:val="00B1641C"/>
    <w:rsid w:val="00B16CDF"/>
    <w:rsid w:val="00B17267"/>
    <w:rsid w:val="00B1744F"/>
    <w:rsid w:val="00B175E0"/>
    <w:rsid w:val="00B2044D"/>
    <w:rsid w:val="00B2134D"/>
    <w:rsid w:val="00B21E17"/>
    <w:rsid w:val="00B222F9"/>
    <w:rsid w:val="00B22BE1"/>
    <w:rsid w:val="00B22C93"/>
    <w:rsid w:val="00B22F4A"/>
    <w:rsid w:val="00B23562"/>
    <w:rsid w:val="00B23FA6"/>
    <w:rsid w:val="00B243A6"/>
    <w:rsid w:val="00B24E89"/>
    <w:rsid w:val="00B263A8"/>
    <w:rsid w:val="00B2648B"/>
    <w:rsid w:val="00B26ED6"/>
    <w:rsid w:val="00B278CF"/>
    <w:rsid w:val="00B27957"/>
    <w:rsid w:val="00B27A9B"/>
    <w:rsid w:val="00B27F2B"/>
    <w:rsid w:val="00B303B7"/>
    <w:rsid w:val="00B30A1B"/>
    <w:rsid w:val="00B30EA0"/>
    <w:rsid w:val="00B30F18"/>
    <w:rsid w:val="00B312E9"/>
    <w:rsid w:val="00B320F6"/>
    <w:rsid w:val="00B3223B"/>
    <w:rsid w:val="00B328A5"/>
    <w:rsid w:val="00B33BED"/>
    <w:rsid w:val="00B33CE8"/>
    <w:rsid w:val="00B34180"/>
    <w:rsid w:val="00B35582"/>
    <w:rsid w:val="00B35B42"/>
    <w:rsid w:val="00B361B9"/>
    <w:rsid w:val="00B36E6C"/>
    <w:rsid w:val="00B3746A"/>
    <w:rsid w:val="00B3784E"/>
    <w:rsid w:val="00B405DA"/>
    <w:rsid w:val="00B417D9"/>
    <w:rsid w:val="00B41FD2"/>
    <w:rsid w:val="00B42C61"/>
    <w:rsid w:val="00B43B61"/>
    <w:rsid w:val="00B43E57"/>
    <w:rsid w:val="00B447F7"/>
    <w:rsid w:val="00B44B08"/>
    <w:rsid w:val="00B4519E"/>
    <w:rsid w:val="00B4535D"/>
    <w:rsid w:val="00B4581E"/>
    <w:rsid w:val="00B46201"/>
    <w:rsid w:val="00B468C6"/>
    <w:rsid w:val="00B46A63"/>
    <w:rsid w:val="00B46CC2"/>
    <w:rsid w:val="00B47B13"/>
    <w:rsid w:val="00B5048D"/>
    <w:rsid w:val="00B50A20"/>
    <w:rsid w:val="00B50AA1"/>
    <w:rsid w:val="00B51382"/>
    <w:rsid w:val="00B5157B"/>
    <w:rsid w:val="00B51C6B"/>
    <w:rsid w:val="00B521BB"/>
    <w:rsid w:val="00B5254C"/>
    <w:rsid w:val="00B5299B"/>
    <w:rsid w:val="00B5310C"/>
    <w:rsid w:val="00B53778"/>
    <w:rsid w:val="00B53C3E"/>
    <w:rsid w:val="00B55B1E"/>
    <w:rsid w:val="00B562D3"/>
    <w:rsid w:val="00B56384"/>
    <w:rsid w:val="00B56E9B"/>
    <w:rsid w:val="00B5761B"/>
    <w:rsid w:val="00B5769E"/>
    <w:rsid w:val="00B576D6"/>
    <w:rsid w:val="00B607B4"/>
    <w:rsid w:val="00B60ABD"/>
    <w:rsid w:val="00B61A1F"/>
    <w:rsid w:val="00B6255D"/>
    <w:rsid w:val="00B6317F"/>
    <w:rsid w:val="00B641FC"/>
    <w:rsid w:val="00B64590"/>
    <w:rsid w:val="00B647FF"/>
    <w:rsid w:val="00B64D2E"/>
    <w:rsid w:val="00B64E18"/>
    <w:rsid w:val="00B665D0"/>
    <w:rsid w:val="00B66D97"/>
    <w:rsid w:val="00B6705D"/>
    <w:rsid w:val="00B6725A"/>
    <w:rsid w:val="00B6727B"/>
    <w:rsid w:val="00B70C2E"/>
    <w:rsid w:val="00B70EBE"/>
    <w:rsid w:val="00B71090"/>
    <w:rsid w:val="00B71DA8"/>
    <w:rsid w:val="00B73095"/>
    <w:rsid w:val="00B734FC"/>
    <w:rsid w:val="00B738FC"/>
    <w:rsid w:val="00B74AFB"/>
    <w:rsid w:val="00B74DE8"/>
    <w:rsid w:val="00B75BA0"/>
    <w:rsid w:val="00B75F18"/>
    <w:rsid w:val="00B812E6"/>
    <w:rsid w:val="00B813B2"/>
    <w:rsid w:val="00B823CC"/>
    <w:rsid w:val="00B842C2"/>
    <w:rsid w:val="00B85262"/>
    <w:rsid w:val="00B85F34"/>
    <w:rsid w:val="00B862EB"/>
    <w:rsid w:val="00B90B67"/>
    <w:rsid w:val="00B90C90"/>
    <w:rsid w:val="00B91561"/>
    <w:rsid w:val="00B91B31"/>
    <w:rsid w:val="00B91B7A"/>
    <w:rsid w:val="00B92EF7"/>
    <w:rsid w:val="00B93AEF"/>
    <w:rsid w:val="00B93E64"/>
    <w:rsid w:val="00B944A0"/>
    <w:rsid w:val="00B94D88"/>
    <w:rsid w:val="00B96000"/>
    <w:rsid w:val="00B96057"/>
    <w:rsid w:val="00B961DC"/>
    <w:rsid w:val="00B96284"/>
    <w:rsid w:val="00B96E13"/>
    <w:rsid w:val="00B97F10"/>
    <w:rsid w:val="00BA0989"/>
    <w:rsid w:val="00BA0CBA"/>
    <w:rsid w:val="00BA13A1"/>
    <w:rsid w:val="00BA149E"/>
    <w:rsid w:val="00BA1925"/>
    <w:rsid w:val="00BA1C7D"/>
    <w:rsid w:val="00BA1F46"/>
    <w:rsid w:val="00BA200C"/>
    <w:rsid w:val="00BA29B3"/>
    <w:rsid w:val="00BA342A"/>
    <w:rsid w:val="00BA47CA"/>
    <w:rsid w:val="00BA67BA"/>
    <w:rsid w:val="00BA71D1"/>
    <w:rsid w:val="00BA74CD"/>
    <w:rsid w:val="00BB03ED"/>
    <w:rsid w:val="00BB09AE"/>
    <w:rsid w:val="00BB0F08"/>
    <w:rsid w:val="00BB0FB9"/>
    <w:rsid w:val="00BB2E6A"/>
    <w:rsid w:val="00BB33C9"/>
    <w:rsid w:val="00BB358D"/>
    <w:rsid w:val="00BB405F"/>
    <w:rsid w:val="00BB476B"/>
    <w:rsid w:val="00BB4974"/>
    <w:rsid w:val="00BB5D96"/>
    <w:rsid w:val="00BB6BD3"/>
    <w:rsid w:val="00BB79AF"/>
    <w:rsid w:val="00BC3704"/>
    <w:rsid w:val="00BC4025"/>
    <w:rsid w:val="00BC44EF"/>
    <w:rsid w:val="00BC5E5C"/>
    <w:rsid w:val="00BC6126"/>
    <w:rsid w:val="00BC6E46"/>
    <w:rsid w:val="00BC7502"/>
    <w:rsid w:val="00BD0E74"/>
    <w:rsid w:val="00BD15EC"/>
    <w:rsid w:val="00BD175E"/>
    <w:rsid w:val="00BD1BB7"/>
    <w:rsid w:val="00BD45B9"/>
    <w:rsid w:val="00BD46F4"/>
    <w:rsid w:val="00BD4B3B"/>
    <w:rsid w:val="00BD56C6"/>
    <w:rsid w:val="00BD696F"/>
    <w:rsid w:val="00BD6C64"/>
    <w:rsid w:val="00BD6E86"/>
    <w:rsid w:val="00BD7375"/>
    <w:rsid w:val="00BD7463"/>
    <w:rsid w:val="00BD7A86"/>
    <w:rsid w:val="00BD7C50"/>
    <w:rsid w:val="00BE082B"/>
    <w:rsid w:val="00BE0EA0"/>
    <w:rsid w:val="00BE0EA3"/>
    <w:rsid w:val="00BE1435"/>
    <w:rsid w:val="00BE14C3"/>
    <w:rsid w:val="00BE1991"/>
    <w:rsid w:val="00BE1D91"/>
    <w:rsid w:val="00BE2133"/>
    <w:rsid w:val="00BE2289"/>
    <w:rsid w:val="00BE2AB9"/>
    <w:rsid w:val="00BE4B6B"/>
    <w:rsid w:val="00BE4C12"/>
    <w:rsid w:val="00BE58BC"/>
    <w:rsid w:val="00BE665F"/>
    <w:rsid w:val="00BE69BC"/>
    <w:rsid w:val="00BE6AD2"/>
    <w:rsid w:val="00BE73BB"/>
    <w:rsid w:val="00BE7A21"/>
    <w:rsid w:val="00BF0427"/>
    <w:rsid w:val="00BF086F"/>
    <w:rsid w:val="00BF18F5"/>
    <w:rsid w:val="00BF1C09"/>
    <w:rsid w:val="00BF1C8D"/>
    <w:rsid w:val="00BF1CED"/>
    <w:rsid w:val="00BF20D4"/>
    <w:rsid w:val="00BF2AF3"/>
    <w:rsid w:val="00BF3488"/>
    <w:rsid w:val="00BF4E14"/>
    <w:rsid w:val="00BF5111"/>
    <w:rsid w:val="00BF7057"/>
    <w:rsid w:val="00BF709B"/>
    <w:rsid w:val="00BF7525"/>
    <w:rsid w:val="00C00C73"/>
    <w:rsid w:val="00C00D33"/>
    <w:rsid w:val="00C0166A"/>
    <w:rsid w:val="00C018CF"/>
    <w:rsid w:val="00C03251"/>
    <w:rsid w:val="00C0426B"/>
    <w:rsid w:val="00C04C66"/>
    <w:rsid w:val="00C05717"/>
    <w:rsid w:val="00C061C6"/>
    <w:rsid w:val="00C06294"/>
    <w:rsid w:val="00C06C84"/>
    <w:rsid w:val="00C07B37"/>
    <w:rsid w:val="00C1040F"/>
    <w:rsid w:val="00C104CC"/>
    <w:rsid w:val="00C106BA"/>
    <w:rsid w:val="00C115CC"/>
    <w:rsid w:val="00C11826"/>
    <w:rsid w:val="00C11EB5"/>
    <w:rsid w:val="00C12269"/>
    <w:rsid w:val="00C125D7"/>
    <w:rsid w:val="00C12D4C"/>
    <w:rsid w:val="00C13302"/>
    <w:rsid w:val="00C13397"/>
    <w:rsid w:val="00C1469F"/>
    <w:rsid w:val="00C14720"/>
    <w:rsid w:val="00C148FF"/>
    <w:rsid w:val="00C1552D"/>
    <w:rsid w:val="00C157D8"/>
    <w:rsid w:val="00C15E86"/>
    <w:rsid w:val="00C16941"/>
    <w:rsid w:val="00C17097"/>
    <w:rsid w:val="00C177F6"/>
    <w:rsid w:val="00C17860"/>
    <w:rsid w:val="00C17C1B"/>
    <w:rsid w:val="00C20591"/>
    <w:rsid w:val="00C20A4D"/>
    <w:rsid w:val="00C20E23"/>
    <w:rsid w:val="00C2125C"/>
    <w:rsid w:val="00C2166E"/>
    <w:rsid w:val="00C21D59"/>
    <w:rsid w:val="00C22BAE"/>
    <w:rsid w:val="00C22BC1"/>
    <w:rsid w:val="00C2310C"/>
    <w:rsid w:val="00C237E0"/>
    <w:rsid w:val="00C239F8"/>
    <w:rsid w:val="00C23A76"/>
    <w:rsid w:val="00C24A71"/>
    <w:rsid w:val="00C24A85"/>
    <w:rsid w:val="00C25247"/>
    <w:rsid w:val="00C25453"/>
    <w:rsid w:val="00C260B9"/>
    <w:rsid w:val="00C26B8C"/>
    <w:rsid w:val="00C26E6A"/>
    <w:rsid w:val="00C272C6"/>
    <w:rsid w:val="00C30282"/>
    <w:rsid w:val="00C30908"/>
    <w:rsid w:val="00C30DAE"/>
    <w:rsid w:val="00C32712"/>
    <w:rsid w:val="00C32CF6"/>
    <w:rsid w:val="00C32F2F"/>
    <w:rsid w:val="00C33C60"/>
    <w:rsid w:val="00C347BF"/>
    <w:rsid w:val="00C34F5A"/>
    <w:rsid w:val="00C35645"/>
    <w:rsid w:val="00C35A31"/>
    <w:rsid w:val="00C362C1"/>
    <w:rsid w:val="00C3667C"/>
    <w:rsid w:val="00C4009A"/>
    <w:rsid w:val="00C40C62"/>
    <w:rsid w:val="00C420F0"/>
    <w:rsid w:val="00C432E2"/>
    <w:rsid w:val="00C436E5"/>
    <w:rsid w:val="00C43A4B"/>
    <w:rsid w:val="00C442D4"/>
    <w:rsid w:val="00C44990"/>
    <w:rsid w:val="00C4519F"/>
    <w:rsid w:val="00C45599"/>
    <w:rsid w:val="00C47044"/>
    <w:rsid w:val="00C5017C"/>
    <w:rsid w:val="00C50475"/>
    <w:rsid w:val="00C5163B"/>
    <w:rsid w:val="00C525E3"/>
    <w:rsid w:val="00C54125"/>
    <w:rsid w:val="00C55B6A"/>
    <w:rsid w:val="00C577A3"/>
    <w:rsid w:val="00C57DEE"/>
    <w:rsid w:val="00C605A8"/>
    <w:rsid w:val="00C60861"/>
    <w:rsid w:val="00C60A8F"/>
    <w:rsid w:val="00C60CEF"/>
    <w:rsid w:val="00C60E9F"/>
    <w:rsid w:val="00C61636"/>
    <w:rsid w:val="00C61DF2"/>
    <w:rsid w:val="00C61FA0"/>
    <w:rsid w:val="00C623BC"/>
    <w:rsid w:val="00C63397"/>
    <w:rsid w:val="00C6385B"/>
    <w:rsid w:val="00C63BD4"/>
    <w:rsid w:val="00C640E9"/>
    <w:rsid w:val="00C642BF"/>
    <w:rsid w:val="00C6468A"/>
    <w:rsid w:val="00C64A4C"/>
    <w:rsid w:val="00C652B1"/>
    <w:rsid w:val="00C655C5"/>
    <w:rsid w:val="00C662C0"/>
    <w:rsid w:val="00C675FF"/>
    <w:rsid w:val="00C6770F"/>
    <w:rsid w:val="00C677A1"/>
    <w:rsid w:val="00C67A69"/>
    <w:rsid w:val="00C706E3"/>
    <w:rsid w:val="00C70D0B"/>
    <w:rsid w:val="00C710B4"/>
    <w:rsid w:val="00C72450"/>
    <w:rsid w:val="00C73136"/>
    <w:rsid w:val="00C7333B"/>
    <w:rsid w:val="00C737E2"/>
    <w:rsid w:val="00C738FC"/>
    <w:rsid w:val="00C73FBB"/>
    <w:rsid w:val="00C747F2"/>
    <w:rsid w:val="00C75F08"/>
    <w:rsid w:val="00C76585"/>
    <w:rsid w:val="00C76F76"/>
    <w:rsid w:val="00C776FC"/>
    <w:rsid w:val="00C77A9E"/>
    <w:rsid w:val="00C80291"/>
    <w:rsid w:val="00C8097C"/>
    <w:rsid w:val="00C81C67"/>
    <w:rsid w:val="00C821F6"/>
    <w:rsid w:val="00C82684"/>
    <w:rsid w:val="00C837D3"/>
    <w:rsid w:val="00C84318"/>
    <w:rsid w:val="00C848C0"/>
    <w:rsid w:val="00C859A7"/>
    <w:rsid w:val="00C85A3D"/>
    <w:rsid w:val="00C86190"/>
    <w:rsid w:val="00C8669C"/>
    <w:rsid w:val="00C907E2"/>
    <w:rsid w:val="00C917B2"/>
    <w:rsid w:val="00C91D04"/>
    <w:rsid w:val="00C92DF7"/>
    <w:rsid w:val="00C93D3A"/>
    <w:rsid w:val="00C9492F"/>
    <w:rsid w:val="00C9501B"/>
    <w:rsid w:val="00C9561D"/>
    <w:rsid w:val="00C95DFA"/>
    <w:rsid w:val="00C95FF2"/>
    <w:rsid w:val="00C960E1"/>
    <w:rsid w:val="00C976D0"/>
    <w:rsid w:val="00CA043F"/>
    <w:rsid w:val="00CA1D6C"/>
    <w:rsid w:val="00CA26EA"/>
    <w:rsid w:val="00CA2D28"/>
    <w:rsid w:val="00CA382D"/>
    <w:rsid w:val="00CA7573"/>
    <w:rsid w:val="00CA7DA9"/>
    <w:rsid w:val="00CB089F"/>
    <w:rsid w:val="00CB0A89"/>
    <w:rsid w:val="00CB2727"/>
    <w:rsid w:val="00CB2858"/>
    <w:rsid w:val="00CB318A"/>
    <w:rsid w:val="00CB346B"/>
    <w:rsid w:val="00CB5D9D"/>
    <w:rsid w:val="00CB70B1"/>
    <w:rsid w:val="00CB7A49"/>
    <w:rsid w:val="00CC0722"/>
    <w:rsid w:val="00CC22FC"/>
    <w:rsid w:val="00CC2C38"/>
    <w:rsid w:val="00CC35FA"/>
    <w:rsid w:val="00CC3617"/>
    <w:rsid w:val="00CC4509"/>
    <w:rsid w:val="00CC4FA6"/>
    <w:rsid w:val="00CC51E2"/>
    <w:rsid w:val="00CC524A"/>
    <w:rsid w:val="00CC5681"/>
    <w:rsid w:val="00CC62B3"/>
    <w:rsid w:val="00CC67E2"/>
    <w:rsid w:val="00CC6AB4"/>
    <w:rsid w:val="00CC6C9E"/>
    <w:rsid w:val="00CD04B0"/>
    <w:rsid w:val="00CD0EF6"/>
    <w:rsid w:val="00CD174D"/>
    <w:rsid w:val="00CD295C"/>
    <w:rsid w:val="00CD2E1C"/>
    <w:rsid w:val="00CD2F28"/>
    <w:rsid w:val="00CD3C91"/>
    <w:rsid w:val="00CD4046"/>
    <w:rsid w:val="00CD4572"/>
    <w:rsid w:val="00CD4B14"/>
    <w:rsid w:val="00CD5057"/>
    <w:rsid w:val="00CD5BEE"/>
    <w:rsid w:val="00CD6ABE"/>
    <w:rsid w:val="00CD7336"/>
    <w:rsid w:val="00CD78C0"/>
    <w:rsid w:val="00CE05D1"/>
    <w:rsid w:val="00CE1747"/>
    <w:rsid w:val="00CE1A90"/>
    <w:rsid w:val="00CE26DF"/>
    <w:rsid w:val="00CE2ABD"/>
    <w:rsid w:val="00CE39F1"/>
    <w:rsid w:val="00CE3AAA"/>
    <w:rsid w:val="00CE40A3"/>
    <w:rsid w:val="00CE6BE6"/>
    <w:rsid w:val="00CF0178"/>
    <w:rsid w:val="00CF0911"/>
    <w:rsid w:val="00CF10BC"/>
    <w:rsid w:val="00CF194D"/>
    <w:rsid w:val="00CF1C1F"/>
    <w:rsid w:val="00CF30EA"/>
    <w:rsid w:val="00CF3E21"/>
    <w:rsid w:val="00CF4113"/>
    <w:rsid w:val="00CF4372"/>
    <w:rsid w:val="00CF4706"/>
    <w:rsid w:val="00CF49A9"/>
    <w:rsid w:val="00CF4E29"/>
    <w:rsid w:val="00CF6500"/>
    <w:rsid w:val="00D00454"/>
    <w:rsid w:val="00D01CFF"/>
    <w:rsid w:val="00D031FE"/>
    <w:rsid w:val="00D04118"/>
    <w:rsid w:val="00D04135"/>
    <w:rsid w:val="00D049A9"/>
    <w:rsid w:val="00D04E58"/>
    <w:rsid w:val="00D061C2"/>
    <w:rsid w:val="00D063BE"/>
    <w:rsid w:val="00D06F4F"/>
    <w:rsid w:val="00D111E6"/>
    <w:rsid w:val="00D119FD"/>
    <w:rsid w:val="00D11D36"/>
    <w:rsid w:val="00D12159"/>
    <w:rsid w:val="00D12230"/>
    <w:rsid w:val="00D134A8"/>
    <w:rsid w:val="00D1451B"/>
    <w:rsid w:val="00D1465D"/>
    <w:rsid w:val="00D147B2"/>
    <w:rsid w:val="00D14A37"/>
    <w:rsid w:val="00D1542D"/>
    <w:rsid w:val="00D175EE"/>
    <w:rsid w:val="00D177F6"/>
    <w:rsid w:val="00D17A5F"/>
    <w:rsid w:val="00D200A2"/>
    <w:rsid w:val="00D2086F"/>
    <w:rsid w:val="00D20F6C"/>
    <w:rsid w:val="00D2179A"/>
    <w:rsid w:val="00D22456"/>
    <w:rsid w:val="00D22BCE"/>
    <w:rsid w:val="00D233E0"/>
    <w:rsid w:val="00D23A17"/>
    <w:rsid w:val="00D25469"/>
    <w:rsid w:val="00D25ECD"/>
    <w:rsid w:val="00D26660"/>
    <w:rsid w:val="00D3000C"/>
    <w:rsid w:val="00D3011F"/>
    <w:rsid w:val="00D3031F"/>
    <w:rsid w:val="00D31EF5"/>
    <w:rsid w:val="00D322E3"/>
    <w:rsid w:val="00D32ACA"/>
    <w:rsid w:val="00D34B85"/>
    <w:rsid w:val="00D35126"/>
    <w:rsid w:val="00D377C5"/>
    <w:rsid w:val="00D402AA"/>
    <w:rsid w:val="00D406BB"/>
    <w:rsid w:val="00D41E31"/>
    <w:rsid w:val="00D41EAB"/>
    <w:rsid w:val="00D4372F"/>
    <w:rsid w:val="00D43BF7"/>
    <w:rsid w:val="00D446CE"/>
    <w:rsid w:val="00D46423"/>
    <w:rsid w:val="00D46A23"/>
    <w:rsid w:val="00D46BA5"/>
    <w:rsid w:val="00D47662"/>
    <w:rsid w:val="00D47E06"/>
    <w:rsid w:val="00D50CCE"/>
    <w:rsid w:val="00D50D4A"/>
    <w:rsid w:val="00D50DCC"/>
    <w:rsid w:val="00D5415A"/>
    <w:rsid w:val="00D543F2"/>
    <w:rsid w:val="00D54B75"/>
    <w:rsid w:val="00D54E9E"/>
    <w:rsid w:val="00D5561C"/>
    <w:rsid w:val="00D5572A"/>
    <w:rsid w:val="00D55979"/>
    <w:rsid w:val="00D55AC5"/>
    <w:rsid w:val="00D56107"/>
    <w:rsid w:val="00D572D1"/>
    <w:rsid w:val="00D60C5E"/>
    <w:rsid w:val="00D60F08"/>
    <w:rsid w:val="00D6174B"/>
    <w:rsid w:val="00D6220C"/>
    <w:rsid w:val="00D62357"/>
    <w:rsid w:val="00D63588"/>
    <w:rsid w:val="00D63B98"/>
    <w:rsid w:val="00D642C1"/>
    <w:rsid w:val="00D645E3"/>
    <w:rsid w:val="00D64BC4"/>
    <w:rsid w:val="00D65178"/>
    <w:rsid w:val="00D653D3"/>
    <w:rsid w:val="00D6558A"/>
    <w:rsid w:val="00D65C5C"/>
    <w:rsid w:val="00D6686D"/>
    <w:rsid w:val="00D673CA"/>
    <w:rsid w:val="00D67418"/>
    <w:rsid w:val="00D73E42"/>
    <w:rsid w:val="00D74925"/>
    <w:rsid w:val="00D74D25"/>
    <w:rsid w:val="00D7688F"/>
    <w:rsid w:val="00D77559"/>
    <w:rsid w:val="00D8072B"/>
    <w:rsid w:val="00D81A44"/>
    <w:rsid w:val="00D81B80"/>
    <w:rsid w:val="00D827C7"/>
    <w:rsid w:val="00D83DC8"/>
    <w:rsid w:val="00D83E54"/>
    <w:rsid w:val="00D841D2"/>
    <w:rsid w:val="00D843A4"/>
    <w:rsid w:val="00D85307"/>
    <w:rsid w:val="00D858B8"/>
    <w:rsid w:val="00D860FA"/>
    <w:rsid w:val="00D87651"/>
    <w:rsid w:val="00D87B24"/>
    <w:rsid w:val="00D9175B"/>
    <w:rsid w:val="00D92FC2"/>
    <w:rsid w:val="00D93855"/>
    <w:rsid w:val="00D9552E"/>
    <w:rsid w:val="00D96E01"/>
    <w:rsid w:val="00D9755B"/>
    <w:rsid w:val="00DA0CDF"/>
    <w:rsid w:val="00DA25BE"/>
    <w:rsid w:val="00DA26F4"/>
    <w:rsid w:val="00DA364B"/>
    <w:rsid w:val="00DA3978"/>
    <w:rsid w:val="00DA40F8"/>
    <w:rsid w:val="00DA43B2"/>
    <w:rsid w:val="00DA44E6"/>
    <w:rsid w:val="00DA4D63"/>
    <w:rsid w:val="00DA5AC2"/>
    <w:rsid w:val="00DA769B"/>
    <w:rsid w:val="00DA7B70"/>
    <w:rsid w:val="00DB065E"/>
    <w:rsid w:val="00DB0B3C"/>
    <w:rsid w:val="00DB1F78"/>
    <w:rsid w:val="00DB54C8"/>
    <w:rsid w:val="00DB69CE"/>
    <w:rsid w:val="00DB6E39"/>
    <w:rsid w:val="00DC04AB"/>
    <w:rsid w:val="00DC0E56"/>
    <w:rsid w:val="00DC16EB"/>
    <w:rsid w:val="00DC2E18"/>
    <w:rsid w:val="00DC3CED"/>
    <w:rsid w:val="00DC52DC"/>
    <w:rsid w:val="00DC60AF"/>
    <w:rsid w:val="00DD01BB"/>
    <w:rsid w:val="00DD0648"/>
    <w:rsid w:val="00DD0C03"/>
    <w:rsid w:val="00DD0D00"/>
    <w:rsid w:val="00DD42B1"/>
    <w:rsid w:val="00DD504C"/>
    <w:rsid w:val="00DD6411"/>
    <w:rsid w:val="00DD6790"/>
    <w:rsid w:val="00DD6990"/>
    <w:rsid w:val="00DD7296"/>
    <w:rsid w:val="00DD78DF"/>
    <w:rsid w:val="00DD7FBB"/>
    <w:rsid w:val="00DE0DC6"/>
    <w:rsid w:val="00DE12A4"/>
    <w:rsid w:val="00DE1A34"/>
    <w:rsid w:val="00DE259B"/>
    <w:rsid w:val="00DE264D"/>
    <w:rsid w:val="00DE3491"/>
    <w:rsid w:val="00DE3EEC"/>
    <w:rsid w:val="00DE3F82"/>
    <w:rsid w:val="00DE4576"/>
    <w:rsid w:val="00DE49A4"/>
    <w:rsid w:val="00DE4D06"/>
    <w:rsid w:val="00DE4F79"/>
    <w:rsid w:val="00DE547D"/>
    <w:rsid w:val="00DE57C2"/>
    <w:rsid w:val="00DE65EB"/>
    <w:rsid w:val="00DE7080"/>
    <w:rsid w:val="00DE70B7"/>
    <w:rsid w:val="00DE7CD3"/>
    <w:rsid w:val="00DE7D2D"/>
    <w:rsid w:val="00DF0132"/>
    <w:rsid w:val="00DF1073"/>
    <w:rsid w:val="00DF1BD1"/>
    <w:rsid w:val="00DF267A"/>
    <w:rsid w:val="00DF465B"/>
    <w:rsid w:val="00DF51E1"/>
    <w:rsid w:val="00DF5336"/>
    <w:rsid w:val="00DF5F26"/>
    <w:rsid w:val="00DF6056"/>
    <w:rsid w:val="00DF6146"/>
    <w:rsid w:val="00E00B0B"/>
    <w:rsid w:val="00E00B9B"/>
    <w:rsid w:val="00E00D7D"/>
    <w:rsid w:val="00E01778"/>
    <w:rsid w:val="00E06582"/>
    <w:rsid w:val="00E0669B"/>
    <w:rsid w:val="00E07683"/>
    <w:rsid w:val="00E101D3"/>
    <w:rsid w:val="00E1050C"/>
    <w:rsid w:val="00E12976"/>
    <w:rsid w:val="00E1381A"/>
    <w:rsid w:val="00E13A3F"/>
    <w:rsid w:val="00E14C47"/>
    <w:rsid w:val="00E168A6"/>
    <w:rsid w:val="00E20DA0"/>
    <w:rsid w:val="00E2312A"/>
    <w:rsid w:val="00E2325E"/>
    <w:rsid w:val="00E23295"/>
    <w:rsid w:val="00E23CDB"/>
    <w:rsid w:val="00E24143"/>
    <w:rsid w:val="00E264F6"/>
    <w:rsid w:val="00E31300"/>
    <w:rsid w:val="00E31418"/>
    <w:rsid w:val="00E31961"/>
    <w:rsid w:val="00E32567"/>
    <w:rsid w:val="00E32C47"/>
    <w:rsid w:val="00E3412E"/>
    <w:rsid w:val="00E34596"/>
    <w:rsid w:val="00E34BBE"/>
    <w:rsid w:val="00E35E58"/>
    <w:rsid w:val="00E362B9"/>
    <w:rsid w:val="00E369A8"/>
    <w:rsid w:val="00E36A8A"/>
    <w:rsid w:val="00E370A2"/>
    <w:rsid w:val="00E372E6"/>
    <w:rsid w:val="00E40148"/>
    <w:rsid w:val="00E404A6"/>
    <w:rsid w:val="00E40F6E"/>
    <w:rsid w:val="00E40FF8"/>
    <w:rsid w:val="00E41DEF"/>
    <w:rsid w:val="00E41E9C"/>
    <w:rsid w:val="00E42282"/>
    <w:rsid w:val="00E42390"/>
    <w:rsid w:val="00E42521"/>
    <w:rsid w:val="00E425D3"/>
    <w:rsid w:val="00E42817"/>
    <w:rsid w:val="00E42F4C"/>
    <w:rsid w:val="00E438E7"/>
    <w:rsid w:val="00E443D3"/>
    <w:rsid w:val="00E44995"/>
    <w:rsid w:val="00E44F74"/>
    <w:rsid w:val="00E456F6"/>
    <w:rsid w:val="00E465DA"/>
    <w:rsid w:val="00E4720E"/>
    <w:rsid w:val="00E47831"/>
    <w:rsid w:val="00E50272"/>
    <w:rsid w:val="00E504F9"/>
    <w:rsid w:val="00E51584"/>
    <w:rsid w:val="00E52C21"/>
    <w:rsid w:val="00E52D37"/>
    <w:rsid w:val="00E531C4"/>
    <w:rsid w:val="00E536C1"/>
    <w:rsid w:val="00E53B56"/>
    <w:rsid w:val="00E53E82"/>
    <w:rsid w:val="00E53FDD"/>
    <w:rsid w:val="00E55DD0"/>
    <w:rsid w:val="00E56BE1"/>
    <w:rsid w:val="00E57F57"/>
    <w:rsid w:val="00E606D3"/>
    <w:rsid w:val="00E62E3C"/>
    <w:rsid w:val="00E63AB8"/>
    <w:rsid w:val="00E6493E"/>
    <w:rsid w:val="00E65510"/>
    <w:rsid w:val="00E6562B"/>
    <w:rsid w:val="00E66441"/>
    <w:rsid w:val="00E66AC7"/>
    <w:rsid w:val="00E705EA"/>
    <w:rsid w:val="00E70ED3"/>
    <w:rsid w:val="00E71987"/>
    <w:rsid w:val="00E7249D"/>
    <w:rsid w:val="00E7315A"/>
    <w:rsid w:val="00E73A0B"/>
    <w:rsid w:val="00E7501A"/>
    <w:rsid w:val="00E75C06"/>
    <w:rsid w:val="00E75CB1"/>
    <w:rsid w:val="00E75D00"/>
    <w:rsid w:val="00E75D35"/>
    <w:rsid w:val="00E77C3D"/>
    <w:rsid w:val="00E77DF2"/>
    <w:rsid w:val="00E8014B"/>
    <w:rsid w:val="00E80190"/>
    <w:rsid w:val="00E80C47"/>
    <w:rsid w:val="00E80FF1"/>
    <w:rsid w:val="00E818F5"/>
    <w:rsid w:val="00E81926"/>
    <w:rsid w:val="00E824B1"/>
    <w:rsid w:val="00E82D4D"/>
    <w:rsid w:val="00E841D1"/>
    <w:rsid w:val="00E84564"/>
    <w:rsid w:val="00E846D8"/>
    <w:rsid w:val="00E84FB1"/>
    <w:rsid w:val="00E851E4"/>
    <w:rsid w:val="00E8520E"/>
    <w:rsid w:val="00E85766"/>
    <w:rsid w:val="00E8680A"/>
    <w:rsid w:val="00E86F44"/>
    <w:rsid w:val="00E87411"/>
    <w:rsid w:val="00E87E2F"/>
    <w:rsid w:val="00E87FD2"/>
    <w:rsid w:val="00E90BE1"/>
    <w:rsid w:val="00E9171D"/>
    <w:rsid w:val="00E91B9E"/>
    <w:rsid w:val="00E92132"/>
    <w:rsid w:val="00E936C5"/>
    <w:rsid w:val="00E95E1F"/>
    <w:rsid w:val="00E9609D"/>
    <w:rsid w:val="00E96356"/>
    <w:rsid w:val="00E977CA"/>
    <w:rsid w:val="00EA0459"/>
    <w:rsid w:val="00EA12AA"/>
    <w:rsid w:val="00EA1742"/>
    <w:rsid w:val="00EA4BB7"/>
    <w:rsid w:val="00EA6CDD"/>
    <w:rsid w:val="00EA717A"/>
    <w:rsid w:val="00EA7808"/>
    <w:rsid w:val="00EA795C"/>
    <w:rsid w:val="00EA7B5E"/>
    <w:rsid w:val="00EA7F0C"/>
    <w:rsid w:val="00EB2559"/>
    <w:rsid w:val="00EB4E7E"/>
    <w:rsid w:val="00EB4EB5"/>
    <w:rsid w:val="00EB4FB5"/>
    <w:rsid w:val="00EB523E"/>
    <w:rsid w:val="00EB5763"/>
    <w:rsid w:val="00EB5792"/>
    <w:rsid w:val="00EB5A8D"/>
    <w:rsid w:val="00EB70F0"/>
    <w:rsid w:val="00EC07F3"/>
    <w:rsid w:val="00EC0A9D"/>
    <w:rsid w:val="00EC14DB"/>
    <w:rsid w:val="00EC1D0E"/>
    <w:rsid w:val="00EC1FD4"/>
    <w:rsid w:val="00EC2178"/>
    <w:rsid w:val="00EC243D"/>
    <w:rsid w:val="00EC3081"/>
    <w:rsid w:val="00EC32AC"/>
    <w:rsid w:val="00EC3BA0"/>
    <w:rsid w:val="00EC4D87"/>
    <w:rsid w:val="00EC6972"/>
    <w:rsid w:val="00ED0BCB"/>
    <w:rsid w:val="00ED0F5F"/>
    <w:rsid w:val="00ED1300"/>
    <w:rsid w:val="00ED32A1"/>
    <w:rsid w:val="00ED37F7"/>
    <w:rsid w:val="00ED3DFB"/>
    <w:rsid w:val="00ED3F23"/>
    <w:rsid w:val="00ED419B"/>
    <w:rsid w:val="00ED46BA"/>
    <w:rsid w:val="00ED470C"/>
    <w:rsid w:val="00ED4920"/>
    <w:rsid w:val="00ED4DC9"/>
    <w:rsid w:val="00ED50EF"/>
    <w:rsid w:val="00ED5647"/>
    <w:rsid w:val="00ED5C95"/>
    <w:rsid w:val="00ED61CA"/>
    <w:rsid w:val="00ED6391"/>
    <w:rsid w:val="00ED6A42"/>
    <w:rsid w:val="00ED6CB6"/>
    <w:rsid w:val="00EE28A1"/>
    <w:rsid w:val="00EE2DB9"/>
    <w:rsid w:val="00EE375A"/>
    <w:rsid w:val="00EE3F33"/>
    <w:rsid w:val="00EE4808"/>
    <w:rsid w:val="00EE498C"/>
    <w:rsid w:val="00EE5360"/>
    <w:rsid w:val="00EE68B1"/>
    <w:rsid w:val="00EE7765"/>
    <w:rsid w:val="00EE7CD5"/>
    <w:rsid w:val="00EF139F"/>
    <w:rsid w:val="00EF176A"/>
    <w:rsid w:val="00EF1A2E"/>
    <w:rsid w:val="00EF25A4"/>
    <w:rsid w:val="00EF281D"/>
    <w:rsid w:val="00EF3644"/>
    <w:rsid w:val="00EF4386"/>
    <w:rsid w:val="00EF4A55"/>
    <w:rsid w:val="00EF58D2"/>
    <w:rsid w:val="00EF761D"/>
    <w:rsid w:val="00EF7C7D"/>
    <w:rsid w:val="00F01DBD"/>
    <w:rsid w:val="00F01DC7"/>
    <w:rsid w:val="00F02783"/>
    <w:rsid w:val="00F03BAD"/>
    <w:rsid w:val="00F03C2D"/>
    <w:rsid w:val="00F03C45"/>
    <w:rsid w:val="00F04DB6"/>
    <w:rsid w:val="00F0599F"/>
    <w:rsid w:val="00F066E1"/>
    <w:rsid w:val="00F06FEB"/>
    <w:rsid w:val="00F07AC5"/>
    <w:rsid w:val="00F1042D"/>
    <w:rsid w:val="00F10EDF"/>
    <w:rsid w:val="00F12303"/>
    <w:rsid w:val="00F13066"/>
    <w:rsid w:val="00F13AB8"/>
    <w:rsid w:val="00F14A28"/>
    <w:rsid w:val="00F16119"/>
    <w:rsid w:val="00F17D2B"/>
    <w:rsid w:val="00F204D1"/>
    <w:rsid w:val="00F2119C"/>
    <w:rsid w:val="00F225FC"/>
    <w:rsid w:val="00F22D2D"/>
    <w:rsid w:val="00F2397F"/>
    <w:rsid w:val="00F23EEE"/>
    <w:rsid w:val="00F243FF"/>
    <w:rsid w:val="00F24CE0"/>
    <w:rsid w:val="00F2518A"/>
    <w:rsid w:val="00F2658A"/>
    <w:rsid w:val="00F26A4F"/>
    <w:rsid w:val="00F272A8"/>
    <w:rsid w:val="00F274EA"/>
    <w:rsid w:val="00F27C4F"/>
    <w:rsid w:val="00F31BD1"/>
    <w:rsid w:val="00F324FB"/>
    <w:rsid w:val="00F33037"/>
    <w:rsid w:val="00F33A16"/>
    <w:rsid w:val="00F34120"/>
    <w:rsid w:val="00F37394"/>
    <w:rsid w:val="00F40B1F"/>
    <w:rsid w:val="00F4153E"/>
    <w:rsid w:val="00F418CB"/>
    <w:rsid w:val="00F4255C"/>
    <w:rsid w:val="00F42731"/>
    <w:rsid w:val="00F438AA"/>
    <w:rsid w:val="00F43E29"/>
    <w:rsid w:val="00F44EAD"/>
    <w:rsid w:val="00F4587C"/>
    <w:rsid w:val="00F47187"/>
    <w:rsid w:val="00F4739C"/>
    <w:rsid w:val="00F47DF9"/>
    <w:rsid w:val="00F533FF"/>
    <w:rsid w:val="00F53A6C"/>
    <w:rsid w:val="00F53AFF"/>
    <w:rsid w:val="00F53B01"/>
    <w:rsid w:val="00F541C9"/>
    <w:rsid w:val="00F54C5F"/>
    <w:rsid w:val="00F55144"/>
    <w:rsid w:val="00F55736"/>
    <w:rsid w:val="00F5639B"/>
    <w:rsid w:val="00F56AC9"/>
    <w:rsid w:val="00F57DFA"/>
    <w:rsid w:val="00F60EF0"/>
    <w:rsid w:val="00F614BF"/>
    <w:rsid w:val="00F61747"/>
    <w:rsid w:val="00F61FB0"/>
    <w:rsid w:val="00F62252"/>
    <w:rsid w:val="00F6237F"/>
    <w:rsid w:val="00F628BA"/>
    <w:rsid w:val="00F658CE"/>
    <w:rsid w:val="00F670F9"/>
    <w:rsid w:val="00F67289"/>
    <w:rsid w:val="00F679C6"/>
    <w:rsid w:val="00F707CC"/>
    <w:rsid w:val="00F70EF7"/>
    <w:rsid w:val="00F71532"/>
    <w:rsid w:val="00F716D9"/>
    <w:rsid w:val="00F71826"/>
    <w:rsid w:val="00F71BEA"/>
    <w:rsid w:val="00F7251E"/>
    <w:rsid w:val="00F729F0"/>
    <w:rsid w:val="00F72BF2"/>
    <w:rsid w:val="00F72D58"/>
    <w:rsid w:val="00F73269"/>
    <w:rsid w:val="00F733EF"/>
    <w:rsid w:val="00F747C2"/>
    <w:rsid w:val="00F74E83"/>
    <w:rsid w:val="00F74FF2"/>
    <w:rsid w:val="00F75B0C"/>
    <w:rsid w:val="00F77451"/>
    <w:rsid w:val="00F800C7"/>
    <w:rsid w:val="00F80D4A"/>
    <w:rsid w:val="00F826DE"/>
    <w:rsid w:val="00F84229"/>
    <w:rsid w:val="00F86104"/>
    <w:rsid w:val="00F86DBF"/>
    <w:rsid w:val="00F90267"/>
    <w:rsid w:val="00F91E56"/>
    <w:rsid w:val="00F92207"/>
    <w:rsid w:val="00F9469A"/>
    <w:rsid w:val="00F968B6"/>
    <w:rsid w:val="00F96951"/>
    <w:rsid w:val="00F96A6F"/>
    <w:rsid w:val="00F96ADA"/>
    <w:rsid w:val="00F96B42"/>
    <w:rsid w:val="00FA0255"/>
    <w:rsid w:val="00FA028E"/>
    <w:rsid w:val="00FA0395"/>
    <w:rsid w:val="00FA0CAC"/>
    <w:rsid w:val="00FA128A"/>
    <w:rsid w:val="00FA181A"/>
    <w:rsid w:val="00FA1A6D"/>
    <w:rsid w:val="00FA29EB"/>
    <w:rsid w:val="00FA29FF"/>
    <w:rsid w:val="00FA3EAC"/>
    <w:rsid w:val="00FA422B"/>
    <w:rsid w:val="00FA47CD"/>
    <w:rsid w:val="00FA4A0D"/>
    <w:rsid w:val="00FA5174"/>
    <w:rsid w:val="00FA5AF6"/>
    <w:rsid w:val="00FA64D8"/>
    <w:rsid w:val="00FA6540"/>
    <w:rsid w:val="00FB1354"/>
    <w:rsid w:val="00FB2D4F"/>
    <w:rsid w:val="00FB4F15"/>
    <w:rsid w:val="00FB56AE"/>
    <w:rsid w:val="00FB69B2"/>
    <w:rsid w:val="00FB75BB"/>
    <w:rsid w:val="00FC06ED"/>
    <w:rsid w:val="00FC0C1A"/>
    <w:rsid w:val="00FC150C"/>
    <w:rsid w:val="00FC2016"/>
    <w:rsid w:val="00FC234C"/>
    <w:rsid w:val="00FC3C0A"/>
    <w:rsid w:val="00FC3EC5"/>
    <w:rsid w:val="00FC42C5"/>
    <w:rsid w:val="00FC4E42"/>
    <w:rsid w:val="00FC6C62"/>
    <w:rsid w:val="00FC6E42"/>
    <w:rsid w:val="00FD0262"/>
    <w:rsid w:val="00FD3201"/>
    <w:rsid w:val="00FD3DAE"/>
    <w:rsid w:val="00FD43CC"/>
    <w:rsid w:val="00FD4775"/>
    <w:rsid w:val="00FD5656"/>
    <w:rsid w:val="00FD6FB1"/>
    <w:rsid w:val="00FD74EC"/>
    <w:rsid w:val="00FD76A7"/>
    <w:rsid w:val="00FE0040"/>
    <w:rsid w:val="00FE0A85"/>
    <w:rsid w:val="00FE0F0E"/>
    <w:rsid w:val="00FE119F"/>
    <w:rsid w:val="00FE2137"/>
    <w:rsid w:val="00FE21CE"/>
    <w:rsid w:val="00FE21DF"/>
    <w:rsid w:val="00FE3094"/>
    <w:rsid w:val="00FE39A3"/>
    <w:rsid w:val="00FE3D11"/>
    <w:rsid w:val="00FE3F15"/>
    <w:rsid w:val="00FE3F67"/>
    <w:rsid w:val="00FE4FDF"/>
    <w:rsid w:val="00FE511E"/>
    <w:rsid w:val="00FE61AC"/>
    <w:rsid w:val="00FE65AE"/>
    <w:rsid w:val="00FE6855"/>
    <w:rsid w:val="00FE74FF"/>
    <w:rsid w:val="00FE750A"/>
    <w:rsid w:val="00FE7EC6"/>
    <w:rsid w:val="00FF1021"/>
    <w:rsid w:val="00FF19EA"/>
    <w:rsid w:val="00FF2AC8"/>
    <w:rsid w:val="00FF2EE7"/>
    <w:rsid w:val="00FF383F"/>
    <w:rsid w:val="00FF469D"/>
    <w:rsid w:val="00FF4FE7"/>
    <w:rsid w:val="00FF5706"/>
    <w:rsid w:val="00FF7ADC"/>
    <w:rsid w:val="206F33DE"/>
    <w:rsid w:val="207EF627"/>
    <w:rsid w:val="24C38239"/>
    <w:rsid w:val="2BB1CD5A"/>
    <w:rsid w:val="2D8C6FEA"/>
    <w:rsid w:val="383BE667"/>
    <w:rsid w:val="4F30271A"/>
    <w:rsid w:val="55AC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48A89"/>
  <w15:docId w15:val="{A753F8E1-13BC-4BD7-9789-96C7BF8E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303B7"/>
    <w:rPr>
      <w:rFonts w:asciiTheme="minorHAnsi" w:hAnsiTheme="minorHAnsi"/>
      <w:lang w:val="en-US" w:eastAsia="es-ES"/>
    </w:rPr>
  </w:style>
  <w:style w:type="paragraph" w:styleId="Heading1">
    <w:name w:val="heading 1"/>
    <w:aliases w:val="2 Heading 1"/>
    <w:basedOn w:val="Normal"/>
    <w:next w:val="BodyText"/>
    <w:link w:val="Heading1Char"/>
    <w:uiPriority w:val="9"/>
    <w:rsid w:val="00B5310C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36"/>
    </w:rPr>
  </w:style>
  <w:style w:type="paragraph" w:styleId="Heading2">
    <w:name w:val="heading 2"/>
    <w:aliases w:val="HD2"/>
    <w:basedOn w:val="BodyText"/>
    <w:next w:val="BodyText"/>
    <w:link w:val="Heading2Char"/>
    <w:rsid w:val="00B5310C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  <w15:collapsed/>
    </w:pPr>
    <w:rPr>
      <w:b/>
      <w:sz w:val="32"/>
    </w:rPr>
  </w:style>
  <w:style w:type="paragraph" w:styleId="Heading3">
    <w:name w:val="heading 3"/>
    <w:basedOn w:val="BodyText"/>
    <w:next w:val="BodyText"/>
    <w:link w:val="Heading3Char"/>
    <w:autoRedefine/>
    <w:rsid w:val="00B5310C"/>
    <w:pPr>
      <w:keepNext/>
      <w:keepLines/>
      <w:ind w:left="737"/>
      <w:outlineLvl w:val="2"/>
      <w15:collapsed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autoRedefine/>
    <w:rsid w:val="00B5310C"/>
    <w:pPr>
      <w:keepNext/>
      <w:keepLines/>
      <w:ind w:left="851"/>
      <w:outlineLvl w:val="3"/>
      <w15:collapsed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autoRedefine/>
    <w:rsid w:val="004E3427"/>
    <w:pPr>
      <w:keepNext/>
      <w:keepLines/>
      <w:ind w:left="964"/>
      <w:outlineLvl w:val="4"/>
      <w15:collapsed/>
    </w:pPr>
    <w:rPr>
      <w:b/>
    </w:rPr>
  </w:style>
  <w:style w:type="paragraph" w:styleId="Heading6">
    <w:name w:val="heading 6"/>
    <w:basedOn w:val="BodyText"/>
    <w:next w:val="BodyText"/>
    <w:link w:val="Heading6Char"/>
    <w:rsid w:val="001B07B4"/>
    <w:pPr>
      <w:keepNext/>
      <w:spacing w:line="300" w:lineRule="auto"/>
      <w:ind w:left="1077"/>
      <w:outlineLvl w:val="5"/>
      <w15:collapsed/>
    </w:pPr>
    <w:rPr>
      <w:b/>
    </w:rPr>
  </w:style>
  <w:style w:type="paragraph" w:styleId="Heading7">
    <w:name w:val="heading 7"/>
    <w:basedOn w:val="Normal"/>
    <w:next w:val="NormalIndent"/>
    <w:link w:val="Heading7Char"/>
    <w:autoRedefine/>
    <w:rsid w:val="00C706E3"/>
    <w:pPr>
      <w:keepNext/>
      <w:spacing w:before="120" w:after="120" w:line="300" w:lineRule="auto"/>
      <w:ind w:left="1191"/>
      <w:outlineLvl w:val="6"/>
      <w15:collapsed/>
    </w:pPr>
    <w:rPr>
      <w:b/>
    </w:rPr>
  </w:style>
  <w:style w:type="paragraph" w:styleId="Heading8">
    <w:name w:val="heading 8"/>
    <w:basedOn w:val="BodyText"/>
    <w:next w:val="BodyText"/>
    <w:link w:val="Heading8Char"/>
    <w:rsid w:val="009E0319"/>
    <w:pPr>
      <w:keepNext/>
      <w:tabs>
        <w:tab w:val="left" w:pos="6480"/>
        <w:tab w:val="right" w:pos="10440"/>
      </w:tabs>
      <w:ind w:left="1304"/>
      <w:outlineLvl w:val="7"/>
      <w15:collapsed/>
    </w:pPr>
    <w:rPr>
      <w:b/>
    </w:rPr>
  </w:style>
  <w:style w:type="paragraph" w:styleId="Heading9">
    <w:name w:val="heading 9"/>
    <w:basedOn w:val="BodyText"/>
    <w:next w:val="BodyText"/>
    <w:link w:val="Heading9Char"/>
    <w:rsid w:val="00BF18F5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F18F5"/>
    <w:pPr>
      <w:spacing w:before="120" w:after="120"/>
      <w:ind w:left="1440"/>
    </w:pPr>
  </w:style>
  <w:style w:type="paragraph" w:styleId="NormalIndent">
    <w:name w:val="Normal Indent"/>
    <w:basedOn w:val="Normal"/>
    <w:rsid w:val="00BF18F5"/>
    <w:pPr>
      <w:ind w:left="720"/>
    </w:pPr>
  </w:style>
  <w:style w:type="paragraph" w:styleId="TOC3">
    <w:name w:val="toc 3"/>
    <w:basedOn w:val="Normal"/>
    <w:next w:val="Normal"/>
    <w:uiPriority w:val="39"/>
    <w:rsid w:val="00BF18F5"/>
    <w:pPr>
      <w:ind w:left="400"/>
    </w:pPr>
    <w:rPr>
      <w:rFonts w:cstheme="minorHAnsi"/>
    </w:rPr>
  </w:style>
  <w:style w:type="paragraph" w:styleId="TOC2">
    <w:name w:val="toc 2"/>
    <w:basedOn w:val="Normal"/>
    <w:next w:val="Normal"/>
    <w:uiPriority w:val="39"/>
    <w:rsid w:val="00BF18F5"/>
    <w:pPr>
      <w:spacing w:before="120"/>
      <w:ind w:left="200"/>
    </w:pPr>
    <w:rPr>
      <w:rFonts w:cstheme="minorHAnsi"/>
      <w:i/>
      <w:iCs/>
    </w:rPr>
  </w:style>
  <w:style w:type="paragraph" w:styleId="Footer">
    <w:name w:val="footer"/>
    <w:basedOn w:val="Normal"/>
    <w:link w:val="FooterChar"/>
    <w:uiPriority w:val="99"/>
    <w:rsid w:val="00BF18F5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BF18F5"/>
    <w:pPr>
      <w:tabs>
        <w:tab w:val="right" w:pos="10440"/>
      </w:tabs>
    </w:pPr>
    <w:rPr>
      <w:sz w:val="16"/>
    </w:rPr>
  </w:style>
  <w:style w:type="paragraph" w:styleId="Title">
    <w:name w:val="Title"/>
    <w:aliases w:val="1 Title"/>
    <w:basedOn w:val="Normal"/>
    <w:next w:val="Normal"/>
    <w:link w:val="TitleChar"/>
    <w:rsid w:val="00BF18F5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BF18F5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BF18F5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BF18F5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BF18F5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BF18F5"/>
    <w:rPr>
      <w:color w:val="13A3F7"/>
    </w:rPr>
  </w:style>
  <w:style w:type="paragraph" w:customStyle="1" w:styleId="TableHeading">
    <w:name w:val="Table Heading"/>
    <w:basedOn w:val="TableText"/>
    <w:rsid w:val="00BF18F5"/>
    <w:pPr>
      <w:spacing w:before="120" w:after="120"/>
    </w:pPr>
    <w:rPr>
      <w:b/>
    </w:rPr>
  </w:style>
  <w:style w:type="character" w:styleId="PageNumber">
    <w:name w:val="page number"/>
    <w:rsid w:val="00BF18F5"/>
    <w:rPr>
      <w:rFonts w:ascii="Arial" w:hAnsi="Arial"/>
    </w:rPr>
  </w:style>
  <w:style w:type="paragraph" w:customStyle="1" w:styleId="RouteTitle">
    <w:name w:val="Route Title"/>
    <w:basedOn w:val="Normal"/>
    <w:rsid w:val="00BF18F5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BF18F5"/>
    <w:pPr>
      <w:ind w:left="1440"/>
    </w:pPr>
    <w:rPr>
      <w:smallCaps/>
    </w:rPr>
  </w:style>
  <w:style w:type="paragraph" w:customStyle="1" w:styleId="Note">
    <w:name w:val="Note"/>
    <w:basedOn w:val="BodyText"/>
    <w:rsid w:val="00BF18F5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BF18F5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BF18F5"/>
    <w:pPr>
      <w:numPr>
        <w:numId w:val="3"/>
      </w:numPr>
    </w:pPr>
  </w:style>
  <w:style w:type="paragraph" w:customStyle="1" w:styleId="Subject">
    <w:name w:val="Subject"/>
    <w:basedOn w:val="BodyText"/>
    <w:link w:val="SubjectChar"/>
    <w:rsid w:val="00BF18F5"/>
    <w:rPr>
      <w:sz w:val="48"/>
    </w:rPr>
  </w:style>
  <w:style w:type="paragraph" w:customStyle="1" w:styleId="InfoBox">
    <w:name w:val="Info Box"/>
    <w:basedOn w:val="BodyText"/>
    <w:rsid w:val="00BF18F5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</w:style>
  <w:style w:type="paragraph" w:customStyle="1" w:styleId="NumberList">
    <w:name w:val="Number List"/>
    <w:basedOn w:val="NumberedList"/>
    <w:rsid w:val="00BF18F5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BF18F5"/>
    <w:pPr>
      <w:spacing w:before="240" w:after="120"/>
    </w:pPr>
    <w:rPr>
      <w:rFonts w:cstheme="minorHAnsi"/>
      <w:b/>
      <w:bCs/>
    </w:rPr>
  </w:style>
  <w:style w:type="paragraph" w:styleId="TOC4">
    <w:name w:val="toc 4"/>
    <w:basedOn w:val="Normal"/>
    <w:next w:val="Normal"/>
    <w:uiPriority w:val="39"/>
    <w:rsid w:val="00BF18F5"/>
    <w:pPr>
      <w:ind w:left="600"/>
    </w:pPr>
    <w:rPr>
      <w:rFonts w:cstheme="minorHAnsi"/>
    </w:rPr>
  </w:style>
  <w:style w:type="paragraph" w:styleId="TOC5">
    <w:name w:val="toc 5"/>
    <w:basedOn w:val="Normal"/>
    <w:next w:val="Normal"/>
    <w:uiPriority w:val="39"/>
    <w:rsid w:val="00BF18F5"/>
    <w:pPr>
      <w:ind w:left="800"/>
    </w:pPr>
    <w:rPr>
      <w:rFonts w:cstheme="minorHAnsi"/>
    </w:rPr>
  </w:style>
  <w:style w:type="paragraph" w:customStyle="1" w:styleId="tty132">
    <w:name w:val="tty132"/>
    <w:basedOn w:val="Normal"/>
    <w:rsid w:val="00BF18F5"/>
    <w:rPr>
      <w:rFonts w:ascii="Courier New" w:hAnsi="Courier New"/>
      <w:sz w:val="12"/>
    </w:rPr>
  </w:style>
  <w:style w:type="paragraph" w:customStyle="1" w:styleId="tty180">
    <w:name w:val="tty180"/>
    <w:basedOn w:val="Normal"/>
    <w:rsid w:val="00BF18F5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BF18F5"/>
    <w:rPr>
      <w:rFonts w:ascii="Courier New" w:hAnsi="Courier New"/>
    </w:rPr>
  </w:style>
  <w:style w:type="paragraph" w:customStyle="1" w:styleId="tty80indent">
    <w:name w:val="tty80 indent"/>
    <w:basedOn w:val="tty80"/>
    <w:rsid w:val="00BF18F5"/>
    <w:pPr>
      <w:ind w:left="2895"/>
    </w:pPr>
  </w:style>
  <w:style w:type="paragraph" w:customStyle="1" w:styleId="NoteWide">
    <w:name w:val="Note Wide"/>
    <w:basedOn w:val="Note"/>
    <w:rsid w:val="00BF18F5"/>
    <w:pPr>
      <w:ind w:right="2160"/>
    </w:pPr>
  </w:style>
  <w:style w:type="table" w:styleId="TableGrid">
    <w:name w:val="Table Grid"/>
    <w:basedOn w:val="TableNormal"/>
    <w:rsid w:val="00BF1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BF18F5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BF18F5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BF18F5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BF18F5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BF18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F18F5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BF18F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BF18F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aliases w:val="1Subtitle"/>
    <w:basedOn w:val="Title"/>
    <w:next w:val="Normal"/>
    <w:link w:val="SubtitleChar"/>
    <w:uiPriority w:val="11"/>
    <w:rsid w:val="00713EAE"/>
    <w:rPr>
      <w:b/>
      <w:bCs/>
      <w:color w:val="13A3F7"/>
    </w:rPr>
  </w:style>
  <w:style w:type="character" w:customStyle="1" w:styleId="SubtitleChar">
    <w:name w:val="Subtitle Char"/>
    <w:aliases w:val="1Subtitle Char"/>
    <w:basedOn w:val="DefaultParagraphFont"/>
    <w:link w:val="Subtitle"/>
    <w:uiPriority w:val="11"/>
    <w:rsid w:val="00713EAE"/>
    <w:rPr>
      <w:rFonts w:asciiTheme="minorHAnsi" w:hAnsiTheme="minorHAnsi"/>
      <w:b/>
      <w:bCs/>
      <w:color w:val="13A3F7"/>
      <w:sz w:val="48"/>
      <w:lang w:val="en-US" w:eastAsia="es-ES"/>
    </w:rPr>
  </w:style>
  <w:style w:type="table" w:customStyle="1" w:styleId="InforTable0">
    <w:name w:val="Infor Table"/>
    <w:basedOn w:val="TableNormal"/>
    <w:uiPriority w:val="99"/>
    <w:rsid w:val="00BF18F5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aliases w:val="1 Title Char"/>
    <w:basedOn w:val="DefaultParagraphFont"/>
    <w:link w:val="Title"/>
    <w:rsid w:val="00BF18F5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basedOn w:val="DefaultParagraphFont"/>
    <w:link w:val="BodyText"/>
    <w:rsid w:val="00BF18F5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uiPriority w:val="99"/>
    <w:rsid w:val="00BF18F5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BF18F5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2 Heading 1 Char"/>
    <w:basedOn w:val="DefaultParagraphFont"/>
    <w:link w:val="Heading1"/>
    <w:uiPriority w:val="9"/>
    <w:rsid w:val="00B5310C"/>
    <w:rPr>
      <w:rFonts w:ascii="Arial" w:hAnsi="Arial"/>
      <w:b/>
      <w:caps/>
      <w:sz w:val="36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B5310C"/>
    <w:rPr>
      <w:rFonts w:ascii="Arial" w:hAnsi="Arial"/>
      <w:b/>
      <w:sz w:val="32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B5310C"/>
    <w:rPr>
      <w:rFonts w:ascii="Arial" w:hAnsi="Arial"/>
      <w:b/>
      <w:sz w:val="28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B5310C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4E3427"/>
    <w:rPr>
      <w:rFonts w:asciiTheme="minorHAnsi" w:hAnsiTheme="minorHAnsi"/>
      <w:b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1B07B4"/>
    <w:rPr>
      <w:rFonts w:asciiTheme="minorHAnsi" w:hAnsiTheme="minorHAnsi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C706E3"/>
    <w:rPr>
      <w:rFonts w:asciiTheme="minorHAnsi" w:hAnsiTheme="minorHAnsi"/>
      <w:b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9E0319"/>
    <w:rPr>
      <w:rFonts w:asciiTheme="minorHAnsi" w:hAnsiTheme="minorHAnsi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BF18F5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BF1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18F5"/>
  </w:style>
  <w:style w:type="character" w:customStyle="1" w:styleId="CommentTextChar">
    <w:name w:val="Comment Text Char"/>
    <w:basedOn w:val="DefaultParagraphFont"/>
    <w:link w:val="CommentText"/>
    <w:uiPriority w:val="99"/>
    <w:rsid w:val="00BF18F5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F1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F18F5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BF18F5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ListParagraph">
    <w:name w:val="List Paragraph"/>
    <w:basedOn w:val="Normal"/>
    <w:rsid w:val="008926C5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paragraph" w:customStyle="1" w:styleId="TOCHeading3">
    <w:name w:val="TOC Heading3"/>
    <w:basedOn w:val="Normal"/>
    <w:rsid w:val="008E7DE8"/>
    <w:pPr>
      <w:keepNext/>
      <w:pageBreakBefore/>
      <w:pBdr>
        <w:top w:val="single" w:sz="48" w:space="26" w:color="auto"/>
      </w:pBdr>
      <w:spacing w:before="960" w:after="960"/>
      <w:ind w:left="1440"/>
    </w:pPr>
    <w:rPr>
      <w:sz w:val="36"/>
    </w:rPr>
  </w:style>
  <w:style w:type="paragraph" w:styleId="TOC6">
    <w:name w:val="toc 6"/>
    <w:basedOn w:val="Normal"/>
    <w:next w:val="Normal"/>
    <w:autoRedefine/>
    <w:uiPriority w:val="39"/>
    <w:rsid w:val="008E7DE8"/>
    <w:pPr>
      <w:ind w:left="1000"/>
    </w:pPr>
    <w:rPr>
      <w:rFonts w:cstheme="minorHAnsi"/>
    </w:rPr>
  </w:style>
  <w:style w:type="paragraph" w:styleId="TOC7">
    <w:name w:val="toc 7"/>
    <w:basedOn w:val="Normal"/>
    <w:next w:val="Normal"/>
    <w:autoRedefine/>
    <w:rsid w:val="008E7DE8"/>
    <w:pPr>
      <w:ind w:left="1200"/>
    </w:pPr>
    <w:rPr>
      <w:rFonts w:cstheme="minorHAnsi"/>
    </w:rPr>
  </w:style>
  <w:style w:type="paragraph" w:styleId="TOC8">
    <w:name w:val="toc 8"/>
    <w:basedOn w:val="Normal"/>
    <w:next w:val="Normal"/>
    <w:autoRedefine/>
    <w:rsid w:val="008E7DE8"/>
    <w:pPr>
      <w:ind w:left="1400"/>
    </w:pPr>
    <w:rPr>
      <w:rFonts w:cstheme="minorHAnsi"/>
    </w:rPr>
  </w:style>
  <w:style w:type="paragraph" w:styleId="TOC9">
    <w:name w:val="toc 9"/>
    <w:basedOn w:val="Normal"/>
    <w:next w:val="Normal"/>
    <w:autoRedefine/>
    <w:rsid w:val="008E7DE8"/>
    <w:pPr>
      <w:ind w:left="1600"/>
    </w:pPr>
    <w:rPr>
      <w:rFonts w:cstheme="minorHAnsi"/>
    </w:rPr>
  </w:style>
  <w:style w:type="paragraph" w:customStyle="1" w:styleId="Bullets">
    <w:name w:val="Bullets"/>
    <w:rsid w:val="00D5415A"/>
    <w:pPr>
      <w:numPr>
        <w:numId w:val="5"/>
      </w:numPr>
    </w:pPr>
    <w:rPr>
      <w:rFonts w:ascii="Arial" w:hAnsi="Arial" w:cs="Arial"/>
      <w:bCs/>
      <w:kern w:val="32"/>
      <w:szCs w:val="32"/>
      <w:lang w:val="en-US" w:eastAsia="en-US"/>
    </w:rPr>
  </w:style>
  <w:style w:type="paragraph" w:styleId="NoSpacing">
    <w:name w:val="No Spacing"/>
    <w:link w:val="NoSpacingChar"/>
    <w:uiPriority w:val="1"/>
    <w:rsid w:val="00D5415A"/>
    <w:rPr>
      <w:rFonts w:ascii="Arial" w:hAnsi="Arial"/>
      <w:sz w:val="22"/>
      <w:szCs w:val="24"/>
      <w:lang w:val="en-US" w:eastAsia="en-US"/>
    </w:rPr>
  </w:style>
  <w:style w:type="table" w:styleId="MediumShading1-Accent1">
    <w:name w:val="Medium Shading 1 Accent 1"/>
    <w:basedOn w:val="TableNormal"/>
    <w:uiPriority w:val="63"/>
    <w:rsid w:val="00D5415A"/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paragraph0">
    <w:name w:val="paragraph"/>
    <w:basedOn w:val="Normal"/>
    <w:rsid w:val="005B01D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5B01DA"/>
  </w:style>
  <w:style w:type="character" w:customStyle="1" w:styleId="eop">
    <w:name w:val="eop"/>
    <w:basedOn w:val="DefaultParagraphFont"/>
    <w:rsid w:val="005B01DA"/>
  </w:style>
  <w:style w:type="character" w:styleId="Hyperlink">
    <w:name w:val="Hyperlink"/>
    <w:basedOn w:val="DefaultParagraphFont"/>
    <w:uiPriority w:val="99"/>
    <w:unhideWhenUsed/>
    <w:rsid w:val="002D71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1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rsid w:val="006A1FC2"/>
    <w:rPr>
      <w:b/>
      <w:bCs/>
    </w:rPr>
  </w:style>
  <w:style w:type="character" w:styleId="FollowedHyperlink">
    <w:name w:val="FollowedHyperlink"/>
    <w:basedOn w:val="DefaultParagraphFont"/>
    <w:semiHidden/>
    <w:unhideWhenUsed/>
    <w:rsid w:val="00B91561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E7501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en-US"/>
    </w:rPr>
  </w:style>
  <w:style w:type="paragraph" w:customStyle="1" w:styleId="1bSubtitle">
    <w:name w:val="1b Subtitle"/>
    <w:basedOn w:val="Subtitle"/>
    <w:link w:val="1bSubtitleChar"/>
    <w:qFormat/>
    <w:rsid w:val="00050202"/>
    <w:pPr>
      <w:pBdr>
        <w:bottom w:val="single" w:sz="48" w:space="1" w:color="A6A6A6" w:themeColor="background1" w:themeShade="A6"/>
      </w:pBdr>
      <w:tabs>
        <w:tab w:val="left" w:pos="6140"/>
      </w:tabs>
      <w:ind w:right="0"/>
    </w:pPr>
    <w:rPr>
      <w:b w:val="0"/>
      <w:bCs w:val="0"/>
      <w:color w:val="auto"/>
    </w:rPr>
  </w:style>
  <w:style w:type="paragraph" w:customStyle="1" w:styleId="2aH11">
    <w:name w:val="2a H11"/>
    <w:basedOn w:val="Subject"/>
    <w:link w:val="2aH11Char"/>
    <w:rsid w:val="00636F1E"/>
    <w:pPr>
      <w:ind w:left="142"/>
    </w:pPr>
    <w:rPr>
      <w:color w:val="13A3F7"/>
    </w:rPr>
  </w:style>
  <w:style w:type="character" w:customStyle="1" w:styleId="1bSubtitleChar">
    <w:name w:val="1b Subtitle Char"/>
    <w:basedOn w:val="SubtitleChar"/>
    <w:link w:val="1bSubtitle"/>
    <w:rsid w:val="00050202"/>
    <w:rPr>
      <w:rFonts w:asciiTheme="minorHAnsi" w:hAnsiTheme="minorHAnsi"/>
      <w:b w:val="0"/>
      <w:bCs w:val="0"/>
      <w:color w:val="13A3F7"/>
      <w:sz w:val="48"/>
      <w:lang w:val="en-US" w:eastAsia="es-ES"/>
    </w:rPr>
  </w:style>
  <w:style w:type="paragraph" w:customStyle="1" w:styleId="1aTitle">
    <w:name w:val="1a Title"/>
    <w:link w:val="1aTitleChar"/>
    <w:qFormat/>
    <w:rsid w:val="00D67418"/>
    <w:pPr>
      <w:pBdr>
        <w:top w:val="single" w:sz="48" w:space="1" w:color="A6A6A6" w:themeColor="background1" w:themeShade="A6"/>
      </w:pBdr>
      <w:tabs>
        <w:tab w:val="left" w:pos="7749"/>
      </w:tabs>
      <w:spacing w:before="480"/>
    </w:pPr>
    <w:rPr>
      <w:rFonts w:asciiTheme="minorHAnsi" w:hAnsiTheme="minorHAnsi"/>
      <w:b/>
      <w:bCs/>
      <w:color w:val="13A3F7"/>
      <w:sz w:val="48"/>
      <w:lang w:val="en-US" w:eastAsia="es-ES"/>
    </w:rPr>
  </w:style>
  <w:style w:type="character" w:customStyle="1" w:styleId="SubjectChar">
    <w:name w:val="Subject Char"/>
    <w:basedOn w:val="BodyTextChar"/>
    <w:link w:val="Subject"/>
    <w:rsid w:val="00636F1E"/>
    <w:rPr>
      <w:rFonts w:asciiTheme="minorHAnsi" w:hAnsiTheme="minorHAnsi"/>
      <w:sz w:val="48"/>
      <w:lang w:val="en-US" w:eastAsia="es-ES"/>
    </w:rPr>
  </w:style>
  <w:style w:type="character" w:customStyle="1" w:styleId="2aH11Char">
    <w:name w:val="2a H11 Char"/>
    <w:basedOn w:val="SubjectChar"/>
    <w:link w:val="2aH11"/>
    <w:rsid w:val="00636F1E"/>
    <w:rPr>
      <w:rFonts w:asciiTheme="minorHAnsi" w:hAnsiTheme="minorHAnsi"/>
      <w:color w:val="13A3F7"/>
      <w:sz w:val="48"/>
      <w:lang w:val="en-US" w:eastAsia="es-ES"/>
    </w:rPr>
  </w:style>
  <w:style w:type="character" w:customStyle="1" w:styleId="1aTitleChar">
    <w:name w:val="1a Title Char"/>
    <w:basedOn w:val="TitleChar"/>
    <w:link w:val="1aTitle"/>
    <w:rsid w:val="00D67418"/>
    <w:rPr>
      <w:rFonts w:asciiTheme="minorHAnsi" w:hAnsiTheme="minorHAnsi"/>
      <w:b/>
      <w:bCs/>
      <w:color w:val="13A3F7"/>
      <w:sz w:val="48"/>
      <w:lang w:val="en-US" w:eastAsia="es-ES"/>
    </w:rPr>
  </w:style>
  <w:style w:type="character" w:styleId="Emphasis">
    <w:name w:val="Emphasis"/>
    <w:basedOn w:val="DefaultParagraphFont"/>
    <w:rsid w:val="00404EA3"/>
    <w:rPr>
      <w:i/>
      <w:iCs/>
    </w:rPr>
  </w:style>
  <w:style w:type="paragraph" w:customStyle="1" w:styleId="2aH1">
    <w:name w:val="2a H1"/>
    <w:basedOn w:val="1bSubtitle"/>
    <w:next w:val="2bNormal"/>
    <w:link w:val="2aH1Char"/>
    <w:qFormat/>
    <w:rsid w:val="000B004A"/>
    <w:pPr>
      <w:pBdr>
        <w:bottom w:val="none" w:sz="0" w:space="0" w:color="auto"/>
      </w:pBdr>
      <w:spacing w:before="240" w:after="120"/>
      <w:outlineLvl w:val="0"/>
    </w:pPr>
    <w:rPr>
      <w:sz w:val="40"/>
    </w:rPr>
  </w:style>
  <w:style w:type="paragraph" w:customStyle="1" w:styleId="2bNormal">
    <w:name w:val="2b Normal"/>
    <w:basedOn w:val="Normal"/>
    <w:link w:val="2bNormalChar"/>
    <w:qFormat/>
    <w:rsid w:val="001C32C0"/>
  </w:style>
  <w:style w:type="character" w:customStyle="1" w:styleId="2aH1Char">
    <w:name w:val="2a H1 Char"/>
    <w:basedOn w:val="2aH11Char"/>
    <w:link w:val="2aH1"/>
    <w:rsid w:val="000B004A"/>
    <w:rPr>
      <w:rFonts w:asciiTheme="minorHAnsi" w:hAnsiTheme="minorHAnsi"/>
      <w:color w:val="13A3F7"/>
      <w:sz w:val="40"/>
      <w:lang w:val="en-US" w:eastAsia="es-ES"/>
    </w:rPr>
  </w:style>
  <w:style w:type="table" w:styleId="PlainTable4">
    <w:name w:val="Plain Table 4"/>
    <w:basedOn w:val="TableNormal"/>
    <w:uiPriority w:val="44"/>
    <w:rsid w:val="001C32C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bNormalChar">
    <w:name w:val="2b Normal Char"/>
    <w:basedOn w:val="DefaultParagraphFont"/>
    <w:link w:val="2bNormal"/>
    <w:rsid w:val="001C32C0"/>
    <w:rPr>
      <w:rFonts w:asciiTheme="minorHAnsi" w:hAnsiTheme="minorHAnsi"/>
      <w:lang w:val="en-US" w:eastAsia="es-ES"/>
    </w:rPr>
  </w:style>
  <w:style w:type="table" w:styleId="ListTable2-Accent1">
    <w:name w:val="List Table 2 Accent 1"/>
    <w:basedOn w:val="TableNormal"/>
    <w:uiPriority w:val="47"/>
    <w:rsid w:val="001C32C0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94044"/>
    <w:rPr>
      <w:rFonts w:ascii="Arial" w:hAnsi="Arial"/>
      <w:sz w:val="22"/>
      <w:szCs w:val="24"/>
      <w:lang w:val="en-US" w:eastAsia="en-US"/>
    </w:rPr>
  </w:style>
  <w:style w:type="paragraph" w:customStyle="1" w:styleId="3aH3">
    <w:name w:val="3a H3"/>
    <w:basedOn w:val="2aH1"/>
    <w:next w:val="3aNormal"/>
    <w:link w:val="3aH3Char"/>
    <w:qFormat/>
    <w:rsid w:val="00B11279"/>
    <w:pPr>
      <w:outlineLvl w:val="1"/>
      <w15:collapsed/>
    </w:pPr>
    <w:rPr>
      <w:sz w:val="32"/>
    </w:rPr>
  </w:style>
  <w:style w:type="paragraph" w:customStyle="1" w:styleId="3aNormal">
    <w:name w:val="3a Normal"/>
    <w:basedOn w:val="2bNormal"/>
    <w:link w:val="3aNormalChar"/>
    <w:qFormat/>
    <w:rsid w:val="00D25ECD"/>
  </w:style>
  <w:style w:type="character" w:customStyle="1" w:styleId="3aH3Char">
    <w:name w:val="3a H3 Char"/>
    <w:basedOn w:val="2aH1Char"/>
    <w:link w:val="3aH3"/>
    <w:rsid w:val="00B11279"/>
    <w:rPr>
      <w:rFonts w:asciiTheme="minorHAnsi" w:hAnsiTheme="minorHAnsi"/>
      <w:color w:val="13A3F7"/>
      <w:sz w:val="32"/>
      <w:lang w:val="en-US" w:eastAsia="es-ES"/>
    </w:rPr>
  </w:style>
  <w:style w:type="character" w:customStyle="1" w:styleId="3aNormalChar">
    <w:name w:val="3a Normal Char"/>
    <w:basedOn w:val="2bNormalChar"/>
    <w:link w:val="3aNormal"/>
    <w:rsid w:val="00D25ECD"/>
    <w:rPr>
      <w:rFonts w:asciiTheme="minorHAnsi" w:hAnsiTheme="minorHAnsi"/>
      <w:lang w:val="en-US" w:eastAsia="es-ES"/>
    </w:rPr>
  </w:style>
  <w:style w:type="paragraph" w:customStyle="1" w:styleId="4aH4">
    <w:name w:val="4a H4"/>
    <w:basedOn w:val="3aH3"/>
    <w:next w:val="4aNormal"/>
    <w:link w:val="4aH4Char"/>
    <w:qFormat/>
    <w:rsid w:val="00D25ECD"/>
    <w:pPr>
      <w:ind w:left="113"/>
      <w:outlineLvl w:val="2"/>
    </w:pPr>
    <w:rPr>
      <w:sz w:val="28"/>
    </w:rPr>
  </w:style>
  <w:style w:type="paragraph" w:customStyle="1" w:styleId="4aNormal">
    <w:name w:val="4a Normal"/>
    <w:basedOn w:val="3aNormal"/>
    <w:link w:val="4aNormalChar"/>
    <w:qFormat/>
    <w:rsid w:val="00D25ECD"/>
    <w:pPr>
      <w:ind w:left="113"/>
    </w:pPr>
  </w:style>
  <w:style w:type="character" w:customStyle="1" w:styleId="4aH4Char">
    <w:name w:val="4a H4 Char"/>
    <w:basedOn w:val="3aH3Char"/>
    <w:link w:val="4aH4"/>
    <w:rsid w:val="00D25ECD"/>
    <w:rPr>
      <w:rFonts w:asciiTheme="minorHAnsi" w:hAnsiTheme="minorHAnsi"/>
      <w:color w:val="13A3F7"/>
      <w:sz w:val="28"/>
      <w:lang w:val="en-US" w:eastAsia="es-ES"/>
    </w:rPr>
  </w:style>
  <w:style w:type="paragraph" w:customStyle="1" w:styleId="5aNormal">
    <w:name w:val="5a Normal"/>
    <w:basedOn w:val="4aNormal"/>
    <w:link w:val="5aNormalChar"/>
    <w:qFormat/>
    <w:rsid w:val="00D25ECD"/>
    <w:pPr>
      <w:ind w:left="227"/>
    </w:pPr>
  </w:style>
  <w:style w:type="character" w:customStyle="1" w:styleId="4aNormalChar">
    <w:name w:val="4a Normal Char"/>
    <w:basedOn w:val="3aNormalChar"/>
    <w:link w:val="4aNormal"/>
    <w:rsid w:val="00D25ECD"/>
    <w:rPr>
      <w:rFonts w:asciiTheme="minorHAnsi" w:hAnsiTheme="minorHAnsi"/>
      <w:lang w:val="en-US" w:eastAsia="es-ES"/>
    </w:rPr>
  </w:style>
  <w:style w:type="paragraph" w:customStyle="1" w:styleId="6aNormal">
    <w:name w:val="6a Normal"/>
    <w:basedOn w:val="5aNormal"/>
    <w:link w:val="6aNormalChar"/>
    <w:qFormat/>
    <w:rsid w:val="00D25ECD"/>
    <w:pPr>
      <w:ind w:left="340"/>
    </w:pPr>
  </w:style>
  <w:style w:type="character" w:customStyle="1" w:styleId="5aNormalChar">
    <w:name w:val="5a Normal Char"/>
    <w:basedOn w:val="4aNormalChar"/>
    <w:link w:val="5aNormal"/>
    <w:rsid w:val="00D25ECD"/>
    <w:rPr>
      <w:rFonts w:asciiTheme="minorHAnsi" w:hAnsiTheme="minorHAnsi"/>
      <w:lang w:val="en-US" w:eastAsia="es-ES"/>
    </w:rPr>
  </w:style>
  <w:style w:type="paragraph" w:customStyle="1" w:styleId="7aNormal">
    <w:name w:val="7a Normal"/>
    <w:basedOn w:val="6aNormal"/>
    <w:link w:val="7aNormalChar"/>
    <w:qFormat/>
    <w:rsid w:val="00D25ECD"/>
    <w:pPr>
      <w:ind w:left="454"/>
    </w:pPr>
  </w:style>
  <w:style w:type="character" w:customStyle="1" w:styleId="6aNormalChar">
    <w:name w:val="6a Normal Char"/>
    <w:basedOn w:val="5aNormalChar"/>
    <w:link w:val="6aNormal"/>
    <w:rsid w:val="00D25ECD"/>
    <w:rPr>
      <w:rFonts w:asciiTheme="minorHAnsi" w:hAnsiTheme="minorHAnsi"/>
      <w:lang w:val="en-US" w:eastAsia="es-ES"/>
    </w:rPr>
  </w:style>
  <w:style w:type="paragraph" w:customStyle="1" w:styleId="5aH5">
    <w:name w:val="5a H5"/>
    <w:basedOn w:val="4aH4"/>
    <w:next w:val="5aNormal"/>
    <w:link w:val="5aH5Char"/>
    <w:qFormat/>
    <w:rsid w:val="00D25ECD"/>
    <w:pPr>
      <w:ind w:left="227"/>
      <w:outlineLvl w:val="3"/>
    </w:pPr>
    <w:rPr>
      <w:sz w:val="24"/>
    </w:rPr>
  </w:style>
  <w:style w:type="character" w:customStyle="1" w:styleId="7aNormalChar">
    <w:name w:val="7a Normal Char"/>
    <w:basedOn w:val="6aNormalChar"/>
    <w:link w:val="7aNormal"/>
    <w:rsid w:val="00D25ECD"/>
    <w:rPr>
      <w:rFonts w:asciiTheme="minorHAnsi" w:hAnsiTheme="minorHAnsi"/>
      <w:lang w:val="en-US" w:eastAsia="es-ES"/>
    </w:rPr>
  </w:style>
  <w:style w:type="paragraph" w:customStyle="1" w:styleId="6aH6">
    <w:name w:val="6a H6"/>
    <w:basedOn w:val="5aH5"/>
    <w:next w:val="6aNormal"/>
    <w:link w:val="6aH6Char"/>
    <w:qFormat/>
    <w:rsid w:val="00D25ECD"/>
    <w:pPr>
      <w:ind w:left="340"/>
      <w:outlineLvl w:val="4"/>
    </w:pPr>
  </w:style>
  <w:style w:type="character" w:customStyle="1" w:styleId="5aH5Char">
    <w:name w:val="5a H5 Char"/>
    <w:basedOn w:val="4aH4Char"/>
    <w:link w:val="5aH5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7aH7">
    <w:name w:val="7a H7"/>
    <w:basedOn w:val="6aH6"/>
    <w:next w:val="7aNormal"/>
    <w:link w:val="7aH7Char"/>
    <w:qFormat/>
    <w:rsid w:val="00D25ECD"/>
    <w:pPr>
      <w:ind w:left="454"/>
      <w:outlineLvl w:val="5"/>
    </w:pPr>
  </w:style>
  <w:style w:type="character" w:customStyle="1" w:styleId="6aH6Char">
    <w:name w:val="6a H6 Char"/>
    <w:basedOn w:val="5aH5Char"/>
    <w:link w:val="6aH6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0Normal">
    <w:name w:val="0 Normal"/>
    <w:basedOn w:val="2bNormal"/>
    <w:link w:val="0NormalChar"/>
    <w:qFormat/>
    <w:rsid w:val="004632C0"/>
  </w:style>
  <w:style w:type="character" w:customStyle="1" w:styleId="7aH7Char">
    <w:name w:val="7a H7 Char"/>
    <w:basedOn w:val="6aH6Char"/>
    <w:link w:val="7aH7"/>
    <w:rsid w:val="00D25ECD"/>
    <w:rPr>
      <w:rFonts w:asciiTheme="minorHAnsi" w:hAnsiTheme="minorHAnsi"/>
      <w:color w:val="13A3F7"/>
      <w:sz w:val="24"/>
      <w:lang w:val="en-US" w:eastAsia="es-ES"/>
    </w:rPr>
  </w:style>
  <w:style w:type="character" w:customStyle="1" w:styleId="0NormalChar">
    <w:name w:val="0 Normal Char"/>
    <w:basedOn w:val="2bNormalChar"/>
    <w:link w:val="0Normal"/>
    <w:rsid w:val="004632C0"/>
    <w:rPr>
      <w:rFonts w:asciiTheme="minorHAnsi" w:hAnsiTheme="minorHAnsi"/>
      <w:lang w:val="en-US" w:eastAsia="es-ES"/>
    </w:rPr>
  </w:style>
  <w:style w:type="paragraph" w:customStyle="1" w:styleId="8aH8">
    <w:name w:val="8a H8"/>
    <w:basedOn w:val="7aH7"/>
    <w:next w:val="8aNormal"/>
    <w:link w:val="8aH8Char"/>
    <w:qFormat/>
    <w:rsid w:val="00BA0989"/>
    <w:pPr>
      <w:ind w:left="567"/>
      <w:outlineLvl w:val="6"/>
    </w:pPr>
    <w:rPr>
      <w:lang w:val="fr-FR"/>
    </w:rPr>
  </w:style>
  <w:style w:type="paragraph" w:customStyle="1" w:styleId="8aNormal">
    <w:name w:val="8a Normal"/>
    <w:basedOn w:val="7aNormal"/>
    <w:link w:val="8aNormalChar"/>
    <w:qFormat/>
    <w:rsid w:val="00FD76A7"/>
    <w:pPr>
      <w:ind w:left="567"/>
    </w:pPr>
  </w:style>
  <w:style w:type="character" w:customStyle="1" w:styleId="8aH8Char">
    <w:name w:val="8a H8 Char"/>
    <w:basedOn w:val="7aH7Char"/>
    <w:link w:val="8aH8"/>
    <w:rsid w:val="00BA0989"/>
    <w:rPr>
      <w:rFonts w:asciiTheme="minorHAnsi" w:hAnsiTheme="minorHAnsi"/>
      <w:color w:val="13A3F7"/>
      <w:sz w:val="24"/>
      <w:lang w:val="fr-FR" w:eastAsia="es-ES"/>
    </w:rPr>
  </w:style>
  <w:style w:type="paragraph" w:customStyle="1" w:styleId="9aH9">
    <w:name w:val="9a H9"/>
    <w:basedOn w:val="8aH8"/>
    <w:next w:val="9bNormal"/>
    <w:link w:val="9aH9Char"/>
    <w:qFormat/>
    <w:rsid w:val="00763A8A"/>
    <w:pPr>
      <w:ind w:left="680"/>
      <w:outlineLvl w:val="7"/>
    </w:pPr>
  </w:style>
  <w:style w:type="character" w:customStyle="1" w:styleId="8aNormalChar">
    <w:name w:val="8a Normal Char"/>
    <w:basedOn w:val="7aNormalChar"/>
    <w:link w:val="8aNormal"/>
    <w:rsid w:val="00FD76A7"/>
    <w:rPr>
      <w:rFonts w:asciiTheme="minorHAnsi" w:hAnsiTheme="minorHAnsi"/>
      <w:lang w:val="en-US" w:eastAsia="es-ES"/>
    </w:rPr>
  </w:style>
  <w:style w:type="paragraph" w:customStyle="1" w:styleId="9bNormal">
    <w:name w:val="9b Normal"/>
    <w:basedOn w:val="9aH9"/>
    <w:link w:val="9bNormalChar"/>
    <w:qFormat/>
    <w:rsid w:val="00AD2B56"/>
    <w:pPr>
      <w:outlineLvl w:val="9"/>
    </w:pPr>
    <w:rPr>
      <w:sz w:val="20"/>
    </w:rPr>
  </w:style>
  <w:style w:type="character" w:customStyle="1" w:styleId="9aH9Char">
    <w:name w:val="9a H9 Char"/>
    <w:basedOn w:val="8aH8Char"/>
    <w:link w:val="9aH9"/>
    <w:rsid w:val="00763A8A"/>
    <w:rPr>
      <w:rFonts w:asciiTheme="minorHAnsi" w:hAnsiTheme="minorHAnsi"/>
      <w:color w:val="13A3F7"/>
      <w:sz w:val="24"/>
      <w:lang w:val="fr-FR" w:eastAsia="es-ES"/>
    </w:rPr>
  </w:style>
  <w:style w:type="character" w:customStyle="1" w:styleId="9bNormalChar">
    <w:name w:val="9b Normal Char"/>
    <w:basedOn w:val="7aNormalChar"/>
    <w:link w:val="9bNormal"/>
    <w:rsid w:val="00AD2B56"/>
    <w:rPr>
      <w:rFonts w:asciiTheme="minorHAnsi" w:hAnsiTheme="minorHAnsi"/>
      <w:lang w:val="fr-FR" w:eastAsia="es-ES"/>
    </w:rPr>
  </w:style>
  <w:style w:type="paragraph" w:styleId="Caption">
    <w:name w:val="caption"/>
    <w:basedOn w:val="Normal"/>
    <w:next w:val="Normal"/>
    <w:rsid w:val="00302BDE"/>
    <w:pPr>
      <w:suppressAutoHyphens/>
      <w:autoSpaceDN w:val="0"/>
      <w:spacing w:after="200"/>
      <w:jc w:val="both"/>
    </w:pPr>
    <w:rPr>
      <w:rFonts w:ascii="Calibri" w:eastAsia="Calibri" w:hAnsi="Calibri"/>
      <w:i/>
      <w:iCs/>
      <w:color w:val="44546A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3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38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83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99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42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90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35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30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2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thomas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  <w:docPart>
      <w:docPartPr>
        <w:name w:val="AE2C308DA40C415A9A2B491633AB4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F1F2C-B3A1-400F-A081-821DC8862855}"/>
      </w:docPartPr>
      <w:docPartBody>
        <w:p w:rsidR="00C15DE2" w:rsidRDefault="00B054A3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088C158FD1454FFD8153E6AA0668F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CE25D-6C0B-46C0-BDC6-D50A52189AAB}"/>
      </w:docPartPr>
      <w:docPartBody>
        <w:p w:rsidR="00C15DE2" w:rsidRDefault="00B054A3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9189662CBAF54A3B9D92E41DBFD5E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69AB6-D9C7-4D17-852C-697EB7B6A9BC}"/>
      </w:docPartPr>
      <w:docPartBody>
        <w:p w:rsidR="00CB28A1" w:rsidRDefault="00C15DE2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D73EDDF649A64CC2B55E3CB167CE2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3A80A-1EFB-45F6-A2AA-2106823ACA27}"/>
      </w:docPartPr>
      <w:docPartBody>
        <w:p w:rsidR="00CB28A1" w:rsidRDefault="00C15DE2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A80CC77A69DE4D26ACDEC65F496A1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91E0C-D502-4276-8108-37B4902DE9C3}"/>
      </w:docPartPr>
      <w:docPartBody>
        <w:p w:rsidR="00CB28A1" w:rsidRDefault="00C15DE2" w:rsidP="00C15DE2">
          <w:pPr>
            <w:pStyle w:val="A80CC77A69DE4D26ACDEC65F496A18DF"/>
          </w:pPr>
          <w:r w:rsidRPr="001A79F7">
            <w:rPr>
              <w:rStyle w:val="PlaceholderText"/>
            </w:rPr>
            <w:t>[Publish Date]</w:t>
          </w:r>
        </w:p>
      </w:docPartBody>
    </w:docPart>
    <w:docPart>
      <w:docPartPr>
        <w:name w:val="247EC70D88174F6F9A15669170752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6E471-5D15-4156-B8AC-1D4914603165}"/>
      </w:docPartPr>
      <w:docPartBody>
        <w:p w:rsidR="00E97B09" w:rsidRDefault="00CB28A1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DA87450C23164588BA8466AE0F921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697D3-0BB4-45DE-84AC-4E62605F4125}"/>
      </w:docPartPr>
      <w:docPartBody>
        <w:p w:rsidR="00E97B09" w:rsidRDefault="00CB28A1">
          <w:r w:rsidRPr="001A79F7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41EA1"/>
    <w:rsid w:val="00075240"/>
    <w:rsid w:val="00090C96"/>
    <w:rsid w:val="000F2D21"/>
    <w:rsid w:val="001313B7"/>
    <w:rsid w:val="00142B90"/>
    <w:rsid w:val="00143E50"/>
    <w:rsid w:val="001603FC"/>
    <w:rsid w:val="001C0401"/>
    <w:rsid w:val="001F05FB"/>
    <w:rsid w:val="00266B56"/>
    <w:rsid w:val="002D6165"/>
    <w:rsid w:val="00322D91"/>
    <w:rsid w:val="00330018"/>
    <w:rsid w:val="00361A59"/>
    <w:rsid w:val="003F0E53"/>
    <w:rsid w:val="004316D1"/>
    <w:rsid w:val="00465C6A"/>
    <w:rsid w:val="004B3738"/>
    <w:rsid w:val="004D4A1F"/>
    <w:rsid w:val="004E7C56"/>
    <w:rsid w:val="004F3B20"/>
    <w:rsid w:val="00502BD7"/>
    <w:rsid w:val="005A28BC"/>
    <w:rsid w:val="005B53E6"/>
    <w:rsid w:val="0062284C"/>
    <w:rsid w:val="00671B2A"/>
    <w:rsid w:val="006839CF"/>
    <w:rsid w:val="006D0C00"/>
    <w:rsid w:val="007328EF"/>
    <w:rsid w:val="00735AC7"/>
    <w:rsid w:val="007863EA"/>
    <w:rsid w:val="00821DCB"/>
    <w:rsid w:val="00834CF2"/>
    <w:rsid w:val="00862197"/>
    <w:rsid w:val="00874E51"/>
    <w:rsid w:val="008A6141"/>
    <w:rsid w:val="008A7D45"/>
    <w:rsid w:val="008B5F9C"/>
    <w:rsid w:val="00976D60"/>
    <w:rsid w:val="009932DE"/>
    <w:rsid w:val="00993A3D"/>
    <w:rsid w:val="00A04B22"/>
    <w:rsid w:val="00A10A48"/>
    <w:rsid w:val="00A278BC"/>
    <w:rsid w:val="00A56B2D"/>
    <w:rsid w:val="00A7381E"/>
    <w:rsid w:val="00B054A3"/>
    <w:rsid w:val="00B27949"/>
    <w:rsid w:val="00BB2133"/>
    <w:rsid w:val="00BD2A2F"/>
    <w:rsid w:val="00C15DE2"/>
    <w:rsid w:val="00CB28A1"/>
    <w:rsid w:val="00CC4509"/>
    <w:rsid w:val="00CE6BE6"/>
    <w:rsid w:val="00D016A3"/>
    <w:rsid w:val="00D74637"/>
    <w:rsid w:val="00DB526A"/>
    <w:rsid w:val="00E26CF4"/>
    <w:rsid w:val="00E32DD9"/>
    <w:rsid w:val="00E368D0"/>
    <w:rsid w:val="00E55128"/>
    <w:rsid w:val="00E76470"/>
    <w:rsid w:val="00E76837"/>
    <w:rsid w:val="00E841D1"/>
    <w:rsid w:val="00E97B09"/>
    <w:rsid w:val="00EF1E83"/>
    <w:rsid w:val="00F20B0F"/>
    <w:rsid w:val="00F96ADA"/>
    <w:rsid w:val="00FC71FF"/>
    <w:rsid w:val="00FF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28A1"/>
    <w:rPr>
      <w:color w:val="808080"/>
    </w:rPr>
  </w:style>
  <w:style w:type="paragraph" w:customStyle="1" w:styleId="A80CC77A69DE4D26ACDEC65F496A18DF">
    <w:name w:val="A80CC77A69DE4D26ACDEC65F496A18DF"/>
    <w:rsid w:val="00C15DE2"/>
    <w:pPr>
      <w:spacing w:after="160" w:line="259" w:lineRule="auto"/>
    </w:pPr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3EB2FF-23DE-41F9-888B-5B307524A7DB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2026-02-18T00:00:00</PublishDate>
  <Abstract>W&amp;S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86672B5581344B3B561EFFB4745CE" ma:contentTypeVersion="18" ma:contentTypeDescription="Create a new document." ma:contentTypeScope="" ma:versionID="9a1ef00551f84e27544ab6123fe04a26">
  <xsd:schema xmlns:xsd="http://www.w3.org/2001/XMLSchema" xmlns:xs="http://www.w3.org/2001/XMLSchema" xmlns:p="http://schemas.microsoft.com/office/2006/metadata/properties" xmlns:ns2="8f469b0f-b7d3-47c0-b90d-e0a77ae2f166" xmlns:ns3="48aad1ab-c6f5-4b01-9ce5-363dd36d3fea" targetNamespace="http://schemas.microsoft.com/office/2006/metadata/properties" ma:root="true" ma:fieldsID="62bf0bbb13c7bb1a014a5e36e8cf7211" ns2:_="" ns3:_="">
    <xsd:import namespace="8f469b0f-b7d3-47c0-b90d-e0a77ae2f166"/>
    <xsd:import namespace="48aad1ab-c6f5-4b01-9ce5-363dd36d3f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tion0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Create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69b0f-b7d3-47c0-b90d-e0a77ae2f1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tion0" ma:index="10" nillable="true" ma:displayName="Description" ma:format="Dropdown" ma:internalName="Description0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fcd25d-8a93-41ea-85ea-c206ee88b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Date" ma:index="25" nillable="true" ma:displayName="Created Date" ma:format="DateOnly" ma:internalName="Create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ad1ab-c6f5-4b01-9ce5-363dd36d3f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42d37e3-efab-4491-8c09-136f75669bd1}" ma:internalName="TaxCatchAll" ma:showField="CatchAllData" ma:web="48aad1ab-c6f5-4b01-9ce5-363dd36d3f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aad1ab-c6f5-4b01-9ce5-363dd36d3fea" xsi:nil="true"/>
    <lcf76f155ced4ddcb4097134ff3c332f xmlns="8f469b0f-b7d3-47c0-b90d-e0a77ae2f166">
      <Terms xmlns="http://schemas.microsoft.com/office/infopath/2007/PartnerControls"/>
    </lcf76f155ced4ddcb4097134ff3c332f>
    <Description0 xmlns="8f469b0f-b7d3-47c0-b90d-e0a77ae2f166" xsi:nil="true"/>
    <CreatedDate xmlns="8f469b0f-b7d3-47c0-b90d-e0a77ae2f166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6B953F-363F-486F-856E-71E04F023F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427DA1-4A84-4EAB-BF26-A56B2C50B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69b0f-b7d3-47c0-b90d-e0a77ae2f166"/>
    <ds:schemaRef ds:uri="48aad1ab-c6f5-4b01-9ce5-363dd36d3f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6036C8-EF2C-477A-B1B6-45C40DCC1A0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27AD8D0-7F7E-4B18-A6B0-65325C23B6F0}">
  <ds:schemaRefs>
    <ds:schemaRef ds:uri="http://schemas.microsoft.com/office/2006/metadata/properties"/>
    <ds:schemaRef ds:uri="http://schemas.microsoft.com/office/infopath/2007/PartnerControls"/>
    <ds:schemaRef ds:uri="48aad1ab-c6f5-4b01-9ce5-363dd36d3fea"/>
    <ds:schemaRef ds:uri="8f469b0f-b7d3-47c0-b90d-e0a77ae2f1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156</TotalTime>
  <Pages>10</Pages>
  <Words>7924</Words>
  <Characters>38907</Characters>
  <Application>Microsoft Office Word</Application>
  <DocSecurity>0</DocSecurity>
  <Lines>2593</Lines>
  <Paragraphs>2464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TAR-040 Technical Specification</vt:lpstr>
    </vt:vector>
  </TitlesOfParts>
  <Company>Simpsons Beverages</Company>
  <LinksUpToDate>false</LinksUpToDate>
  <CharactersWithSpaces>44367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ANA-050 Functional Specification</dc:title>
  <dc:subject>Auto Attach Recipe Specification and Density Information to Pack V3.0</dc:subject>
  <dc:creator>Callum Wright</dc:creator>
  <cp:keywords/>
  <dc:description/>
  <cp:lastModifiedBy>Eshan Fernando</cp:lastModifiedBy>
  <cp:revision>52</cp:revision>
  <cp:lastPrinted>2013-08-14T02:04:00Z</cp:lastPrinted>
  <dcterms:created xsi:type="dcterms:W3CDTF">2026-02-18T09:06:00Z</dcterms:created>
  <dcterms:modified xsi:type="dcterms:W3CDTF">2026-02-18T12:24:00Z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Customer</vt:lpwstr>
  </property>
  <property fmtid="{D5CDD505-2E9C-101B-9397-08002B2CF9AE}" pid="3" name="MediaServiceImageTags">
    <vt:lpwstr/>
  </property>
  <property fmtid="{D5CDD505-2E9C-101B-9397-08002B2CF9AE}" pid="4" name="ContentTypeId">
    <vt:lpwstr>0x01010059A86672B5581344B3B561EFFB4745CE</vt:lpwstr>
  </property>
</Properties>
</file>