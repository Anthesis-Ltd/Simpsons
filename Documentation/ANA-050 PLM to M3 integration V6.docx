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9555672"/>
    <w:p w14:paraId="6EA55CED" w14:textId="4DE09AE9" w:rsidR="008B31B8" w:rsidRPr="00404EA3" w:rsidRDefault="00000000" w:rsidP="00BE2289">
      <w:pPr>
        <w:pStyle w:val="1aTitle"/>
        <w:rPr>
          <w:rStyle w:val="1bSubtitleChar"/>
          <w:b w:val="0"/>
          <w:bCs w:val="0"/>
          <w:color w:val="auto"/>
        </w:rPr>
      </w:pPr>
      <w:sdt>
        <w:sdtPr>
          <w:alias w:val="Title"/>
          <w:tag w:val=""/>
          <w:id w:val="-1922327287"/>
          <w:placeholder>
            <w:docPart w:val="2F2F5AE293E844058FDE5A500D9AA5B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A623CC">
            <w:t>ANA</w:t>
          </w:r>
          <w:r w:rsidR="0020610E" w:rsidRPr="00BE2289">
            <w:t>-0</w:t>
          </w:r>
          <w:r w:rsidR="00A623CC">
            <w:t>5</w:t>
          </w:r>
          <w:r w:rsidR="0020610E" w:rsidRPr="00BE2289">
            <w:t xml:space="preserve">0 </w:t>
          </w:r>
          <w:r w:rsidR="00A623CC">
            <w:t>Functional</w:t>
          </w:r>
          <w:r w:rsidR="0020610E" w:rsidRPr="00BE2289">
            <w:t xml:space="preserve"> Specification</w:t>
          </w:r>
        </w:sdtContent>
      </w:sdt>
      <w:bookmarkEnd w:id="0"/>
      <w:r w:rsidR="0020610E">
        <w:tab/>
      </w:r>
    </w:p>
    <w:p w14:paraId="1AD833EB" w14:textId="06FC3A90" w:rsidR="00695B1C" w:rsidRPr="00005B63" w:rsidRDefault="00000000" w:rsidP="00005B63">
      <w:pPr>
        <w:pStyle w:val="1bSubtitle"/>
      </w:pPr>
      <w:sdt>
        <w:sdtPr>
          <w:alias w:val="Company"/>
          <w:tag w:val=""/>
          <w:id w:val="727496935"/>
          <w:placeholder>
            <w:docPart w:val="AE2C308DA40C415A9A2B491633AB4647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A56476">
            <w:t>Simpsons Beverages</w:t>
          </w:r>
        </w:sdtContent>
      </w:sdt>
      <w:r w:rsidR="001262F2">
        <w:t xml:space="preserve">: </w:t>
      </w:r>
      <w:sdt>
        <w:sdtPr>
          <w:alias w:val="Subject"/>
          <w:tag w:val=""/>
          <w:id w:val="1324315437"/>
          <w:placeholder>
            <w:docPart w:val="088C158FD1454FFD8153E6AA0668FAB9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A56476">
            <w:t xml:space="preserve">PLM to </w:t>
          </w:r>
          <w:r w:rsidR="0055781B">
            <w:t xml:space="preserve">Infor </w:t>
          </w:r>
          <w:r w:rsidR="00A56476">
            <w:t xml:space="preserve">M3 integration to update UOMs, </w:t>
          </w:r>
          <w:r w:rsidR="00845097">
            <w:t xml:space="preserve">target </w:t>
          </w:r>
          <w:r w:rsidR="00A56476">
            <w:t xml:space="preserve">quality </w:t>
          </w:r>
          <w:r w:rsidR="00FE6855">
            <w:t xml:space="preserve">values </w:t>
          </w:r>
          <w:r w:rsidR="003F05DB">
            <w:t>V</w:t>
          </w:r>
          <w:r w:rsidR="007C45CE">
            <w:t>6</w:t>
          </w:r>
          <w:r w:rsidR="003F05DB">
            <w:t>.0</w:t>
          </w:r>
        </w:sdtContent>
      </w:sdt>
    </w:p>
    <w:p w14:paraId="77C081E0" w14:textId="5F640D42" w:rsidR="003C0062" w:rsidRPr="000B004A" w:rsidRDefault="003C0062" w:rsidP="000B004A">
      <w:pPr>
        <w:pStyle w:val="2aH1"/>
      </w:pPr>
      <w:bookmarkStart w:id="1" w:name="_Toc229555673"/>
      <w:r w:rsidRPr="000B004A">
        <w:t>Document Properties</w:t>
      </w:r>
      <w:bookmarkEnd w:id="1"/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2268"/>
      </w:tblGrid>
      <w:tr w:rsidR="00D47662" w14:paraId="636682E7" w14:textId="6C03F749" w:rsidTr="00D519D3">
        <w:tc>
          <w:tcPr>
            <w:tcW w:w="1418" w:type="dxa"/>
            <w:vMerge w:val="restart"/>
          </w:tcPr>
          <w:p w14:paraId="63E70B5C" w14:textId="593A61E2" w:rsidR="00D47662" w:rsidRDefault="00D47662" w:rsidP="001C32C0">
            <w:pPr>
              <w:pStyle w:val="2bNormal"/>
            </w:pPr>
            <w:r>
              <w:t>Authors</w:t>
            </w:r>
          </w:p>
        </w:tc>
        <w:tc>
          <w:tcPr>
            <w:tcW w:w="2268" w:type="dxa"/>
          </w:tcPr>
          <w:p w14:paraId="31ABA615" w14:textId="6F8915A7" w:rsidR="00D47662" w:rsidRDefault="00D47662" w:rsidP="001C32C0">
            <w:pPr>
              <w:pStyle w:val="2bNormal"/>
            </w:pPr>
            <w:r>
              <w:t xml:space="preserve">Eshan Fernando </w:t>
            </w:r>
          </w:p>
        </w:tc>
        <w:tc>
          <w:tcPr>
            <w:tcW w:w="2268" w:type="dxa"/>
          </w:tcPr>
          <w:p w14:paraId="6F328D86" w14:textId="4D0A8D38" w:rsidR="00D47662" w:rsidRDefault="0055781B" w:rsidP="001C32C0">
            <w:pPr>
              <w:pStyle w:val="2bNormal"/>
            </w:pPr>
            <w:r>
              <w:t xml:space="preserve">Infor </w:t>
            </w:r>
            <w:r w:rsidR="00D47662">
              <w:t>M3 Consultant</w:t>
            </w:r>
          </w:p>
        </w:tc>
      </w:tr>
      <w:tr w:rsidR="00073A00" w14:paraId="43DDB271" w14:textId="1CAEBC5F" w:rsidTr="00D519D3">
        <w:tc>
          <w:tcPr>
            <w:tcW w:w="1418" w:type="dxa"/>
            <w:vMerge/>
          </w:tcPr>
          <w:p w14:paraId="114370C4" w14:textId="77777777" w:rsidR="00073A00" w:rsidRDefault="00073A00" w:rsidP="00073A00">
            <w:pPr>
              <w:pStyle w:val="2bNormal"/>
            </w:pPr>
          </w:p>
        </w:tc>
        <w:tc>
          <w:tcPr>
            <w:tcW w:w="2268" w:type="dxa"/>
          </w:tcPr>
          <w:p w14:paraId="6349C0A7" w14:textId="02D6616F" w:rsidR="00073A00" w:rsidRDefault="00073A00" w:rsidP="00073A00">
            <w:pPr>
              <w:pStyle w:val="2bNormal"/>
            </w:pPr>
          </w:p>
        </w:tc>
        <w:tc>
          <w:tcPr>
            <w:tcW w:w="2268" w:type="dxa"/>
          </w:tcPr>
          <w:p w14:paraId="767D5B6B" w14:textId="77777777" w:rsidR="00073A00" w:rsidRDefault="00073A00" w:rsidP="00073A00">
            <w:pPr>
              <w:pStyle w:val="2bNormal"/>
            </w:pPr>
          </w:p>
        </w:tc>
      </w:tr>
    </w:tbl>
    <w:p w14:paraId="54950498" w14:textId="77777777" w:rsidR="001C32C0" w:rsidRPr="001C32C0" w:rsidRDefault="001C32C0" w:rsidP="001C32C0">
      <w:pPr>
        <w:pStyle w:val="2bNormal"/>
      </w:pPr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5273"/>
        <w:gridCol w:w="1134"/>
      </w:tblGrid>
      <w:tr w:rsidR="00097C01" w14:paraId="5941123E" w14:textId="5338C89F" w:rsidTr="00F716D9">
        <w:tc>
          <w:tcPr>
            <w:tcW w:w="1418" w:type="dxa"/>
            <w:vMerge w:val="restart"/>
          </w:tcPr>
          <w:p w14:paraId="58FCD2B8" w14:textId="16B26AF8" w:rsidR="00097C01" w:rsidRDefault="00097C01" w:rsidP="006C47AD">
            <w:pPr>
              <w:pStyle w:val="2bNormal"/>
            </w:pPr>
            <w:r>
              <w:t>Approvers</w:t>
            </w:r>
          </w:p>
        </w:tc>
        <w:tc>
          <w:tcPr>
            <w:tcW w:w="2268" w:type="dxa"/>
          </w:tcPr>
          <w:p w14:paraId="762CBB8D" w14:textId="701FF581" w:rsidR="00097C01" w:rsidRDefault="00376461" w:rsidP="006C47AD">
            <w:pPr>
              <w:pStyle w:val="2bNormal"/>
            </w:pPr>
            <w:r>
              <w:t>Joe Walker</w:t>
            </w:r>
          </w:p>
        </w:tc>
        <w:tc>
          <w:tcPr>
            <w:tcW w:w="5273" w:type="dxa"/>
          </w:tcPr>
          <w:p w14:paraId="2D2400D7" w14:textId="14BF4809" w:rsidR="00097C01" w:rsidRDefault="00376461" w:rsidP="006C47AD">
            <w:pPr>
              <w:pStyle w:val="2bNormal"/>
            </w:pPr>
            <w:r>
              <w:t>Solution Architect</w:t>
            </w:r>
          </w:p>
        </w:tc>
        <w:tc>
          <w:tcPr>
            <w:tcW w:w="1134" w:type="dxa"/>
          </w:tcPr>
          <w:p w14:paraId="7D6DFE93" w14:textId="319BD0DF" w:rsidR="00097C01" w:rsidRDefault="00097C01" w:rsidP="006C47AD">
            <w:pPr>
              <w:pStyle w:val="2bNormal"/>
            </w:pPr>
            <w:r>
              <w:t>Date</w:t>
            </w:r>
            <w:r w:rsidR="002E5119">
              <w:t xml:space="preserve">: </w:t>
            </w:r>
            <w:r w:rsidR="00845097">
              <w:t>02</w:t>
            </w:r>
            <w:r w:rsidR="002E5119">
              <w:t>/</w:t>
            </w:r>
            <w:r w:rsidR="00845097">
              <w:t>10</w:t>
            </w:r>
            <w:r w:rsidR="002E5119">
              <w:t>/2025</w:t>
            </w:r>
          </w:p>
        </w:tc>
      </w:tr>
      <w:tr w:rsidR="00E44995" w14:paraId="57169B1D" w14:textId="77777777" w:rsidTr="00F716D9">
        <w:tc>
          <w:tcPr>
            <w:tcW w:w="1418" w:type="dxa"/>
            <w:vMerge/>
          </w:tcPr>
          <w:p w14:paraId="3C3A5363" w14:textId="77777777" w:rsidR="00E44995" w:rsidRDefault="00E44995" w:rsidP="006C47AD">
            <w:pPr>
              <w:pStyle w:val="2bNormal"/>
            </w:pPr>
          </w:p>
        </w:tc>
        <w:tc>
          <w:tcPr>
            <w:tcW w:w="2268" w:type="dxa"/>
          </w:tcPr>
          <w:p w14:paraId="249DBE3B" w14:textId="099760E3" w:rsidR="00E44995" w:rsidRDefault="00E44995" w:rsidP="006C47AD">
            <w:pPr>
              <w:pStyle w:val="2bNormal"/>
            </w:pPr>
            <w:r>
              <w:t xml:space="preserve">Barry </w:t>
            </w:r>
            <w:r w:rsidR="00225FB1">
              <w:t>McDonnell</w:t>
            </w:r>
          </w:p>
        </w:tc>
        <w:tc>
          <w:tcPr>
            <w:tcW w:w="5273" w:type="dxa"/>
          </w:tcPr>
          <w:p w14:paraId="529798ED" w14:textId="51B753AB" w:rsidR="00E44995" w:rsidRDefault="00225FB1" w:rsidP="006C47AD">
            <w:pPr>
              <w:pStyle w:val="2bNormal"/>
            </w:pPr>
            <w:r>
              <w:t>PLM Solution Architect</w:t>
            </w:r>
          </w:p>
        </w:tc>
        <w:tc>
          <w:tcPr>
            <w:tcW w:w="1134" w:type="dxa"/>
          </w:tcPr>
          <w:p w14:paraId="1CD29E7B" w14:textId="42509908" w:rsidR="00E44995" w:rsidRDefault="00225FB1" w:rsidP="006C47AD">
            <w:pPr>
              <w:pStyle w:val="2bNormal"/>
            </w:pPr>
            <w:r>
              <w:t>Date: 02/10/2025</w:t>
            </w:r>
          </w:p>
        </w:tc>
      </w:tr>
      <w:tr w:rsidR="00097C01" w14:paraId="2E6FB0BF" w14:textId="62D7F855" w:rsidTr="00F716D9">
        <w:tc>
          <w:tcPr>
            <w:tcW w:w="1418" w:type="dxa"/>
            <w:vMerge/>
          </w:tcPr>
          <w:p w14:paraId="3065C212" w14:textId="77777777" w:rsidR="00097C01" w:rsidRDefault="00097C01" w:rsidP="00594A79">
            <w:pPr>
              <w:pStyle w:val="2bNormal"/>
            </w:pPr>
          </w:p>
        </w:tc>
        <w:tc>
          <w:tcPr>
            <w:tcW w:w="2268" w:type="dxa"/>
          </w:tcPr>
          <w:p w14:paraId="4AD2F572" w14:textId="1ACD30D6" w:rsidR="00097C01" w:rsidRDefault="00845097" w:rsidP="00594A79">
            <w:pPr>
              <w:pStyle w:val="2bNormal"/>
            </w:pPr>
            <w:r>
              <w:t>Bevon Raj</w:t>
            </w:r>
          </w:p>
        </w:tc>
        <w:tc>
          <w:tcPr>
            <w:tcW w:w="5273" w:type="dxa"/>
          </w:tcPr>
          <w:p w14:paraId="1A1EE624" w14:textId="1B8F1179" w:rsidR="00097C01" w:rsidRDefault="0099013D" w:rsidP="00594A79">
            <w:pPr>
              <w:pStyle w:val="2bNormal"/>
            </w:pPr>
            <w:r>
              <w:t>Senior Consultant</w:t>
            </w:r>
          </w:p>
        </w:tc>
        <w:tc>
          <w:tcPr>
            <w:tcW w:w="1134" w:type="dxa"/>
          </w:tcPr>
          <w:p w14:paraId="5D39F480" w14:textId="64A1ACA8" w:rsidR="00097C01" w:rsidRDefault="00097C01" w:rsidP="00594A79">
            <w:pPr>
              <w:pStyle w:val="2bNormal"/>
            </w:pPr>
            <w:r>
              <w:t>Date</w:t>
            </w:r>
            <w:r w:rsidR="002E5119">
              <w:t xml:space="preserve">: </w:t>
            </w:r>
            <w:r w:rsidR="00845097">
              <w:t>02</w:t>
            </w:r>
            <w:r w:rsidR="002E5119">
              <w:t>/</w:t>
            </w:r>
            <w:r w:rsidR="00845097">
              <w:t>10</w:t>
            </w:r>
            <w:r w:rsidR="002E5119">
              <w:t>/2025</w:t>
            </w:r>
          </w:p>
        </w:tc>
      </w:tr>
      <w:tr w:rsidR="00097C01" w14:paraId="63B0D4CF" w14:textId="596F4BD4" w:rsidTr="00F716D9">
        <w:tc>
          <w:tcPr>
            <w:tcW w:w="1418" w:type="dxa"/>
            <w:vMerge/>
          </w:tcPr>
          <w:p w14:paraId="0DDC55AC" w14:textId="77777777" w:rsidR="00097C01" w:rsidRDefault="00097C01" w:rsidP="00594A79">
            <w:pPr>
              <w:pStyle w:val="2bNormal"/>
            </w:pPr>
          </w:p>
        </w:tc>
        <w:tc>
          <w:tcPr>
            <w:tcW w:w="2268" w:type="dxa"/>
          </w:tcPr>
          <w:p w14:paraId="58CF697F" w14:textId="433AF9C5" w:rsidR="00097C01" w:rsidRDefault="00097C01" w:rsidP="00594A79">
            <w:pPr>
              <w:pStyle w:val="2bNormal"/>
            </w:pPr>
          </w:p>
        </w:tc>
        <w:tc>
          <w:tcPr>
            <w:tcW w:w="5273" w:type="dxa"/>
          </w:tcPr>
          <w:p w14:paraId="280F07F4" w14:textId="1A477AB4" w:rsidR="00097C01" w:rsidRDefault="00097C01" w:rsidP="00594A79">
            <w:pPr>
              <w:pStyle w:val="2bNormal"/>
            </w:pPr>
          </w:p>
        </w:tc>
        <w:tc>
          <w:tcPr>
            <w:tcW w:w="1134" w:type="dxa"/>
          </w:tcPr>
          <w:p w14:paraId="40FE3B58" w14:textId="50A57166" w:rsidR="00097C01" w:rsidRDefault="00097C01" w:rsidP="00594A79">
            <w:pPr>
              <w:pStyle w:val="2bNormal"/>
            </w:pPr>
          </w:p>
        </w:tc>
      </w:tr>
    </w:tbl>
    <w:p w14:paraId="0AE231A2" w14:textId="3A3F22F8" w:rsidR="00770450" w:rsidRDefault="00770450" w:rsidP="00770450">
      <w:pPr>
        <w:pStyle w:val="2bNormal"/>
      </w:pPr>
      <w:bookmarkStart w:id="2" w:name="_Toc114850800"/>
      <w:bookmarkStart w:id="3" w:name="_Toc114851421"/>
      <w:bookmarkStart w:id="4" w:name="_Toc118982163"/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5273"/>
        <w:gridCol w:w="1148"/>
      </w:tblGrid>
      <w:tr w:rsidR="00770450" w14:paraId="0C87EA28" w14:textId="77777777" w:rsidTr="00F716D9">
        <w:tc>
          <w:tcPr>
            <w:tcW w:w="1418" w:type="dxa"/>
            <w:vMerge w:val="restart"/>
          </w:tcPr>
          <w:p w14:paraId="1B7CCDE6" w14:textId="7A72E1C9" w:rsidR="00770450" w:rsidRDefault="00770450" w:rsidP="006C47AD">
            <w:pPr>
              <w:pStyle w:val="2bNormal"/>
            </w:pPr>
            <w:r>
              <w:t>Change Control</w:t>
            </w:r>
          </w:p>
        </w:tc>
        <w:tc>
          <w:tcPr>
            <w:tcW w:w="2268" w:type="dxa"/>
          </w:tcPr>
          <w:p w14:paraId="1DF3B99D" w14:textId="75954915" w:rsidR="00770450" w:rsidRDefault="00BF20D4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2A247355" w14:textId="67F2EA04" w:rsidR="00770450" w:rsidRDefault="00BF20D4" w:rsidP="006C47AD">
            <w:pPr>
              <w:pStyle w:val="2bNormal"/>
            </w:pPr>
            <w:r>
              <w:t>Creation</w:t>
            </w:r>
          </w:p>
        </w:tc>
        <w:tc>
          <w:tcPr>
            <w:tcW w:w="1148" w:type="dxa"/>
          </w:tcPr>
          <w:p w14:paraId="53695FAA" w14:textId="2A949FDA" w:rsidR="00770450" w:rsidRDefault="00F716D9" w:rsidP="006C47AD">
            <w:pPr>
              <w:pStyle w:val="2bNormal"/>
            </w:pPr>
            <w:r>
              <w:t>Date</w:t>
            </w:r>
            <w:r w:rsidR="00BF20D4">
              <w:t xml:space="preserve">: </w:t>
            </w:r>
            <w:r w:rsidR="00845097">
              <w:t>02/10</w:t>
            </w:r>
            <w:r w:rsidR="00BF20D4">
              <w:t>/2025</w:t>
            </w:r>
          </w:p>
        </w:tc>
      </w:tr>
      <w:tr w:rsidR="008906BA" w14:paraId="638CA998" w14:textId="77777777" w:rsidTr="00F716D9">
        <w:tc>
          <w:tcPr>
            <w:tcW w:w="1418" w:type="dxa"/>
            <w:vMerge/>
          </w:tcPr>
          <w:p w14:paraId="3F10BA5F" w14:textId="77777777" w:rsidR="008906BA" w:rsidRDefault="008906BA" w:rsidP="006C47AD">
            <w:pPr>
              <w:pStyle w:val="2bNormal"/>
            </w:pPr>
          </w:p>
        </w:tc>
        <w:tc>
          <w:tcPr>
            <w:tcW w:w="2268" w:type="dxa"/>
          </w:tcPr>
          <w:p w14:paraId="7FCAA400" w14:textId="31910B3B" w:rsidR="008906BA" w:rsidRDefault="008906BA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1C029DDF" w14:textId="2A0BA95F" w:rsidR="008906BA" w:rsidRDefault="00EF7CDD" w:rsidP="006C47AD">
            <w:pPr>
              <w:pStyle w:val="2bNormal"/>
            </w:pPr>
            <w:r>
              <w:t>CRS881 mapping and minor changes to API inputs</w:t>
            </w:r>
          </w:p>
        </w:tc>
        <w:tc>
          <w:tcPr>
            <w:tcW w:w="1148" w:type="dxa"/>
          </w:tcPr>
          <w:p w14:paraId="2B6F2FE2" w14:textId="49678E71" w:rsidR="008906BA" w:rsidRDefault="00EF7CDD" w:rsidP="006C47AD">
            <w:pPr>
              <w:pStyle w:val="2bNormal"/>
            </w:pPr>
            <w:r>
              <w:t>09/01/2026</w:t>
            </w:r>
          </w:p>
        </w:tc>
      </w:tr>
      <w:tr w:rsidR="00E07229" w14:paraId="548991A2" w14:textId="77777777" w:rsidTr="00F716D9">
        <w:tc>
          <w:tcPr>
            <w:tcW w:w="1418" w:type="dxa"/>
            <w:vMerge/>
          </w:tcPr>
          <w:p w14:paraId="664CC38A" w14:textId="77777777" w:rsidR="00E07229" w:rsidRDefault="00E07229" w:rsidP="006C47AD">
            <w:pPr>
              <w:pStyle w:val="2bNormal"/>
            </w:pPr>
          </w:p>
        </w:tc>
        <w:tc>
          <w:tcPr>
            <w:tcW w:w="2268" w:type="dxa"/>
          </w:tcPr>
          <w:p w14:paraId="29F671DB" w14:textId="23772004" w:rsidR="00E07229" w:rsidRDefault="00E07229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6E7AA789" w14:textId="07781776" w:rsidR="00E07229" w:rsidRDefault="004217B8" w:rsidP="006C47AD">
            <w:pPr>
              <w:pStyle w:val="2bNormal"/>
            </w:pPr>
            <w:r>
              <w:t>CRS881 mapping for q</w:t>
            </w:r>
            <w:r w:rsidR="00480B5B">
              <w:t xml:space="preserve">ualitative tests and </w:t>
            </w:r>
            <w:r>
              <w:t xml:space="preserve">consuming BOD </w:t>
            </w:r>
            <w:r w:rsidR="002F2AF5">
              <w:t>values for quantitative tests</w:t>
            </w:r>
          </w:p>
        </w:tc>
        <w:tc>
          <w:tcPr>
            <w:tcW w:w="1148" w:type="dxa"/>
          </w:tcPr>
          <w:p w14:paraId="727A2FD2" w14:textId="1327D3B8" w:rsidR="00E07229" w:rsidRDefault="002F2AF5" w:rsidP="006C47AD">
            <w:pPr>
              <w:pStyle w:val="2bNormal"/>
            </w:pPr>
            <w:r>
              <w:t>12/01/2026</w:t>
            </w:r>
          </w:p>
        </w:tc>
      </w:tr>
      <w:tr w:rsidR="005E78CA" w14:paraId="00FF62F6" w14:textId="77777777" w:rsidTr="00F716D9">
        <w:tc>
          <w:tcPr>
            <w:tcW w:w="1418" w:type="dxa"/>
            <w:vMerge/>
          </w:tcPr>
          <w:p w14:paraId="112BB09A" w14:textId="77777777" w:rsidR="005E78CA" w:rsidRDefault="005E78CA" w:rsidP="006C47AD">
            <w:pPr>
              <w:pStyle w:val="2bNormal"/>
            </w:pPr>
          </w:p>
        </w:tc>
        <w:tc>
          <w:tcPr>
            <w:tcW w:w="2268" w:type="dxa"/>
          </w:tcPr>
          <w:p w14:paraId="5422BE2A" w14:textId="4B857BD0" w:rsidR="005E78CA" w:rsidRDefault="005E78CA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53E63044" w14:textId="6D9F3C87" w:rsidR="005E78CA" w:rsidRDefault="005E78CA" w:rsidP="006C47AD">
            <w:pPr>
              <w:pStyle w:val="2bNormal"/>
            </w:pPr>
            <w:r>
              <w:t>Map target value against qualitative field to test description field in M3</w:t>
            </w:r>
          </w:p>
        </w:tc>
        <w:tc>
          <w:tcPr>
            <w:tcW w:w="1148" w:type="dxa"/>
          </w:tcPr>
          <w:p w14:paraId="40D686D5" w14:textId="58AD4285" w:rsidR="005E78CA" w:rsidRDefault="005E78CA" w:rsidP="006C47AD">
            <w:pPr>
              <w:pStyle w:val="2bNormal"/>
            </w:pPr>
            <w:r>
              <w:t>26/03/2026</w:t>
            </w:r>
          </w:p>
        </w:tc>
      </w:tr>
      <w:tr w:rsidR="007E6E4B" w14:paraId="55A364D8" w14:textId="77777777" w:rsidTr="00F716D9">
        <w:tc>
          <w:tcPr>
            <w:tcW w:w="1418" w:type="dxa"/>
            <w:vMerge/>
          </w:tcPr>
          <w:p w14:paraId="12EE1950" w14:textId="77777777" w:rsidR="007E6E4B" w:rsidRDefault="007E6E4B" w:rsidP="006C47AD">
            <w:pPr>
              <w:pStyle w:val="2bNormal"/>
            </w:pPr>
          </w:p>
        </w:tc>
        <w:tc>
          <w:tcPr>
            <w:tcW w:w="2268" w:type="dxa"/>
          </w:tcPr>
          <w:p w14:paraId="534DBEB8" w14:textId="5789F2C6" w:rsidR="007E6E4B" w:rsidRDefault="007E6E4B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689A7C92" w14:textId="3627C450" w:rsidR="007E6E4B" w:rsidRDefault="007E6E4B" w:rsidP="006C47AD">
            <w:pPr>
              <w:pStyle w:val="2bNormal"/>
            </w:pPr>
            <w:r>
              <w:t xml:space="preserve">Approved by </w:t>
            </w:r>
            <w:r w:rsidR="0018643F">
              <w:t>is removed from QMS200MI: AddSpec since it is automatically set</w:t>
            </w:r>
            <w:r w:rsidR="00AE040F">
              <w:t xml:space="preserve"> and </w:t>
            </w:r>
            <w:r w:rsidR="002A3E64">
              <w:t>specification name is changed to MIXING</w:t>
            </w:r>
          </w:p>
        </w:tc>
        <w:tc>
          <w:tcPr>
            <w:tcW w:w="1148" w:type="dxa"/>
          </w:tcPr>
          <w:p w14:paraId="09A9E42E" w14:textId="144210D8" w:rsidR="007E6E4B" w:rsidRDefault="0018643F" w:rsidP="006C47AD">
            <w:pPr>
              <w:pStyle w:val="2bNormal"/>
            </w:pPr>
            <w:r>
              <w:t>13/04/2026</w:t>
            </w:r>
          </w:p>
        </w:tc>
      </w:tr>
      <w:tr w:rsidR="004A0C69" w14:paraId="55B4F7DB" w14:textId="77777777" w:rsidTr="00F716D9">
        <w:tc>
          <w:tcPr>
            <w:tcW w:w="1418" w:type="dxa"/>
            <w:vMerge/>
          </w:tcPr>
          <w:p w14:paraId="0C9498E0" w14:textId="77777777" w:rsidR="004A0C69" w:rsidRDefault="004A0C69" w:rsidP="006C47AD">
            <w:pPr>
              <w:pStyle w:val="2bNormal"/>
            </w:pPr>
          </w:p>
        </w:tc>
        <w:tc>
          <w:tcPr>
            <w:tcW w:w="2268" w:type="dxa"/>
          </w:tcPr>
          <w:p w14:paraId="3BB98D1C" w14:textId="01D49426" w:rsidR="004A0C69" w:rsidRDefault="004A0C69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58674CCD" w14:textId="5AE4AD98" w:rsidR="004A0C69" w:rsidRDefault="005661CC" w:rsidP="006C47AD">
            <w:pPr>
              <w:pStyle w:val="2bNormal"/>
            </w:pPr>
            <w:r>
              <w:t xml:space="preserve">Ensure process kicks off once </w:t>
            </w:r>
            <w:r w:rsidR="00E672AD">
              <w:t>the Process Item Master BOD completes</w:t>
            </w:r>
            <w:r w:rsidR="002909F3">
              <w:t>, change to QMS009MI: AddQualityPlan</w:t>
            </w:r>
          </w:p>
        </w:tc>
        <w:tc>
          <w:tcPr>
            <w:tcW w:w="1148" w:type="dxa"/>
          </w:tcPr>
          <w:p w14:paraId="0DFA4851" w14:textId="016775FC" w:rsidR="004A0C69" w:rsidRDefault="00E672AD" w:rsidP="006C47AD">
            <w:pPr>
              <w:pStyle w:val="2bNormal"/>
            </w:pPr>
            <w:r>
              <w:t>27/04/2026</w:t>
            </w:r>
          </w:p>
        </w:tc>
      </w:tr>
      <w:tr w:rsidR="00AB36DB" w14:paraId="2B98DED3" w14:textId="77777777" w:rsidTr="00F716D9">
        <w:tc>
          <w:tcPr>
            <w:tcW w:w="1418" w:type="dxa"/>
            <w:vMerge/>
          </w:tcPr>
          <w:p w14:paraId="78E33474" w14:textId="77777777" w:rsidR="00AB36DB" w:rsidRDefault="00AB36DB" w:rsidP="006C47AD">
            <w:pPr>
              <w:pStyle w:val="2bNormal"/>
            </w:pPr>
          </w:p>
        </w:tc>
        <w:tc>
          <w:tcPr>
            <w:tcW w:w="2268" w:type="dxa"/>
          </w:tcPr>
          <w:p w14:paraId="3F602E97" w14:textId="426EE783" w:rsidR="00AB36DB" w:rsidRDefault="006726AC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67E838C9" w14:textId="7926223D" w:rsidR="00AB36DB" w:rsidRDefault="009C2397" w:rsidP="006C47AD">
            <w:pPr>
              <w:pStyle w:val="2bNormal"/>
            </w:pPr>
            <w:r>
              <w:t>Add the logic for recipe codes where density should be a quality check</w:t>
            </w:r>
          </w:p>
        </w:tc>
        <w:tc>
          <w:tcPr>
            <w:tcW w:w="1148" w:type="dxa"/>
          </w:tcPr>
          <w:p w14:paraId="52D7605E" w14:textId="1F554216" w:rsidR="00AB36DB" w:rsidRDefault="009C2397" w:rsidP="006C47AD">
            <w:pPr>
              <w:pStyle w:val="2bNormal"/>
            </w:pPr>
            <w:r>
              <w:t>12/05/2026</w:t>
            </w:r>
          </w:p>
        </w:tc>
      </w:tr>
      <w:tr w:rsidR="00770450" w14:paraId="3DF9131A" w14:textId="77777777" w:rsidTr="00F716D9">
        <w:tc>
          <w:tcPr>
            <w:tcW w:w="1418" w:type="dxa"/>
            <w:vMerge/>
          </w:tcPr>
          <w:p w14:paraId="552EBB80" w14:textId="77777777" w:rsidR="00770450" w:rsidRDefault="00770450" w:rsidP="006C47AD">
            <w:pPr>
              <w:pStyle w:val="2bNormal"/>
            </w:pPr>
          </w:p>
        </w:tc>
        <w:tc>
          <w:tcPr>
            <w:tcW w:w="2268" w:type="dxa"/>
          </w:tcPr>
          <w:p w14:paraId="7CDBF576" w14:textId="2FBE18D5" w:rsidR="00770450" w:rsidRDefault="00770450" w:rsidP="006C47AD">
            <w:pPr>
              <w:pStyle w:val="2bNormal"/>
            </w:pPr>
          </w:p>
        </w:tc>
        <w:tc>
          <w:tcPr>
            <w:tcW w:w="5273" w:type="dxa"/>
          </w:tcPr>
          <w:p w14:paraId="1D64B983" w14:textId="49111777" w:rsidR="00770450" w:rsidRDefault="00770450" w:rsidP="006C47AD">
            <w:pPr>
              <w:pStyle w:val="2bNormal"/>
            </w:pPr>
          </w:p>
        </w:tc>
        <w:tc>
          <w:tcPr>
            <w:tcW w:w="1148" w:type="dxa"/>
          </w:tcPr>
          <w:p w14:paraId="3C2DA3FE" w14:textId="26556D4D" w:rsidR="00770450" w:rsidRDefault="00770450" w:rsidP="006C47AD">
            <w:pPr>
              <w:pStyle w:val="2bNormal"/>
            </w:pPr>
          </w:p>
        </w:tc>
      </w:tr>
    </w:tbl>
    <w:p w14:paraId="232D4A01" w14:textId="38401394" w:rsidR="00770450" w:rsidRPr="000B004A" w:rsidRDefault="0052150F" w:rsidP="000B004A">
      <w:pPr>
        <w:pStyle w:val="2aH1"/>
      </w:pPr>
      <w:bookmarkStart w:id="5" w:name="_Toc229555674"/>
      <w:r w:rsidRPr="000B004A">
        <w:t>Contents</w:t>
      </w:r>
      <w:bookmarkEnd w:id="5"/>
    </w:p>
    <w:p w14:paraId="628C3904" w14:textId="04C6FA20" w:rsidR="00D56EA9" w:rsidRDefault="00D25ECD">
      <w:pPr>
        <w:pStyle w:val="TOC1"/>
        <w:tabs>
          <w:tab w:val="right" w:pos="10097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>
        <w:instrText xml:space="preserve"> TOC \h \z \t "1a Title,1,2a H1,2,3a H3,3,4a H4,4" </w:instrText>
      </w:r>
      <w:r>
        <w:fldChar w:fldCharType="separate"/>
      </w:r>
      <w:hyperlink w:anchor="_Toc229555672" w:history="1">
        <w:r w:rsidR="00D56EA9" w:rsidRPr="009D4212">
          <w:rPr>
            <w:rStyle w:val="Hyperlink"/>
            <w:noProof/>
          </w:rPr>
          <w:t>ANA-050 Functional Specification</w:t>
        </w:r>
        <w:r w:rsidR="00D56EA9">
          <w:rPr>
            <w:noProof/>
            <w:webHidden/>
          </w:rPr>
          <w:tab/>
        </w:r>
        <w:r w:rsidR="00D56EA9">
          <w:rPr>
            <w:noProof/>
            <w:webHidden/>
          </w:rPr>
          <w:fldChar w:fldCharType="begin"/>
        </w:r>
        <w:r w:rsidR="00D56EA9">
          <w:rPr>
            <w:noProof/>
            <w:webHidden/>
          </w:rPr>
          <w:instrText xml:space="preserve"> PAGEREF _Toc229555672 \h </w:instrText>
        </w:r>
        <w:r w:rsidR="00D56EA9">
          <w:rPr>
            <w:noProof/>
            <w:webHidden/>
          </w:rPr>
        </w:r>
        <w:r w:rsidR="00D56EA9">
          <w:rPr>
            <w:noProof/>
            <w:webHidden/>
          </w:rPr>
          <w:fldChar w:fldCharType="separate"/>
        </w:r>
        <w:r w:rsidR="00D56EA9">
          <w:rPr>
            <w:noProof/>
            <w:webHidden/>
          </w:rPr>
          <w:t>1</w:t>
        </w:r>
        <w:r w:rsidR="00D56EA9">
          <w:rPr>
            <w:noProof/>
            <w:webHidden/>
          </w:rPr>
          <w:fldChar w:fldCharType="end"/>
        </w:r>
      </w:hyperlink>
    </w:p>
    <w:p w14:paraId="38743A93" w14:textId="346017A5" w:rsidR="00D56EA9" w:rsidRDefault="00D56EA9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9555673" w:history="1">
        <w:r w:rsidRPr="009D4212">
          <w:rPr>
            <w:rStyle w:val="Hyperlink"/>
            <w:noProof/>
          </w:rPr>
          <w:t>Document Properties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_Toc229555673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DF7F75C" w14:textId="4643D27D" w:rsidR="00D56EA9" w:rsidRDefault="00D56EA9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9555674" w:history="1">
        <w:r w:rsidRPr="009D4212">
          <w:rPr>
            <w:rStyle w:val="Hyperlink"/>
            <w:noProof/>
          </w:rPr>
          <w:t>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_Toc229555674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CD97C16" w14:textId="13CEAB35" w:rsidR="00D56EA9" w:rsidRDefault="00D56EA9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9555675" w:history="1">
        <w:r w:rsidRPr="009D4212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_Toc229555675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E7A0E8B" w14:textId="376CDB27" w:rsidR="00D56EA9" w:rsidRDefault="00D56EA9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9555676" w:history="1">
        <w:r w:rsidRPr="009D4212">
          <w:rPr>
            <w:rStyle w:val="Hyperlink"/>
            <w:noProof/>
          </w:rPr>
          <w:t>Functional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_Toc229555676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B8CA6F6" w14:textId="7B06A274" w:rsidR="00D56EA9" w:rsidRDefault="00D56EA9">
      <w:pPr>
        <w:pStyle w:val="TOC3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9555677" w:history="1">
        <w:r w:rsidRPr="009D4212">
          <w:rPr>
            <w:rStyle w:val="Hyperlink"/>
            <w:noProof/>
          </w:rPr>
          <w:t>Current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_Toc229555677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DEE1B9C" w14:textId="5037737A" w:rsidR="00D56EA9" w:rsidRDefault="00D56EA9">
      <w:pPr>
        <w:pStyle w:val="TOC3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9555678" w:history="1">
        <w:r w:rsidRPr="009D4212">
          <w:rPr>
            <w:rStyle w:val="Hyperlink"/>
            <w:noProof/>
          </w:rPr>
          <w:t>Proposed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_Toc229555678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A60D69" w14:textId="4FF51800" w:rsidR="00D56EA9" w:rsidRDefault="00D56EA9">
      <w:pPr>
        <w:pStyle w:val="TOC4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9555679" w:history="1">
        <w:r w:rsidRPr="009D4212">
          <w:rPr>
            <w:rStyle w:val="Hyperlink"/>
            <w:noProof/>
          </w:rPr>
          <w:t>Below is the sequence being which APIs to be executed.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_Toc229555679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5D318A" w14:textId="7BCAD907" w:rsidR="00D56EA9" w:rsidRDefault="00D56EA9">
      <w:pPr>
        <w:pStyle w:val="TOC4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9555680" w:history="1">
        <w:r w:rsidRPr="009D4212">
          <w:rPr>
            <w:rStyle w:val="Hyperlink"/>
            <w:noProof/>
          </w:rPr>
          <w:t>Error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_Toc229555680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D423E0C" w14:textId="62231B82" w:rsidR="00D56EA9" w:rsidRDefault="00D56EA9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9555681" w:history="1">
        <w:r w:rsidRPr="009D4212">
          <w:rPr>
            <w:rStyle w:val="Hyperlink"/>
            <w:noProof/>
            <w:lang w:val="en-GB"/>
          </w:rPr>
          <w:t>Assumptions &amp;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_Toc229555681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163ECC5" w14:textId="11530DB5" w:rsidR="00D67418" w:rsidRDefault="00D25ECD" w:rsidP="00D25ECD">
      <w:pPr>
        <w:pStyle w:val="2bNormal"/>
        <w:rPr>
          <w:rFonts w:cstheme="minorHAnsi"/>
        </w:rPr>
      </w:pPr>
      <w:r>
        <w:rPr>
          <w:rFonts w:cstheme="minorHAnsi"/>
        </w:rPr>
        <w:fldChar w:fldCharType="end"/>
      </w:r>
      <w:r w:rsidR="00D67418">
        <w:rPr>
          <w:rFonts w:cstheme="minorHAnsi"/>
        </w:rPr>
        <w:br w:type="page"/>
      </w:r>
    </w:p>
    <w:p w14:paraId="627BFD52" w14:textId="544BBBE5" w:rsidR="00081292" w:rsidRPr="000B004A" w:rsidRDefault="00F33A16" w:rsidP="000B004A">
      <w:pPr>
        <w:pStyle w:val="2aH1"/>
      </w:pPr>
      <w:bookmarkStart w:id="6" w:name="_Toc229555675"/>
      <w:r w:rsidRPr="000B004A">
        <w:lastRenderedPageBreak/>
        <w:t>Introduction</w:t>
      </w:r>
      <w:bookmarkEnd w:id="6"/>
    </w:p>
    <w:p w14:paraId="1C931354" w14:textId="63F3636B" w:rsidR="00290F11" w:rsidRDefault="00F33A16" w:rsidP="00F33A16">
      <w:pPr>
        <w:pStyle w:val="2bNormal"/>
      </w:pPr>
      <w:r>
        <w:t xml:space="preserve">This </w:t>
      </w:r>
      <w:fldSimple w:instr=" TITLE   \* MERGEFORMAT ">
        <w:r w:rsidR="00D56EA9">
          <w:t>ANA-050 Functional Specification</w:t>
        </w:r>
      </w:fldSimple>
      <w:r>
        <w:t xml:space="preserve"> provides </w:t>
      </w:r>
      <w:r w:rsidR="00E425D3">
        <w:t xml:space="preserve">a functional solution for the </w:t>
      </w:r>
      <w:sdt>
        <w:sdtPr>
          <w:alias w:val="Subject"/>
          <w:tag w:val=""/>
          <w:id w:val="1645775991"/>
          <w:placeholder>
            <w:docPart w:val="247EC70D88174F6F9A15669170752582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7C45CE">
            <w:t>PLM to Infor M3 integration to update UOMs, target quality values V6.0</w:t>
          </w:r>
        </w:sdtContent>
      </w:sdt>
      <w:r w:rsidR="00C73136">
        <w:t xml:space="preserve"> </w:t>
      </w:r>
      <w:r w:rsidR="00E425D3">
        <w:t>requested by</w:t>
      </w:r>
      <w:r>
        <w:t xml:space="preserve"> </w:t>
      </w:r>
      <w:sdt>
        <w:sdtPr>
          <w:alias w:val="Company"/>
          <w:tag w:val=""/>
          <w:id w:val="1164428099"/>
          <w:placeholder>
            <w:docPart w:val="DA87450C23164588BA8466AE0F921D33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A56476">
            <w:t>Simpsons Beverages</w:t>
          </w:r>
        </w:sdtContent>
      </w:sdt>
      <w:r>
        <w:t>.</w:t>
      </w:r>
      <w:r w:rsidR="00290F11">
        <w:t xml:space="preserve"> </w:t>
      </w:r>
    </w:p>
    <w:p w14:paraId="6BC62F75" w14:textId="0A991F04" w:rsidR="00290F11" w:rsidRDefault="00290F11" w:rsidP="00F33A16">
      <w:pPr>
        <w:pStyle w:val="2bNormal"/>
      </w:pPr>
      <w:r>
        <w:t xml:space="preserve">It is not intended to provide </w:t>
      </w:r>
      <w:r w:rsidR="00544B6D">
        <w:t>technical</w:t>
      </w:r>
      <w:r>
        <w:t xml:space="preserve"> information. A</w:t>
      </w:r>
      <w:r w:rsidR="003666BB">
        <w:t xml:space="preserve">ny supporting technical information </w:t>
      </w:r>
      <w:r>
        <w:t>can be found in the accompanying ‘</w:t>
      </w:r>
      <w:r w:rsidR="004C47C0">
        <w:t>TAR</w:t>
      </w:r>
      <w:r>
        <w:t>-0</w:t>
      </w:r>
      <w:r w:rsidR="004C47C0">
        <w:t>4</w:t>
      </w:r>
      <w:r>
        <w:t xml:space="preserve">0 </w:t>
      </w:r>
      <w:r w:rsidR="004C47C0">
        <w:t>Technical</w:t>
      </w:r>
      <w:r>
        <w:t xml:space="preserve"> Specification’ document, if provided.</w:t>
      </w:r>
    </w:p>
    <w:p w14:paraId="2A50A054" w14:textId="77777777" w:rsidR="00F33A16" w:rsidRDefault="00F33A16" w:rsidP="00F33A16">
      <w:pPr>
        <w:pStyle w:val="2bNormal"/>
      </w:pPr>
    </w:p>
    <w:p w14:paraId="7995C2F6" w14:textId="4CF047BE" w:rsidR="00C73136" w:rsidRDefault="00F33A16" w:rsidP="00DB065E">
      <w:pPr>
        <w:pStyle w:val="2bNormal"/>
      </w:pPr>
      <w:r>
        <w:t xml:space="preserve">The primary objective of this specification </w:t>
      </w:r>
      <w:r w:rsidR="00DB065E">
        <w:t>is to provide a functional overview of a solution to the proposed modification.</w:t>
      </w:r>
    </w:p>
    <w:p w14:paraId="39A8465F" w14:textId="77777777" w:rsidR="00290F11" w:rsidRDefault="00290F11" w:rsidP="00290F11">
      <w:pPr>
        <w:pStyle w:val="2bNormal"/>
        <w:ind w:left="360"/>
      </w:pPr>
    </w:p>
    <w:p w14:paraId="4264590B" w14:textId="5520FBA3" w:rsidR="00290F11" w:rsidRDefault="00290F11" w:rsidP="00290F11">
      <w:pPr>
        <w:pStyle w:val="2bNormal"/>
      </w:pPr>
      <w:r>
        <w:t xml:space="preserve">It does not consist of </w:t>
      </w:r>
      <w:r w:rsidR="00F96A6F">
        <w:t xml:space="preserve">any </w:t>
      </w:r>
      <w:r>
        <w:t xml:space="preserve">training material </w:t>
      </w:r>
      <w:r w:rsidR="00F96A6F">
        <w:t xml:space="preserve">that explains to a detailed level how the deliverables form the </w:t>
      </w:r>
      <w:r w:rsidR="00240B76">
        <w:t>functional</w:t>
      </w:r>
      <w:r w:rsidR="00F96A6F">
        <w:t xml:space="preserve"> solution</w:t>
      </w:r>
      <w:r>
        <w:t>. It</w:t>
      </w:r>
      <w:r w:rsidR="000B004A">
        <w:t xml:space="preserve"> is</w:t>
      </w:r>
      <w:r>
        <w:t xml:space="preserve"> expected </w:t>
      </w:r>
      <w:r w:rsidR="000B004A">
        <w:t xml:space="preserve">that </w:t>
      </w:r>
      <w:r>
        <w:t xml:space="preserve">the reader of this </w:t>
      </w:r>
      <w:r w:rsidR="008C02C2">
        <w:t>document</w:t>
      </w:r>
      <w:r>
        <w:t xml:space="preserve"> is to have </w:t>
      </w:r>
      <w:r w:rsidR="004619E2">
        <w:t>a good understanding of</w:t>
      </w:r>
      <w:r w:rsidR="00240B76">
        <w:t xml:space="preserve"> any </w:t>
      </w:r>
      <w:r w:rsidR="0055781B">
        <w:t xml:space="preserve">Infor </w:t>
      </w:r>
      <w:r w:rsidR="00752A59">
        <w:t xml:space="preserve">M3 </w:t>
      </w:r>
      <w:r w:rsidR="00240B76">
        <w:t xml:space="preserve">programs </w:t>
      </w:r>
      <w:r w:rsidR="00752A59">
        <w:t xml:space="preserve">mentioned within this </w:t>
      </w:r>
      <w:r w:rsidR="0050022D">
        <w:t>specification</w:t>
      </w:r>
      <w:r w:rsidR="00752A59">
        <w:t>.</w:t>
      </w:r>
    </w:p>
    <w:p w14:paraId="08CE6F91" w14:textId="599BE8EA" w:rsidR="00941EF9" w:rsidRDefault="0062101E" w:rsidP="000B004A">
      <w:pPr>
        <w:pStyle w:val="2aH1"/>
      </w:pPr>
      <w:bookmarkStart w:id="7" w:name="_Toc229555676"/>
      <w:bookmarkEnd w:id="2"/>
      <w:bookmarkEnd w:id="3"/>
      <w:bookmarkEnd w:id="4"/>
      <w:r>
        <w:t>Functional</w:t>
      </w:r>
      <w:r w:rsidR="00F33A16" w:rsidRPr="000B004A">
        <w:t xml:space="preserve"> Overview</w:t>
      </w:r>
      <w:bookmarkEnd w:id="7"/>
    </w:p>
    <w:p w14:paraId="163E36EC" w14:textId="72E580BF" w:rsidR="007105C1" w:rsidRPr="007105C1" w:rsidRDefault="007105C1" w:rsidP="007105C1">
      <w:pPr>
        <w:pStyle w:val="3aH3"/>
      </w:pPr>
      <w:bookmarkStart w:id="8" w:name="_Toc229555677"/>
      <w:r>
        <w:t>Current process</w:t>
      </w:r>
      <w:bookmarkEnd w:id="8"/>
    </w:p>
    <w:p w14:paraId="2572C8C8" w14:textId="360B51AC" w:rsidR="00A6531A" w:rsidRDefault="00B46201" w:rsidP="00022018">
      <w:pPr>
        <w:pStyle w:val="2bNormal"/>
      </w:pPr>
      <w:r>
        <w:t xml:space="preserve">New Product Development (NPD) team </w:t>
      </w:r>
      <w:r w:rsidR="005976BF">
        <w:t>uploads recipes and ingredients to Product Lifecycle Management (PLM)</w:t>
      </w:r>
      <w:r w:rsidR="0094591A">
        <w:t xml:space="preserve">. </w:t>
      </w:r>
      <w:r w:rsidR="00F74FF2">
        <w:t>While trials remain in PLM till they are approved</w:t>
      </w:r>
      <w:r w:rsidR="001744C8">
        <w:t xml:space="preserve">, recipes approved </w:t>
      </w:r>
      <w:r w:rsidR="005B04D5">
        <w:t xml:space="preserve">on PLM </w:t>
      </w:r>
      <w:r w:rsidR="001744C8">
        <w:t>gets</w:t>
      </w:r>
      <w:r w:rsidR="0094591A">
        <w:t xml:space="preserve"> pushed through to Infor M3.</w:t>
      </w:r>
      <w:r w:rsidR="009F5518">
        <w:t xml:space="preserve"> </w:t>
      </w:r>
      <w:r w:rsidR="003E26C6">
        <w:t xml:space="preserve">Certain information that </w:t>
      </w:r>
      <w:r w:rsidR="009564A8">
        <w:t>is</w:t>
      </w:r>
      <w:r w:rsidR="003E26C6">
        <w:t xml:space="preserve"> pushed from PLM to </w:t>
      </w:r>
      <w:r w:rsidR="0055781B">
        <w:t xml:space="preserve">Infor </w:t>
      </w:r>
      <w:r w:rsidR="003E26C6">
        <w:t xml:space="preserve">M3 updates </w:t>
      </w:r>
      <w:r w:rsidR="0055781B">
        <w:t xml:space="preserve">Infor </w:t>
      </w:r>
      <w:r w:rsidR="003E26C6">
        <w:t>M3 as</w:t>
      </w:r>
      <w:r w:rsidR="00056A3B">
        <w:t xml:space="preserve"> part of the standard integration</w:t>
      </w:r>
      <w:r w:rsidR="007C1C78">
        <w:t xml:space="preserve"> while certain others </w:t>
      </w:r>
      <w:r w:rsidR="00B004D9">
        <w:t xml:space="preserve">don’t. Currently, once a recipe is published to </w:t>
      </w:r>
      <w:r w:rsidR="0055781B">
        <w:t xml:space="preserve">Infor </w:t>
      </w:r>
      <w:r w:rsidR="00B004D9">
        <w:t xml:space="preserve">M3 </w:t>
      </w:r>
      <w:r w:rsidR="00A6531A">
        <w:t>information such as target values against quality tests, UOM (Unit of Measure) conversions</w:t>
      </w:r>
      <w:r w:rsidR="00C577A3">
        <w:t xml:space="preserve"> such as Kilograms per Liter</w:t>
      </w:r>
      <w:r w:rsidR="009A59B5">
        <w:t xml:space="preserve"> </w:t>
      </w:r>
      <w:r w:rsidR="006B3BE1">
        <w:t xml:space="preserve">needs </w:t>
      </w:r>
      <w:r w:rsidR="00E824B1">
        <w:t xml:space="preserve">maintaining separately in </w:t>
      </w:r>
      <w:r w:rsidR="00B641FC">
        <w:t xml:space="preserve">both PLM and </w:t>
      </w:r>
      <w:r w:rsidR="007B680E">
        <w:t xml:space="preserve">Infor </w:t>
      </w:r>
      <w:r w:rsidR="00B641FC">
        <w:t xml:space="preserve">M3 which is additional work </w:t>
      </w:r>
      <w:r w:rsidR="00263E97">
        <w:t xml:space="preserve">for the team. </w:t>
      </w:r>
    </w:p>
    <w:p w14:paraId="2011B698" w14:textId="77777777" w:rsidR="00E53B56" w:rsidRDefault="00E53B56" w:rsidP="00022018">
      <w:pPr>
        <w:pStyle w:val="2bNormal"/>
      </w:pPr>
    </w:p>
    <w:p w14:paraId="162AB882" w14:textId="42DD4671" w:rsidR="00E53B56" w:rsidRDefault="0061786F" w:rsidP="00E53B56">
      <w:pPr>
        <w:pStyle w:val="2bNormal"/>
        <w:keepNext/>
      </w:pPr>
      <w:r>
        <w:rPr>
          <w:noProof/>
        </w:rPr>
        <w:drawing>
          <wp:inline distT="0" distB="0" distL="0" distR="0" wp14:anchorId="3DE4377D" wp14:editId="5B39E100">
            <wp:extent cx="6417945" cy="4752340"/>
            <wp:effectExtent l="0" t="0" r="1905" b="0"/>
            <wp:docPr id="14742166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1666" name="Picture 1" descr="A diagram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265B" w14:textId="0862F85D" w:rsidR="00E53B56" w:rsidRDefault="00E53B56" w:rsidP="00E53B56">
      <w:pPr>
        <w:pStyle w:val="Caption"/>
        <w:jc w:val="left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56EA9">
        <w:rPr>
          <w:noProof/>
        </w:rPr>
        <w:t>1</w:t>
      </w:r>
      <w:r>
        <w:fldChar w:fldCharType="end"/>
      </w:r>
      <w:r>
        <w:t xml:space="preserve">: Current integration between PLM to </w:t>
      </w:r>
      <w:r w:rsidR="007B680E">
        <w:t xml:space="preserve">Infor </w:t>
      </w:r>
      <w:r>
        <w:t>M3</w:t>
      </w:r>
    </w:p>
    <w:p w14:paraId="2E3D9E35" w14:textId="3FF23154" w:rsidR="007105C1" w:rsidRDefault="007105C1" w:rsidP="007105C1">
      <w:pPr>
        <w:pStyle w:val="3aH3"/>
      </w:pPr>
      <w:bookmarkStart w:id="9" w:name="_Toc229555678"/>
      <w:r>
        <w:t>Proposed process</w:t>
      </w:r>
      <w:bookmarkEnd w:id="9"/>
    </w:p>
    <w:p w14:paraId="6A11302F" w14:textId="5279EF6C" w:rsidR="00A66BCC" w:rsidRDefault="00A66BCC" w:rsidP="00022018">
      <w:pPr>
        <w:pStyle w:val="2bNormal"/>
      </w:pPr>
      <w:r>
        <w:t xml:space="preserve">To minimize duplication </w:t>
      </w:r>
      <w:r w:rsidR="0050022D">
        <w:t xml:space="preserve">of tasks in PLM and </w:t>
      </w:r>
      <w:r w:rsidR="007B680E">
        <w:t xml:space="preserve">Infor </w:t>
      </w:r>
      <w:r w:rsidR="0050022D">
        <w:t>M3,</w:t>
      </w:r>
      <w:r>
        <w:t xml:space="preserve"> a modification is proposed to pick up the information from an XML (Extensible Markup Language) file </w:t>
      </w:r>
      <w:r w:rsidR="004704FA">
        <w:t xml:space="preserve">which gets pushed from PLM </w:t>
      </w:r>
      <w:r w:rsidR="00252492">
        <w:t xml:space="preserve">to Intelligent Open Network (ION) </w:t>
      </w:r>
      <w:r>
        <w:t xml:space="preserve">and feed into </w:t>
      </w:r>
      <w:r w:rsidR="007B680E">
        <w:t xml:space="preserve">Infor </w:t>
      </w:r>
      <w:r>
        <w:t xml:space="preserve">M3 APIs to update </w:t>
      </w:r>
      <w:r w:rsidR="00700E7D">
        <w:t xml:space="preserve">Infor </w:t>
      </w:r>
      <w:r>
        <w:t>M3.</w:t>
      </w:r>
      <w:r w:rsidR="00326CC1">
        <w:t xml:space="preserve"> </w:t>
      </w:r>
      <w:r w:rsidR="00C2125C">
        <w:t xml:space="preserve">This will be accommodated by mapping the relevant information </w:t>
      </w:r>
      <w:r w:rsidR="008C02C2">
        <w:t xml:space="preserve">on the XML to </w:t>
      </w:r>
      <w:r w:rsidR="007B680E">
        <w:t xml:space="preserve">Infor </w:t>
      </w:r>
      <w:r w:rsidR="008C02C2">
        <w:t xml:space="preserve">M3 APIs. </w:t>
      </w:r>
    </w:p>
    <w:p w14:paraId="1006D6DE" w14:textId="77777777" w:rsidR="00011B1C" w:rsidRDefault="00011B1C" w:rsidP="00022018">
      <w:pPr>
        <w:pStyle w:val="2bNormal"/>
      </w:pPr>
    </w:p>
    <w:p w14:paraId="079F50A0" w14:textId="3B5BA655" w:rsidR="000934CC" w:rsidRDefault="00734710" w:rsidP="000934CC">
      <w:pPr>
        <w:pStyle w:val="2bNormal"/>
        <w:keepNext/>
      </w:pPr>
      <w:r>
        <w:rPr>
          <w:noProof/>
        </w:rPr>
        <w:lastRenderedPageBreak/>
        <w:drawing>
          <wp:inline distT="0" distB="0" distL="0" distR="0" wp14:anchorId="4608E0BF" wp14:editId="31D177FF">
            <wp:extent cx="6119446" cy="7995209"/>
            <wp:effectExtent l="0" t="0" r="0" b="6350"/>
            <wp:docPr id="1055362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6266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32" cy="79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C42A" w14:textId="0C377493" w:rsidR="00011B1C" w:rsidRDefault="000934CC" w:rsidP="000934CC">
      <w:pPr>
        <w:pStyle w:val="Caption"/>
        <w:jc w:val="left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56EA9">
        <w:rPr>
          <w:noProof/>
        </w:rPr>
        <w:t>2</w:t>
      </w:r>
      <w:r>
        <w:fldChar w:fldCharType="end"/>
      </w:r>
      <w:r>
        <w:t xml:space="preserve">: Proposed integration between PLM and </w:t>
      </w:r>
      <w:r w:rsidR="00700E7D">
        <w:t xml:space="preserve">Infor </w:t>
      </w:r>
      <w:r>
        <w:t xml:space="preserve">M3 with dotted lines highlighting the role of the </w:t>
      </w:r>
      <w:r w:rsidR="00BB33C9">
        <w:t>modification.</w:t>
      </w:r>
    </w:p>
    <w:p w14:paraId="0D0B3600" w14:textId="10EED677" w:rsidR="004D6A6A" w:rsidRDefault="00582AA3" w:rsidP="003E007B">
      <w:pPr>
        <w:pStyle w:val="4aH4"/>
      </w:pPr>
      <w:bookmarkStart w:id="10" w:name="_Toc229555679"/>
      <w:r>
        <w:t xml:space="preserve">Below is the sequence </w:t>
      </w:r>
      <w:r w:rsidR="004A04A1">
        <w:t>being</w:t>
      </w:r>
      <w:r>
        <w:t xml:space="preserve"> which APIs to be executed</w:t>
      </w:r>
      <w:r w:rsidR="00D23A17">
        <w:t>.</w:t>
      </w:r>
      <w:bookmarkEnd w:id="10"/>
    </w:p>
    <w:p w14:paraId="411BCAAE" w14:textId="6202871F" w:rsidR="00E672AD" w:rsidRPr="00785898" w:rsidRDefault="00672CB8" w:rsidP="00E672AD">
      <w:pPr>
        <w:pStyle w:val="4aNormal"/>
      </w:pPr>
      <w:r w:rsidRPr="00785898">
        <w:t>Based on the Sync</w:t>
      </w:r>
      <w:r w:rsidR="00BC4F4B" w:rsidRPr="00785898">
        <w:t>BillOfMaterilas</w:t>
      </w:r>
      <w:r w:rsidR="00010397" w:rsidRPr="00785898">
        <w:t xml:space="preserve"> BOD published to </w:t>
      </w:r>
      <w:r w:rsidR="009D4EC6" w:rsidRPr="00785898">
        <w:t xml:space="preserve">OneView, </w:t>
      </w:r>
      <w:r w:rsidR="009C76E3" w:rsidRPr="00785898">
        <w:t xml:space="preserve">M3_ItemMaster_Acknowledge_Out </w:t>
      </w:r>
      <w:r w:rsidR="009D4EC6" w:rsidRPr="00785898">
        <w:t xml:space="preserve">MeC job needs to have been </w:t>
      </w:r>
      <w:r w:rsidR="00874D3E" w:rsidRPr="00785898">
        <w:t xml:space="preserve">successfully finished </w:t>
      </w:r>
      <w:r w:rsidR="009D4EC6" w:rsidRPr="00785898">
        <w:t>for the process to initiate.</w:t>
      </w:r>
    </w:p>
    <w:p w14:paraId="2F6E22B0" w14:textId="77777777" w:rsidR="009C76E3" w:rsidRPr="00785898" w:rsidRDefault="009C76E3" w:rsidP="00E672AD">
      <w:pPr>
        <w:pStyle w:val="4aNormal"/>
      </w:pPr>
    </w:p>
    <w:p w14:paraId="31261C7F" w14:textId="62FBBAC2" w:rsidR="009C76E3" w:rsidRPr="00785898" w:rsidRDefault="009C76E3" w:rsidP="00E672AD">
      <w:pPr>
        <w:pStyle w:val="4aNormal"/>
      </w:pPr>
      <w:r w:rsidRPr="00785898">
        <w:rPr>
          <w:noProof/>
        </w:rPr>
        <w:lastRenderedPageBreak/>
        <w:drawing>
          <wp:inline distT="0" distB="0" distL="0" distR="0" wp14:anchorId="6E38A31A" wp14:editId="0DD61B9A">
            <wp:extent cx="5899453" cy="2114659"/>
            <wp:effectExtent l="0" t="0" r="6350" b="0"/>
            <wp:docPr id="49871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107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9453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8171" w14:textId="77777777" w:rsidR="00812B84" w:rsidRPr="00785898" w:rsidRDefault="00812B84" w:rsidP="00E672AD">
      <w:pPr>
        <w:pStyle w:val="4aNormal"/>
      </w:pPr>
    </w:p>
    <w:p w14:paraId="68460FB2" w14:textId="405D3C9E" w:rsidR="00812B84" w:rsidRPr="00785898" w:rsidRDefault="005A2869" w:rsidP="008E1F85">
      <w:pPr>
        <w:spacing w:after="160" w:line="278" w:lineRule="auto"/>
        <w:jc w:val="both"/>
      </w:pPr>
      <w:proofErr w:type="gramStart"/>
      <w:r w:rsidRPr="00785898">
        <w:t>Acknowledge,ItemMaster</w:t>
      </w:r>
      <w:proofErr w:type="gramEnd"/>
      <w:r w:rsidR="00FE418A" w:rsidRPr="00785898">
        <w:t xml:space="preserve"> generated </w:t>
      </w:r>
      <w:r w:rsidR="00AD5D70" w:rsidRPr="00785898">
        <w:t xml:space="preserve">would confirm successful creation of the item code in M3. </w:t>
      </w:r>
      <w:r w:rsidR="0049329E" w:rsidRPr="00785898">
        <w:t xml:space="preserve">SyncBillOfMaterials BOD (Business Object Document), &lt;ID&gt; element, holds the item number, </w:t>
      </w:r>
      <w:r w:rsidR="00C134B8" w:rsidRPr="00785898">
        <w:t xml:space="preserve">which </w:t>
      </w:r>
      <w:r w:rsidR="0049329E" w:rsidRPr="00785898">
        <w:t xml:space="preserve">is located at the XML path &lt;SyncBillOfMaterials&gt;&lt;DataArea&gt;&lt;BillOfMaterials&gt;&lt;BillOfMaterialsHeader&gt;&lt;DocumentID&gt;&lt;ID&gt; </w:t>
      </w:r>
      <w:r w:rsidR="00C134B8" w:rsidRPr="00785898">
        <w:t xml:space="preserve">and this </w:t>
      </w:r>
      <w:r w:rsidR="0049329E" w:rsidRPr="00785898">
        <w:t>needs to align with the</w:t>
      </w:r>
      <w:r w:rsidR="00C134B8" w:rsidRPr="00785898">
        <w:t xml:space="preserve"> &lt;ID&gt; element</w:t>
      </w:r>
      <w:r w:rsidR="00EF51EC" w:rsidRPr="00785898">
        <w:t>, which is located at the XML path</w:t>
      </w:r>
      <w:r w:rsidR="0048059A" w:rsidRPr="00785898">
        <w:t xml:space="preserve"> </w:t>
      </w:r>
      <w:r w:rsidR="00EF51EC" w:rsidRPr="00785898">
        <w:t>&lt;AcknowledgeItemMaster&gt;&lt;DataArea&gt;</w:t>
      </w:r>
      <w:r w:rsidR="00BC47C5" w:rsidRPr="00785898">
        <w:t>&lt;ItemMaster&gt;&lt;ItemMasterHeader&gt;&lt;ItemID&gt;</w:t>
      </w:r>
      <w:r w:rsidR="00224416" w:rsidRPr="00785898">
        <w:t>.</w:t>
      </w:r>
    </w:p>
    <w:p w14:paraId="2E1F3890" w14:textId="4621C621" w:rsidR="005E280D" w:rsidRPr="00C01CA7" w:rsidRDefault="005E280D" w:rsidP="001C4C4E">
      <w:pPr>
        <w:pStyle w:val="5aH5"/>
      </w:pPr>
      <w:r w:rsidRPr="00C01CA7">
        <w:t>Step 01: Ensuring the item is successfully created in M3.</w:t>
      </w:r>
    </w:p>
    <w:p w14:paraId="0D83C458" w14:textId="4B471751" w:rsidR="005E280D" w:rsidRPr="00C01CA7" w:rsidRDefault="005E280D" w:rsidP="005E280D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C01CA7">
        <w:rPr>
          <w:rFonts w:eastAsia="Times New Roman" w:cs="Calibri"/>
          <w:b/>
          <w:bCs/>
          <w:color w:val="000000"/>
          <w:szCs w:val="24"/>
          <w:lang w:eastAsia="en-GB"/>
        </w:rPr>
        <w:t>API: MMS200MI</w:t>
      </w:r>
    </w:p>
    <w:p w14:paraId="13102E87" w14:textId="69B25177" w:rsidR="005E280D" w:rsidRPr="00C01CA7" w:rsidRDefault="005E280D" w:rsidP="005E280D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</w:pPr>
      <w:r w:rsidRPr="00C01CA7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D648FB" w:rsidRPr="00C01CA7">
        <w:rPr>
          <w:rFonts w:eastAsia="Times New Roman" w:cs="Calibri"/>
          <w:b/>
          <w:bCs/>
          <w:color w:val="000000"/>
          <w:szCs w:val="24"/>
          <w:lang w:eastAsia="en-GB"/>
        </w:rPr>
        <w:t>Get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0"/>
        <w:gridCol w:w="613"/>
        <w:gridCol w:w="894"/>
        <w:gridCol w:w="7470"/>
      </w:tblGrid>
      <w:tr w:rsidR="005E280D" w:rsidRPr="00C01CA7" w14:paraId="3F444A9E" w14:textId="77777777" w:rsidTr="00D648FB">
        <w:trPr>
          <w:trHeight w:val="320"/>
        </w:trPr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D59A40" w14:textId="77777777" w:rsidR="005E280D" w:rsidRPr="00C01CA7" w:rsidRDefault="005E280D" w:rsidP="00521F98">
            <w:pPr>
              <w:spacing w:line="276" w:lineRule="auto"/>
              <w:jc w:val="center"/>
            </w:pPr>
            <w:r w:rsidRPr="00C01CA7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8B85B5" w14:textId="77777777" w:rsidR="005E280D" w:rsidRPr="00C01CA7" w:rsidRDefault="005E280D" w:rsidP="00521F98">
            <w:pPr>
              <w:spacing w:line="276" w:lineRule="auto"/>
              <w:jc w:val="center"/>
            </w:pPr>
            <w:r w:rsidRPr="00C01CA7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953F5A" w14:textId="77777777" w:rsidR="005E280D" w:rsidRPr="00C01CA7" w:rsidRDefault="005E280D" w:rsidP="00521F98">
            <w:pPr>
              <w:spacing w:line="276" w:lineRule="auto"/>
              <w:jc w:val="center"/>
            </w:pPr>
            <w:r w:rsidRPr="00C01CA7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AC4E49" w14:textId="77777777" w:rsidR="005E280D" w:rsidRPr="00C01CA7" w:rsidRDefault="005E280D" w:rsidP="00521F98">
            <w:pPr>
              <w:spacing w:line="276" w:lineRule="auto"/>
              <w:jc w:val="center"/>
            </w:pPr>
            <w:r w:rsidRPr="00C01CA7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5E280D" w:rsidRPr="00C01CA7" w14:paraId="75E7C882" w14:textId="77777777" w:rsidTr="00D648FB">
        <w:trPr>
          <w:trHeight w:val="320"/>
        </w:trPr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AE8B40" w14:textId="77777777" w:rsidR="005E280D" w:rsidRPr="00C01CA7" w:rsidRDefault="005E280D" w:rsidP="00521F98">
            <w:pPr>
              <w:spacing w:line="276" w:lineRule="auto"/>
              <w:jc w:val="center"/>
            </w:pPr>
            <w:r w:rsidRPr="00C01CA7">
              <w:t>Item number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20F1BD" w14:textId="77777777" w:rsidR="005E280D" w:rsidRPr="00C01CA7" w:rsidRDefault="005E280D" w:rsidP="00521F98">
            <w:pPr>
              <w:spacing w:line="276" w:lineRule="auto"/>
              <w:jc w:val="center"/>
            </w:pPr>
            <w:r w:rsidRPr="00C01CA7">
              <w:t>ITNO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E6B12F" w14:textId="77777777" w:rsidR="005E280D" w:rsidRPr="00C01CA7" w:rsidRDefault="005E280D" w:rsidP="00521F98">
            <w:pPr>
              <w:spacing w:line="276" w:lineRule="auto"/>
              <w:jc w:val="center"/>
            </w:pPr>
            <w:r w:rsidRPr="00C01CA7">
              <w:t>1700330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282387" w14:textId="77777777" w:rsidR="005E280D" w:rsidRPr="00C01CA7" w:rsidRDefault="005E280D" w:rsidP="00D648FB">
            <w:pPr>
              <w:keepNext/>
              <w:spacing w:line="276" w:lineRule="auto"/>
              <w:jc w:val="center"/>
            </w:pPr>
            <w:r w:rsidRPr="00C01CA7">
              <w:t>In the SyncBillOfMaterials BOD (Business Object Document), the &lt;ID&gt; element, which holds the item number, is located at the XML path &lt;SyncBillOfMaterials&gt;&lt;DataArea&gt;&lt;BillOfMaterials&gt;&lt;BillOfMaterialsHeader&gt;&lt;DocumentID&gt;&lt;ID&gt;</w:t>
            </w:r>
          </w:p>
        </w:tc>
      </w:tr>
    </w:tbl>
    <w:p w14:paraId="161061C7" w14:textId="459E2BD2" w:rsidR="005E280D" w:rsidRPr="00C01CA7" w:rsidRDefault="00D648FB" w:rsidP="00D648FB">
      <w:pPr>
        <w:pStyle w:val="Caption"/>
      </w:pPr>
      <w:bookmarkStart w:id="11" w:name="_Ref228202365"/>
      <w:r w:rsidRPr="00C01CA7">
        <w:t xml:space="preserve">Table </w:t>
      </w:r>
      <w:r w:rsidR="00A6314B" w:rsidRPr="00C01CA7">
        <w:fldChar w:fldCharType="begin"/>
      </w:r>
      <w:r w:rsidR="00A6314B" w:rsidRPr="00C01CA7">
        <w:instrText xml:space="preserve"> SEQ Table \* ARABIC </w:instrText>
      </w:r>
      <w:r w:rsidR="00A6314B" w:rsidRPr="00C01CA7">
        <w:fldChar w:fldCharType="separate"/>
      </w:r>
      <w:r w:rsidR="00D56EA9" w:rsidRPr="00C01CA7">
        <w:rPr>
          <w:noProof/>
        </w:rPr>
        <w:t>1</w:t>
      </w:r>
      <w:r w:rsidR="00A6314B" w:rsidRPr="00C01CA7">
        <w:fldChar w:fldCharType="end"/>
      </w:r>
      <w:bookmarkEnd w:id="11"/>
      <w:r w:rsidRPr="00C01CA7">
        <w:t>: Inputs to validate item creation</w:t>
      </w:r>
    </w:p>
    <w:p w14:paraId="36FBDE41" w14:textId="65BFA63C" w:rsidR="00D648FB" w:rsidRPr="00D648FB" w:rsidRDefault="00D648FB" w:rsidP="00D648FB">
      <w:pPr>
        <w:rPr>
          <w:lang w:val="en-GB" w:eastAsia="en-US"/>
        </w:rPr>
      </w:pPr>
      <w:r w:rsidRPr="00C01CA7">
        <w:rPr>
          <w:lang w:val="en-GB" w:eastAsia="en-US"/>
        </w:rPr>
        <w:t xml:space="preserve">If </w:t>
      </w:r>
      <w:r w:rsidRPr="00C01CA7">
        <w:rPr>
          <w:lang w:val="en-GB" w:eastAsia="en-US"/>
        </w:rPr>
        <w:fldChar w:fldCharType="begin"/>
      </w:r>
      <w:r w:rsidRPr="00C01CA7">
        <w:rPr>
          <w:lang w:val="en-GB" w:eastAsia="en-US"/>
        </w:rPr>
        <w:instrText xml:space="preserve"> REF _Ref228202365 \h </w:instrText>
      </w:r>
      <w:r w:rsidR="001C4C4E" w:rsidRPr="00C01CA7">
        <w:rPr>
          <w:lang w:val="en-GB" w:eastAsia="en-US"/>
        </w:rPr>
        <w:instrText xml:space="preserve"> \* MERGEFORMAT </w:instrText>
      </w:r>
      <w:r w:rsidRPr="00C01CA7">
        <w:rPr>
          <w:lang w:val="en-GB" w:eastAsia="en-US"/>
        </w:rPr>
      </w:r>
      <w:r w:rsidRPr="00C01CA7">
        <w:rPr>
          <w:lang w:val="en-GB" w:eastAsia="en-US"/>
        </w:rPr>
        <w:fldChar w:fldCharType="separate"/>
      </w:r>
      <w:r w:rsidR="00D56EA9" w:rsidRPr="00C01CA7">
        <w:t xml:space="preserve">Table </w:t>
      </w:r>
      <w:r w:rsidR="00D56EA9" w:rsidRPr="00C01CA7">
        <w:rPr>
          <w:noProof/>
        </w:rPr>
        <w:t>1</w:t>
      </w:r>
      <w:r w:rsidRPr="00C01CA7">
        <w:rPr>
          <w:lang w:val="en-GB" w:eastAsia="en-US"/>
        </w:rPr>
        <w:fldChar w:fldCharType="end"/>
      </w:r>
      <w:r w:rsidRPr="00C01CA7">
        <w:rPr>
          <w:lang w:val="en-GB" w:eastAsia="en-US"/>
        </w:rPr>
        <w:t xml:space="preserve"> generates a</w:t>
      </w:r>
      <w:r w:rsidR="007C02F3" w:rsidRPr="00C01CA7">
        <w:rPr>
          <w:lang w:val="en-GB" w:eastAsia="en-US"/>
        </w:rPr>
        <w:t xml:space="preserve"> record</w:t>
      </w:r>
      <w:r w:rsidRPr="00C01CA7">
        <w:rPr>
          <w:lang w:val="en-GB" w:eastAsia="en-US"/>
        </w:rPr>
        <w:t>, proceed to step 2</w:t>
      </w:r>
      <w:r w:rsidR="007E52D6" w:rsidRPr="00C01CA7">
        <w:rPr>
          <w:lang w:val="en-GB" w:eastAsia="en-US"/>
        </w:rPr>
        <w:t>. Else stop</w:t>
      </w:r>
      <w:r w:rsidR="007C02F3" w:rsidRPr="00C01CA7">
        <w:rPr>
          <w:lang w:val="en-GB" w:eastAsia="en-US"/>
        </w:rPr>
        <w:t xml:space="preserve"> the process.</w:t>
      </w:r>
    </w:p>
    <w:p w14:paraId="63C3F02B" w14:textId="4CECFF98" w:rsidR="00C821F6" w:rsidRDefault="003E007B" w:rsidP="0000630A">
      <w:pPr>
        <w:pStyle w:val="5aH5"/>
      </w:pPr>
      <w:r>
        <w:t>Step 0</w:t>
      </w:r>
      <w:r w:rsidR="001C4C4E">
        <w:t>2</w:t>
      </w:r>
      <w:r>
        <w:t xml:space="preserve">: </w:t>
      </w:r>
      <w:r w:rsidR="004F1AFD">
        <w:t>Creating a quality plan for the recipe</w:t>
      </w:r>
      <w:r>
        <w:t>.</w:t>
      </w:r>
    </w:p>
    <w:p w14:paraId="04894E82" w14:textId="5B227970" w:rsidR="00302BDE" w:rsidRDefault="00302BDE" w:rsidP="00302BDE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 xml:space="preserve">API: </w:t>
      </w:r>
      <w:r w:rsidR="0052764E">
        <w:rPr>
          <w:rFonts w:eastAsia="Times New Roman" w:cs="Calibri"/>
          <w:b/>
          <w:bCs/>
          <w:color w:val="000000"/>
          <w:szCs w:val="24"/>
          <w:lang w:eastAsia="en-GB"/>
        </w:rPr>
        <w:t>QMS009MI</w:t>
      </w:r>
    </w:p>
    <w:p w14:paraId="22957259" w14:textId="11459440" w:rsidR="00302BDE" w:rsidRDefault="00302BDE" w:rsidP="00302BDE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9F15C9">
        <w:rPr>
          <w:rFonts w:eastAsia="Times New Roman" w:cs="Calibri"/>
          <w:b/>
          <w:bCs/>
          <w:color w:val="000000"/>
          <w:szCs w:val="24"/>
          <w:lang w:eastAsia="en-GB"/>
        </w:rPr>
        <w:t>AddQualityPlan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7"/>
        <w:gridCol w:w="707"/>
        <w:gridCol w:w="866"/>
        <w:gridCol w:w="7217"/>
      </w:tblGrid>
      <w:tr w:rsidR="00C9492F" w14:paraId="4BB5F7B7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507EBF" w14:textId="77777777" w:rsidR="00302BDE" w:rsidRDefault="00302BDE" w:rsidP="006076D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1B4AFD" w14:textId="0017CA69" w:rsidR="00302BDE" w:rsidRDefault="00302BDE" w:rsidP="006076D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18B16F" w14:textId="77777777" w:rsidR="00302BDE" w:rsidRDefault="00302BDE" w:rsidP="006076D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5BF43E" w14:textId="77777777" w:rsidR="00302BDE" w:rsidRDefault="00302BDE" w:rsidP="006076D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C9492F" w14:paraId="0316C359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ED17CD" w14:textId="05D0DB5B" w:rsidR="00302BDE" w:rsidRDefault="0000630A" w:rsidP="006076D6">
            <w:pPr>
              <w:spacing w:line="276" w:lineRule="auto"/>
              <w:jc w:val="center"/>
            </w:pPr>
            <w:r>
              <w:t>Quality plan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B6D1AB" w14:textId="79662AD5" w:rsidR="00302BDE" w:rsidRDefault="0000630A" w:rsidP="006076D6">
            <w:pPr>
              <w:spacing w:line="276" w:lineRule="auto"/>
              <w:jc w:val="center"/>
            </w:pPr>
            <w:r>
              <w:t>QLPN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963774" w14:textId="2E2511BE" w:rsidR="00302BDE" w:rsidRDefault="008977B0" w:rsidP="006076D6">
            <w:pPr>
              <w:spacing w:line="276" w:lineRule="auto"/>
              <w:jc w:val="center"/>
            </w:pPr>
            <w:r w:rsidRPr="008977B0">
              <w:t>RECIPE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DA4F08" w14:textId="1FA16528" w:rsidR="00302BDE" w:rsidRDefault="002E3BBA" w:rsidP="004F062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C9492F" w14:paraId="0AF891B1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BF5A2A" w14:textId="35732593" w:rsidR="006476CF" w:rsidRDefault="006476CF" w:rsidP="006076D6">
            <w:pPr>
              <w:spacing w:line="276" w:lineRule="auto"/>
              <w:jc w:val="center"/>
            </w:pPr>
            <w:r>
              <w:t>Item number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F2ABB7" w14:textId="6C71E9A1" w:rsidR="006476CF" w:rsidRDefault="006476CF" w:rsidP="006076D6">
            <w:pPr>
              <w:spacing w:line="276" w:lineRule="auto"/>
              <w:jc w:val="center"/>
            </w:pPr>
            <w:r>
              <w:t>ITNO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B256A3" w14:textId="070A1AC0" w:rsidR="006476CF" w:rsidRDefault="007D2F4B" w:rsidP="006076D6">
            <w:pPr>
              <w:spacing w:line="276" w:lineRule="auto"/>
              <w:jc w:val="center"/>
            </w:pPr>
            <w:r>
              <w:t>1700330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265CF" w14:textId="11DEC552" w:rsidR="006476CF" w:rsidRPr="001400FD" w:rsidRDefault="00A20666" w:rsidP="004F0626">
            <w:pPr>
              <w:keepNext/>
              <w:spacing w:line="276" w:lineRule="auto"/>
              <w:jc w:val="center"/>
            </w:pPr>
            <w:r w:rsidRPr="001400FD">
              <w:t xml:space="preserve">In the </w:t>
            </w:r>
            <w:r w:rsidR="006952D3">
              <w:t>Sync</w:t>
            </w:r>
            <w:r w:rsidR="00D9755B">
              <w:t>Bill</w:t>
            </w:r>
            <w:r w:rsidR="00B417D9">
              <w:t>O</w:t>
            </w:r>
            <w:r w:rsidR="00D9755B">
              <w:t>fMaterials</w:t>
            </w:r>
            <w:r w:rsidRPr="001400FD">
              <w:t xml:space="preserve"> BOD (Business Object Document), the &lt;ID&gt; element, </w:t>
            </w:r>
            <w:r w:rsidR="00D20F6C" w:rsidRPr="001400FD">
              <w:t xml:space="preserve">which </w:t>
            </w:r>
            <w:r w:rsidRPr="001400FD">
              <w:t xml:space="preserve">holds the item number, is located at the XML path </w:t>
            </w:r>
            <w:r w:rsidR="002470BF">
              <w:t>&lt;SyncBill</w:t>
            </w:r>
            <w:r w:rsidR="00871248">
              <w:t>Of</w:t>
            </w:r>
            <w:r w:rsidR="002470BF">
              <w:t>Materials&gt;</w:t>
            </w:r>
            <w:r w:rsidRPr="001400FD">
              <w:t>&lt;DataArea&gt;&lt;</w:t>
            </w:r>
            <w:r w:rsidR="008A7265">
              <w:t>BillOfMaterials</w:t>
            </w:r>
            <w:r w:rsidRPr="001400FD">
              <w:t>&gt;&lt;</w:t>
            </w:r>
            <w:r w:rsidR="008A7265">
              <w:t>BillOfMaterialsHeader</w:t>
            </w:r>
            <w:r w:rsidRPr="001400FD">
              <w:t>&gt;&lt;</w:t>
            </w:r>
            <w:r w:rsidR="00C9492F">
              <w:t>DocumentID</w:t>
            </w:r>
            <w:r w:rsidRPr="001400FD">
              <w:t>&gt;&lt;ID</w:t>
            </w:r>
            <w:r w:rsidR="00D20F6C" w:rsidRPr="001400FD">
              <w:t>&gt;</w:t>
            </w:r>
          </w:p>
        </w:tc>
      </w:tr>
      <w:tr w:rsidR="00C9492F" w14:paraId="59E05A67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B0B466" w14:textId="3E68233C" w:rsidR="00127D2A" w:rsidRDefault="00245D51" w:rsidP="006076D6">
            <w:pPr>
              <w:spacing w:line="276" w:lineRule="auto"/>
              <w:jc w:val="center"/>
            </w:pPr>
            <w:r>
              <w:t>Description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05A025" w14:textId="6D8D83A3" w:rsidR="00127D2A" w:rsidRDefault="00245D51" w:rsidP="006076D6">
            <w:pPr>
              <w:spacing w:line="276" w:lineRule="auto"/>
              <w:jc w:val="center"/>
            </w:pPr>
            <w:r>
              <w:t>TX40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DD8547" w14:textId="2197BAFD" w:rsidR="00127D2A" w:rsidRDefault="002D463B" w:rsidP="006076D6">
            <w:pPr>
              <w:spacing w:line="276" w:lineRule="auto"/>
              <w:jc w:val="center"/>
            </w:pPr>
            <w:r>
              <w:t>1700330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4EECD3" w14:textId="3BDB42F7" w:rsidR="00127D2A" w:rsidRPr="00E8520E" w:rsidRDefault="003F7B01" w:rsidP="004F0626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1400FD">
              <w:t xml:space="preserve">In the </w:t>
            </w:r>
            <w:r>
              <w:t>SyncBillOfMaterials</w:t>
            </w:r>
            <w:r w:rsidRPr="001400FD">
              <w:t xml:space="preserve"> BOD (Business Object Document), the &lt;ID&gt; element, which holds the item number, is located at the XML path </w:t>
            </w:r>
            <w:r>
              <w:t>&lt;SyncBillOfMaterials&gt;</w:t>
            </w:r>
            <w:r w:rsidRPr="001400FD">
              <w:t>&lt;DataArea&gt;&lt;</w:t>
            </w:r>
            <w:r>
              <w:t>BillOfMaterials</w:t>
            </w:r>
            <w:r w:rsidRPr="001400FD">
              <w:t>&gt;&lt;</w:t>
            </w:r>
            <w:r>
              <w:t>BillOfMaterialsHeader</w:t>
            </w:r>
            <w:r w:rsidRPr="001400FD">
              <w:t>&gt;&lt;</w:t>
            </w:r>
            <w:r>
              <w:t>DocumentID</w:t>
            </w:r>
            <w:r w:rsidRPr="001400FD">
              <w:t>&gt;&lt;ID&gt;</w:t>
            </w:r>
            <w:r w:rsidR="00474098">
              <w:t xml:space="preserve">. </w:t>
            </w:r>
          </w:p>
        </w:tc>
      </w:tr>
      <w:tr w:rsidR="00C9492F" w14:paraId="10855983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949625" w14:textId="322AB99D" w:rsidR="002D463B" w:rsidRDefault="00D63588" w:rsidP="006076D6">
            <w:pPr>
              <w:spacing w:line="276" w:lineRule="auto"/>
              <w:jc w:val="center"/>
            </w:pPr>
            <w:r>
              <w:t>Active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50F3C5" w14:textId="3C01DE6F" w:rsidR="002D463B" w:rsidRDefault="00D63588" w:rsidP="006076D6">
            <w:pPr>
              <w:spacing w:line="276" w:lineRule="auto"/>
              <w:jc w:val="center"/>
            </w:pPr>
            <w:r>
              <w:t>ACTF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A47673" w14:textId="2EBF0B63" w:rsidR="002D463B" w:rsidRDefault="00D63588" w:rsidP="006076D6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610839" w14:textId="2C6E27CB" w:rsidR="002D463B" w:rsidRDefault="00341E2B" w:rsidP="004F062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C9492F" w14:paraId="22961A28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A4D232" w14:textId="6EC9C1BA" w:rsidR="00D63588" w:rsidRDefault="0016795C" w:rsidP="006076D6">
            <w:pPr>
              <w:spacing w:line="276" w:lineRule="auto"/>
              <w:jc w:val="center"/>
            </w:pPr>
            <w:r>
              <w:t>Changing QI request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209ACF" w14:textId="13985FFE" w:rsidR="00D63588" w:rsidRDefault="00FF383F" w:rsidP="006076D6">
            <w:pPr>
              <w:spacing w:line="276" w:lineRule="auto"/>
              <w:jc w:val="center"/>
            </w:pPr>
            <w:r>
              <w:t>QIMD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DFDE73" w14:textId="567365DA" w:rsidR="00D63588" w:rsidRDefault="00BF4C6F" w:rsidP="006076D6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65C727" w14:textId="4A9451B5" w:rsidR="00D63588" w:rsidRDefault="0058753E" w:rsidP="004F062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C9492F" w14:paraId="742A3EDE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9834E7" w14:textId="55223A67" w:rsidR="00E369A8" w:rsidRDefault="00537B96" w:rsidP="00E369A8">
            <w:pPr>
              <w:spacing w:line="276" w:lineRule="auto"/>
              <w:jc w:val="center"/>
            </w:pPr>
            <w:r>
              <w:t>Adding test to QI req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325311" w14:textId="418EA148" w:rsidR="00E369A8" w:rsidRDefault="00E369A8" w:rsidP="00E369A8">
            <w:pPr>
              <w:spacing w:line="276" w:lineRule="auto"/>
              <w:jc w:val="center"/>
            </w:pPr>
            <w:r>
              <w:t>QIAT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A98226" w14:textId="17CE18D5" w:rsidR="00E369A8" w:rsidRDefault="00E369A8" w:rsidP="00E369A8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F2D6E0" w14:textId="3D9F466B" w:rsidR="00E369A8" w:rsidRDefault="00476CB3" w:rsidP="00E369A8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C9492F" w14:paraId="43402E20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704D8E" w14:textId="694542A3" w:rsidR="00E369A8" w:rsidRDefault="00537B96" w:rsidP="00E369A8">
            <w:pPr>
              <w:spacing w:line="276" w:lineRule="auto"/>
              <w:jc w:val="center"/>
            </w:pPr>
            <w:r>
              <w:t>Spec approval basis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5BFF3A" w14:textId="7E10DDE9" w:rsidR="00E369A8" w:rsidRDefault="00E369A8" w:rsidP="00E369A8">
            <w:pPr>
              <w:spacing w:line="276" w:lineRule="auto"/>
              <w:jc w:val="center"/>
            </w:pPr>
            <w:r>
              <w:t>QPLN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5B2838" w14:textId="2C02CB65" w:rsidR="00E369A8" w:rsidRDefault="00FC2A2B" w:rsidP="00E369A8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229F25" w14:textId="26266C3A" w:rsidR="00E369A8" w:rsidRDefault="000A4DBC" w:rsidP="00E369A8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C9492F" w14:paraId="70B376CD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6E825C" w14:textId="0F61E127" w:rsidR="00E369A8" w:rsidRDefault="00537B96" w:rsidP="00E369A8">
            <w:pPr>
              <w:spacing w:line="276" w:lineRule="auto"/>
              <w:jc w:val="center"/>
            </w:pPr>
            <w:r>
              <w:t>QI req appr basis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8C0353" w14:textId="5D195152" w:rsidR="00E369A8" w:rsidRDefault="00E369A8" w:rsidP="00E369A8">
            <w:pPr>
              <w:spacing w:line="276" w:lineRule="auto"/>
              <w:jc w:val="center"/>
            </w:pPr>
            <w:r>
              <w:t>QPLT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686364" w14:textId="3996AC37" w:rsidR="00E369A8" w:rsidRDefault="0069247C" w:rsidP="00E369A8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9BDD0" w14:textId="25AB903C" w:rsidR="00E369A8" w:rsidRDefault="00557A1F" w:rsidP="00E369A8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3B9DAD86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4C6114" w14:textId="1CC9C7CE" w:rsidR="00557A1F" w:rsidRDefault="00557A1F" w:rsidP="00557A1F">
            <w:pPr>
              <w:spacing w:line="276" w:lineRule="auto"/>
              <w:jc w:val="center"/>
            </w:pPr>
            <w:r>
              <w:t>Approval passed/passed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353C65" w14:textId="560CE7CB" w:rsidR="00557A1F" w:rsidRDefault="00557A1F" w:rsidP="00557A1F">
            <w:pPr>
              <w:spacing w:line="276" w:lineRule="auto"/>
              <w:jc w:val="center"/>
            </w:pPr>
            <w:r>
              <w:t>QAPP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5AB98C" w14:textId="268BB599" w:rsidR="00557A1F" w:rsidRDefault="00557A1F" w:rsidP="00557A1F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8CF4F1" w14:textId="713D3A29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6954C44A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A65776" w14:textId="1775BEEE" w:rsidR="00557A1F" w:rsidRDefault="00557A1F" w:rsidP="00557A1F">
            <w:pPr>
              <w:spacing w:line="276" w:lineRule="auto"/>
              <w:jc w:val="center"/>
            </w:pPr>
            <w:r w:rsidRPr="00431825">
              <w:t>Approval passed/</w:t>
            </w:r>
            <w:r>
              <w:t>failed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761D1D" w14:textId="4F0A2448" w:rsidR="00557A1F" w:rsidRDefault="00557A1F" w:rsidP="00557A1F">
            <w:pPr>
              <w:spacing w:line="276" w:lineRule="auto"/>
              <w:jc w:val="center"/>
            </w:pPr>
            <w:r>
              <w:t>QAPF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47B3CE" w14:textId="58C272D7" w:rsidR="00557A1F" w:rsidRDefault="00557A1F" w:rsidP="00557A1F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9D09C" w14:textId="2C5EC0B5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7D1CED95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02C6D3" w14:textId="45031ED5" w:rsidR="00557A1F" w:rsidRDefault="00557A1F" w:rsidP="00557A1F">
            <w:pPr>
              <w:spacing w:line="276" w:lineRule="auto"/>
              <w:jc w:val="center"/>
            </w:pPr>
            <w:r w:rsidRPr="00431825">
              <w:t>Approval passed/</w:t>
            </w:r>
            <w:r>
              <w:t>not tested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9292B4" w14:textId="51A020A8" w:rsidR="00557A1F" w:rsidRDefault="00557A1F" w:rsidP="00557A1F">
            <w:pPr>
              <w:spacing w:line="276" w:lineRule="auto"/>
              <w:jc w:val="center"/>
            </w:pPr>
            <w:r>
              <w:t>QAPN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12B538" w14:textId="36BC8E27" w:rsidR="00557A1F" w:rsidRDefault="00557A1F" w:rsidP="00557A1F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BEF72B" w14:textId="715F326A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5DFAC95E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334847" w14:textId="2376A4B2" w:rsidR="00557A1F" w:rsidRDefault="00557A1F" w:rsidP="00557A1F">
            <w:pPr>
              <w:spacing w:line="276" w:lineRule="auto"/>
              <w:jc w:val="center"/>
            </w:pPr>
            <w:r w:rsidRPr="00431825">
              <w:t>Approval passed/</w:t>
            </w:r>
            <w:r>
              <w:t>none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68A04F" w14:textId="13591A75" w:rsidR="00557A1F" w:rsidRDefault="00557A1F" w:rsidP="00557A1F">
            <w:pPr>
              <w:spacing w:line="276" w:lineRule="auto"/>
              <w:jc w:val="center"/>
            </w:pPr>
            <w:r>
              <w:t>QAPE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DAF2B5" w14:textId="4A96D899" w:rsidR="00557A1F" w:rsidRDefault="00557A1F" w:rsidP="00557A1F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9DD4D5" w14:textId="5667A49F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66BE0FBD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C97247" w14:textId="02AA9F75" w:rsidR="00557A1F" w:rsidRDefault="00557A1F" w:rsidP="00557A1F">
            <w:pPr>
              <w:spacing w:line="276" w:lineRule="auto"/>
              <w:jc w:val="center"/>
            </w:pPr>
            <w:r w:rsidRPr="00431825">
              <w:t xml:space="preserve">Approval </w:t>
            </w:r>
            <w:r>
              <w:t>failed</w:t>
            </w:r>
            <w:r w:rsidRPr="00431825">
              <w:t>/passed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31FD23" w14:textId="6D213061" w:rsidR="00557A1F" w:rsidRDefault="00557A1F" w:rsidP="00557A1F">
            <w:pPr>
              <w:spacing w:line="276" w:lineRule="auto"/>
              <w:jc w:val="center"/>
            </w:pPr>
            <w:r>
              <w:t>QAFP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8FE8F" w14:textId="18004BF0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DA7B6E" w14:textId="21CEF4A7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21751B22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6EAB44" w14:textId="43C03C37" w:rsidR="00557A1F" w:rsidRDefault="00557A1F" w:rsidP="00557A1F">
            <w:pPr>
              <w:spacing w:line="276" w:lineRule="auto"/>
              <w:jc w:val="center"/>
            </w:pPr>
            <w:r w:rsidRPr="00431825">
              <w:t xml:space="preserve">Approval </w:t>
            </w:r>
            <w:r>
              <w:t>failed</w:t>
            </w:r>
            <w:r w:rsidRPr="00431825">
              <w:t>/</w:t>
            </w:r>
            <w:r>
              <w:t>failed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AD0EDE" w14:textId="36A5700D" w:rsidR="00557A1F" w:rsidRDefault="00557A1F" w:rsidP="00557A1F">
            <w:pPr>
              <w:spacing w:line="276" w:lineRule="auto"/>
              <w:jc w:val="center"/>
            </w:pPr>
            <w:r>
              <w:t>QAFF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203935" w14:textId="5E6DEE4F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3F88EE" w14:textId="753DA981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1F257CB0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9EA6D1" w14:textId="00858075" w:rsidR="00557A1F" w:rsidRDefault="00557A1F" w:rsidP="00557A1F">
            <w:pPr>
              <w:spacing w:line="276" w:lineRule="auto"/>
              <w:jc w:val="center"/>
            </w:pPr>
            <w:r w:rsidRPr="00431825">
              <w:t xml:space="preserve">Approval </w:t>
            </w:r>
            <w:r>
              <w:t>failed</w:t>
            </w:r>
            <w:r w:rsidRPr="00431825">
              <w:t>/</w:t>
            </w:r>
            <w:r>
              <w:t>not tested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7273FE" w14:textId="5C215145" w:rsidR="00557A1F" w:rsidRDefault="00557A1F" w:rsidP="00557A1F">
            <w:pPr>
              <w:spacing w:line="276" w:lineRule="auto"/>
              <w:jc w:val="center"/>
            </w:pPr>
            <w:r>
              <w:t>QAFN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D8CFD5" w14:textId="3A5C286A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AA0243" w14:textId="6AFD028B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769E0E10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2D3630" w14:textId="457EED45" w:rsidR="00557A1F" w:rsidRDefault="00557A1F" w:rsidP="00557A1F">
            <w:pPr>
              <w:spacing w:line="276" w:lineRule="auto"/>
              <w:jc w:val="center"/>
            </w:pPr>
            <w:r w:rsidRPr="006A0E33">
              <w:t>Approval failed/no</w:t>
            </w:r>
            <w:r>
              <w:t>ne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84CFDD" w14:textId="043B12C2" w:rsidR="00557A1F" w:rsidRDefault="00557A1F" w:rsidP="00557A1F">
            <w:pPr>
              <w:spacing w:line="276" w:lineRule="auto"/>
              <w:jc w:val="center"/>
            </w:pPr>
            <w:r>
              <w:t>QAFE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273804" w14:textId="4C8975BD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9CA621" w14:textId="42F672C6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475ED629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8E5FFE" w14:textId="13C1FB84" w:rsidR="00557A1F" w:rsidRDefault="00557A1F" w:rsidP="00557A1F">
            <w:pPr>
              <w:spacing w:line="276" w:lineRule="auto"/>
              <w:jc w:val="center"/>
            </w:pPr>
            <w:r w:rsidRPr="006A0E33">
              <w:t xml:space="preserve">Approval </w:t>
            </w:r>
            <w:r>
              <w:t>not tested</w:t>
            </w:r>
            <w:r w:rsidRPr="006A0E33">
              <w:t>/</w:t>
            </w:r>
            <w:r>
              <w:t>passed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056791" w14:textId="65B820D2" w:rsidR="00557A1F" w:rsidRDefault="00557A1F" w:rsidP="00557A1F">
            <w:pPr>
              <w:spacing w:line="276" w:lineRule="auto"/>
              <w:jc w:val="center"/>
            </w:pPr>
            <w:r>
              <w:t>QANP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630CC7" w14:textId="5076BC1C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EE05BB" w14:textId="5E4EBB5D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1303FD4F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4ACD38" w14:textId="73EBFE8B" w:rsidR="00557A1F" w:rsidRDefault="00557A1F" w:rsidP="00557A1F">
            <w:pPr>
              <w:spacing w:line="276" w:lineRule="auto"/>
              <w:jc w:val="center"/>
            </w:pPr>
            <w:r w:rsidRPr="006A0E33">
              <w:t xml:space="preserve">Approval </w:t>
            </w:r>
            <w:r>
              <w:t>not tested</w:t>
            </w:r>
            <w:r w:rsidRPr="006A0E33">
              <w:t>/</w:t>
            </w:r>
            <w:r>
              <w:t>passed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AFAD83" w14:textId="099AE86C" w:rsidR="00557A1F" w:rsidRDefault="00557A1F" w:rsidP="00557A1F">
            <w:pPr>
              <w:spacing w:line="276" w:lineRule="auto"/>
              <w:jc w:val="center"/>
            </w:pPr>
            <w:r>
              <w:t>QANF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A0886D" w14:textId="761B5FF3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9EB7F4" w14:textId="223BD9C5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7EBFAF7D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19884F" w14:textId="74F37ED2" w:rsidR="00557A1F" w:rsidRDefault="00557A1F" w:rsidP="00557A1F">
            <w:pPr>
              <w:spacing w:line="276" w:lineRule="auto"/>
              <w:jc w:val="center"/>
            </w:pPr>
            <w:r w:rsidRPr="006A0E33">
              <w:t xml:space="preserve">Approval </w:t>
            </w:r>
            <w:r>
              <w:t>not tested</w:t>
            </w:r>
            <w:r w:rsidRPr="006A0E33">
              <w:t>/not tested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8EF28D" w14:textId="0BF3B91F" w:rsidR="00557A1F" w:rsidRDefault="00557A1F" w:rsidP="00557A1F">
            <w:pPr>
              <w:spacing w:line="276" w:lineRule="auto"/>
              <w:jc w:val="center"/>
            </w:pPr>
            <w:r>
              <w:t>QANN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FBD960" w14:textId="133CEF0E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CEFCA8" w14:textId="357DA8A0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69A9AF49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BC555C" w14:textId="50602C09" w:rsidR="00557A1F" w:rsidRDefault="00557A1F" w:rsidP="00557A1F">
            <w:pPr>
              <w:spacing w:line="276" w:lineRule="auto"/>
              <w:jc w:val="center"/>
            </w:pPr>
            <w:r w:rsidRPr="006A0E33">
              <w:t xml:space="preserve">Approval </w:t>
            </w:r>
            <w:r>
              <w:t>not tested</w:t>
            </w:r>
            <w:r w:rsidRPr="006A0E33">
              <w:t>/no</w:t>
            </w:r>
            <w:r>
              <w:t>ne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36324" w14:textId="5157471C" w:rsidR="00557A1F" w:rsidRDefault="00557A1F" w:rsidP="00557A1F">
            <w:pPr>
              <w:spacing w:line="276" w:lineRule="auto"/>
              <w:jc w:val="center"/>
            </w:pPr>
            <w:r>
              <w:t>QANE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9F492C" w14:textId="23ABB6A4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C708CF" w14:textId="0A703199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09DFB813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B6654D" w14:textId="52AC02B6" w:rsidR="00557A1F" w:rsidRDefault="00557A1F" w:rsidP="00557A1F">
            <w:pPr>
              <w:spacing w:line="276" w:lineRule="auto"/>
              <w:jc w:val="center"/>
            </w:pPr>
            <w:r w:rsidRPr="006A0E33">
              <w:t xml:space="preserve">Approval </w:t>
            </w:r>
            <w:r>
              <w:t>none</w:t>
            </w:r>
            <w:r w:rsidRPr="006A0E33">
              <w:t>/</w:t>
            </w:r>
            <w:r>
              <w:t>passed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591663" w14:textId="02D17352" w:rsidR="00557A1F" w:rsidRDefault="00557A1F" w:rsidP="00557A1F">
            <w:pPr>
              <w:spacing w:line="276" w:lineRule="auto"/>
              <w:jc w:val="center"/>
            </w:pPr>
            <w:r>
              <w:t>QAEP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BC9E84" w14:textId="0D8A8128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1A23E4" w14:textId="55D98ABE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355BBACE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A56700" w14:textId="0690B5F1" w:rsidR="00557A1F" w:rsidRDefault="00557A1F" w:rsidP="00557A1F">
            <w:pPr>
              <w:spacing w:line="276" w:lineRule="auto"/>
              <w:jc w:val="center"/>
            </w:pPr>
            <w:r w:rsidRPr="006A0E33">
              <w:t xml:space="preserve">Approval </w:t>
            </w:r>
            <w:r>
              <w:t>none</w:t>
            </w:r>
            <w:r w:rsidRPr="006A0E33">
              <w:t>/</w:t>
            </w:r>
            <w:r>
              <w:t>failed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6D4A62" w14:textId="1ED53F12" w:rsidR="00557A1F" w:rsidRDefault="00557A1F" w:rsidP="00557A1F">
            <w:pPr>
              <w:spacing w:line="276" w:lineRule="auto"/>
              <w:jc w:val="center"/>
            </w:pPr>
            <w:r>
              <w:t>QAEF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CB7435" w14:textId="15898B43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35F097" w14:textId="14065438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1971E4AE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1A4489" w14:textId="45819CDD" w:rsidR="00A92B3E" w:rsidRDefault="00A92B3E" w:rsidP="00A92B3E">
            <w:pPr>
              <w:spacing w:line="276" w:lineRule="auto"/>
              <w:jc w:val="center"/>
            </w:pPr>
            <w:r w:rsidRPr="006A0E33">
              <w:t xml:space="preserve">Approval </w:t>
            </w:r>
            <w:r>
              <w:t>none</w:t>
            </w:r>
            <w:r w:rsidRPr="006A0E33">
              <w:t>/not tested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C3EB1F" w14:textId="48A25C2E" w:rsidR="00A92B3E" w:rsidRDefault="00A92B3E" w:rsidP="00A92B3E">
            <w:pPr>
              <w:spacing w:line="276" w:lineRule="auto"/>
              <w:jc w:val="center"/>
            </w:pPr>
            <w:r>
              <w:t>QAEN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1FFCAC" w14:textId="58B057DD" w:rsidR="00A92B3E" w:rsidRDefault="00A92B3E" w:rsidP="00A92B3E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2D285B" w14:textId="5E0B1F2D" w:rsidR="00A92B3E" w:rsidRDefault="00A92B3E" w:rsidP="00A92B3E">
            <w:pPr>
              <w:keepNext/>
              <w:spacing w:line="276" w:lineRule="auto"/>
              <w:jc w:val="center"/>
            </w:pPr>
            <w:r w:rsidRPr="005C4397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3A339916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E510BD" w14:textId="5F942ED0" w:rsidR="00A92B3E" w:rsidRDefault="00A92B3E" w:rsidP="00A92B3E">
            <w:pPr>
              <w:spacing w:line="276" w:lineRule="auto"/>
              <w:jc w:val="center"/>
            </w:pPr>
            <w:r>
              <w:t>Lot auto-approval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BFFC1F" w14:textId="563B029E" w:rsidR="00A92B3E" w:rsidRDefault="00A92B3E" w:rsidP="00A92B3E">
            <w:pPr>
              <w:spacing w:line="276" w:lineRule="auto"/>
              <w:jc w:val="center"/>
            </w:pPr>
            <w:r>
              <w:t>QLTA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382CD3" w14:textId="0027A0EA" w:rsidR="00A92B3E" w:rsidRDefault="00A92B3E" w:rsidP="00A92B3E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1C3BEC" w14:textId="0BC47F8C" w:rsidR="00A92B3E" w:rsidRDefault="00A92B3E" w:rsidP="00A92B3E">
            <w:pPr>
              <w:keepNext/>
              <w:spacing w:line="276" w:lineRule="auto"/>
              <w:jc w:val="center"/>
            </w:pPr>
            <w:r w:rsidRPr="005C4397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508413EF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84BE5A" w14:textId="60FF44C3" w:rsidR="00A92B3E" w:rsidRDefault="00A92B3E" w:rsidP="00A92B3E">
            <w:pPr>
              <w:spacing w:line="276" w:lineRule="auto"/>
              <w:jc w:val="center"/>
            </w:pPr>
            <w:r>
              <w:t>Spec auto-approval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8768F9" w14:textId="21C308AB" w:rsidR="00A92B3E" w:rsidRDefault="00A92B3E" w:rsidP="00A92B3E">
            <w:pPr>
              <w:spacing w:line="276" w:lineRule="auto"/>
              <w:jc w:val="center"/>
            </w:pPr>
            <w:r>
              <w:t>QSPA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D2EFF9" w14:textId="0B54EC81" w:rsidR="00A92B3E" w:rsidRDefault="00A92B3E" w:rsidP="00A92B3E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4D034B" w14:textId="062362B2" w:rsidR="00A92B3E" w:rsidRDefault="00A92B3E" w:rsidP="00A92B3E">
            <w:pPr>
              <w:keepNext/>
              <w:spacing w:line="276" w:lineRule="auto"/>
              <w:jc w:val="center"/>
            </w:pPr>
            <w:r w:rsidRPr="005C4397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2F1D9106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FDA0CC" w14:textId="7E74576A" w:rsidR="00A92B3E" w:rsidRDefault="00A92B3E" w:rsidP="00A92B3E">
            <w:pPr>
              <w:spacing w:line="276" w:lineRule="auto"/>
              <w:jc w:val="center"/>
            </w:pPr>
            <w:r>
              <w:t>QI request auto-approval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0E9E4F" w14:textId="02C91D80" w:rsidR="00A92B3E" w:rsidRDefault="00A92B3E" w:rsidP="00A92B3E">
            <w:pPr>
              <w:spacing w:line="276" w:lineRule="auto"/>
              <w:jc w:val="center"/>
            </w:pPr>
            <w:r>
              <w:t>QIRA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DBFB44" w14:textId="5401CCE2" w:rsidR="00A92B3E" w:rsidRDefault="00A92B3E" w:rsidP="00A92B3E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432CE1" w14:textId="5DA5A110" w:rsidR="00A92B3E" w:rsidRDefault="00A92B3E" w:rsidP="00A92B3E">
            <w:pPr>
              <w:keepNext/>
              <w:spacing w:line="276" w:lineRule="auto"/>
              <w:jc w:val="center"/>
            </w:pPr>
            <w:r w:rsidRPr="005C4397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00AE7C76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51727E" w14:textId="45656BB3" w:rsidR="00A92B3E" w:rsidRDefault="00A92B3E" w:rsidP="00A92B3E">
            <w:pPr>
              <w:spacing w:line="276" w:lineRule="auto"/>
              <w:jc w:val="center"/>
            </w:pPr>
            <w:r>
              <w:t>QI request level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A2010B" w14:textId="7B3240F4" w:rsidR="00A92B3E" w:rsidRDefault="00A92B3E" w:rsidP="00A92B3E">
            <w:pPr>
              <w:spacing w:line="276" w:lineRule="auto"/>
              <w:jc w:val="center"/>
            </w:pPr>
            <w:r>
              <w:t>QRLV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0F08D2" w14:textId="62504A3C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D223A7" w14:textId="7B9BD8F9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2769A69C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455EBC" w14:textId="490317AE" w:rsidR="00A92B3E" w:rsidRDefault="00A92B3E" w:rsidP="00A92B3E">
            <w:pPr>
              <w:spacing w:line="276" w:lineRule="auto"/>
              <w:jc w:val="center"/>
            </w:pPr>
            <w:r>
              <w:t>Manual QI req status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503A4D" w14:textId="7CE4BCCC" w:rsidR="00A92B3E" w:rsidRDefault="00A92B3E" w:rsidP="00A92B3E">
            <w:pPr>
              <w:spacing w:line="276" w:lineRule="auto"/>
              <w:jc w:val="center"/>
            </w:pPr>
            <w:r>
              <w:t>QST1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D953F2" w14:textId="2CB1FE0F" w:rsidR="00A92B3E" w:rsidRDefault="00A92B3E" w:rsidP="00A92B3E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7638B0" w14:textId="375E55F0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1C74B63A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296D04" w14:textId="0B994A8C" w:rsidR="00A92B3E" w:rsidRDefault="00A92B3E" w:rsidP="00A92B3E">
            <w:pPr>
              <w:spacing w:line="276" w:lineRule="auto"/>
              <w:jc w:val="center"/>
            </w:pPr>
            <w:r>
              <w:t>Default QI req as test at pre-ship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47EABA" w14:textId="3A4CD666" w:rsidR="00A92B3E" w:rsidRDefault="00A92B3E" w:rsidP="00A92B3E">
            <w:pPr>
              <w:spacing w:line="276" w:lineRule="auto"/>
              <w:jc w:val="center"/>
            </w:pPr>
            <w:r>
              <w:t>TPS2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04A4DC" w14:textId="436C4AD5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3543BE" w14:textId="409C4B01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1D3D820A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7F9F9E" w14:textId="17C314A7" w:rsidR="00A92B3E" w:rsidRDefault="00A92B3E" w:rsidP="00A92B3E">
            <w:pPr>
              <w:spacing w:line="276" w:lineRule="auto"/>
              <w:jc w:val="center"/>
            </w:pPr>
            <w:r>
              <w:t>Test freq basis for PO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1B545A" w14:textId="72FCC5A3" w:rsidR="00A92B3E" w:rsidRDefault="00A92B3E" w:rsidP="00A92B3E">
            <w:pPr>
              <w:spacing w:line="276" w:lineRule="auto"/>
              <w:jc w:val="center"/>
            </w:pPr>
            <w:r>
              <w:t>QIFR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7FE660" w14:textId="2C7FAEDD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B5B714" w14:textId="6F39E731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5B1EDBA6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B27234" w14:textId="0ED5BC6D" w:rsidR="00A92B3E" w:rsidRDefault="00A92B3E" w:rsidP="00A92B3E">
            <w:pPr>
              <w:spacing w:line="276" w:lineRule="auto"/>
              <w:jc w:val="center"/>
            </w:pPr>
            <w:r>
              <w:t>Replace PO QI request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D4140C" w14:textId="2FF09A01" w:rsidR="00A92B3E" w:rsidRDefault="00A92B3E" w:rsidP="00A92B3E">
            <w:pPr>
              <w:spacing w:line="276" w:lineRule="auto"/>
              <w:jc w:val="center"/>
            </w:pPr>
            <w:r>
              <w:t>QIRP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12046C" w14:textId="396413D3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408AF0" w14:textId="5FA29BCD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2C9C8BAD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DD4D90" w14:textId="78D0D8FE" w:rsidR="00A92B3E" w:rsidRDefault="00A92B3E" w:rsidP="00A92B3E">
            <w:pPr>
              <w:spacing w:line="276" w:lineRule="auto"/>
              <w:jc w:val="center"/>
            </w:pPr>
            <w:r>
              <w:t>Test freq basis for MO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F57A7C" w14:textId="612D5650" w:rsidR="00A92B3E" w:rsidRDefault="00A92B3E" w:rsidP="00A92B3E">
            <w:pPr>
              <w:spacing w:line="276" w:lineRule="auto"/>
              <w:jc w:val="center"/>
            </w:pPr>
            <w:r>
              <w:t>QIF1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68B379" w14:textId="4F5960B1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BA0D49" w14:textId="3C121072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30D9D288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A743E4" w14:textId="2D9A5633" w:rsidR="00A92B3E" w:rsidRDefault="00A92B3E" w:rsidP="00A92B3E">
            <w:pPr>
              <w:spacing w:line="276" w:lineRule="auto"/>
              <w:jc w:val="center"/>
            </w:pPr>
            <w:r>
              <w:t>Replace MO QI request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E445B8" w14:textId="2ED504B9" w:rsidR="00A92B3E" w:rsidRDefault="00A92B3E" w:rsidP="00A92B3E">
            <w:pPr>
              <w:spacing w:line="276" w:lineRule="auto"/>
              <w:jc w:val="center"/>
            </w:pPr>
            <w:r>
              <w:t>QIPF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5346AF" w14:textId="32DF3461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CB932C" w14:textId="584C1CD1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4320B034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6E7330" w14:textId="2BBCDCC9" w:rsidR="00A92B3E" w:rsidRDefault="00A92B3E" w:rsidP="00A92B3E">
            <w:pPr>
              <w:spacing w:line="276" w:lineRule="auto"/>
              <w:jc w:val="center"/>
            </w:pPr>
            <w:r>
              <w:t>Create QI request on CO returns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45D2BA" w14:textId="15A05CC1" w:rsidR="00A92B3E" w:rsidRDefault="00A92B3E" w:rsidP="00A92B3E">
            <w:pPr>
              <w:spacing w:line="276" w:lineRule="auto"/>
              <w:jc w:val="center"/>
            </w:pPr>
            <w:r>
              <w:t>QCRF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1FEB1" w14:textId="71309999" w:rsidR="00A92B3E" w:rsidRDefault="00F62BA0" w:rsidP="00A92B3E">
            <w:pPr>
              <w:spacing w:line="276" w:lineRule="auto"/>
              <w:jc w:val="center"/>
            </w:pPr>
            <w:r w:rsidRPr="009003B0">
              <w:rPr>
                <w:highlight w:val="yellow"/>
              </w:rP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848CF7" w14:textId="71EBC187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5A5D0552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14A357" w14:textId="26BA072F" w:rsidR="00A92B3E" w:rsidRDefault="00A92B3E" w:rsidP="00A92B3E">
            <w:pPr>
              <w:spacing w:line="276" w:lineRule="auto"/>
              <w:jc w:val="center"/>
            </w:pPr>
            <w:r>
              <w:t>Copy QI request on new lot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CB2263" w14:textId="2B788C69" w:rsidR="00A92B3E" w:rsidRDefault="00A92B3E" w:rsidP="00A92B3E">
            <w:pPr>
              <w:spacing w:line="276" w:lineRule="auto"/>
              <w:jc w:val="center"/>
            </w:pPr>
            <w:r>
              <w:t>QCRO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F30B60" w14:textId="07258C4F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852CC" w14:textId="600CE277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2470C198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A1F0E2" w14:textId="0B2BA9E1" w:rsidR="00A92B3E" w:rsidRDefault="00A92B3E" w:rsidP="00A92B3E">
            <w:pPr>
              <w:spacing w:line="276" w:lineRule="auto"/>
              <w:jc w:val="center"/>
            </w:pPr>
            <w:r>
              <w:t>Auto-reinspection of lots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A2EA44" w14:textId="16D79052" w:rsidR="00A92B3E" w:rsidRDefault="00A92B3E" w:rsidP="00A92B3E">
            <w:pPr>
              <w:spacing w:line="276" w:lineRule="auto"/>
              <w:jc w:val="center"/>
            </w:pPr>
            <w:r>
              <w:t>QARE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01F636" w14:textId="46846C78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4F68B4" w14:textId="0FA1F825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1BDBA618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BFB5F8" w14:textId="7AD5B698" w:rsidR="00A92B3E" w:rsidRDefault="00A92B3E" w:rsidP="00A92B3E">
            <w:pPr>
              <w:spacing w:line="276" w:lineRule="auto"/>
              <w:jc w:val="center"/>
            </w:pPr>
            <w:r>
              <w:t>QI reinspection level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B4A517" w14:textId="1EEA8C25" w:rsidR="00A92B3E" w:rsidRDefault="00A92B3E" w:rsidP="00A92B3E">
            <w:pPr>
              <w:spacing w:line="276" w:lineRule="auto"/>
              <w:jc w:val="center"/>
            </w:pPr>
            <w:r>
              <w:t>QARL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2E2D76" w14:textId="61421328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92D400" w14:textId="072E93B8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062712CE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7FB2FF" w14:textId="29EB0DDF" w:rsidR="00A92B3E" w:rsidRDefault="00A92B3E" w:rsidP="00A92B3E">
            <w:pPr>
              <w:spacing w:line="276" w:lineRule="auto"/>
              <w:jc w:val="center"/>
            </w:pPr>
            <w:r>
              <w:t>Reinspection generation basis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02C288" w14:textId="4E562587" w:rsidR="00A92B3E" w:rsidRDefault="00A92B3E" w:rsidP="00A92B3E">
            <w:pPr>
              <w:spacing w:line="276" w:lineRule="auto"/>
              <w:jc w:val="center"/>
            </w:pPr>
            <w:r>
              <w:t>QARB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EDAE20" w14:textId="3EE5BE06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3DEFD7" w14:textId="292DD252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49146B27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091A84" w14:textId="5B13EBF5" w:rsidR="00A92B3E" w:rsidRDefault="00A92B3E" w:rsidP="00A92B3E">
            <w:pPr>
              <w:spacing w:line="276" w:lineRule="auto"/>
              <w:jc w:val="center"/>
            </w:pPr>
            <w:r>
              <w:t>Reinspection calculation date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4AFDD7" w14:textId="14DFAEA8" w:rsidR="00A92B3E" w:rsidRDefault="00A92B3E" w:rsidP="00A92B3E">
            <w:pPr>
              <w:spacing w:line="276" w:lineRule="auto"/>
              <w:jc w:val="center"/>
            </w:pPr>
            <w:r>
              <w:t>QARD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F8EA50" w14:textId="0EB7B384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41C44B" w14:textId="035A63BC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1CD653B3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5FA564" w14:textId="12734F1A" w:rsidR="00A92B3E" w:rsidRDefault="00A92B3E" w:rsidP="00A92B3E">
            <w:pPr>
              <w:spacing w:line="276" w:lineRule="auto"/>
              <w:jc w:val="center"/>
            </w:pPr>
            <w:r>
              <w:t>Manual update of calculated test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58A83A" w14:textId="1E881705" w:rsidR="00A92B3E" w:rsidRDefault="00A92B3E" w:rsidP="00A92B3E">
            <w:pPr>
              <w:spacing w:line="276" w:lineRule="auto"/>
              <w:jc w:val="center"/>
            </w:pPr>
            <w:r>
              <w:t>QMTU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3A63B4" w14:textId="386E7F6F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0FD7CC" w14:textId="4676A138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</w:tbl>
    <w:p w14:paraId="1CB19F7D" w14:textId="7266320D" w:rsidR="004F0626" w:rsidRDefault="004F0626">
      <w:pPr>
        <w:pStyle w:val="Caption"/>
      </w:pPr>
      <w:bookmarkStart w:id="12" w:name="_Ref191567251"/>
      <w:r>
        <w:t xml:space="preserve">Table </w:t>
      </w:r>
      <w:r w:rsidR="00A6314B">
        <w:fldChar w:fldCharType="begin"/>
      </w:r>
      <w:r w:rsidR="00A6314B">
        <w:instrText xml:space="preserve"> SEQ Table \* ARABIC </w:instrText>
      </w:r>
      <w:r w:rsidR="00A6314B">
        <w:fldChar w:fldCharType="separate"/>
      </w:r>
      <w:r w:rsidR="00D56EA9">
        <w:rPr>
          <w:noProof/>
        </w:rPr>
        <w:t>2</w:t>
      </w:r>
      <w:r w:rsidR="00A6314B">
        <w:fldChar w:fldCharType="end"/>
      </w:r>
      <w:bookmarkEnd w:id="12"/>
      <w:r>
        <w:t xml:space="preserve">: Inputs to </w:t>
      </w:r>
      <w:r w:rsidR="006476CF">
        <w:t xml:space="preserve">create a quality plan for the </w:t>
      </w:r>
      <w:r w:rsidR="00E92132">
        <w:t>recipe.</w:t>
      </w:r>
    </w:p>
    <w:p w14:paraId="4F2666DB" w14:textId="1542667E" w:rsidR="00F204D1" w:rsidRDefault="005538FB" w:rsidP="00F204D1">
      <w:pPr>
        <w:rPr>
          <w:lang w:val="en-GB" w:eastAsia="en-US"/>
        </w:rPr>
      </w:pPr>
      <w:r>
        <w:rPr>
          <w:lang w:val="en-GB" w:eastAsia="en-US"/>
        </w:rPr>
        <w:t xml:space="preserve">In the event a quality plan </w:t>
      </w:r>
      <w:r w:rsidR="00A2555B">
        <w:rPr>
          <w:lang w:val="en-GB" w:eastAsia="en-US"/>
        </w:rPr>
        <w:t>is</w:t>
      </w:r>
      <w:r>
        <w:rPr>
          <w:lang w:val="en-GB" w:eastAsia="en-US"/>
        </w:rPr>
        <w:t xml:space="preserve"> successfully created </w:t>
      </w:r>
      <w:r w:rsidR="00D402AA">
        <w:rPr>
          <w:lang w:val="en-GB" w:eastAsia="en-US"/>
        </w:rPr>
        <w:t>for the recipe</w:t>
      </w:r>
      <w:r w:rsidR="004C724F">
        <w:rPr>
          <w:lang w:val="en-GB" w:eastAsia="en-US"/>
        </w:rPr>
        <w:t>,</w:t>
      </w:r>
      <w:r w:rsidR="00D402AA">
        <w:rPr>
          <w:lang w:val="en-GB" w:eastAsia="en-US"/>
        </w:rPr>
        <w:t xml:space="preserve"> the output would </w:t>
      </w:r>
      <w:r w:rsidR="00E92132">
        <w:rPr>
          <w:lang w:val="en-GB" w:eastAsia="en-US"/>
        </w:rPr>
        <w:t>one</w:t>
      </w:r>
      <w:r w:rsidR="00D402AA">
        <w:rPr>
          <w:lang w:val="en-GB" w:eastAsia="en-US"/>
        </w:rPr>
        <w:t>.</w:t>
      </w:r>
    </w:p>
    <w:p w14:paraId="5823A15C" w14:textId="5EF333FE" w:rsidR="00F204D1" w:rsidRPr="00F204D1" w:rsidRDefault="00F204D1" w:rsidP="00B27957">
      <w:pPr>
        <w:pStyle w:val="5aH5"/>
        <w:rPr>
          <w:lang w:val="en-GB" w:eastAsia="en-US"/>
        </w:rPr>
      </w:pPr>
      <w:r w:rsidRPr="00B27957">
        <w:t>Step 0</w:t>
      </w:r>
      <w:r w:rsidR="001C4C4E">
        <w:t>3</w:t>
      </w:r>
      <w:r w:rsidRPr="00B27957">
        <w:t>: Creating a specification header for the recipe</w:t>
      </w:r>
      <w:r>
        <w:t>.</w:t>
      </w:r>
    </w:p>
    <w:p w14:paraId="69F23504" w14:textId="5DED2970" w:rsidR="00F204D1" w:rsidRDefault="00F204D1" w:rsidP="00F204D1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bookmarkStart w:id="13" w:name="_Hlk219212746"/>
      <w:r>
        <w:rPr>
          <w:rFonts w:eastAsia="Times New Roman" w:cs="Calibri"/>
          <w:b/>
          <w:bCs/>
          <w:color w:val="000000"/>
          <w:szCs w:val="24"/>
          <w:lang w:eastAsia="en-GB"/>
        </w:rPr>
        <w:t>API: QMS</w:t>
      </w:r>
      <w:r w:rsidR="0011570C">
        <w:rPr>
          <w:rFonts w:eastAsia="Times New Roman" w:cs="Calibri"/>
          <w:b/>
          <w:bCs/>
          <w:color w:val="000000"/>
          <w:szCs w:val="24"/>
          <w:lang w:eastAsia="en-GB"/>
        </w:rPr>
        <w:t>200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MI</w:t>
      </w:r>
    </w:p>
    <w:p w14:paraId="4FC0B865" w14:textId="16B1E48C" w:rsidR="00D402AA" w:rsidRPr="00F204D1" w:rsidRDefault="00F204D1" w:rsidP="00DB7037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11570C">
        <w:rPr>
          <w:rFonts w:eastAsia="Times New Roman" w:cs="Calibri"/>
          <w:b/>
          <w:bCs/>
          <w:color w:val="000000"/>
          <w:szCs w:val="24"/>
          <w:lang w:eastAsia="en-GB"/>
        </w:rPr>
        <w:t>AddSpec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5"/>
        <w:gridCol w:w="592"/>
        <w:gridCol w:w="871"/>
        <w:gridCol w:w="7419"/>
      </w:tblGrid>
      <w:tr w:rsidR="00F70EF7" w14:paraId="12AB44C6" w14:textId="5DAE092A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F5F799" w14:textId="2ED93E54" w:rsidR="00B521BB" w:rsidRDefault="00B521BB" w:rsidP="00B521BB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285311" w14:textId="277AF0CB" w:rsidR="00B521BB" w:rsidRDefault="00B521BB" w:rsidP="00B521BB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078CA4" w14:textId="353AD66C" w:rsidR="00B521BB" w:rsidRDefault="00B521BB" w:rsidP="00B521BB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A27050" w14:textId="2D40AA87" w:rsidR="00B521BB" w:rsidRDefault="00B521BB" w:rsidP="00B521BB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F70EF7" w14:paraId="18A1232E" w14:textId="4498B6CA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7A278F" w14:textId="27906038" w:rsidR="00B521BB" w:rsidRDefault="00CD5BEE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4C8BAB" w14:textId="6BB8B1F8" w:rsidR="00B521BB" w:rsidRDefault="00CD5BEE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96D61E" w14:textId="5D05D57D" w:rsidR="00B521BB" w:rsidRDefault="00D03496" w:rsidP="006076D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C4C4E">
              <w:rPr>
                <w:rFonts w:cs="Calibri"/>
                <w:color w:val="000000"/>
                <w:szCs w:val="24"/>
                <w:lang w:eastAsia="en-GB"/>
              </w:rPr>
              <w:t>MIXING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1A939A0" w14:textId="47647E15" w:rsidR="00B521BB" w:rsidRDefault="006A1371" w:rsidP="006076D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F70EF7" w14:paraId="27DAB7D4" w14:textId="09FBEBFC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6C54A1" w14:textId="103A78A0" w:rsidR="00CD5BEE" w:rsidRDefault="00CD5BEE" w:rsidP="00CD5BE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F74DC5" w14:textId="08CE1DEF" w:rsidR="00CD5BEE" w:rsidRDefault="00CD5BEE" w:rsidP="00CD5BE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6F81FE" w14:textId="5FEC9802" w:rsidR="00CD5BEE" w:rsidRDefault="00CD5BEE" w:rsidP="00CD5BE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1700330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098D786" w14:textId="7EBC0C6E" w:rsidR="00CD5BEE" w:rsidRDefault="003F7B01" w:rsidP="00CD5BE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400FD">
              <w:t xml:space="preserve">In the </w:t>
            </w:r>
            <w:r>
              <w:t>SyncBillOfMaterials</w:t>
            </w:r>
            <w:r w:rsidRPr="001400FD">
              <w:t xml:space="preserve"> BOD (Business Object Document), the &lt;ID&gt; element, which holds the item number, is located at the XML path </w:t>
            </w:r>
            <w:r>
              <w:t>&lt;SyncBillOfMaterials&gt;</w:t>
            </w:r>
            <w:r w:rsidRPr="001400FD">
              <w:t>&lt;DataArea&gt;&lt;</w:t>
            </w:r>
            <w:r>
              <w:t>BillOfMaterials</w:t>
            </w:r>
            <w:r w:rsidRPr="001400FD">
              <w:t>&gt;&lt;</w:t>
            </w:r>
            <w:r>
              <w:t>BillOfMaterialsHeader</w:t>
            </w:r>
            <w:r w:rsidRPr="001400FD">
              <w:t>&gt;&lt;</w:t>
            </w:r>
            <w:r>
              <w:t>DocumentID</w:t>
            </w:r>
            <w:r w:rsidRPr="001400FD">
              <w:t>&gt;&lt;ID&gt;</w:t>
            </w:r>
          </w:p>
        </w:tc>
      </w:tr>
      <w:tr w:rsidR="00F70EF7" w14:paraId="7ADDC28A" w14:textId="51465DC6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834378" w14:textId="18A9563A" w:rsidR="00B521BB" w:rsidRPr="00BE1991" w:rsidRDefault="00DB6E39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Date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C00E9C" w14:textId="1503B4E5" w:rsidR="00B521BB" w:rsidRPr="00BE1991" w:rsidRDefault="00DB6E39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FD6379" w14:textId="26B1A03D" w:rsidR="00B521BB" w:rsidRPr="00BE1991" w:rsidRDefault="00DB6E39" w:rsidP="006076D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20250101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8846FB" w14:textId="467D0AD4" w:rsidR="00B521BB" w:rsidRPr="00BE1991" w:rsidRDefault="004A64CA" w:rsidP="006076D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 xml:space="preserve">In the </w:t>
            </w:r>
            <w:r w:rsidR="00D175EE" w:rsidRPr="00BE1991">
              <w:rPr>
                <w:rFonts w:cs="Calibri"/>
                <w:color w:val="000000"/>
                <w:szCs w:val="24"/>
                <w:lang w:eastAsia="en-GB"/>
              </w:rPr>
              <w:t>SyncBillOfMaterials</w:t>
            </w:r>
            <w:r w:rsidR="003740BC" w:rsidRPr="00BE1991">
              <w:rPr>
                <w:rFonts w:cs="Calibri"/>
                <w:color w:val="000000"/>
                <w:szCs w:val="24"/>
                <w:lang w:eastAsia="en-GB"/>
              </w:rPr>
              <w:t xml:space="preserve"> BOD, the </w:t>
            </w:r>
            <w:r w:rsidR="00E57F57" w:rsidRPr="00BE1991">
              <w:rPr>
                <w:rFonts w:cs="Calibri"/>
                <w:color w:val="000000"/>
                <w:szCs w:val="24"/>
                <w:lang w:eastAsia="en-GB"/>
              </w:rPr>
              <w:t>&lt;StartDateTime&gt;</w:t>
            </w:r>
            <w:r w:rsidR="00DD7296" w:rsidRPr="00BE1991">
              <w:rPr>
                <w:rFonts w:cs="Calibri"/>
                <w:color w:val="000000"/>
                <w:szCs w:val="24"/>
                <w:lang w:eastAsia="en-GB"/>
              </w:rPr>
              <w:t xml:space="preserve"> </w:t>
            </w:r>
            <w:r w:rsidR="0030079F" w:rsidRPr="00BE1991">
              <w:rPr>
                <w:rFonts w:cs="Calibri"/>
                <w:color w:val="000000"/>
                <w:szCs w:val="24"/>
                <w:lang w:eastAsia="en-GB"/>
              </w:rPr>
              <w:t>element, which holds the start date</w:t>
            </w:r>
            <w:r w:rsidR="00913CCD" w:rsidRPr="00BE1991">
              <w:rPr>
                <w:rFonts w:cs="Calibri"/>
                <w:color w:val="000000"/>
                <w:szCs w:val="24"/>
                <w:lang w:eastAsia="en-GB"/>
              </w:rPr>
              <w:t xml:space="preserve">, is located at the XML path </w:t>
            </w:r>
            <w:r w:rsidR="00E80C47">
              <w:t>&lt;SyncBillOfMaterials&gt;</w:t>
            </w:r>
            <w:r w:rsidR="00F70EF7">
              <w:t>&lt;DataArea&gt;</w:t>
            </w:r>
            <w:r w:rsidR="00913CCD" w:rsidRPr="00BE1991">
              <w:rPr>
                <w:rFonts w:cs="Calibri"/>
                <w:color w:val="000000"/>
                <w:szCs w:val="24"/>
                <w:lang w:eastAsia="en-GB"/>
              </w:rPr>
              <w:t>&lt;BillOfMaterials&gt;&lt;BillOfMaterialsHeader&gt;</w:t>
            </w:r>
            <w:r w:rsidR="006F67D4" w:rsidRPr="00BE1991">
              <w:rPr>
                <w:rFonts w:cs="Calibri"/>
                <w:color w:val="000000"/>
                <w:szCs w:val="24"/>
                <w:lang w:eastAsia="en-GB"/>
              </w:rPr>
              <w:t>&lt;Status&gt;&lt;TimePeriod&gt;&lt;StartDateTime&gt;</w:t>
            </w:r>
          </w:p>
        </w:tc>
      </w:tr>
      <w:tr w:rsidR="00F70EF7" w14:paraId="5BD24D6E" w14:textId="06BF1870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B5A276" w14:textId="2302AFA2" w:rsidR="00B521BB" w:rsidRPr="00BE1991" w:rsidRDefault="00F40B1F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267237" w14:textId="36CB5F2B" w:rsidR="00B521BB" w:rsidRPr="00BE1991" w:rsidRDefault="00F40B1F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F890A7" w14:textId="074FD2F0" w:rsidR="00B521BB" w:rsidRPr="00BE1991" w:rsidRDefault="00F40B1F" w:rsidP="006076D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20261231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C194206" w14:textId="7879BEA8" w:rsidR="00B521BB" w:rsidRPr="00BE1991" w:rsidRDefault="00BE1991" w:rsidP="006076D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In the SyncBill</w:t>
            </w:r>
            <w:r w:rsidR="00D175EE">
              <w:rPr>
                <w:rFonts w:cs="Calibri"/>
                <w:color w:val="000000"/>
                <w:szCs w:val="24"/>
                <w:lang w:eastAsia="en-GB"/>
              </w:rPr>
              <w:t>O</w:t>
            </w:r>
            <w:r w:rsidRPr="00BE1991">
              <w:rPr>
                <w:rFonts w:cs="Calibri"/>
                <w:color w:val="000000"/>
                <w:szCs w:val="24"/>
                <w:lang w:eastAsia="en-GB"/>
              </w:rPr>
              <w:t xml:space="preserve">fMaterials BOD, the &lt;EndDateTime&gt; element, which holds the end date, is located at the XML path </w:t>
            </w:r>
            <w:r w:rsidR="00C2166E">
              <w:t>&lt;SyncBillOfMaterials&gt;&lt;DataArea&gt;</w:t>
            </w:r>
            <w:r w:rsidRPr="00BE1991">
              <w:rPr>
                <w:rFonts w:cs="Calibri"/>
                <w:color w:val="000000"/>
                <w:szCs w:val="24"/>
                <w:lang w:eastAsia="en-GB"/>
              </w:rPr>
              <w:t>&lt;BillOfMaterials&gt;&lt;BillOfMaterialsHeader&gt;&lt;Status&gt;&lt;TimePeriod&gt;&lt;EndDateTime</w:t>
            </w:r>
            <w:r w:rsidR="00BB5D96">
              <w:rPr>
                <w:rFonts w:cs="Calibri"/>
                <w:color w:val="000000"/>
                <w:szCs w:val="24"/>
                <w:lang w:eastAsia="en-GB"/>
              </w:rPr>
              <w:t>&gt;</w:t>
            </w:r>
          </w:p>
        </w:tc>
      </w:tr>
      <w:tr w:rsidR="00F70EF7" w14:paraId="3A31457C" w14:textId="7C32E5CD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3D0152" w14:textId="4245E984" w:rsidR="00893A87" w:rsidRDefault="00893A87" w:rsidP="00893A8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685EE8" w14:textId="518E7C09" w:rsidR="00893A87" w:rsidRDefault="00893A87" w:rsidP="00893A8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0DEC5C" w14:textId="1FA9BC48" w:rsidR="00893A87" w:rsidRDefault="00893A87" w:rsidP="00893A8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1700330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7A6D824" w14:textId="5701BEED" w:rsidR="00893A87" w:rsidRDefault="002202C6" w:rsidP="00893A8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400FD">
              <w:t xml:space="preserve">In the </w:t>
            </w:r>
            <w:r>
              <w:t>SyncBillOfMaterials</w:t>
            </w:r>
            <w:r w:rsidRPr="001400FD">
              <w:t xml:space="preserve"> BOD (Business Object Document), the &lt;ID&gt; element, which holds the item number, is located at the XML path </w:t>
            </w:r>
            <w:r>
              <w:t>&lt;SyncBillOfMaterials&gt;</w:t>
            </w:r>
            <w:r w:rsidRPr="001400FD">
              <w:t>&lt;DataArea&gt;&lt;</w:t>
            </w:r>
            <w:r>
              <w:t>BillOfMaterials</w:t>
            </w:r>
            <w:r w:rsidRPr="001400FD">
              <w:t>&gt;&lt;</w:t>
            </w:r>
            <w:r>
              <w:t>BillOfMaterialsHeader</w:t>
            </w:r>
            <w:r w:rsidRPr="001400FD">
              <w:t>&gt;&lt;</w:t>
            </w:r>
            <w:r>
              <w:t>DocumentID</w:t>
            </w:r>
            <w:r w:rsidRPr="001400FD">
              <w:t>&gt;&lt;ID&gt;</w:t>
            </w:r>
            <w:r w:rsidR="0023529A">
              <w:t xml:space="preserve">. </w:t>
            </w:r>
            <w:r w:rsidR="0023529A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F70EF7" w14:paraId="04D4B411" w14:textId="77777777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FF45CC" w14:textId="4B629CC1" w:rsidR="008C6BCD" w:rsidRDefault="00BA1F46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25AE66" w14:textId="191E896A" w:rsidR="008C6BCD" w:rsidRDefault="00BA1F46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A072AC" w14:textId="2D8C4A53" w:rsidR="008C6BCD" w:rsidRDefault="00BA1F46" w:rsidP="006076D6">
            <w:pPr>
              <w:keepNext/>
              <w:spacing w:line="276" w:lineRule="auto"/>
              <w:jc w:val="center"/>
            </w:pPr>
            <w:r>
              <w:t>20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F5BEE5F" w14:textId="6684B4BF" w:rsidR="008C6BCD" w:rsidRDefault="006A1371" w:rsidP="006076D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6A1371" w14:paraId="73D341A7" w14:textId="77777777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3FB264" w14:textId="0E01584B" w:rsidR="006A1371" w:rsidRDefault="006A1371" w:rsidP="006A137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 type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AB4FD7" w14:textId="7922CF94" w:rsidR="006A1371" w:rsidRDefault="006A1371" w:rsidP="006A137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SPET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22B6B5" w14:textId="3CF5F8AB" w:rsidR="006A1371" w:rsidRDefault="006A1371" w:rsidP="006A1371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C82229" w14:textId="354985D0" w:rsidR="006A1371" w:rsidRDefault="006A1371" w:rsidP="006A1371">
            <w:pPr>
              <w:keepNext/>
              <w:spacing w:line="276" w:lineRule="auto"/>
              <w:jc w:val="center"/>
            </w:pPr>
            <w:r w:rsidRPr="006E615C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6A1371" w14:paraId="44876347" w14:textId="77777777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8A9DCE" w14:textId="26AED279" w:rsidR="006A1371" w:rsidRDefault="006A1371" w:rsidP="006A137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D49E50" w14:textId="6150CF59" w:rsidR="006A1371" w:rsidRDefault="006A1371" w:rsidP="006A137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A1890" w14:textId="43519E06" w:rsidR="006A1371" w:rsidRDefault="006A1371" w:rsidP="006A1371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11D1A51" w14:textId="5A2A5174" w:rsidR="006A1371" w:rsidRDefault="006A1371" w:rsidP="006A1371">
            <w:pPr>
              <w:keepNext/>
              <w:spacing w:line="276" w:lineRule="auto"/>
              <w:jc w:val="center"/>
            </w:pPr>
            <w:r w:rsidRPr="006E615C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6A1371" w14:paraId="68C215ED" w14:textId="77777777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F86A12" w14:textId="2B48C8D0" w:rsidR="006A1371" w:rsidRDefault="006A1371" w:rsidP="006A137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Reclassification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09EEC3" w14:textId="750C152C" w:rsidR="006A1371" w:rsidRDefault="006A1371" w:rsidP="006A137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19677C" w14:textId="282090DF" w:rsidR="006A1371" w:rsidRDefault="00BE61D8" w:rsidP="006A1371">
            <w:pPr>
              <w:keepNext/>
              <w:spacing w:line="276" w:lineRule="auto"/>
              <w:jc w:val="center"/>
            </w:pPr>
            <w:r w:rsidRPr="00C01CA7">
              <w:t>0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6A3E62C" w14:textId="6B5AE6D1" w:rsidR="006A1371" w:rsidRDefault="006A1371" w:rsidP="006A1371">
            <w:pPr>
              <w:keepNext/>
              <w:spacing w:line="276" w:lineRule="auto"/>
              <w:jc w:val="center"/>
            </w:pPr>
            <w:r w:rsidRPr="006E615C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331C7" w14:paraId="3315D8E5" w14:textId="77777777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D00D2B" w14:textId="0421A2E5" w:rsidR="003331C7" w:rsidRDefault="003331C7" w:rsidP="003331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Auto-attach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963649" w14:textId="30E61C8C" w:rsidR="003331C7" w:rsidRDefault="003331C7" w:rsidP="003331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AD7E89" w14:textId="78755D6A" w:rsidR="003331C7" w:rsidRDefault="003331C7" w:rsidP="003331C7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3DC3CD1" w14:textId="7CB5DEA0" w:rsidR="003331C7" w:rsidRDefault="003331C7" w:rsidP="003331C7">
            <w:pPr>
              <w:keepNext/>
              <w:spacing w:line="276" w:lineRule="auto"/>
              <w:jc w:val="center"/>
            </w:pPr>
            <w:r w:rsidRPr="006E615C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331C7" w14:paraId="17C75888" w14:textId="77777777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413294" w14:textId="7A4854E6" w:rsidR="003331C7" w:rsidRDefault="003331C7" w:rsidP="003331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3E1EB9" w14:textId="387C4D8F" w:rsidR="003331C7" w:rsidRDefault="003331C7" w:rsidP="003331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2D7993" w14:textId="1CB8CF42" w:rsidR="003331C7" w:rsidRDefault="003331C7" w:rsidP="003331C7">
            <w:pPr>
              <w:keepNext/>
              <w:spacing w:line="276" w:lineRule="auto"/>
              <w:jc w:val="center"/>
            </w:pPr>
            <w:r w:rsidRPr="00913AD9">
              <w:t>MOVEX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9DB221" w14:textId="70C08BAA" w:rsidR="003331C7" w:rsidRPr="00BB58A4" w:rsidRDefault="003331C7" w:rsidP="003331C7">
            <w:pPr>
              <w:keepNext/>
              <w:spacing w:line="276" w:lineRule="auto"/>
              <w:jc w:val="center"/>
            </w:pPr>
            <w:r w:rsidRPr="006E615C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331C7" w14:paraId="714A9800" w14:textId="77777777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2EA128" w14:textId="1213BDDA" w:rsidR="003331C7" w:rsidRDefault="003331C7" w:rsidP="003331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E95ECF" w14:textId="0B87B0F1" w:rsidR="003331C7" w:rsidRDefault="003331C7" w:rsidP="003331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E71EE4" w14:textId="498DB60D" w:rsidR="003331C7" w:rsidRDefault="003331C7" w:rsidP="003331C7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B98D5B0" w14:textId="0C9B18FC" w:rsidR="003331C7" w:rsidRDefault="003331C7" w:rsidP="003331C7">
            <w:pPr>
              <w:keepNext/>
              <w:spacing w:line="276" w:lineRule="auto"/>
              <w:jc w:val="center"/>
            </w:pPr>
            <w:r w:rsidRPr="006E615C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</w:tbl>
    <w:p w14:paraId="78CF4CDC" w14:textId="4DF8A527" w:rsidR="00302BDE" w:rsidRDefault="00302BDE" w:rsidP="00302BDE">
      <w:pPr>
        <w:pStyle w:val="Caption"/>
      </w:pPr>
      <w:bookmarkStart w:id="14" w:name="_Ref148108282"/>
      <w:bookmarkStart w:id="15" w:name="_Ref148108277"/>
      <w:r>
        <w:t xml:space="preserve">Table </w:t>
      </w:r>
      <w:r w:rsidR="00A6314B">
        <w:fldChar w:fldCharType="begin"/>
      </w:r>
      <w:r w:rsidR="00A6314B">
        <w:instrText xml:space="preserve"> SEQ Table \* ARABIC </w:instrText>
      </w:r>
      <w:r w:rsidR="00A6314B">
        <w:fldChar w:fldCharType="separate"/>
      </w:r>
      <w:r w:rsidR="00D56EA9">
        <w:rPr>
          <w:noProof/>
        </w:rPr>
        <w:t>3</w:t>
      </w:r>
      <w:r w:rsidR="00A6314B">
        <w:fldChar w:fldCharType="end"/>
      </w:r>
      <w:bookmarkEnd w:id="14"/>
      <w:r>
        <w:t xml:space="preserve">: </w:t>
      </w:r>
      <w:bookmarkEnd w:id="15"/>
      <w:r w:rsidR="000E719A">
        <w:t xml:space="preserve">Inputs to create the specification header against the recipe </w:t>
      </w:r>
      <w:r w:rsidR="00E92132">
        <w:t xml:space="preserve">code. </w:t>
      </w:r>
    </w:p>
    <w:bookmarkEnd w:id="13"/>
    <w:p w14:paraId="2FC81D4A" w14:textId="0ED0ED9E" w:rsidR="004D5615" w:rsidRPr="004D5615" w:rsidRDefault="004D5615" w:rsidP="004D5615">
      <w:pPr>
        <w:rPr>
          <w:lang w:val="en-GB" w:eastAsia="en-US"/>
        </w:rPr>
      </w:pPr>
      <w:r>
        <w:rPr>
          <w:lang w:val="en-GB" w:eastAsia="en-US"/>
        </w:rPr>
        <w:t xml:space="preserve">In the event </w:t>
      </w:r>
      <w:r w:rsidR="006D2ADA">
        <w:rPr>
          <w:lang w:val="en-GB" w:eastAsia="en-US"/>
        </w:rPr>
        <w:t>the specification header is successfully created for the item</w:t>
      </w:r>
      <w:r w:rsidR="004C724F">
        <w:rPr>
          <w:lang w:val="en-GB" w:eastAsia="en-US"/>
        </w:rPr>
        <w:t xml:space="preserve">, </w:t>
      </w:r>
      <w:r>
        <w:rPr>
          <w:lang w:val="en-GB" w:eastAsia="en-US"/>
        </w:rPr>
        <w:t>the output would be one.</w:t>
      </w:r>
      <w:r w:rsidR="004A5FF7">
        <w:rPr>
          <w:lang w:val="en-GB" w:eastAsia="en-US"/>
        </w:rPr>
        <w:t xml:space="preserve"> </w:t>
      </w:r>
      <w:r w:rsidR="00ED6391">
        <w:rPr>
          <w:lang w:val="en-GB" w:eastAsia="en-US"/>
        </w:rPr>
        <w:t xml:space="preserve">Specification name </w:t>
      </w:r>
      <w:r w:rsidR="002D75E7">
        <w:rPr>
          <w:lang w:val="en-GB" w:eastAsia="en-US"/>
        </w:rPr>
        <w:t>is</w:t>
      </w:r>
      <w:r w:rsidR="00586CD7">
        <w:rPr>
          <w:lang w:val="en-GB" w:eastAsia="en-US"/>
        </w:rPr>
        <w:t xml:space="preserve"> set </w:t>
      </w:r>
      <w:r w:rsidR="002D75E7">
        <w:rPr>
          <w:lang w:val="en-GB" w:eastAsia="en-US"/>
        </w:rPr>
        <w:t>to ‘</w:t>
      </w:r>
      <w:r w:rsidR="00D03496">
        <w:rPr>
          <w:lang w:val="en-GB" w:eastAsia="en-US"/>
        </w:rPr>
        <w:t>MIXING’</w:t>
      </w:r>
      <w:r w:rsidR="002D75E7">
        <w:rPr>
          <w:lang w:val="en-GB" w:eastAsia="en-US"/>
        </w:rPr>
        <w:t xml:space="preserve"> w</w:t>
      </w:r>
      <w:r w:rsidR="0085244F">
        <w:rPr>
          <w:lang w:val="en-GB" w:eastAsia="en-US"/>
        </w:rPr>
        <w:t xml:space="preserve">hile the description on the specification will align with the recipe code. </w:t>
      </w:r>
      <w:r w:rsidR="004A5FF7">
        <w:rPr>
          <w:lang w:val="en-GB" w:eastAsia="en-US"/>
        </w:rPr>
        <w:t xml:space="preserve">In the event </w:t>
      </w:r>
      <w:r w:rsidR="00BD56C6">
        <w:rPr>
          <w:lang w:val="en-GB" w:eastAsia="en-US"/>
        </w:rPr>
        <w:t xml:space="preserve">a specification against the same item for the same effective period (From and To date range) exists in </w:t>
      </w:r>
      <w:r w:rsidR="00700E7D">
        <w:rPr>
          <w:lang w:val="en-GB" w:eastAsia="en-US"/>
        </w:rPr>
        <w:t xml:space="preserve">Infor </w:t>
      </w:r>
      <w:r w:rsidR="00BD56C6">
        <w:rPr>
          <w:lang w:val="en-GB" w:eastAsia="en-US"/>
        </w:rPr>
        <w:t xml:space="preserve">M3, the </w:t>
      </w:r>
      <w:r w:rsidR="00FE2137">
        <w:rPr>
          <w:lang w:val="en-GB" w:eastAsia="en-US"/>
        </w:rPr>
        <w:t xml:space="preserve">record </w:t>
      </w:r>
      <w:r w:rsidR="009808E9">
        <w:rPr>
          <w:lang w:val="en-GB" w:eastAsia="en-US"/>
        </w:rPr>
        <w:t>will not</w:t>
      </w:r>
      <w:r w:rsidR="00FE2137">
        <w:rPr>
          <w:lang w:val="en-GB" w:eastAsia="en-US"/>
        </w:rPr>
        <w:t xml:space="preserve"> be created in </w:t>
      </w:r>
      <w:r w:rsidR="00700E7D">
        <w:rPr>
          <w:lang w:val="en-GB" w:eastAsia="en-US"/>
        </w:rPr>
        <w:t xml:space="preserve">Infor </w:t>
      </w:r>
      <w:r w:rsidR="00FE2137">
        <w:rPr>
          <w:lang w:val="en-GB" w:eastAsia="en-US"/>
        </w:rPr>
        <w:t xml:space="preserve">M3. While the laboratory manager is </w:t>
      </w:r>
      <w:r w:rsidR="00586CD7">
        <w:rPr>
          <w:lang w:val="en-GB" w:eastAsia="en-US"/>
        </w:rPr>
        <w:t>set</w:t>
      </w:r>
      <w:r w:rsidR="00FE2137">
        <w:rPr>
          <w:lang w:val="en-GB" w:eastAsia="en-US"/>
        </w:rPr>
        <w:t xml:space="preserve"> to MOVEX, </w:t>
      </w:r>
      <w:r w:rsidR="002E422C">
        <w:rPr>
          <w:lang w:val="en-GB" w:eastAsia="en-US"/>
        </w:rPr>
        <w:t xml:space="preserve">approved by will consume the </w:t>
      </w:r>
      <w:r w:rsidR="004C148B">
        <w:rPr>
          <w:lang w:val="en-GB" w:eastAsia="en-US"/>
        </w:rPr>
        <w:t>&lt;SPEC_ISSUE&gt; on the BOD</w:t>
      </w:r>
      <w:r w:rsidR="001529C2">
        <w:rPr>
          <w:lang w:val="en-GB" w:eastAsia="en-US"/>
        </w:rPr>
        <w:t xml:space="preserve">. However, in the event </w:t>
      </w:r>
      <w:r w:rsidR="00197D4B">
        <w:rPr>
          <w:lang w:val="en-GB" w:eastAsia="en-US"/>
        </w:rPr>
        <w:t>approved by user ID</w:t>
      </w:r>
      <w:r w:rsidR="001529C2">
        <w:rPr>
          <w:lang w:val="en-GB" w:eastAsia="en-US"/>
        </w:rPr>
        <w:t xml:space="preserve"> is </w:t>
      </w:r>
      <w:r w:rsidR="00E52D37">
        <w:rPr>
          <w:lang w:val="en-GB" w:eastAsia="en-US"/>
        </w:rPr>
        <w:t>in status 90</w:t>
      </w:r>
      <w:r w:rsidR="00B842C2">
        <w:rPr>
          <w:lang w:val="en-GB" w:eastAsia="en-US"/>
        </w:rPr>
        <w:t xml:space="preserve">: </w:t>
      </w:r>
      <w:r w:rsidR="00FA29EB">
        <w:rPr>
          <w:lang w:val="en-GB" w:eastAsia="en-US"/>
        </w:rPr>
        <w:t>Deactivated</w:t>
      </w:r>
      <w:r w:rsidR="00E52D37">
        <w:rPr>
          <w:lang w:val="en-GB" w:eastAsia="en-US"/>
        </w:rPr>
        <w:t xml:space="preserve"> in </w:t>
      </w:r>
      <w:r w:rsidR="00700E7D">
        <w:rPr>
          <w:lang w:val="en-GB" w:eastAsia="en-US"/>
        </w:rPr>
        <w:t xml:space="preserve">Infor </w:t>
      </w:r>
      <w:r w:rsidR="00E52D37">
        <w:rPr>
          <w:lang w:val="en-GB" w:eastAsia="en-US"/>
        </w:rPr>
        <w:t>M3, user ID ‘MOVEX’ will be used instead.</w:t>
      </w:r>
    </w:p>
    <w:p w14:paraId="0BDB42CD" w14:textId="0857EDA0" w:rsidR="00F534EB" w:rsidRDefault="00884D01" w:rsidP="00E724C6">
      <w:pPr>
        <w:pStyle w:val="5aH5"/>
      </w:pPr>
      <w:r w:rsidRPr="00B27957">
        <w:t>Step 0</w:t>
      </w:r>
      <w:r w:rsidR="001C4C4E">
        <w:t>4</w:t>
      </w:r>
      <w:r w:rsidRPr="00B27957">
        <w:t xml:space="preserve">: </w:t>
      </w:r>
      <w:r w:rsidR="00F534EB">
        <w:t xml:space="preserve">Mapping test names </w:t>
      </w:r>
      <w:r w:rsidR="008906BA">
        <w:t xml:space="preserve">in M3 </w:t>
      </w:r>
      <w:r w:rsidR="00F534EB">
        <w:t xml:space="preserve">to </w:t>
      </w:r>
      <w:r w:rsidR="008906BA">
        <w:t>the BOD</w:t>
      </w:r>
    </w:p>
    <w:p w14:paraId="749B808E" w14:textId="447FD566" w:rsidR="005D3D9D" w:rsidRPr="005D3D9D" w:rsidRDefault="005D3D9D" w:rsidP="005D3D9D">
      <w:pPr>
        <w:pStyle w:val="5aNormal"/>
      </w:pPr>
      <w:r>
        <w:t xml:space="preserve">This needs to be executed in a loop for each </w:t>
      </w:r>
      <w:r w:rsidRPr="00B27957">
        <w:t>&lt;ID&gt; value</w:t>
      </w:r>
      <w:r w:rsidR="0099193D">
        <w:t xml:space="preserve"> </w:t>
      </w:r>
      <w:r w:rsidRPr="00B27957">
        <w:t xml:space="preserve">within </w:t>
      </w:r>
      <w:r w:rsidRPr="00F61747">
        <w:rPr>
          <w:rFonts w:cs="Calibri"/>
          <w:color w:val="000000"/>
          <w:szCs w:val="24"/>
          <w:lang w:eastAsia="en-GB"/>
        </w:rPr>
        <w:t>&lt;Specification type="attribute"&gt;</w:t>
      </w:r>
      <w:r w:rsidR="0099193D">
        <w:rPr>
          <w:rFonts w:cs="Calibri"/>
          <w:color w:val="000000"/>
          <w:szCs w:val="24"/>
          <w:lang w:eastAsia="en-GB"/>
        </w:rPr>
        <w:t xml:space="preserve"> record</w:t>
      </w:r>
      <w:r w:rsidR="005E17DE">
        <w:rPr>
          <w:rFonts w:cs="Calibri"/>
          <w:color w:val="000000"/>
          <w:szCs w:val="24"/>
          <w:lang w:eastAsia="en-GB"/>
        </w:rPr>
        <w:t>.</w:t>
      </w:r>
    </w:p>
    <w:p w14:paraId="087CAC7B" w14:textId="24D49D14" w:rsidR="00E724C6" w:rsidRPr="00AE37E4" w:rsidRDefault="00E724C6" w:rsidP="00E724C6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r w:rsidRPr="00AE37E4">
        <w:rPr>
          <w:rFonts w:cs="Calibri"/>
          <w:b/>
          <w:bCs/>
          <w:color w:val="000000"/>
          <w:szCs w:val="24"/>
          <w:lang w:eastAsia="en-GB"/>
        </w:rPr>
        <w:t xml:space="preserve">API: </w:t>
      </w:r>
      <w:r w:rsidR="000F7C6D">
        <w:rPr>
          <w:rFonts w:cs="Calibri"/>
          <w:b/>
          <w:bCs/>
          <w:color w:val="000000"/>
          <w:szCs w:val="24"/>
          <w:lang w:eastAsia="en-GB"/>
        </w:rPr>
        <w:t>CRS881MI</w:t>
      </w:r>
    </w:p>
    <w:p w14:paraId="31F18D4D" w14:textId="47DEBA9F" w:rsidR="00E724C6" w:rsidRDefault="00E724C6" w:rsidP="00E724C6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r w:rsidRPr="00AE37E4">
        <w:rPr>
          <w:rFonts w:cs="Calibri"/>
          <w:b/>
          <w:bCs/>
          <w:color w:val="000000"/>
          <w:szCs w:val="24"/>
          <w:lang w:eastAsia="en-GB"/>
        </w:rPr>
        <w:t xml:space="preserve">Transaction: </w:t>
      </w:r>
      <w:r w:rsidR="00694FE5" w:rsidRPr="00694FE5">
        <w:rPr>
          <w:rFonts w:cs="Calibri"/>
          <w:b/>
          <w:bCs/>
          <w:color w:val="000000"/>
          <w:szCs w:val="24"/>
          <w:lang w:eastAsia="en-GB"/>
        </w:rPr>
        <w:t>GetTranslData</w:t>
      </w:r>
    </w:p>
    <w:tbl>
      <w:tblPr>
        <w:tblW w:w="104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3"/>
        <w:gridCol w:w="743"/>
        <w:gridCol w:w="2128"/>
        <w:gridCol w:w="6508"/>
      </w:tblGrid>
      <w:tr w:rsidR="00B61110" w14:paraId="512EAF29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C699AB" w14:textId="77777777" w:rsidR="00E724C6" w:rsidRDefault="00E724C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01EEAA" w14:textId="77777777" w:rsidR="00E724C6" w:rsidRDefault="00E724C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2DDCC7" w14:textId="77777777" w:rsidR="00E724C6" w:rsidRDefault="00E724C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B7BA325" w14:textId="77777777" w:rsidR="00E724C6" w:rsidRDefault="00E724C6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B61110" w14:paraId="7A96351A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02A751" w14:textId="01865362" w:rsidR="00E724C6" w:rsidRDefault="00270C1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Record Type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D985BA" w14:textId="03F37EFE" w:rsidR="00E724C6" w:rsidRDefault="008F6B62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TRQF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EBE5FF" w14:textId="647E6AE8" w:rsidR="00E724C6" w:rsidRDefault="008F6B62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C823775" w14:textId="4D7E7828" w:rsidR="00E724C6" w:rsidRDefault="00270C1F" w:rsidP="00576DF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B61110" w14:paraId="69C92E7D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64B6FD" w14:textId="3F85C5BA" w:rsidR="008F6B62" w:rsidRDefault="00576DF7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Message Standard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CCFBC1" w14:textId="740A8818" w:rsidR="008F6B62" w:rsidRDefault="00576DF7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MSTD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E2C7B3" w14:textId="42C3A01B" w:rsidR="008F6B62" w:rsidRDefault="00576DF7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PLM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13D46D" w14:textId="2569A626" w:rsidR="008F6B62" w:rsidRPr="00C6770F" w:rsidRDefault="00576DF7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B61110" w14:paraId="470C3B10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2993DE" w14:textId="05F8873D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Message version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1A83FD" w14:textId="64D1E8A1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MVRS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660AB" w14:textId="63D6544F" w:rsidR="00F83427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2F75F34" w14:textId="03BE03EA" w:rsidR="00F83427" w:rsidRPr="00C6770F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3011E6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B61110" w14:paraId="7E10B3AD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63C650" w14:textId="682D741F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Business message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BBE785" w14:textId="21EAF867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BMSG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ADA7EB" w14:textId="4556BC14" w:rsidR="00F83427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BillOfMaterials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20FAA9B" w14:textId="2BA8D57E" w:rsidR="00F83427" w:rsidRPr="00C6770F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3011E6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80321F" w14:paraId="0CFF8EDD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88C403" w14:textId="0EB86496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Inbound or outbound message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D49469" w14:textId="247A2BBB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IBOB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4E5A96" w14:textId="52F79646" w:rsidR="00F83427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8F5E92E" w14:textId="07130012" w:rsidR="00F83427" w:rsidRPr="00C6770F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3011E6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B61110" w14:paraId="66C5CFCE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C23B3E" w14:textId="14474E85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Parent element(s)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67A365" w14:textId="3B838494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ELMP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F44CC8" w14:textId="4244CCB6" w:rsidR="00F83427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326E7E" w14:textId="7EF655FA" w:rsidR="00F83427" w:rsidRPr="00C6770F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3011E6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B61110" w14:paraId="275ED67E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2826BF" w14:textId="70634A06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Data element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63698A" w14:textId="0F32E9F9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ELMD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D4D297" w14:textId="33F9A727" w:rsidR="00F83427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Attribute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59F9D36" w14:textId="4B4D54CD" w:rsidR="00F83427" w:rsidRPr="00C6770F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3011E6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B61110" w14:paraId="0B8947D9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A4D2D5" w14:textId="4ED77BAE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External partner address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3926E5" w14:textId="12975046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EXTP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960025" w14:textId="2228D615" w:rsidR="00F83427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BRIX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6459AA" w14:textId="77777777" w:rsidR="00133F8A" w:rsidRPr="009E0953" w:rsidRDefault="002611D7" w:rsidP="00133F8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6770F">
              <w:rPr>
                <w:rFonts w:cs="Calibri"/>
                <w:color w:val="000000"/>
                <w:szCs w:val="24"/>
                <w:lang w:eastAsia="en-GB"/>
              </w:rPr>
              <w:t xml:space="preserve">In the SyncBillOfMaterials BOD, the &lt;ID&gt; element, which holds the </w:t>
            </w:r>
            <w:r w:rsidR="00684F1C">
              <w:rPr>
                <w:rFonts w:cs="Calibri"/>
                <w:color w:val="000000"/>
                <w:szCs w:val="24"/>
                <w:lang w:eastAsia="en-GB"/>
              </w:rPr>
              <w:t xml:space="preserve">quantitative </w:t>
            </w:r>
            <w:r w:rsidRPr="00C6770F">
              <w:rPr>
                <w:rFonts w:cs="Calibri"/>
                <w:color w:val="000000"/>
                <w:szCs w:val="24"/>
                <w:lang w:eastAsia="en-GB"/>
              </w:rPr>
              <w:t>quality test name, is located at the XML path</w:t>
            </w:r>
            <w:r>
              <w:rPr>
                <w:rFonts w:cs="Calibri"/>
                <w:color w:val="000000"/>
                <w:szCs w:val="24"/>
                <w:lang w:eastAsia="en-GB"/>
              </w:rPr>
              <w:t xml:space="preserve"> </w:t>
            </w:r>
            <w:r w:rsidR="00133F8A" w:rsidRPr="009E0953">
              <w:t>&lt;SyncBillOfMaterials&gt;</w:t>
            </w:r>
            <w:r w:rsidR="00133F8A" w:rsidRPr="009E0953">
              <w:rPr>
                <w:rFonts w:cs="Calibri"/>
                <w:color w:val="000000"/>
                <w:szCs w:val="24"/>
                <w:lang w:eastAsia="en-GB"/>
              </w:rPr>
              <w:t>&lt;DataArea&gt;&lt;BillOfMaterials&gt;&lt;BillOfMaterialsHeader&gt;&lt;OutputItem&gt;</w:t>
            </w:r>
          </w:p>
          <w:p w14:paraId="71632EA5" w14:textId="5356FD6A" w:rsidR="00A310CE" w:rsidRPr="00F61747" w:rsidRDefault="00133F8A" w:rsidP="00A310C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&lt;Specification type="attribute"&gt;&lt;</w:t>
            </w:r>
            <w:r w:rsidR="00A310CE" w:rsidRPr="00F61747">
              <w:rPr>
                <w:rFonts w:cs="Calibri"/>
                <w:color w:val="000000"/>
                <w:szCs w:val="24"/>
                <w:lang w:eastAsia="en-GB"/>
              </w:rPr>
              <w:t xml:space="preserve"> </w:t>
            </w:r>
          </w:p>
          <w:p w14:paraId="73908D4A" w14:textId="729E4985" w:rsidR="00F83427" w:rsidRPr="00C6770F" w:rsidRDefault="002611D7" w:rsidP="002611D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61747">
              <w:rPr>
                <w:rFonts w:cs="Calibri"/>
                <w:color w:val="000000"/>
                <w:szCs w:val="24"/>
                <w:lang w:eastAsia="en-GB"/>
              </w:rPr>
              <w:t>ID&gt;</w:t>
            </w:r>
          </w:p>
        </w:tc>
      </w:tr>
      <w:tr w:rsidR="00B61110" w14:paraId="0C133619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7CE8CC" w14:textId="60A532DF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Message data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FBA7A9" w14:textId="1D9325F4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MBMD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5BD829" w14:textId="71614327" w:rsidR="00F83427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SpecificationAttribute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F806799" w14:textId="54314E49" w:rsidR="00F83427" w:rsidRPr="00C6770F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3011E6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</w:tbl>
    <w:p w14:paraId="501D20B5" w14:textId="5A8E5E4E" w:rsidR="00E724C6" w:rsidRDefault="00E724C6" w:rsidP="00515397">
      <w:pPr>
        <w:pStyle w:val="Caption"/>
      </w:pPr>
      <w:bookmarkStart w:id="16" w:name="_Ref219132208"/>
      <w:r>
        <w:t xml:space="preserve">Table </w:t>
      </w:r>
      <w:r w:rsidR="00A6314B">
        <w:fldChar w:fldCharType="begin"/>
      </w:r>
      <w:r w:rsidR="00A6314B">
        <w:instrText xml:space="preserve"> SEQ Table \* ARABIC </w:instrText>
      </w:r>
      <w:r w:rsidR="00A6314B">
        <w:fldChar w:fldCharType="separate"/>
      </w:r>
      <w:r w:rsidR="00D56EA9">
        <w:rPr>
          <w:noProof/>
        </w:rPr>
        <w:t>4</w:t>
      </w:r>
      <w:r w:rsidR="00A6314B">
        <w:fldChar w:fldCharType="end"/>
      </w:r>
      <w:bookmarkEnd w:id="16"/>
      <w:r>
        <w:t xml:space="preserve">: Inputs to </w:t>
      </w:r>
      <w:r w:rsidR="00791E3C">
        <w:t>map test name on the BOD to</w:t>
      </w:r>
      <w:r w:rsidR="00F053B3">
        <w:t xml:space="preserve"> in M3</w:t>
      </w:r>
      <w:r>
        <w:t>.</w:t>
      </w:r>
    </w:p>
    <w:p w14:paraId="512E94D2" w14:textId="03F66A8D" w:rsidR="00515397" w:rsidRDefault="00515397" w:rsidP="00515397">
      <w:pPr>
        <w:rPr>
          <w:lang w:val="en-GB" w:eastAsia="en-US"/>
        </w:rPr>
      </w:pPr>
      <w:r>
        <w:rPr>
          <w:lang w:val="en-GB" w:eastAsia="en-US"/>
        </w:rPr>
        <w:t>Based on inputs to</w:t>
      </w:r>
      <w:r w:rsidR="00A517AC">
        <w:rPr>
          <w:lang w:val="en-GB" w:eastAsia="en-US"/>
        </w:rPr>
        <w:t xml:space="preserve"> </w:t>
      </w:r>
      <w:r w:rsidR="00A517AC">
        <w:rPr>
          <w:lang w:val="en-GB" w:eastAsia="en-US"/>
        </w:rPr>
        <w:fldChar w:fldCharType="begin"/>
      </w:r>
      <w:r w:rsidR="00A517AC">
        <w:rPr>
          <w:lang w:val="en-GB" w:eastAsia="en-US"/>
        </w:rPr>
        <w:instrText xml:space="preserve"> REF _Ref219132208 \h </w:instrText>
      </w:r>
      <w:r w:rsidR="00A517AC">
        <w:rPr>
          <w:lang w:val="en-GB" w:eastAsia="en-US"/>
        </w:rPr>
      </w:r>
      <w:r w:rsidR="00A517AC">
        <w:rPr>
          <w:lang w:val="en-GB" w:eastAsia="en-US"/>
        </w:rPr>
        <w:fldChar w:fldCharType="separate"/>
      </w:r>
      <w:r w:rsidR="00D56EA9">
        <w:t xml:space="preserve">Table </w:t>
      </w:r>
      <w:r w:rsidR="00D56EA9">
        <w:rPr>
          <w:noProof/>
        </w:rPr>
        <w:t>4</w:t>
      </w:r>
      <w:r w:rsidR="00A517AC"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</w:p>
    <w:p w14:paraId="03101828" w14:textId="77777777" w:rsidR="00515397" w:rsidRPr="006F3484" w:rsidRDefault="00515397" w:rsidP="00515397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515397" w14:paraId="3C66D5E6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7B5E2C" w14:textId="77777777" w:rsidR="00515397" w:rsidRDefault="00515397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D874D5" w14:textId="77777777" w:rsidR="00515397" w:rsidRDefault="00515397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06FEBA" w14:textId="77777777" w:rsidR="00515397" w:rsidRDefault="00515397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515397" w14:paraId="02BC000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28B876" w14:textId="5C998072" w:rsidR="00515397" w:rsidRDefault="00E42B4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Movex data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3973E3" w14:textId="27113F47" w:rsidR="00515397" w:rsidRDefault="00E42B4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MVXD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1FB051" w14:textId="0E8960F6" w:rsidR="00515397" w:rsidRDefault="00E42B43" w:rsidP="00E42B43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BRIX</w:t>
            </w:r>
          </w:p>
        </w:tc>
      </w:tr>
    </w:tbl>
    <w:p w14:paraId="7A356285" w14:textId="5EDC8049" w:rsidR="00515397" w:rsidRPr="00515397" w:rsidRDefault="00E42B43" w:rsidP="00E42B43">
      <w:pPr>
        <w:pStyle w:val="Caption"/>
      </w:pPr>
      <w:bookmarkStart w:id="17" w:name="_Ref218868524"/>
      <w:r>
        <w:t xml:space="preserve">Table </w:t>
      </w:r>
      <w:r w:rsidR="00A6314B">
        <w:fldChar w:fldCharType="begin"/>
      </w:r>
      <w:r w:rsidR="00A6314B">
        <w:instrText xml:space="preserve"> SEQ Table \* ARABIC </w:instrText>
      </w:r>
      <w:r w:rsidR="00A6314B">
        <w:fldChar w:fldCharType="separate"/>
      </w:r>
      <w:r w:rsidR="00D56EA9">
        <w:rPr>
          <w:noProof/>
        </w:rPr>
        <w:t>5</w:t>
      </w:r>
      <w:r w:rsidR="00A6314B">
        <w:fldChar w:fldCharType="end"/>
      </w:r>
      <w:bookmarkEnd w:id="17"/>
      <w:r>
        <w:t>: Quality test name in M3.</w:t>
      </w:r>
    </w:p>
    <w:p w14:paraId="2CDBCAEC" w14:textId="485159B2" w:rsidR="00884D01" w:rsidRPr="00B27957" w:rsidRDefault="00F534EB" w:rsidP="00B27957">
      <w:pPr>
        <w:pStyle w:val="5aH5"/>
      </w:pPr>
      <w:r>
        <w:t>Step 0</w:t>
      </w:r>
      <w:r w:rsidR="001C4C4E">
        <w:t>5</w:t>
      </w:r>
      <w:r>
        <w:t xml:space="preserve">: </w:t>
      </w:r>
      <w:r w:rsidR="00884D01" w:rsidRPr="00B27957">
        <w:t xml:space="preserve">Extract </w:t>
      </w:r>
      <w:r w:rsidR="00580689">
        <w:t xml:space="preserve">quantitative </w:t>
      </w:r>
      <w:r w:rsidR="00884D01" w:rsidRPr="00B27957">
        <w:t>test details</w:t>
      </w:r>
      <w:r w:rsidR="00E6562B" w:rsidRPr="00B27957">
        <w:t>. This needs to be executed in a loop for</w:t>
      </w:r>
      <w:r w:rsidR="005E17DE">
        <w:t xml:space="preserve"> each </w:t>
      </w:r>
      <w:r w:rsidR="007E29E7">
        <w:t xml:space="preserve">quantitative </w:t>
      </w:r>
      <w:r w:rsidR="005E17DE">
        <w:t>quality test name that i</w:t>
      </w:r>
      <w:r w:rsidR="007111A5">
        <w:t xml:space="preserve">s retrieved as an output in </w:t>
      </w:r>
      <w:r w:rsidR="007111A5">
        <w:fldChar w:fldCharType="begin"/>
      </w:r>
      <w:r w:rsidR="007111A5">
        <w:instrText xml:space="preserve"> REF _Ref218868524 \h </w:instrText>
      </w:r>
      <w:r w:rsidR="007111A5">
        <w:fldChar w:fldCharType="separate"/>
      </w:r>
      <w:r w:rsidR="00D56EA9">
        <w:t xml:space="preserve">Table </w:t>
      </w:r>
      <w:r w:rsidR="00D56EA9">
        <w:rPr>
          <w:noProof/>
        </w:rPr>
        <w:t>5</w:t>
      </w:r>
      <w:r w:rsidR="007111A5">
        <w:fldChar w:fldCharType="end"/>
      </w:r>
      <w:r w:rsidR="007111A5">
        <w:t>.</w:t>
      </w:r>
    </w:p>
    <w:p w14:paraId="62E62A3C" w14:textId="2772C004" w:rsidR="00AE37E4" w:rsidRPr="00AE37E4" w:rsidRDefault="00AE37E4" w:rsidP="00AE37E4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r w:rsidRPr="00AE37E4">
        <w:rPr>
          <w:rFonts w:cs="Calibri"/>
          <w:b/>
          <w:bCs/>
          <w:color w:val="000000"/>
          <w:szCs w:val="24"/>
          <w:lang w:eastAsia="en-GB"/>
        </w:rPr>
        <w:t>API: CMS100MI</w:t>
      </w:r>
    </w:p>
    <w:p w14:paraId="5A004E4E" w14:textId="69A7EDC0" w:rsidR="00AE37E4" w:rsidRDefault="00AE37E4" w:rsidP="00AE37E4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r w:rsidRPr="00AE37E4">
        <w:rPr>
          <w:rFonts w:cs="Calibri"/>
          <w:b/>
          <w:bCs/>
          <w:color w:val="000000"/>
          <w:szCs w:val="24"/>
          <w:lang w:eastAsia="en-GB"/>
        </w:rPr>
        <w:t>Transaction: LstTestDetail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AE37E4" w14:paraId="0816B2D3" w14:textId="77777777" w:rsidTr="00C117A7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1183F6" w14:textId="77777777" w:rsidR="00AE37E4" w:rsidRDefault="00AE37E4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0068E1" w14:textId="77777777" w:rsidR="00AE37E4" w:rsidRDefault="00AE37E4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C46AE3" w14:textId="77777777" w:rsidR="00AE37E4" w:rsidRDefault="00AE37E4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D455691" w14:textId="77777777" w:rsidR="00AE37E4" w:rsidRDefault="00AE37E4" w:rsidP="00C117A7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AE37E4" w14:paraId="15D81BA8" w14:textId="77777777" w:rsidTr="00C117A7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D6FA54" w14:textId="11B64991" w:rsidR="00AE37E4" w:rsidRDefault="00CF4E29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E52C3" w14:textId="41BBA232" w:rsidR="00AE37E4" w:rsidRDefault="006B3946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C9F269" w14:textId="5E8A1684" w:rsidR="00AE37E4" w:rsidRDefault="00CF30EA" w:rsidP="00C117A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ACIDITY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8656B73" w14:textId="5607B9E6" w:rsidR="00273C7D" w:rsidRDefault="009D20EC" w:rsidP="009D20EC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 xml:space="preserve">Movex data output field in </w:t>
            </w:r>
            <w:r>
              <w:rPr>
                <w:rFonts w:cs="Calibri"/>
                <w:color w:val="000000"/>
                <w:szCs w:val="24"/>
                <w:lang w:eastAsia="en-GB"/>
              </w:rPr>
              <w:fldChar w:fldCharType="begin"/>
            </w:r>
            <w:r>
              <w:rPr>
                <w:rFonts w:cs="Calibri"/>
                <w:color w:val="000000"/>
                <w:szCs w:val="24"/>
                <w:lang w:eastAsia="en-GB"/>
              </w:rPr>
              <w:instrText xml:space="preserve"> REF _Ref218868524 \h  \* MERGEFORMAT </w:instrText>
            </w:r>
            <w:r>
              <w:rPr>
                <w:rFonts w:cs="Calibri"/>
                <w:color w:val="000000"/>
                <w:szCs w:val="24"/>
                <w:lang w:eastAsia="en-GB"/>
              </w:rPr>
            </w:r>
            <w:r>
              <w:rPr>
                <w:rFonts w:cs="Calibri"/>
                <w:color w:val="000000"/>
                <w:szCs w:val="24"/>
                <w:lang w:eastAsia="en-GB"/>
              </w:rPr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5</w:t>
            </w:r>
            <w:r>
              <w:rPr>
                <w:rFonts w:cs="Calibri"/>
                <w:color w:val="000000"/>
                <w:szCs w:val="24"/>
                <w:lang w:eastAsia="en-GB"/>
              </w:rPr>
              <w:fldChar w:fldCharType="end"/>
            </w:r>
            <w:r>
              <w:rPr>
                <w:rFonts w:cs="Calibri"/>
                <w:color w:val="000000"/>
                <w:szCs w:val="24"/>
                <w:lang w:eastAsia="en-GB"/>
              </w:rPr>
              <w:t>.</w:t>
            </w:r>
          </w:p>
        </w:tc>
      </w:tr>
    </w:tbl>
    <w:p w14:paraId="337F5FB6" w14:textId="571DEA93" w:rsidR="00AE37E4" w:rsidRDefault="00DF1073" w:rsidP="00DF1073">
      <w:pPr>
        <w:pStyle w:val="Caption"/>
      </w:pPr>
      <w:bookmarkStart w:id="18" w:name="_Ref210222789"/>
      <w:bookmarkStart w:id="19" w:name="_Ref219129083"/>
      <w:r>
        <w:t xml:space="preserve">Table </w:t>
      </w:r>
      <w:r w:rsidR="00A6314B">
        <w:fldChar w:fldCharType="begin"/>
      </w:r>
      <w:r w:rsidR="00A6314B">
        <w:instrText xml:space="preserve"> SEQ Table \* ARABIC </w:instrText>
      </w:r>
      <w:r w:rsidR="00A6314B">
        <w:fldChar w:fldCharType="separate"/>
      </w:r>
      <w:r w:rsidR="00D56EA9">
        <w:rPr>
          <w:noProof/>
        </w:rPr>
        <w:t>6</w:t>
      </w:r>
      <w:r w:rsidR="00A6314B">
        <w:fldChar w:fldCharType="end"/>
      </w:r>
      <w:bookmarkEnd w:id="18"/>
      <w:r>
        <w:t xml:space="preserve">: Inputs to extract </w:t>
      </w:r>
      <w:r w:rsidR="001B0C24">
        <w:t xml:space="preserve">quantitative </w:t>
      </w:r>
      <w:r>
        <w:t xml:space="preserve">test details for each quality test transferred from </w:t>
      </w:r>
      <w:r w:rsidR="00E92132">
        <w:t>PLM.</w:t>
      </w:r>
      <w:bookmarkEnd w:id="19"/>
    </w:p>
    <w:p w14:paraId="55678A48" w14:textId="04ED312C" w:rsidR="00C747F2" w:rsidRDefault="00C747F2" w:rsidP="00C747F2">
      <w:pPr>
        <w:rPr>
          <w:lang w:val="en-GB" w:eastAsia="en-US"/>
        </w:rPr>
      </w:pPr>
      <w:bookmarkStart w:id="20" w:name="_Hlk219216598"/>
      <w:r>
        <w:rPr>
          <w:lang w:val="en-GB" w:eastAsia="en-US"/>
        </w:rPr>
        <w:t xml:space="preserve">Based on </w:t>
      </w:r>
      <w:r w:rsidR="006F3484">
        <w:rPr>
          <w:lang w:val="en-GB" w:eastAsia="en-US"/>
        </w:rPr>
        <w:t>inputs</w:t>
      </w:r>
      <w:r w:rsidR="00B16CDF">
        <w:rPr>
          <w:lang w:val="en-GB" w:eastAsia="en-US"/>
        </w:rPr>
        <w:t xml:space="preserve"> </w:t>
      </w:r>
      <w:r w:rsidR="006F3484">
        <w:rPr>
          <w:lang w:val="en-GB" w:eastAsia="en-US"/>
        </w:rPr>
        <w:t>to</w:t>
      </w:r>
      <w:r>
        <w:rPr>
          <w:lang w:val="en-GB" w:eastAsia="en-US"/>
        </w:rPr>
        <w:t xml:space="preserve"> </w:t>
      </w:r>
      <w:r>
        <w:rPr>
          <w:lang w:val="en-GB" w:eastAsia="en-US"/>
        </w:rPr>
        <w:fldChar w:fldCharType="begin"/>
      </w:r>
      <w:r>
        <w:rPr>
          <w:lang w:val="en-GB" w:eastAsia="en-US"/>
        </w:rPr>
        <w:instrText xml:space="preserve"> REF _Ref210222789 \h </w:instrText>
      </w:r>
      <w:r>
        <w:rPr>
          <w:lang w:val="en-GB" w:eastAsia="en-US"/>
        </w:rPr>
      </w:r>
      <w:r>
        <w:rPr>
          <w:lang w:val="en-GB" w:eastAsia="en-US"/>
        </w:rPr>
        <w:fldChar w:fldCharType="separate"/>
      </w:r>
      <w:r w:rsidR="00D56EA9">
        <w:t xml:space="preserve">Table </w:t>
      </w:r>
      <w:r w:rsidR="00D56EA9">
        <w:rPr>
          <w:noProof/>
        </w:rPr>
        <w:t>6</w:t>
      </w:r>
      <w:r>
        <w:rPr>
          <w:lang w:val="en-GB" w:eastAsia="en-US"/>
        </w:rPr>
        <w:fldChar w:fldCharType="end"/>
      </w:r>
      <w:r>
        <w:rPr>
          <w:lang w:val="en-GB" w:eastAsia="en-US"/>
        </w:rPr>
        <w:t xml:space="preserve">, </w:t>
      </w:r>
      <w:r w:rsidR="006F3484">
        <w:rPr>
          <w:lang w:val="en-GB" w:eastAsia="en-US"/>
        </w:rPr>
        <w:t>below outputs are obtained</w:t>
      </w:r>
      <w:r w:rsidR="00E87E2F">
        <w:rPr>
          <w:lang w:val="en-GB" w:eastAsia="en-US"/>
        </w:rPr>
        <w:t>.</w:t>
      </w:r>
    </w:p>
    <w:p w14:paraId="5F65450A" w14:textId="48C5A3F1" w:rsidR="00B16CDF" w:rsidRPr="006F3484" w:rsidRDefault="00B16CDF" w:rsidP="006F3484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A40D90" w14:paraId="0F62A270" w14:textId="77777777" w:rsidTr="00A40D90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167F60" w14:textId="77777777" w:rsidR="00A40D90" w:rsidRDefault="00A40D90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21718C" w14:textId="77777777" w:rsidR="00A40D90" w:rsidRDefault="00A40D90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0DE25F" w14:textId="77777777" w:rsidR="00A40D90" w:rsidRDefault="00A40D90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A40D90" w14:paraId="1AC70266" w14:textId="77777777" w:rsidTr="00A40D90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FE4DEC" w14:textId="77777777" w:rsidR="00A40D90" w:rsidRDefault="00A40D90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002929" w14:textId="77777777" w:rsidR="00A40D90" w:rsidRDefault="00A40D90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37B5E0" w14:textId="015A7D4F" w:rsidR="00A40D90" w:rsidRDefault="00A40D90" w:rsidP="00C117A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ACIDITY</w:t>
            </w:r>
          </w:p>
        </w:tc>
      </w:tr>
      <w:tr w:rsidR="00CB20E8" w14:paraId="5DCE54B7" w14:textId="77777777" w:rsidTr="00A40D90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B10463" w14:textId="6A12EA94" w:rsidR="00CB20E8" w:rsidRDefault="00BA650F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01F473" w14:textId="58000C69" w:rsidR="00CB20E8" w:rsidRDefault="00E85B95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0BB93D" w14:textId="14E90D56" w:rsidR="00CB20E8" w:rsidRDefault="00E85B95" w:rsidP="00C117A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5CCDDF4A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AE23F4B" w14:textId="449CBA3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4A2EA46" w14:textId="48BAC0E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026AF4" w14:textId="18F2D862" w:rsidR="00F40684" w:rsidRDefault="008C1ABC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010125</w:t>
            </w:r>
          </w:p>
        </w:tc>
      </w:tr>
      <w:tr w:rsidR="00F40684" w14:paraId="04E3CB2D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0FC131D" w14:textId="4BA03D3F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1763BB1" w14:textId="3F86C903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DCCE50" w14:textId="485ED30F" w:rsidR="00F40684" w:rsidRDefault="008C1ABC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311228</w:t>
            </w:r>
          </w:p>
        </w:tc>
      </w:tr>
      <w:tr w:rsidR="00F40684" w14:paraId="6A459990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1F6376B" w14:textId="5D5A8A5A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DB8D4F1" w14:textId="30DA5E4B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CE0FEC" w14:textId="1D94EDBA" w:rsidR="00F40684" w:rsidRDefault="007E348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Acidity check</w:t>
            </w:r>
          </w:p>
        </w:tc>
      </w:tr>
      <w:bookmarkEnd w:id="20"/>
      <w:tr w:rsidR="00F40684" w14:paraId="6E16BCF2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B21186F" w14:textId="757A912F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FB31C1D" w14:textId="446033CB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4A4A71" w14:textId="7570BCD4" w:rsidR="00F40684" w:rsidRDefault="007E348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40684" w14:paraId="60744BEF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6038F33" w14:textId="51AF6B8B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19943F6" w14:textId="29CC76B5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QTQLCD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D10332" w14:textId="77777777" w:rsidR="00F40684" w:rsidRDefault="00F40684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F40684" w14:paraId="12A29CD4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892078F" w14:textId="51BD90EE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538DCD4" w14:textId="23F2C3E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7C8FBA" w14:textId="0FAAF0DC" w:rsidR="00F40684" w:rsidRDefault="00CE4BCF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N/A</w:t>
            </w:r>
          </w:p>
        </w:tc>
      </w:tr>
      <w:tr w:rsidR="00F40684" w14:paraId="017252AC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36724B8" w14:textId="706DE7B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6F8670F" w14:textId="3351B5E8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96777A" w14:textId="7DAAF69C" w:rsidR="00F40684" w:rsidRDefault="00665931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40684" w14:paraId="4591509F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9DA51AD" w14:textId="435EDE26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Spec appro rule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77C0E5F" w14:textId="60BC41F9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QTSARL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404484" w14:textId="6821598B" w:rsidR="00F40684" w:rsidRDefault="00E56F84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4305F9F8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2CEC757" w14:textId="297D3817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1C23DCF" w14:textId="313BCC3E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C9E294" w14:textId="03FAB000" w:rsidR="00F40684" w:rsidRDefault="008C0F02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40684" w14:paraId="485C2247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070761A" w14:textId="43DD8D7E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56F8707" w14:textId="5E1737BF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9C119A" w14:textId="433E9A8F" w:rsidR="00F40684" w:rsidRDefault="008C0F02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40684" w14:paraId="6EC12CB1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19BD5C3" w14:textId="2589EB06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No. dec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26456C2" w14:textId="3BC2705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611DCD" w14:textId="2BE6DEB2" w:rsidR="00F40684" w:rsidRDefault="00CE4BCF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</w:t>
            </w:r>
          </w:p>
        </w:tc>
      </w:tr>
      <w:tr w:rsidR="00F40684" w14:paraId="434EB2B6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3DC7FCF" w14:textId="370A0D43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Sampling reqd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D1FE544" w14:textId="2D5C2D78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QTSMPR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AB3CF8" w14:textId="22C3C386" w:rsidR="00F40684" w:rsidRDefault="00665931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0DAD1FEA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D2AC7EF" w14:textId="17AB932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Int test reqd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D44F12B" w14:textId="44491E19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QTINTR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E4D430" w14:textId="4B30A11A" w:rsidR="00F40684" w:rsidRDefault="00665931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5F9E1C94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5AE0BC1" w14:textId="2C3890B7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per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105CA59" w14:textId="44148630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QTFRPR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08D01" w14:textId="23A14FD8" w:rsidR="00F40684" w:rsidRDefault="00665931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7FE30B32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E804751" w14:textId="11147EA5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A3C9FE1" w14:textId="626CC8DC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CE5015" w14:textId="284E7147" w:rsidR="00F40684" w:rsidRDefault="00F6335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40684" w14:paraId="4363AD86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43167A3" w14:textId="5A4B425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qty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661B667" w14:textId="02628F92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QTFRQY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9F4D41" w14:textId="645C80D1" w:rsidR="00F40684" w:rsidRDefault="00F6335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68025492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204D1A2" w14:textId="143C67CF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DEB1987" w14:textId="1A2A79E1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3F3C89" w14:textId="1FACD065" w:rsidR="00F40684" w:rsidRDefault="00F40684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F40684" w14:paraId="05F71724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C73482B" w14:textId="6C673B20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Sample size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DA47F60" w14:textId="6A927C2A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QTSMSZ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B752FB" w14:textId="5C518950" w:rsidR="00F40684" w:rsidRDefault="003711AD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34E94712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33F7D24" w14:textId="4F542D0A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Sample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5B0CFB4" w14:textId="10B2366C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QTSMUM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1D0F85" w14:textId="77777777" w:rsidR="00F40684" w:rsidRDefault="00F40684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F40684" w14:paraId="4EB62964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514D65E" w14:textId="6B50C08E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Destructive tes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B70A898" w14:textId="1FDE7493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QTDSSM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009DE5" w14:textId="6F02441B" w:rsidR="00F40684" w:rsidRDefault="00902F2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49CC8AFB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D5EBAF1" w14:textId="13F80552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Retain sample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63692AE" w14:textId="342AECBE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QTRTSM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A602F7" w14:textId="44FBA496" w:rsidR="00F40684" w:rsidRDefault="00902F2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430A74E7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6FCA370" w14:textId="2CF0C679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Calc by frmla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516DAE0" w14:textId="6DC8F77B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QTTCAL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D79F63" w14:textId="04E5F42C" w:rsidR="00F40684" w:rsidRDefault="00902F2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5A649049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33396E4" w14:textId="2BFAE5D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class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D305B8D" w14:textId="51CB2E4E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352F4D" w14:textId="25CE1CAE" w:rsidR="00F40684" w:rsidRDefault="00902F2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PHYSICAL</w:t>
            </w:r>
          </w:p>
        </w:tc>
      </w:tr>
      <w:tr w:rsidR="00F40684" w14:paraId="6B11582B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F002F56" w14:textId="534FAFA2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Text ID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524E8E2" w14:textId="7ABC53A7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QTTXID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06FC7F" w14:textId="6F2EF71B" w:rsidR="00F40684" w:rsidRDefault="00902F2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466BCC9E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8E11E44" w14:textId="3311CDD7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Spec appro bas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F52CD2D" w14:textId="25E22E66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961337" w14:textId="36646B6A" w:rsidR="00F40684" w:rsidRDefault="00562F09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</w:tbl>
    <w:p w14:paraId="294950DF" w14:textId="698AF94B" w:rsidR="00C747F2" w:rsidRPr="00C747F2" w:rsidRDefault="00E87E2F" w:rsidP="00E87E2F">
      <w:pPr>
        <w:pStyle w:val="Caption"/>
      </w:pPr>
      <w:bookmarkStart w:id="21" w:name="_Ref210223056"/>
      <w:r>
        <w:t xml:space="preserve">Table </w:t>
      </w:r>
      <w:r w:rsidR="00A6314B">
        <w:fldChar w:fldCharType="begin"/>
      </w:r>
      <w:r w:rsidR="00A6314B">
        <w:instrText xml:space="preserve"> SEQ Table \* ARABIC </w:instrText>
      </w:r>
      <w:r w:rsidR="00A6314B">
        <w:fldChar w:fldCharType="separate"/>
      </w:r>
      <w:r w:rsidR="00D56EA9">
        <w:rPr>
          <w:noProof/>
        </w:rPr>
        <w:t>7</w:t>
      </w:r>
      <w:r w:rsidR="00A6314B">
        <w:fldChar w:fldCharType="end"/>
      </w:r>
      <w:bookmarkEnd w:id="21"/>
      <w:r>
        <w:t>: Output from CMS100MI: LstTestDetail</w:t>
      </w:r>
    </w:p>
    <w:p w14:paraId="46A0FB37" w14:textId="4E767F3E" w:rsidR="00AE7D15" w:rsidRDefault="00AE7D15" w:rsidP="00B27957">
      <w:pPr>
        <w:pStyle w:val="5aH5"/>
      </w:pPr>
      <w:r w:rsidRPr="00B27957">
        <w:t>Step 0</w:t>
      </w:r>
      <w:r w:rsidR="001C4C4E">
        <w:t>6</w:t>
      </w:r>
      <w:r w:rsidRPr="00B27957">
        <w:t>: Adding</w:t>
      </w:r>
      <w:r w:rsidR="00062688">
        <w:t xml:space="preserve"> quantitative</w:t>
      </w:r>
      <w:r w:rsidRPr="00B27957">
        <w:t xml:space="preserve"> quality tests against the specification.</w:t>
      </w:r>
    </w:p>
    <w:p w14:paraId="6C15EF02" w14:textId="69D29DB3" w:rsidR="004535CB" w:rsidRPr="003F63A7" w:rsidRDefault="00411C6D" w:rsidP="003F63A7">
      <w:pPr>
        <w:rPr>
          <w:rFonts w:cs="Calibri"/>
          <w:b/>
          <w:bCs/>
          <w:color w:val="000000"/>
          <w:szCs w:val="24"/>
          <w:lang w:eastAsia="en-GB"/>
        </w:rPr>
      </w:pPr>
      <w:r>
        <w:t xml:space="preserve">Below are </w:t>
      </w:r>
      <w:r w:rsidR="00012D1A">
        <w:t xml:space="preserve">the inputs to add a </w:t>
      </w:r>
      <w:r w:rsidR="009B7BE5">
        <w:t xml:space="preserve">quantitative </w:t>
      </w:r>
      <w:r w:rsidR="00012D1A">
        <w:t>test</w:t>
      </w:r>
      <w:r w:rsidR="0023720B">
        <w:t>.</w:t>
      </w:r>
      <w:r w:rsidR="0005002D">
        <w:t xml:space="preserve"> </w:t>
      </w:r>
      <w:r w:rsidR="00D92547">
        <w:t xml:space="preserve">This will represent all quality tests retrieved </w:t>
      </w:r>
      <w:r w:rsidR="004535CB">
        <w:t xml:space="preserve">from </w:t>
      </w:r>
      <w:r w:rsidR="004535CB" w:rsidRPr="003F63A7">
        <w:rPr>
          <w:rFonts w:cs="Calibri"/>
          <w:b/>
          <w:bCs/>
          <w:color w:val="000000"/>
          <w:szCs w:val="24"/>
          <w:lang w:eastAsia="en-GB"/>
        </w:rPr>
        <w:t>CRS881MI</w:t>
      </w:r>
      <w:r w:rsidR="003F63A7">
        <w:rPr>
          <w:rFonts w:cs="Calibri"/>
          <w:b/>
          <w:bCs/>
          <w:color w:val="000000"/>
          <w:szCs w:val="24"/>
          <w:lang w:eastAsia="en-GB"/>
        </w:rPr>
        <w:t xml:space="preserve">: </w:t>
      </w:r>
      <w:r w:rsidR="004535CB" w:rsidRPr="003F63A7">
        <w:rPr>
          <w:rFonts w:cs="Calibri"/>
          <w:b/>
          <w:bCs/>
          <w:color w:val="000000"/>
          <w:szCs w:val="24"/>
          <w:lang w:eastAsia="en-GB"/>
        </w:rPr>
        <w:t>GetTranslData</w:t>
      </w:r>
      <w:r w:rsidR="006D2FD8">
        <w:rPr>
          <w:rFonts w:cs="Calibri"/>
          <w:b/>
          <w:bCs/>
          <w:color w:val="000000"/>
          <w:szCs w:val="24"/>
          <w:lang w:eastAsia="en-GB"/>
        </w:rPr>
        <w:t xml:space="preserve"> in </w:t>
      </w:r>
      <w:r w:rsidR="006D2FD8">
        <w:rPr>
          <w:rFonts w:cs="Calibri"/>
          <w:b/>
          <w:bCs/>
          <w:color w:val="000000"/>
          <w:szCs w:val="24"/>
          <w:lang w:eastAsia="en-GB"/>
        </w:rPr>
        <w:fldChar w:fldCharType="begin"/>
      </w:r>
      <w:r w:rsidR="006D2FD8">
        <w:rPr>
          <w:rFonts w:cs="Calibri"/>
          <w:b/>
          <w:bCs/>
          <w:color w:val="000000"/>
          <w:szCs w:val="24"/>
          <w:lang w:eastAsia="en-GB"/>
        </w:rPr>
        <w:instrText xml:space="preserve"> REF _Ref218868524 \h </w:instrText>
      </w:r>
      <w:r w:rsidR="006D2FD8">
        <w:rPr>
          <w:rFonts w:cs="Calibri"/>
          <w:b/>
          <w:bCs/>
          <w:color w:val="000000"/>
          <w:szCs w:val="24"/>
          <w:lang w:eastAsia="en-GB"/>
        </w:rPr>
      </w:r>
      <w:r w:rsidR="006D2FD8">
        <w:rPr>
          <w:rFonts w:cs="Calibri"/>
          <w:b/>
          <w:bCs/>
          <w:color w:val="000000"/>
          <w:szCs w:val="24"/>
          <w:lang w:eastAsia="en-GB"/>
        </w:rPr>
        <w:fldChar w:fldCharType="separate"/>
      </w:r>
      <w:r w:rsidR="00D56EA9">
        <w:t xml:space="preserve">Table </w:t>
      </w:r>
      <w:r w:rsidR="00D56EA9">
        <w:rPr>
          <w:noProof/>
        </w:rPr>
        <w:t>5</w:t>
      </w:r>
      <w:r w:rsidR="006D2FD8">
        <w:rPr>
          <w:rFonts w:cs="Calibri"/>
          <w:b/>
          <w:bCs/>
          <w:color w:val="000000"/>
          <w:szCs w:val="24"/>
          <w:lang w:eastAsia="en-GB"/>
        </w:rPr>
        <w:fldChar w:fldCharType="end"/>
      </w:r>
      <w:r w:rsidR="00697C82">
        <w:rPr>
          <w:rFonts w:cs="Calibri"/>
          <w:b/>
          <w:bCs/>
          <w:color w:val="000000"/>
          <w:szCs w:val="24"/>
          <w:lang w:eastAsia="en-GB"/>
        </w:rPr>
        <w:t>.</w:t>
      </w:r>
    </w:p>
    <w:p w14:paraId="78FA5605" w14:textId="207F1AC3" w:rsidR="00411C6D" w:rsidRPr="00411C6D" w:rsidRDefault="00411C6D" w:rsidP="00411C6D">
      <w:pPr>
        <w:pStyle w:val="5aNormal"/>
      </w:pPr>
    </w:p>
    <w:p w14:paraId="28D25069" w14:textId="6E7EABBA" w:rsidR="00AE7D15" w:rsidRDefault="00AE7D15" w:rsidP="00AE7D15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</w:t>
      </w:r>
      <w:r w:rsidR="00ED3DFB">
        <w:rPr>
          <w:rFonts w:eastAsia="Times New Roman" w:cs="Calibri"/>
          <w:b/>
          <w:bCs/>
          <w:color w:val="000000"/>
          <w:szCs w:val="24"/>
          <w:lang w:eastAsia="en-GB"/>
        </w:rPr>
        <w:t>1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MI</w:t>
      </w:r>
    </w:p>
    <w:p w14:paraId="2763A769" w14:textId="06439327" w:rsidR="00AE7D15" w:rsidRPr="00F204D1" w:rsidRDefault="00AE7D15" w:rsidP="00AE7D15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AddSpec</w:t>
      </w:r>
      <w:r w:rsidR="00ED3DFB">
        <w:rPr>
          <w:rFonts w:eastAsia="Times New Roman" w:cs="Calibri"/>
          <w:b/>
          <w:bCs/>
          <w:color w:val="000000"/>
          <w:szCs w:val="24"/>
          <w:lang w:eastAsia="en-GB"/>
        </w:rPr>
        <w:t>Test</w:t>
      </w:r>
    </w:p>
    <w:tbl>
      <w:tblPr>
        <w:tblW w:w="1083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"/>
        <w:gridCol w:w="671"/>
        <w:gridCol w:w="770"/>
        <w:gridCol w:w="8313"/>
      </w:tblGrid>
      <w:tr w:rsidR="00ED3DFB" w14:paraId="7EB88D2B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6758B2" w14:textId="77777777" w:rsidR="00ED3DFB" w:rsidRDefault="00ED3DFB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C28AB8" w14:textId="77777777" w:rsidR="00ED3DFB" w:rsidRDefault="00ED3DFB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507774" w14:textId="77777777" w:rsidR="00ED3DFB" w:rsidRDefault="00ED3DFB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C038957" w14:textId="77777777" w:rsidR="00ED3DFB" w:rsidRDefault="00ED3DFB" w:rsidP="00C117A7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ED3DFB" w14:paraId="4EB11D01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0C9E2A" w14:textId="77777777" w:rsidR="00ED3DFB" w:rsidRDefault="00ED3DFB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1C6855" w14:textId="77777777" w:rsidR="00ED3DFB" w:rsidRDefault="00ED3DFB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DB4BC4" w14:textId="2DFBF1F2" w:rsidR="00ED3DFB" w:rsidRDefault="00D03496" w:rsidP="00C117A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01CA7">
              <w:rPr>
                <w:rFonts w:cs="Calibri"/>
                <w:color w:val="000000"/>
                <w:szCs w:val="24"/>
                <w:lang w:eastAsia="en-GB"/>
              </w:rPr>
              <w:t>MIXING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7F64B3C" w14:textId="74C0FE78" w:rsidR="00ED3DFB" w:rsidRDefault="006A1371" w:rsidP="00C117A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8045C" w14:paraId="65A572F7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0D94EF" w14:textId="5F9FB081" w:rsidR="0028045C" w:rsidRPr="00984FA2" w:rsidRDefault="00656929" w:rsidP="0028045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FA2">
              <w:rPr>
                <w:rFonts w:cs="Calibri"/>
                <w:color w:val="000000"/>
                <w:szCs w:val="24"/>
                <w:lang w:eastAsia="en-GB"/>
              </w:rPr>
              <w:t xml:space="preserve">Effective </w:t>
            </w:r>
            <w:r w:rsidR="0028045C" w:rsidRPr="00984FA2">
              <w:rPr>
                <w:rFonts w:cs="Calibri"/>
                <w:color w:val="000000"/>
                <w:szCs w:val="24"/>
                <w:lang w:eastAsia="en-GB"/>
              </w:rPr>
              <w:t>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175662" w14:textId="2E4575F3" w:rsidR="0028045C" w:rsidRPr="00984FA2" w:rsidRDefault="0028045C" w:rsidP="0028045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FA2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59EB54" w14:textId="39CABE39" w:rsidR="0028045C" w:rsidRPr="00984FA2" w:rsidRDefault="0028045C" w:rsidP="0028045C">
            <w:pPr>
              <w:keepNext/>
              <w:spacing w:line="276" w:lineRule="auto"/>
              <w:jc w:val="center"/>
            </w:pPr>
            <w:r w:rsidRPr="00984FA2">
              <w:rPr>
                <w:rFonts w:cs="Calibri"/>
                <w:color w:val="000000"/>
                <w:szCs w:val="24"/>
                <w:lang w:eastAsia="en-GB"/>
              </w:rPr>
              <w:t>20250101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1A5EDED" w14:textId="7530AC31" w:rsidR="0028045C" w:rsidRPr="00984FA2" w:rsidRDefault="000704C9" w:rsidP="0028045C">
            <w:pPr>
              <w:keepNext/>
              <w:spacing w:line="276" w:lineRule="auto"/>
              <w:jc w:val="center"/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In the SyncBill</w:t>
            </w:r>
            <w:r w:rsidR="005D4C44">
              <w:rPr>
                <w:rFonts w:cs="Calibri"/>
                <w:color w:val="000000"/>
                <w:szCs w:val="24"/>
                <w:lang w:eastAsia="en-GB"/>
              </w:rPr>
              <w:t>O</w:t>
            </w:r>
            <w:r w:rsidRPr="00BE1991">
              <w:rPr>
                <w:rFonts w:cs="Calibri"/>
                <w:color w:val="000000"/>
                <w:szCs w:val="24"/>
                <w:lang w:eastAsia="en-GB"/>
              </w:rPr>
              <w:t xml:space="preserve">fMaterials BOD, the &lt;StartDateTime&gt; element, which holds the start date, is located at the XML path </w:t>
            </w:r>
            <w:r>
              <w:t>&lt;SyncBillOfMaterials&gt;&lt;DataArea&gt;</w:t>
            </w:r>
            <w:r w:rsidRPr="00BE1991">
              <w:rPr>
                <w:rFonts w:cs="Calibri"/>
                <w:color w:val="000000"/>
                <w:szCs w:val="24"/>
                <w:lang w:eastAsia="en-GB"/>
              </w:rPr>
              <w:t>&lt;BillOfMaterials&gt;&lt;BillOfMaterialsHeader&gt;&lt;Status&gt;&lt;TimePeriod&gt;&lt;StartDateTime&gt;</w:t>
            </w:r>
          </w:p>
        </w:tc>
      </w:tr>
      <w:tr w:rsidR="00984FA2" w14:paraId="7038A8BC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B291E4" w14:textId="77777777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93D290" w14:textId="77777777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01A62C" w14:textId="77777777" w:rsidR="00984FA2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1700330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050A0E1" w14:textId="15351B5A" w:rsidR="00984FA2" w:rsidRDefault="00C362C1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400FD">
              <w:t xml:space="preserve">In the </w:t>
            </w:r>
            <w:r>
              <w:t>SyncBillOfMaterials</w:t>
            </w:r>
            <w:r w:rsidRPr="001400FD">
              <w:t xml:space="preserve"> BOD (Business Object Document), the &lt;ID&gt; element, which holds the item number, is located at the XML path </w:t>
            </w:r>
            <w:r>
              <w:t>&lt;SyncBillOfMaterials&gt;</w:t>
            </w:r>
            <w:r w:rsidRPr="001400FD">
              <w:t>&lt;DataArea&gt;&lt;</w:t>
            </w:r>
            <w:r>
              <w:t>BillOfMaterials</w:t>
            </w:r>
            <w:r w:rsidRPr="001400FD">
              <w:t>&gt;&lt;</w:t>
            </w:r>
            <w:r>
              <w:t>BillOfMaterialsHeader</w:t>
            </w:r>
            <w:r w:rsidRPr="001400FD">
              <w:t>&gt;&lt;</w:t>
            </w:r>
            <w:r>
              <w:t>DocumentID</w:t>
            </w:r>
            <w:r w:rsidRPr="001400FD">
              <w:t>&gt;&lt;ID&gt;</w:t>
            </w:r>
          </w:p>
        </w:tc>
      </w:tr>
      <w:tr w:rsidR="00984FA2" w14:paraId="46B2E2C5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3EE62C" w14:textId="171F7ADF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1119C0" w14:textId="06E702CB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15A6A8" w14:textId="0D36AF06" w:rsidR="00984FA2" w:rsidRDefault="00984FA2" w:rsidP="00984FA2">
            <w:pPr>
              <w:keepNext/>
              <w:spacing w:line="276" w:lineRule="auto"/>
              <w:jc w:val="center"/>
            </w:pPr>
            <w:r>
              <w:t>ACIDITY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6A72E95" w14:textId="7D3688DD" w:rsidR="00984FA2" w:rsidRDefault="00984FA2" w:rsidP="00984FA2">
            <w:pPr>
              <w:keepNext/>
              <w:spacing w:line="276" w:lineRule="auto"/>
              <w:jc w:val="center"/>
            </w:pPr>
            <w:r>
              <w:t xml:space="preserve">QTST from </w:t>
            </w:r>
            <w:r>
              <w:fldChar w:fldCharType="begin"/>
            </w:r>
            <w:r>
              <w:instrText xml:space="preserve"> REF _Ref210223056 \h </w:instrText>
            </w:r>
            <w:r w:rsidR="002422AA">
              <w:instrText xml:space="preserve"> \* MERGEFORMAT </w:instrText>
            </w:r>
            <w:r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7</w:t>
            </w:r>
            <w:r>
              <w:fldChar w:fldCharType="end"/>
            </w:r>
          </w:p>
        </w:tc>
      </w:tr>
      <w:tr w:rsidR="00984FA2" w14:paraId="4BB6340F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AE1BB3" w14:textId="580F2C1F" w:rsidR="00984FA2" w:rsidRPr="00984130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130"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696EFA" w14:textId="1E99B851" w:rsidR="00984FA2" w:rsidRPr="00984130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130"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D35B91" w14:textId="188AE64C" w:rsidR="00984FA2" w:rsidRPr="00984130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130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C6C8EFC" w14:textId="5236667B" w:rsidR="00984FA2" w:rsidRPr="00984130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TSTY</w:t>
            </w:r>
            <w:r w:rsidRPr="00984130">
              <w:t xml:space="preserve"> from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20EA3378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85CCA" w14:textId="2C98152B" w:rsidR="00984FA2" w:rsidRPr="00984130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0CA7FF" w14:textId="5DDBB8BB" w:rsidR="00984FA2" w:rsidRPr="00984130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95A9CB" w14:textId="51E19C7F" w:rsidR="00984FA2" w:rsidRPr="00984130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20250101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D9FA783" w14:textId="2AB0DFD3" w:rsidR="00984FA2" w:rsidRPr="00984130" w:rsidRDefault="00984FA2" w:rsidP="00984FA2">
            <w:pPr>
              <w:keepNext/>
              <w:spacing w:line="276" w:lineRule="auto"/>
              <w:jc w:val="center"/>
            </w:pPr>
            <w:r>
              <w:t>QTE1</w:t>
            </w:r>
            <w:r w:rsidRPr="00984130">
              <w:t xml:space="preserve"> from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5EAB75AF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F80D79" w14:textId="77777777" w:rsidR="00984FA2" w:rsidRPr="00470054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470054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29B59E" w14:textId="08F28881" w:rsidR="00984FA2" w:rsidRPr="00470054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470054"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29665C" w14:textId="77777777" w:rsidR="00984FA2" w:rsidRPr="00470054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470054">
              <w:rPr>
                <w:rFonts w:cs="Calibri"/>
                <w:color w:val="000000"/>
                <w:szCs w:val="24"/>
                <w:lang w:eastAsia="en-GB"/>
              </w:rPr>
              <w:t>20261231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48A9EB" w14:textId="04E8CBB2" w:rsidR="00984FA2" w:rsidRPr="00F40B1F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>QTI1</w:t>
            </w:r>
            <w:r w:rsidRPr="00984130">
              <w:t xml:space="preserve"> from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5D5FEC4E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CEA831" w14:textId="77777777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75609" w14:textId="77777777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4C8964" w14:textId="1879A5FB" w:rsidR="00984FA2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ACIDITY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A3F6705" w14:textId="720CD902" w:rsidR="00984FA2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TX40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2DEAFA4D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F953BD" w14:textId="437373D6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0E469C" w14:textId="7B816BA1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B7BD6A" w14:textId="015F3D63" w:rsidR="00984FA2" w:rsidRDefault="00984FA2" w:rsidP="00984FA2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0EA772E" w14:textId="60FB4014" w:rsidR="00984FA2" w:rsidRDefault="00984FA2" w:rsidP="00984FA2">
            <w:pPr>
              <w:keepNext/>
              <w:spacing w:line="276" w:lineRule="auto"/>
              <w:jc w:val="center"/>
            </w:pPr>
            <w:r>
              <w:t>EXSQ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49B88B26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705EE0" w14:textId="71A43E25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F46276" w14:textId="1813331F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720D5A" w14:textId="71194CA9" w:rsidR="00984FA2" w:rsidRDefault="00984FA2" w:rsidP="00984FA2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3771049" w14:textId="1960C064" w:rsidR="00984FA2" w:rsidRDefault="00984FA2" w:rsidP="00984FA2">
            <w:pPr>
              <w:keepNext/>
              <w:spacing w:line="276" w:lineRule="auto"/>
              <w:jc w:val="center"/>
            </w:pPr>
            <w:r>
              <w:t xml:space="preserve">VLTP from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0C97BC19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1D34D" w14:textId="3ADD8993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3EB30" w14:textId="48886AE2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A295D0" w14:textId="3DC2B151" w:rsidR="00984FA2" w:rsidRDefault="00984FA2" w:rsidP="00984FA2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F5A0C54" w14:textId="1374B579" w:rsidR="00984FA2" w:rsidRDefault="00984FA2" w:rsidP="00984FA2">
            <w:pPr>
              <w:keepNext/>
              <w:spacing w:line="276" w:lineRule="auto"/>
              <w:jc w:val="center"/>
            </w:pPr>
            <w:r>
              <w:t>QTSP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0066C97D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62D993" w14:textId="2CDBA879" w:rsidR="00984FA2" w:rsidRPr="009E0953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41BBA3" w14:textId="20C2307B" w:rsidR="00984FA2" w:rsidRPr="009E0953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C830E1" w14:textId="39E2579F" w:rsidR="00984FA2" w:rsidRPr="009E0953" w:rsidRDefault="00984FA2" w:rsidP="00984FA2">
            <w:pPr>
              <w:keepNext/>
              <w:spacing w:line="276" w:lineRule="auto"/>
              <w:jc w:val="center"/>
            </w:pPr>
            <w:r w:rsidRPr="009E0953"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AE3378F" w14:textId="77777777" w:rsidR="00912386" w:rsidRPr="00830CF5" w:rsidRDefault="004F588E" w:rsidP="0091238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In the Sync</w:t>
            </w:r>
            <w:r w:rsidR="005D4C44" w:rsidRPr="00830CF5">
              <w:rPr>
                <w:rFonts w:cs="Calibri"/>
                <w:color w:val="000000"/>
                <w:szCs w:val="24"/>
                <w:lang w:eastAsia="en-GB"/>
              </w:rPr>
              <w:t>B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>illOfMaterials BOD</w:t>
            </w:r>
            <w:r w:rsidRPr="00830CF5">
              <w:rPr>
                <w:rFonts w:cs="Calibri"/>
                <w:color w:val="000000"/>
                <w:szCs w:val="24"/>
              </w:rPr>
              <w:t>, the</w:t>
            </w:r>
            <w:r w:rsidR="00F9469A" w:rsidRPr="00830CF5">
              <w:rPr>
                <w:rFonts w:cs="Calibri"/>
                <w:color w:val="000000"/>
                <w:szCs w:val="24"/>
              </w:rPr>
              <w:t xml:space="preserve"> </w:t>
            </w:r>
            <w:r w:rsidR="00F9469A" w:rsidRPr="00830CF5">
              <w:rPr>
                <w:rFonts w:cs="Calibri"/>
                <w:color w:val="000000"/>
                <w:szCs w:val="24"/>
                <w:lang w:eastAsia="en-GB"/>
              </w:rPr>
              <w:t xml:space="preserve">&lt;MaxValue&gt; element, which holds the </w:t>
            </w:r>
            <w:r w:rsidR="00E82D4D" w:rsidRPr="00830CF5">
              <w:rPr>
                <w:rFonts w:cs="Calibri"/>
                <w:color w:val="000000"/>
                <w:szCs w:val="24"/>
                <w:lang w:eastAsia="en-GB"/>
              </w:rPr>
              <w:t>maximum</w:t>
            </w:r>
            <w:r w:rsidR="00F9469A" w:rsidRPr="00830CF5">
              <w:rPr>
                <w:rFonts w:cs="Calibri"/>
                <w:color w:val="000000"/>
                <w:szCs w:val="24"/>
                <w:lang w:eastAsia="en-GB"/>
              </w:rPr>
              <w:t xml:space="preserve"> value on the quality test, is located at the XML path </w:t>
            </w:r>
            <w:r w:rsidR="00912386" w:rsidRPr="00830CF5">
              <w:t>&lt;SyncBillOfMaterials&gt;</w:t>
            </w:r>
            <w:r w:rsidR="00912386" w:rsidRPr="00830CF5">
              <w:rPr>
                <w:rFonts w:cs="Calibri"/>
                <w:color w:val="000000"/>
                <w:szCs w:val="24"/>
                <w:lang w:eastAsia="en-GB"/>
              </w:rPr>
              <w:t>&lt;DataArea&gt;&lt;BillOfMaterials&gt;&lt;BillOfMaterialsHeader&gt;&lt;OutputItem&gt;</w:t>
            </w:r>
          </w:p>
          <w:p w14:paraId="39D72AA9" w14:textId="7BF99666" w:rsidR="00912386" w:rsidRPr="00830CF5" w:rsidRDefault="00912386" w:rsidP="0091238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 xml:space="preserve">&lt;Specification type="attribute"&gt;&lt;ID&gt;{’QTQTST’ in 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fldChar w:fldCharType="begin"/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instrText xml:space="preserve"> REF _Ref210223056 \h  \* MERGEFORMAT </w:instrTex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7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fldChar w:fldCharType="end"/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>}&lt;</w:t>
            </w:r>
            <w:r w:rsidRPr="00830CF5">
              <w:t>NameValue name=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 xml:space="preserve">{’QTQTST’ in 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fldChar w:fldCharType="begin"/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instrText xml:space="preserve"> REF _Ref210223056 \h  \* MERGEFORMAT </w:instrTex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7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fldChar w:fldCharType="end"/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 xml:space="preserve">} </w:t>
            </w:r>
            <w:r w:rsidRPr="00830CF5">
              <w:t>type="</w:t>
            </w:r>
            <w:r w:rsidR="00DD19CF" w:rsidRPr="00830CF5">
              <w:t>Max</w:t>
            </w:r>
            <w:r w:rsidRPr="00830CF5">
              <w:t xml:space="preserve"> Value"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>&gt;&lt;/NameValue&gt;&lt;/Property&gt;&lt;/Specification&gt;</w:t>
            </w:r>
          </w:p>
          <w:p w14:paraId="270831AF" w14:textId="0E8C7AB3" w:rsidR="00984FA2" w:rsidRPr="00830CF5" w:rsidRDefault="00984FA2" w:rsidP="00F9469A">
            <w:pPr>
              <w:keepNext/>
              <w:spacing w:line="276" w:lineRule="auto"/>
              <w:jc w:val="center"/>
            </w:pPr>
          </w:p>
        </w:tc>
      </w:tr>
      <w:tr w:rsidR="00984FA2" w14:paraId="12BFAE1B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543F19" w14:textId="6CFF5E36" w:rsidR="00984FA2" w:rsidRPr="009E0953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057E79" w14:textId="15B6233B" w:rsidR="00984FA2" w:rsidRPr="009E0953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D19A02" w14:textId="3B484FA5" w:rsidR="00984FA2" w:rsidRPr="009E0953" w:rsidRDefault="00984FA2" w:rsidP="00984FA2">
            <w:pPr>
              <w:keepNext/>
              <w:spacing w:line="276" w:lineRule="auto"/>
              <w:jc w:val="center"/>
            </w:pPr>
            <w:r w:rsidRPr="009E0953">
              <w:t>3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056C5AC" w14:textId="77777777" w:rsidR="00912386" w:rsidRPr="00830CF5" w:rsidRDefault="004F588E" w:rsidP="0091238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In the SyncBillOfMaterials BOD</w:t>
            </w:r>
            <w:r w:rsidRPr="00830CF5">
              <w:rPr>
                <w:rFonts w:cs="Calibri"/>
                <w:color w:val="000000"/>
                <w:szCs w:val="24"/>
              </w:rPr>
              <w:t xml:space="preserve">, </w:t>
            </w:r>
            <w:r w:rsidR="007A0E1F" w:rsidRPr="00830CF5">
              <w:rPr>
                <w:rFonts w:cs="Calibri"/>
                <w:color w:val="000000"/>
                <w:szCs w:val="24"/>
              </w:rPr>
              <w:t xml:space="preserve">the </w:t>
            </w:r>
            <w:r w:rsidR="007A0E1F" w:rsidRPr="00830CF5">
              <w:rPr>
                <w:rFonts w:cs="Calibri"/>
                <w:color w:val="000000"/>
                <w:szCs w:val="24"/>
                <w:lang w:eastAsia="en-GB"/>
              </w:rPr>
              <w:t xml:space="preserve">&lt;MinValue&gt; element, which holds the minimum value on the quality test, is located at the XML path </w:t>
            </w:r>
            <w:r w:rsidR="00912386" w:rsidRPr="00830CF5">
              <w:t>&lt;SyncBillOfMaterials&gt;</w:t>
            </w:r>
            <w:r w:rsidR="00912386" w:rsidRPr="00830CF5">
              <w:rPr>
                <w:rFonts w:cs="Calibri"/>
                <w:color w:val="000000"/>
                <w:szCs w:val="24"/>
                <w:lang w:eastAsia="en-GB"/>
              </w:rPr>
              <w:t>&lt;DataArea&gt;&lt;BillOfMaterials&gt;&lt;BillOfMaterialsHeader&gt;&lt;OutputItem&gt;</w:t>
            </w:r>
          </w:p>
          <w:p w14:paraId="4BEA3C7D" w14:textId="076A55D9" w:rsidR="00912386" w:rsidRPr="00830CF5" w:rsidRDefault="00912386" w:rsidP="0091238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 xml:space="preserve">&lt;Specification type="attribute"&gt;&lt;ID&gt;{’QTQTST’ in 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fldChar w:fldCharType="begin"/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instrText xml:space="preserve"> REF _Ref210223056 \h  \* MERGEFORMAT </w:instrTex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7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fldChar w:fldCharType="end"/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>}&lt;</w:t>
            </w:r>
            <w:r w:rsidRPr="00830CF5">
              <w:t>NameValue name=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 xml:space="preserve">{’QTQTST’ in 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fldChar w:fldCharType="begin"/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instrText xml:space="preserve"> REF _Ref210223056 \h  \* MERGEFORMAT </w:instrTex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7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fldChar w:fldCharType="end"/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 xml:space="preserve">} </w:t>
            </w:r>
            <w:r w:rsidRPr="00830CF5">
              <w:t>type="</w:t>
            </w:r>
            <w:r w:rsidR="00DD19CF" w:rsidRPr="00830CF5">
              <w:t>Min</w:t>
            </w:r>
            <w:r w:rsidRPr="00830CF5">
              <w:t xml:space="preserve"> Value"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>&gt;&lt;/NameValue&gt;&lt;/Property&gt;&lt;/Specification&gt;</w:t>
            </w:r>
          </w:p>
          <w:p w14:paraId="2D0E2574" w14:textId="741F5B8D" w:rsidR="00984FA2" w:rsidRPr="00830CF5" w:rsidRDefault="00984FA2" w:rsidP="007A0E1F">
            <w:pPr>
              <w:keepNext/>
              <w:spacing w:line="276" w:lineRule="auto"/>
              <w:jc w:val="center"/>
            </w:pPr>
          </w:p>
        </w:tc>
      </w:tr>
      <w:tr w:rsidR="00984FA2" w14:paraId="56A6A69C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D9ED6E" w14:textId="70055BD9" w:rsidR="00984FA2" w:rsidRPr="009E0953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7697DC" w14:textId="43374924" w:rsidR="00984FA2" w:rsidRPr="009E0953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ACB95A" w14:textId="3AFDC7E4" w:rsidR="00984FA2" w:rsidRPr="009E0953" w:rsidRDefault="00984FA2" w:rsidP="00984FA2">
            <w:pPr>
              <w:keepNext/>
              <w:spacing w:line="276" w:lineRule="auto"/>
              <w:jc w:val="center"/>
            </w:pPr>
            <w:r w:rsidRPr="009E0953">
              <w:t>2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94B3CA" w14:textId="18350F65" w:rsidR="00BB476B" w:rsidRPr="00830CF5" w:rsidRDefault="00BB476B" w:rsidP="00BB476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In the SyncBillOfMaterials BOD, the &lt;</w:t>
            </w:r>
            <w:r w:rsidR="00297DA3" w:rsidRPr="00830CF5">
              <w:rPr>
                <w:rFonts w:cs="Calibri"/>
                <w:color w:val="000000"/>
                <w:szCs w:val="24"/>
                <w:lang w:eastAsia="en-GB"/>
              </w:rPr>
              <w:t>NameValue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 xml:space="preserve">&gt; element, which holds the </w:t>
            </w:r>
            <w:r w:rsidR="00D3031F" w:rsidRPr="00830CF5">
              <w:rPr>
                <w:rFonts w:cs="Calibri"/>
                <w:color w:val="000000"/>
                <w:szCs w:val="24"/>
                <w:lang w:eastAsia="en-GB"/>
              </w:rPr>
              <w:t>target value on the quality test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 xml:space="preserve">, is located at the XML path </w:t>
            </w:r>
            <w:r w:rsidR="00FB69B2" w:rsidRPr="00830CF5">
              <w:t>&lt;SyncBillOfMaterials&gt;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>&lt;DataArea&gt;&lt;BillOfMaterials&gt;&lt;BillOfMaterialsHeader&gt;&lt;OutputItem&gt;</w:t>
            </w:r>
          </w:p>
          <w:p w14:paraId="770A5C3E" w14:textId="17698AB7" w:rsidR="00984FA2" w:rsidRPr="00830CF5" w:rsidRDefault="00BB476B" w:rsidP="00BB476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&lt;Specification type="attribute</w:t>
            </w:r>
            <w:r w:rsidR="00643FA4" w:rsidRPr="00830CF5">
              <w:rPr>
                <w:rFonts w:cs="Calibri"/>
                <w:color w:val="000000"/>
                <w:szCs w:val="24"/>
                <w:lang w:eastAsia="en-GB"/>
              </w:rPr>
              <w:t xml:space="preserve">"&gt;&lt;ID&gt;{’QTQTST’ in </w:t>
            </w:r>
            <w:r w:rsidR="0042448D" w:rsidRPr="00830CF5">
              <w:rPr>
                <w:rFonts w:cs="Calibri"/>
                <w:color w:val="000000"/>
                <w:szCs w:val="24"/>
                <w:lang w:eastAsia="en-GB"/>
              </w:rPr>
              <w:fldChar w:fldCharType="begin"/>
            </w:r>
            <w:r w:rsidR="0042448D" w:rsidRPr="00830CF5">
              <w:rPr>
                <w:rFonts w:cs="Calibri"/>
                <w:color w:val="000000"/>
                <w:szCs w:val="24"/>
                <w:lang w:eastAsia="en-GB"/>
              </w:rPr>
              <w:instrText xml:space="preserve"> REF _Ref210223056 \h  \* MERGEFORMAT </w:instrText>
            </w:r>
            <w:r w:rsidR="0042448D" w:rsidRPr="00830CF5">
              <w:rPr>
                <w:rFonts w:cs="Calibri"/>
                <w:color w:val="000000"/>
                <w:szCs w:val="24"/>
                <w:lang w:eastAsia="en-GB"/>
              </w:rPr>
            </w:r>
            <w:r w:rsidR="0042448D" w:rsidRPr="00830CF5">
              <w:rPr>
                <w:rFonts w:cs="Calibri"/>
                <w:color w:val="000000"/>
                <w:szCs w:val="24"/>
                <w:lang w:eastAsia="en-GB"/>
              </w:rPr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7</w:t>
            </w:r>
            <w:r w:rsidR="0042448D" w:rsidRPr="00830CF5">
              <w:rPr>
                <w:rFonts w:cs="Calibri"/>
                <w:color w:val="000000"/>
                <w:szCs w:val="24"/>
                <w:lang w:eastAsia="en-GB"/>
              </w:rPr>
              <w:fldChar w:fldCharType="end"/>
            </w:r>
            <w:r w:rsidR="00643FA4" w:rsidRPr="00830CF5">
              <w:rPr>
                <w:rFonts w:cs="Calibri"/>
                <w:color w:val="000000"/>
                <w:szCs w:val="24"/>
                <w:lang w:eastAsia="en-GB"/>
              </w:rPr>
              <w:t>}&lt;</w:t>
            </w:r>
            <w:r w:rsidR="00643FA4" w:rsidRPr="00830CF5">
              <w:t>NameValue name=</w:t>
            </w:r>
            <w:r w:rsidR="00594CFD" w:rsidRPr="00830CF5">
              <w:rPr>
                <w:rFonts w:cs="Calibri"/>
                <w:color w:val="000000"/>
                <w:szCs w:val="24"/>
                <w:lang w:eastAsia="en-GB"/>
              </w:rPr>
              <w:t xml:space="preserve">{’QTQTST’ in </w:t>
            </w:r>
            <w:r w:rsidR="00594CFD" w:rsidRPr="00830CF5">
              <w:rPr>
                <w:rFonts w:cs="Calibri"/>
                <w:color w:val="000000"/>
                <w:szCs w:val="24"/>
                <w:lang w:eastAsia="en-GB"/>
              </w:rPr>
              <w:fldChar w:fldCharType="begin"/>
            </w:r>
            <w:r w:rsidR="00594CFD" w:rsidRPr="00830CF5">
              <w:rPr>
                <w:rFonts w:cs="Calibri"/>
                <w:color w:val="000000"/>
                <w:szCs w:val="24"/>
                <w:lang w:eastAsia="en-GB"/>
              </w:rPr>
              <w:instrText xml:space="preserve"> REF _Ref210223056 \h  \* MERGEFORMAT </w:instrText>
            </w:r>
            <w:r w:rsidR="00594CFD" w:rsidRPr="00830CF5">
              <w:rPr>
                <w:rFonts w:cs="Calibri"/>
                <w:color w:val="000000"/>
                <w:szCs w:val="24"/>
                <w:lang w:eastAsia="en-GB"/>
              </w:rPr>
            </w:r>
            <w:r w:rsidR="00594CFD" w:rsidRPr="00830CF5">
              <w:rPr>
                <w:rFonts w:cs="Calibri"/>
                <w:color w:val="000000"/>
                <w:szCs w:val="24"/>
                <w:lang w:eastAsia="en-GB"/>
              </w:rPr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7</w:t>
            </w:r>
            <w:r w:rsidR="00594CFD" w:rsidRPr="00830CF5">
              <w:rPr>
                <w:rFonts w:cs="Calibri"/>
                <w:color w:val="000000"/>
                <w:szCs w:val="24"/>
                <w:lang w:eastAsia="en-GB"/>
              </w:rPr>
              <w:fldChar w:fldCharType="end"/>
            </w:r>
            <w:r w:rsidR="00594CFD" w:rsidRPr="00830CF5">
              <w:rPr>
                <w:rFonts w:cs="Calibri"/>
                <w:color w:val="000000"/>
                <w:szCs w:val="24"/>
                <w:lang w:eastAsia="en-GB"/>
              </w:rPr>
              <w:t>}</w:t>
            </w:r>
            <w:r w:rsidR="00912386" w:rsidRPr="00830CF5">
              <w:rPr>
                <w:rFonts w:cs="Calibri"/>
                <w:color w:val="000000"/>
                <w:szCs w:val="24"/>
                <w:lang w:eastAsia="en-GB"/>
              </w:rPr>
              <w:t xml:space="preserve"> </w:t>
            </w:r>
            <w:r w:rsidR="00643FA4" w:rsidRPr="00830CF5">
              <w:t>type="Actual Value"</w:t>
            </w:r>
            <w:r w:rsidR="00643FA4" w:rsidRPr="00830CF5">
              <w:rPr>
                <w:rFonts w:cs="Calibri"/>
                <w:color w:val="000000"/>
                <w:szCs w:val="24"/>
                <w:lang w:eastAsia="en-GB"/>
              </w:rPr>
              <w:t>&gt;&lt;/NameValue&gt;&lt;/Property&gt;&lt;/Specification&gt;</w:t>
            </w:r>
          </w:p>
          <w:p w14:paraId="01715926" w14:textId="77777777" w:rsidR="00DA7898" w:rsidRPr="00830CF5" w:rsidRDefault="00DA7898" w:rsidP="00BB476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  <w:p w14:paraId="6563B7B6" w14:textId="77777777" w:rsidR="00DA7898" w:rsidRPr="00830CF5" w:rsidRDefault="00DA7898" w:rsidP="00BB476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  <w:p w14:paraId="644F70C8" w14:textId="1475316C" w:rsidR="00DA7898" w:rsidRPr="00830CF5" w:rsidRDefault="00DA7898" w:rsidP="00DA7898">
            <w:pPr>
              <w:keepNext/>
              <w:spacing w:line="276" w:lineRule="auto"/>
              <w:jc w:val="center"/>
            </w:pPr>
          </w:p>
        </w:tc>
      </w:tr>
      <w:tr w:rsidR="00984FA2" w14:paraId="2F424558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5BE293" w14:textId="3607C889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101F48" w14:textId="3EE28111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8CECFD" w14:textId="55C6180B" w:rsidR="00984FA2" w:rsidRDefault="00984FA2" w:rsidP="00984FA2">
            <w:pPr>
              <w:keepNext/>
              <w:spacing w:line="276" w:lineRule="auto"/>
              <w:jc w:val="center"/>
            </w:pPr>
            <w:r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06C8BF7" w14:textId="27221C7A" w:rsidR="00984FA2" w:rsidRDefault="00984FA2" w:rsidP="00984FA2">
            <w:pPr>
              <w:keepNext/>
              <w:spacing w:line="276" w:lineRule="auto"/>
              <w:jc w:val="center"/>
            </w:pPr>
            <w:r>
              <w:t>TEUM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61AAE6DB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EA4DA3" w14:textId="74CE7F9B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B10EE7" w14:textId="1AB12191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957F99" w14:textId="186181B5" w:rsidR="00984FA2" w:rsidRDefault="00984FA2" w:rsidP="00984FA2">
            <w:pPr>
              <w:keepNext/>
              <w:spacing w:line="276" w:lineRule="auto"/>
              <w:jc w:val="center"/>
            </w:pPr>
            <w:r>
              <w:t>2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F4CD598" w14:textId="23DC4FEE" w:rsidR="00984FA2" w:rsidRDefault="00984FA2" w:rsidP="00984FA2">
            <w:pPr>
              <w:keepNext/>
              <w:spacing w:line="276" w:lineRule="auto"/>
              <w:jc w:val="center"/>
            </w:pPr>
            <w:r>
              <w:t>DCCD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5B7B0A7F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6C4786" w14:textId="066A61BD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00BC37" w14:textId="1A67B79A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417055" w14:textId="17FB407A" w:rsidR="00984FA2" w:rsidRDefault="00984FA2" w:rsidP="00984FA2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17F4B5E" w14:textId="60219D1A" w:rsidR="00984FA2" w:rsidRDefault="00984FA2" w:rsidP="00984FA2">
            <w:pPr>
              <w:keepNext/>
              <w:spacing w:line="276" w:lineRule="auto"/>
              <w:jc w:val="center"/>
            </w:pPr>
            <w:r>
              <w:t>REQD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46F63CB6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A37DAD" w14:textId="6793C3B0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Sampling 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193C80" w14:textId="05C6FDC3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SMPR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32CE7E" w14:textId="2AC7278E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428A95E" w14:textId="309DD8C7" w:rsidR="00984FA2" w:rsidRDefault="00984FA2" w:rsidP="00984FA2">
            <w:pPr>
              <w:keepNext/>
              <w:spacing w:line="276" w:lineRule="auto"/>
              <w:jc w:val="center"/>
            </w:pPr>
            <w:r>
              <w:t>SMPR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36863C5A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C9B9EE" w14:textId="539CC95A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Internal test 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EE9F87" w14:textId="57D07716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INTR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6ABD22" w14:textId="40E566EC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1E698F1" w14:textId="165BA0DA" w:rsidR="00984FA2" w:rsidRDefault="00984FA2" w:rsidP="00984FA2">
            <w:pPr>
              <w:keepNext/>
              <w:spacing w:line="276" w:lineRule="auto"/>
              <w:jc w:val="center"/>
            </w:pPr>
            <w:r>
              <w:t>INTR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273A41FE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00904" w14:textId="1C827C1D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per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A6CA7F" w14:textId="3EBBBAFC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FRPR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B367A5" w14:textId="3325BA08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09BE201" w14:textId="448AC185" w:rsidR="00984FA2" w:rsidRDefault="00984FA2" w:rsidP="00984FA2">
            <w:pPr>
              <w:keepNext/>
              <w:spacing w:line="276" w:lineRule="auto"/>
              <w:jc w:val="center"/>
            </w:pPr>
            <w:r>
              <w:t>FRPR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17D2A96B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026A0B" w14:textId="3ADBA488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AAE762" w14:textId="0652C559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7B8E11" w14:textId="495EA03E" w:rsidR="00984FA2" w:rsidRDefault="00984FA2" w:rsidP="00984FA2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0603F6" w14:textId="53D95234" w:rsidR="00984FA2" w:rsidRDefault="00984FA2" w:rsidP="00984FA2">
            <w:pPr>
              <w:keepNext/>
              <w:spacing w:line="276" w:lineRule="auto"/>
              <w:jc w:val="center"/>
            </w:pPr>
            <w:r>
              <w:t>FRTI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7BD77501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BA386E" w14:textId="31E476F5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quantity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137D2D" w14:textId="74C721D8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FRQY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B5D714" w14:textId="51B56FC2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708E8CB" w14:textId="4557A03D" w:rsidR="00984FA2" w:rsidRDefault="00984FA2" w:rsidP="00984FA2">
            <w:pPr>
              <w:keepNext/>
              <w:spacing w:line="276" w:lineRule="auto"/>
              <w:jc w:val="center"/>
            </w:pPr>
            <w:r>
              <w:t>FRQY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6570D7B4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B0AF96" w14:textId="09A5D116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4CC9A8" w14:textId="018B0207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E12CC4" w14:textId="1FB64CFA" w:rsidR="00984FA2" w:rsidRDefault="00984FA2" w:rsidP="00984FA2">
            <w:pPr>
              <w:keepNext/>
              <w:spacing w:line="276" w:lineRule="auto"/>
              <w:jc w:val="center"/>
            </w:pPr>
            <w:r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7F230F" w14:textId="5EDB356C" w:rsidR="00984FA2" w:rsidRDefault="00984FA2" w:rsidP="00984FA2">
            <w:pPr>
              <w:keepNext/>
              <w:spacing w:line="276" w:lineRule="auto"/>
              <w:jc w:val="center"/>
            </w:pPr>
            <w:r>
              <w:t>FRUM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7B9B013F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100BC1" w14:textId="3D3E68C4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Sample size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9FAC27" w14:textId="7DF40D5C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SMSZ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9C211E" w14:textId="433C4A49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3AF6AA5" w14:textId="70AB12CB" w:rsidR="00984FA2" w:rsidRDefault="00984FA2" w:rsidP="00984FA2">
            <w:pPr>
              <w:keepNext/>
              <w:spacing w:line="276" w:lineRule="auto"/>
              <w:jc w:val="center"/>
            </w:pPr>
            <w:r>
              <w:t>SMSZ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56FFF699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33C5D4" w14:textId="482BEB16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Sample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3907D7" w14:textId="11C4BABB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SMUM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EEBB4B" w14:textId="235709C3" w:rsidR="00984FA2" w:rsidRDefault="00984FA2" w:rsidP="00984FA2">
            <w:pPr>
              <w:keepNext/>
              <w:spacing w:line="276" w:lineRule="auto"/>
              <w:jc w:val="center"/>
            </w:pPr>
            <w:r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593ED35" w14:textId="5AE13CD8" w:rsidR="00984FA2" w:rsidRDefault="00984FA2" w:rsidP="00984FA2">
            <w:pPr>
              <w:keepNext/>
              <w:spacing w:line="276" w:lineRule="auto"/>
              <w:jc w:val="center"/>
            </w:pPr>
            <w:r>
              <w:t>SMUM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34DF1D12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91D095" w14:textId="664B9D15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Discard sample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FBE215" w14:textId="4810BEE7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DSSM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1D2682" w14:textId="45787ECE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5B0BC2" w14:textId="5CEDC72C" w:rsidR="00984FA2" w:rsidRDefault="00984FA2" w:rsidP="00984FA2">
            <w:pPr>
              <w:keepNext/>
              <w:spacing w:line="276" w:lineRule="auto"/>
              <w:jc w:val="center"/>
            </w:pPr>
            <w:r>
              <w:t>DSSM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2BA60705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6B0CAF" w14:textId="6838D12A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Retain sample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D28AEA" w14:textId="5A4C1FD2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RTSM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27F7DD" w14:textId="356DA3F7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35CD6B7" w14:textId="3D793288" w:rsidR="00984FA2" w:rsidRDefault="00984FA2" w:rsidP="00984FA2">
            <w:pPr>
              <w:keepNext/>
              <w:spacing w:line="276" w:lineRule="auto"/>
              <w:jc w:val="center"/>
            </w:pPr>
            <w:r>
              <w:t>RTSM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2157A104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680ACF" w14:textId="63858D27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Calculated by formula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735F53" w14:textId="3026CE62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TCAL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1CA880" w14:textId="45AAB7C6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791CED" w14:textId="005C7E83" w:rsidR="00984FA2" w:rsidRDefault="00984FA2" w:rsidP="00984FA2">
            <w:pPr>
              <w:keepNext/>
              <w:spacing w:line="276" w:lineRule="auto"/>
              <w:jc w:val="center"/>
            </w:pPr>
            <w:r>
              <w:t>TCAL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50DB6760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C8E607" w14:textId="04F62E23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2D70A2" w14:textId="4AC9CBB8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46EBBD" w14:textId="5CD3D54C" w:rsidR="00984FA2" w:rsidRDefault="00984FA2" w:rsidP="00984FA2">
            <w:pPr>
              <w:keepNext/>
              <w:spacing w:line="276" w:lineRule="auto"/>
              <w:jc w:val="center"/>
            </w:pPr>
            <w:r>
              <w:t>PHYSICAL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0CE9949" w14:textId="2AB71501" w:rsidR="00984FA2" w:rsidRDefault="00984FA2" w:rsidP="00984FA2">
            <w:pPr>
              <w:keepNext/>
              <w:spacing w:line="276" w:lineRule="auto"/>
              <w:jc w:val="center"/>
            </w:pPr>
            <w:r>
              <w:t>TCLS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41C0C42A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19B042" w14:textId="1C070FDD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Text identity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8B9A69" w14:textId="4B8D2290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TXID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AF7E19" w14:textId="0073BB45" w:rsidR="00984FA2" w:rsidRDefault="00984FA2" w:rsidP="00984FA2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585314A" w14:textId="4859D71A" w:rsidR="00984FA2" w:rsidRDefault="00984FA2" w:rsidP="00984FA2">
            <w:pPr>
              <w:keepNext/>
              <w:spacing w:line="276" w:lineRule="auto"/>
              <w:jc w:val="center"/>
            </w:pPr>
            <w:r>
              <w:t>TXID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E34E8" w14:paraId="073DAEF9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3268C2" w14:textId="46B35C55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E9AAB9" w14:textId="769081C5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4769A6" w14:textId="69E9F408" w:rsidR="009E34E8" w:rsidRDefault="009E34E8" w:rsidP="009E34E8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0ACFB9F" w14:textId="606DA636" w:rsidR="009E34E8" w:rsidRDefault="009E34E8" w:rsidP="009E34E8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9E34E8" w14:paraId="522DBF7A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6E4060" w14:textId="4FF34B03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A897DF" w14:textId="62853022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D74B3D" w14:textId="2A9465F0" w:rsidR="009E34E8" w:rsidRDefault="009E34E8" w:rsidP="009E34E8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86E1524" w14:textId="1144DBC2" w:rsidR="009E34E8" w:rsidRDefault="009E34E8" w:rsidP="009E34E8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9E34E8" w14:paraId="7CE9F15A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177B0B" w14:textId="6F4C622C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D83906" w14:textId="6FE6FE53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1087D4" w14:textId="0BB7A5CD" w:rsidR="009E34E8" w:rsidRDefault="009E34E8" w:rsidP="009E34E8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379207" w14:textId="753E531D" w:rsidR="009E34E8" w:rsidRDefault="009E34E8" w:rsidP="009E34E8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9E34E8" w:rsidRPr="00830CF5" w14:paraId="7DA1A1E1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E5ABB2" w14:textId="33CC421F" w:rsidR="009E34E8" w:rsidRPr="00830CF5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Sample usage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F88EE1" w14:textId="424F150C" w:rsidR="009E34E8" w:rsidRPr="00830CF5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DUSM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8DFE98" w14:textId="3E117953" w:rsidR="009E34E8" w:rsidRPr="00830CF5" w:rsidRDefault="009E34E8" w:rsidP="009E34E8">
            <w:pPr>
              <w:keepNext/>
              <w:spacing w:line="276" w:lineRule="auto"/>
              <w:jc w:val="center"/>
            </w:pPr>
            <w:r w:rsidRPr="00830CF5"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46CD12E" w14:textId="7F918070" w:rsidR="009E34E8" w:rsidRPr="00830CF5" w:rsidRDefault="009E34E8" w:rsidP="009E34E8">
            <w:pPr>
              <w:keepNext/>
              <w:spacing w:line="276" w:lineRule="auto"/>
              <w:jc w:val="center"/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9E34E8" w:rsidRPr="00830CF5" w14:paraId="549E02D0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CC4294" w14:textId="42FE169C" w:rsidR="009E34E8" w:rsidRPr="00830CF5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22FBC4" w14:textId="7AE74F7E" w:rsidR="009E34E8" w:rsidRPr="00830CF5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213311" w14:textId="54C643BD" w:rsidR="009E34E8" w:rsidRPr="00830CF5" w:rsidRDefault="009E34E8" w:rsidP="009E34E8">
            <w:pPr>
              <w:keepNext/>
              <w:spacing w:line="276" w:lineRule="auto"/>
              <w:jc w:val="center"/>
            </w:pPr>
            <w:r w:rsidRPr="00830CF5"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4B0FB1B" w14:textId="75EC9EE2" w:rsidR="009E34E8" w:rsidRPr="00830CF5" w:rsidRDefault="009E34E8" w:rsidP="009E34E8">
            <w:pPr>
              <w:keepNext/>
              <w:spacing w:line="276" w:lineRule="auto"/>
              <w:jc w:val="center"/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9E34E8" w:rsidRPr="00830CF5" w14:paraId="2AA0C6F4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DED4C1" w14:textId="671FD3A3" w:rsidR="009E34E8" w:rsidRPr="00830CF5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94DF3C" w14:textId="62BF0240" w:rsidR="009E34E8" w:rsidRPr="00830CF5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44C296" w14:textId="5521987A" w:rsidR="009E34E8" w:rsidRPr="00830CF5" w:rsidRDefault="009E34E8" w:rsidP="009E34E8">
            <w:pPr>
              <w:keepNext/>
              <w:spacing w:line="276" w:lineRule="auto"/>
              <w:jc w:val="center"/>
            </w:pPr>
            <w:r w:rsidRPr="00830CF5"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DE9BA67" w14:textId="164DFB05" w:rsidR="009E34E8" w:rsidRPr="00830CF5" w:rsidRDefault="009E34E8" w:rsidP="009E34E8">
            <w:pPr>
              <w:keepNext/>
              <w:spacing w:line="276" w:lineRule="auto"/>
              <w:jc w:val="center"/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9E34E8" w:rsidRPr="00830CF5" w14:paraId="7673693D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FD47B1" w14:textId="2C21BA5C" w:rsidR="009E34E8" w:rsidRPr="00830CF5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Copy DO results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B45553" w14:textId="1096C32F" w:rsidR="009E34E8" w:rsidRPr="00830CF5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CDOR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3A2D17" w14:textId="02CA9EFF" w:rsidR="009E34E8" w:rsidRPr="00830CF5" w:rsidRDefault="009E34E8" w:rsidP="009E34E8">
            <w:pPr>
              <w:keepNext/>
              <w:spacing w:line="276" w:lineRule="auto"/>
              <w:jc w:val="center"/>
            </w:pPr>
            <w:r w:rsidRPr="00830CF5"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AE0A053" w14:textId="48650B1E" w:rsidR="009E34E8" w:rsidRPr="00830CF5" w:rsidRDefault="009E34E8" w:rsidP="009E34E8">
            <w:pPr>
              <w:keepNext/>
              <w:spacing w:line="276" w:lineRule="auto"/>
              <w:jc w:val="center"/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984FA2" w:rsidRPr="00830CF5" w14:paraId="7CB10029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9483D" w14:textId="132C9333" w:rsidR="00984FA2" w:rsidRPr="00830CF5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Specification approval basis rule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752866" w14:textId="3373908D" w:rsidR="00984FA2" w:rsidRPr="00830CF5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SARL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9B9B88" w14:textId="3688DD79" w:rsidR="00984FA2" w:rsidRPr="00830CF5" w:rsidRDefault="00984FA2" w:rsidP="00984FA2">
            <w:pPr>
              <w:keepNext/>
              <w:spacing w:line="276" w:lineRule="auto"/>
              <w:jc w:val="center"/>
            </w:pPr>
            <w:r w:rsidRPr="00830CF5"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0AA9F61" w14:textId="1805FEB1" w:rsidR="00984FA2" w:rsidRPr="00830CF5" w:rsidRDefault="00984FA2" w:rsidP="00984FA2">
            <w:pPr>
              <w:keepNext/>
              <w:spacing w:line="276" w:lineRule="auto"/>
              <w:jc w:val="center"/>
            </w:pPr>
            <w:r w:rsidRPr="00830CF5">
              <w:t xml:space="preserve">SARL from </w:t>
            </w:r>
            <w:r w:rsidRPr="00830CF5">
              <w:fldChar w:fldCharType="begin"/>
            </w:r>
            <w:r w:rsidRPr="00830CF5">
              <w:instrText xml:space="preserve"> REF _Ref210223056 \h  \* MERGEFORMAT </w:instrText>
            </w:r>
            <w:r w:rsidRPr="00830CF5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7</w:t>
            </w:r>
            <w:r w:rsidRPr="00830CF5">
              <w:fldChar w:fldCharType="end"/>
            </w:r>
          </w:p>
        </w:tc>
      </w:tr>
      <w:tr w:rsidR="00984FA2" w:rsidRPr="00830CF5" w14:paraId="40CAA6F0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602061" w14:textId="4BD33EAD" w:rsidR="00984FA2" w:rsidRPr="00830CF5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C6E9E6" w14:textId="501646DB" w:rsidR="00984FA2" w:rsidRPr="00830CF5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081363" w14:textId="2F24EC45" w:rsidR="00984FA2" w:rsidRPr="00830CF5" w:rsidRDefault="00984FA2" w:rsidP="00984FA2">
            <w:pPr>
              <w:keepNext/>
              <w:spacing w:line="276" w:lineRule="auto"/>
              <w:jc w:val="center"/>
            </w:pPr>
            <w:r w:rsidRPr="00830CF5">
              <w:t>9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5DCC050" w14:textId="5706A6AD" w:rsidR="00984FA2" w:rsidRPr="00830CF5" w:rsidRDefault="00984FA2" w:rsidP="00984FA2">
            <w:pPr>
              <w:keepNext/>
              <w:spacing w:line="276" w:lineRule="auto"/>
              <w:jc w:val="center"/>
            </w:pPr>
            <w:r w:rsidRPr="00830CF5">
              <w:t xml:space="preserve">QPLN from </w:t>
            </w:r>
            <w:r w:rsidRPr="00830CF5">
              <w:fldChar w:fldCharType="begin"/>
            </w:r>
            <w:r w:rsidRPr="00830CF5">
              <w:instrText xml:space="preserve"> REF _Ref210223056 \h  \* MERGEFORMAT </w:instrText>
            </w:r>
            <w:r w:rsidRPr="00830CF5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7</w:t>
            </w:r>
            <w:r w:rsidRPr="00830CF5">
              <w:fldChar w:fldCharType="end"/>
            </w:r>
          </w:p>
        </w:tc>
      </w:tr>
    </w:tbl>
    <w:p w14:paraId="30323C30" w14:textId="7FE840FD" w:rsidR="00AE7D15" w:rsidRPr="00830CF5" w:rsidRDefault="00DF1073" w:rsidP="00DF1073">
      <w:pPr>
        <w:pStyle w:val="Caption"/>
      </w:pPr>
      <w:r w:rsidRPr="00830CF5">
        <w:t xml:space="preserve">Table </w:t>
      </w:r>
      <w:r w:rsidR="00A6314B">
        <w:fldChar w:fldCharType="begin"/>
      </w:r>
      <w:r w:rsidR="00A6314B">
        <w:instrText xml:space="preserve"> SEQ Table \* ARABIC </w:instrText>
      </w:r>
      <w:r w:rsidR="00A6314B">
        <w:fldChar w:fldCharType="separate"/>
      </w:r>
      <w:r w:rsidR="00D56EA9">
        <w:rPr>
          <w:noProof/>
        </w:rPr>
        <w:t>8</w:t>
      </w:r>
      <w:r w:rsidR="00A6314B">
        <w:fldChar w:fldCharType="end"/>
      </w:r>
      <w:r w:rsidRPr="00830CF5">
        <w:t xml:space="preserve">: Inputs to add each </w:t>
      </w:r>
      <w:r w:rsidR="0023720B" w:rsidRPr="00830CF5">
        <w:t xml:space="preserve">quantitative </w:t>
      </w:r>
      <w:r w:rsidRPr="00830CF5">
        <w:t xml:space="preserve">test to the </w:t>
      </w:r>
      <w:r w:rsidR="00E92132" w:rsidRPr="00830CF5">
        <w:t>specification.</w:t>
      </w:r>
    </w:p>
    <w:p w14:paraId="13988DF4" w14:textId="15D14F5D" w:rsidR="008614DE" w:rsidRPr="00830CF5" w:rsidRDefault="006B2879" w:rsidP="008614DE">
      <w:pPr>
        <w:pStyle w:val="5aH5"/>
      </w:pPr>
      <w:r w:rsidRPr="00830CF5">
        <w:t>Step 0</w:t>
      </w:r>
      <w:r w:rsidR="001C4C4E">
        <w:t>7</w:t>
      </w:r>
      <w:r w:rsidRPr="00830CF5">
        <w:t xml:space="preserve">: </w:t>
      </w:r>
      <w:r w:rsidR="0012453A" w:rsidRPr="00830CF5">
        <w:t>Retrieving</w:t>
      </w:r>
      <w:r w:rsidR="00E377D1" w:rsidRPr="00830CF5">
        <w:t xml:space="preserve"> </w:t>
      </w:r>
      <w:r w:rsidR="0012453A" w:rsidRPr="00830CF5">
        <w:t>qualitative</w:t>
      </w:r>
      <w:r w:rsidR="00E377D1" w:rsidRPr="00830CF5">
        <w:t xml:space="preserve"> test</w:t>
      </w:r>
      <w:r w:rsidR="005D52FC" w:rsidRPr="00830CF5">
        <w:t>s</w:t>
      </w:r>
      <w:r w:rsidR="00E377D1" w:rsidRPr="00830CF5">
        <w:t xml:space="preserve">. </w:t>
      </w:r>
    </w:p>
    <w:p w14:paraId="3BA0FFB9" w14:textId="77777777" w:rsidR="008614DE" w:rsidRPr="00830CF5" w:rsidRDefault="008614DE" w:rsidP="008614DE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bookmarkStart w:id="22" w:name="_Hlk219151146"/>
      <w:r w:rsidRPr="00830CF5">
        <w:rPr>
          <w:rFonts w:cs="Calibri"/>
          <w:b/>
          <w:bCs/>
          <w:color w:val="000000"/>
          <w:szCs w:val="24"/>
          <w:lang w:eastAsia="en-GB"/>
        </w:rPr>
        <w:t>API: CRS881MI</w:t>
      </w:r>
    </w:p>
    <w:p w14:paraId="2A7F3C91" w14:textId="28ADACDC" w:rsidR="008614DE" w:rsidRPr="00830CF5" w:rsidRDefault="008614DE" w:rsidP="008614DE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r w:rsidRPr="00830CF5">
        <w:rPr>
          <w:rFonts w:cs="Calibri"/>
          <w:b/>
          <w:bCs/>
          <w:color w:val="000000"/>
          <w:szCs w:val="24"/>
          <w:lang w:eastAsia="en-GB"/>
        </w:rPr>
        <w:t xml:space="preserve">Transaction: </w:t>
      </w:r>
      <w:r w:rsidR="006735F4" w:rsidRPr="00830CF5">
        <w:rPr>
          <w:rFonts w:cs="Calibri"/>
          <w:b/>
          <w:bCs/>
          <w:color w:val="000000"/>
          <w:szCs w:val="24"/>
          <w:lang w:eastAsia="en-GB"/>
        </w:rPr>
        <w:t>LstTranslDataIB</w:t>
      </w:r>
    </w:p>
    <w:tbl>
      <w:tblPr>
        <w:tblW w:w="104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3"/>
        <w:gridCol w:w="887"/>
        <w:gridCol w:w="1984"/>
        <w:gridCol w:w="6508"/>
      </w:tblGrid>
      <w:tr w:rsidR="00662E46" w:rsidRPr="00830CF5" w14:paraId="5C6439C3" w14:textId="77777777" w:rsidTr="00DB18A8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A87D1B" w14:textId="77777777" w:rsidR="00662E46" w:rsidRPr="00830CF5" w:rsidRDefault="00662E46" w:rsidP="007439C6">
            <w:pPr>
              <w:spacing w:line="276" w:lineRule="auto"/>
              <w:jc w:val="center"/>
            </w:pPr>
            <w:r w:rsidRPr="00830CF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D46235" w14:textId="77777777" w:rsidR="00662E46" w:rsidRPr="00830CF5" w:rsidRDefault="00662E46" w:rsidP="007439C6">
            <w:pPr>
              <w:spacing w:line="276" w:lineRule="auto"/>
              <w:jc w:val="center"/>
            </w:pPr>
            <w:r w:rsidRPr="00830CF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C84639" w14:textId="77777777" w:rsidR="00662E46" w:rsidRPr="00830CF5" w:rsidRDefault="00662E46" w:rsidP="007439C6">
            <w:pPr>
              <w:spacing w:line="276" w:lineRule="auto"/>
              <w:jc w:val="center"/>
            </w:pPr>
            <w:r w:rsidRPr="00830CF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53AD0AD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830CF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662E46" w:rsidRPr="00830CF5" w14:paraId="0758940F" w14:textId="77777777" w:rsidTr="00DB18A8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08E188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Record Type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C0E344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TRQF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DB7EC5" w14:textId="77777777" w:rsidR="00662E46" w:rsidRPr="00830CF5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C9B27F5" w14:textId="77777777" w:rsidR="00662E46" w:rsidRPr="00830CF5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662E46" w:rsidRPr="00830CF5" w14:paraId="09B48870" w14:textId="77777777" w:rsidTr="00DB18A8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34C3CF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Message Standard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48DD87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MSTD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674B4C" w14:textId="77777777" w:rsidR="00662E46" w:rsidRPr="00830CF5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PLM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AC098D9" w14:textId="77777777" w:rsidR="00662E46" w:rsidRPr="00830CF5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662E46" w:rsidRPr="00830CF5" w14:paraId="3F7A83E8" w14:textId="77777777" w:rsidTr="00DB18A8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E2EEBA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Message version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ED3EB2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MVRS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8B0682" w14:textId="77777777" w:rsidR="00662E46" w:rsidRPr="00830CF5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5858CE2" w14:textId="77777777" w:rsidR="00662E46" w:rsidRPr="00830CF5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662E46" w:rsidRPr="00830CF5" w14:paraId="5FCDF923" w14:textId="77777777" w:rsidTr="00DB18A8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2331E6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Business message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E1D7F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BMSG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FE5BEA" w14:textId="2446A273" w:rsidR="00662E46" w:rsidRPr="00830CF5" w:rsidRDefault="00154A71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QUALITATIVE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919047D" w14:textId="77777777" w:rsidR="00662E46" w:rsidRPr="00830CF5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662E46" w:rsidRPr="00830CF5" w14:paraId="2CD9972F" w14:textId="77777777" w:rsidTr="00DB18A8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E12EC4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Parent element(s)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CC03E0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ELMP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BD66B8" w14:textId="4D2D039A" w:rsidR="00662E46" w:rsidRPr="00830CF5" w:rsidRDefault="0074565C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QualitativeTests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B1A591E" w14:textId="77777777" w:rsidR="00662E46" w:rsidRPr="00830CF5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662E46" w:rsidRPr="00830CF5" w14:paraId="31B1EE4A" w14:textId="77777777" w:rsidTr="00DB18A8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89C443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Data element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3AFE2D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ELMD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35FB42" w14:textId="66328DE5" w:rsidR="00662E46" w:rsidRPr="00830CF5" w:rsidRDefault="0074565C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QualitativeTests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5F4F6EE" w14:textId="77777777" w:rsidR="00662E46" w:rsidRPr="00830CF5" w:rsidRDefault="00662E46" w:rsidP="00C46B8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E4084E" w:rsidRPr="00830CF5" w14:paraId="308F8875" w14:textId="77777777" w:rsidTr="00DB18A8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D8F5AF" w14:textId="0B9A2F14" w:rsidR="00E4084E" w:rsidRPr="00830CF5" w:rsidRDefault="001724A5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External partner address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561CCF" w14:textId="5C0727CC" w:rsidR="00E4084E" w:rsidRPr="00830CF5" w:rsidRDefault="00DB18A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EXTP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9BE9B1" w14:textId="1499A9D7" w:rsidR="00E4084E" w:rsidRPr="00830CF5" w:rsidRDefault="00144DD7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APPEARANCE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999E19" w14:textId="77777777" w:rsidR="00E57A0F" w:rsidRPr="00830CF5" w:rsidRDefault="00A027D7" w:rsidP="00987BD7">
            <w:pPr>
              <w:keepNext/>
              <w:spacing w:line="276" w:lineRule="auto"/>
              <w:jc w:val="center"/>
            </w:pPr>
            <w:r w:rsidRPr="00830CF5">
              <w:t xml:space="preserve">In the SyncBillOfMaterials BOD (Business Object Document), the &lt;ID&gt; element, which holds the test name, is located at the XML path </w:t>
            </w:r>
          </w:p>
          <w:p w14:paraId="005313C1" w14:textId="77777777" w:rsidR="00E57A0F" w:rsidRPr="00830CF5" w:rsidRDefault="00E57A0F" w:rsidP="00E57A0F">
            <w:pPr>
              <w:keepNext/>
              <w:spacing w:line="276" w:lineRule="auto"/>
              <w:jc w:val="center"/>
            </w:pPr>
            <w:r w:rsidRPr="00830CF5">
              <w:t>&lt;SyncBillOfMaterials&gt;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>&lt;DataArea&gt;&lt;BillOfMaterials&gt;&lt;BillOfMaterialsHeader&gt;&lt;OutputItem&gt;</w:t>
            </w:r>
          </w:p>
          <w:p w14:paraId="3E6129DB" w14:textId="73648A72" w:rsidR="00E4084E" w:rsidRPr="00830CF5" w:rsidRDefault="00E57A0F" w:rsidP="00EB1AB1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&lt;Specification type="attribute"&gt;&lt;ID&gt;&lt;</w:t>
            </w:r>
            <w:r w:rsidRPr="00830CF5">
              <w:t>NameValue name&gt;type="Actual Value"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>&gt;&lt;/NameValue&gt;&lt;/Property&gt;&lt;/Specification&gt;</w:t>
            </w:r>
          </w:p>
        </w:tc>
      </w:tr>
    </w:tbl>
    <w:p w14:paraId="103AD243" w14:textId="64C6E577" w:rsidR="008614DE" w:rsidRPr="00830CF5" w:rsidRDefault="00C46B8A" w:rsidP="00C46B8A">
      <w:pPr>
        <w:pStyle w:val="Caption"/>
      </w:pPr>
      <w:bookmarkStart w:id="23" w:name="_Ref219132992"/>
      <w:r w:rsidRPr="00830CF5">
        <w:t xml:space="preserve">Table </w:t>
      </w:r>
      <w:r w:rsidR="00A6314B">
        <w:fldChar w:fldCharType="begin"/>
      </w:r>
      <w:r w:rsidR="00A6314B">
        <w:instrText xml:space="preserve"> SEQ Table \* ARABIC </w:instrText>
      </w:r>
      <w:r w:rsidR="00A6314B">
        <w:fldChar w:fldCharType="separate"/>
      </w:r>
      <w:r w:rsidR="00D56EA9">
        <w:rPr>
          <w:noProof/>
        </w:rPr>
        <w:t>9</w:t>
      </w:r>
      <w:r w:rsidR="00A6314B">
        <w:fldChar w:fldCharType="end"/>
      </w:r>
      <w:bookmarkEnd w:id="23"/>
      <w:r w:rsidRPr="00830CF5">
        <w:t>: Inputs to retrieve qualitative test</w:t>
      </w:r>
      <w:r w:rsidR="00E54327" w:rsidRPr="00830CF5">
        <w:t>s</w:t>
      </w:r>
    </w:p>
    <w:p w14:paraId="4E4EA2CE" w14:textId="40FF3C6A" w:rsidR="00E54327" w:rsidRPr="00830CF5" w:rsidRDefault="00E54327" w:rsidP="00E54327">
      <w:pPr>
        <w:rPr>
          <w:lang w:val="en-GB" w:eastAsia="en-US"/>
        </w:rPr>
      </w:pPr>
      <w:r w:rsidRPr="00830CF5">
        <w:rPr>
          <w:lang w:val="en-GB" w:eastAsia="en-US"/>
        </w:rPr>
        <w:t xml:space="preserve">Based on inputs to </w:t>
      </w:r>
      <w:r w:rsidR="0074565C" w:rsidRPr="00830CF5">
        <w:rPr>
          <w:lang w:val="en-GB" w:eastAsia="en-US"/>
        </w:rPr>
        <w:fldChar w:fldCharType="begin"/>
      </w:r>
      <w:r w:rsidR="0074565C" w:rsidRPr="00830CF5">
        <w:rPr>
          <w:lang w:val="en-GB" w:eastAsia="en-US"/>
        </w:rPr>
        <w:instrText xml:space="preserve"> REF _Ref219132992 \h </w:instrText>
      </w:r>
      <w:r w:rsidR="006262A7" w:rsidRPr="00830CF5">
        <w:rPr>
          <w:lang w:val="en-GB" w:eastAsia="en-US"/>
        </w:rPr>
        <w:instrText xml:space="preserve"> \* MERGEFORMAT </w:instrText>
      </w:r>
      <w:r w:rsidR="0074565C" w:rsidRPr="00830CF5">
        <w:rPr>
          <w:lang w:val="en-GB" w:eastAsia="en-US"/>
        </w:rPr>
      </w:r>
      <w:r w:rsidR="0074565C" w:rsidRPr="00830CF5">
        <w:rPr>
          <w:lang w:val="en-GB" w:eastAsia="en-US"/>
        </w:rPr>
        <w:fldChar w:fldCharType="separate"/>
      </w:r>
      <w:r w:rsidR="00D56EA9" w:rsidRPr="00830CF5">
        <w:t xml:space="preserve">Table </w:t>
      </w:r>
      <w:r w:rsidR="00D56EA9">
        <w:rPr>
          <w:noProof/>
        </w:rPr>
        <w:t>9</w:t>
      </w:r>
      <w:r w:rsidR="0074565C" w:rsidRPr="00830CF5">
        <w:rPr>
          <w:lang w:val="en-GB" w:eastAsia="en-US"/>
        </w:rPr>
        <w:fldChar w:fldCharType="end"/>
      </w:r>
      <w:r w:rsidRPr="00830CF5">
        <w:rPr>
          <w:lang w:val="en-GB" w:eastAsia="en-US"/>
        </w:rPr>
        <w:t>, below outputs are obtained.</w:t>
      </w:r>
    </w:p>
    <w:p w14:paraId="39C8AA34" w14:textId="77777777" w:rsidR="00E54327" w:rsidRPr="00830CF5" w:rsidRDefault="00E54327" w:rsidP="00E54327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E54327" w:rsidRPr="00830CF5" w14:paraId="057FD2C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365FE9" w14:textId="77777777" w:rsidR="00E54327" w:rsidRPr="00830CF5" w:rsidRDefault="00E54327" w:rsidP="007439C6">
            <w:pPr>
              <w:spacing w:line="276" w:lineRule="auto"/>
              <w:jc w:val="center"/>
            </w:pPr>
            <w:r w:rsidRPr="00830CF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0A515F" w14:textId="77777777" w:rsidR="00E54327" w:rsidRPr="00830CF5" w:rsidRDefault="00E54327" w:rsidP="007439C6">
            <w:pPr>
              <w:spacing w:line="276" w:lineRule="auto"/>
              <w:jc w:val="center"/>
            </w:pPr>
            <w:r w:rsidRPr="00830CF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E0A0A6" w14:textId="77777777" w:rsidR="00E54327" w:rsidRPr="00830CF5" w:rsidRDefault="00E54327" w:rsidP="007439C6">
            <w:pPr>
              <w:spacing w:line="276" w:lineRule="auto"/>
              <w:jc w:val="center"/>
            </w:pPr>
            <w:r w:rsidRPr="00830CF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E54327" w:rsidRPr="00830CF5" w14:paraId="41CF3582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EC786D" w14:textId="2C684729" w:rsidR="00E54327" w:rsidRPr="00830CF5" w:rsidRDefault="00242DD7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Movex data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D4D6B9" w14:textId="67A49704" w:rsidR="00E54327" w:rsidRPr="00830CF5" w:rsidRDefault="00242DD7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MVXD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3E4AFB" w14:textId="616361B6" w:rsidR="00E54327" w:rsidRPr="00830CF5" w:rsidRDefault="0043618C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APPEARANCE</w:t>
            </w:r>
          </w:p>
        </w:tc>
      </w:tr>
      <w:tr w:rsidR="00E54327" w:rsidRPr="00830CF5" w14:paraId="355EA1D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5448A27" w14:textId="62DA888A" w:rsidR="00E54327" w:rsidRPr="00830CF5" w:rsidRDefault="00242DD7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Message data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174D068" w14:textId="61326408" w:rsidR="00E54327" w:rsidRPr="00830CF5" w:rsidRDefault="00242DD7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MBMD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6C289C" w14:textId="3764436F" w:rsidR="00E54327" w:rsidRPr="00830CF5" w:rsidRDefault="003F239C" w:rsidP="001018A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Quantit</w:t>
            </w:r>
            <w:r w:rsidR="001018A0" w:rsidRPr="00830CF5">
              <w:rPr>
                <w:rFonts w:cs="Calibri"/>
                <w:color w:val="000000"/>
                <w:szCs w:val="24"/>
                <w:lang w:eastAsia="en-GB"/>
              </w:rPr>
              <w:t>ative tests</w:t>
            </w:r>
          </w:p>
        </w:tc>
      </w:tr>
    </w:tbl>
    <w:p w14:paraId="28D6AA43" w14:textId="56AE8A9C" w:rsidR="00E54327" w:rsidRPr="00830CF5" w:rsidRDefault="001018A0" w:rsidP="001018A0">
      <w:pPr>
        <w:pStyle w:val="Caption"/>
      </w:pPr>
      <w:bookmarkStart w:id="24" w:name="_Ref219128856"/>
      <w:r w:rsidRPr="00830CF5">
        <w:t xml:space="preserve">Table </w:t>
      </w:r>
      <w:r w:rsidR="00A6314B">
        <w:fldChar w:fldCharType="begin"/>
      </w:r>
      <w:r w:rsidR="00A6314B">
        <w:instrText xml:space="preserve"> SEQ Table \* ARABIC </w:instrText>
      </w:r>
      <w:r w:rsidR="00A6314B">
        <w:fldChar w:fldCharType="separate"/>
      </w:r>
      <w:r w:rsidR="00D56EA9">
        <w:rPr>
          <w:noProof/>
        </w:rPr>
        <w:t>10</w:t>
      </w:r>
      <w:r w:rsidR="00A6314B">
        <w:fldChar w:fldCharType="end"/>
      </w:r>
      <w:bookmarkEnd w:id="24"/>
      <w:r w:rsidRPr="00830CF5">
        <w:t>: Qualitative tests in use</w:t>
      </w:r>
    </w:p>
    <w:bookmarkEnd w:id="22"/>
    <w:p w14:paraId="03A0CF11" w14:textId="0094C60B" w:rsidR="00BE2476" w:rsidRPr="00830CF5" w:rsidRDefault="00BE2476" w:rsidP="00C66C07">
      <w:pPr>
        <w:pStyle w:val="5aH5"/>
        <w:rPr>
          <w:lang w:val="en-GB" w:eastAsia="en-US"/>
        </w:rPr>
      </w:pPr>
      <w:r w:rsidRPr="00830CF5">
        <w:rPr>
          <w:lang w:val="en-GB" w:eastAsia="en-US"/>
        </w:rPr>
        <w:t>Step 0</w:t>
      </w:r>
      <w:r w:rsidR="001C4C4E">
        <w:rPr>
          <w:lang w:val="en-GB" w:eastAsia="en-US"/>
        </w:rPr>
        <w:t>8</w:t>
      </w:r>
      <w:r w:rsidRPr="00830CF5">
        <w:rPr>
          <w:lang w:val="en-GB" w:eastAsia="en-US"/>
        </w:rPr>
        <w:t>: Retrieving details against qualitative quality tests</w:t>
      </w:r>
    </w:p>
    <w:p w14:paraId="0E63E943" w14:textId="77777777" w:rsidR="00BA7F88" w:rsidRPr="00830CF5" w:rsidRDefault="00BA7F88" w:rsidP="00BA7F88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r w:rsidRPr="00830CF5">
        <w:rPr>
          <w:rFonts w:cs="Calibri"/>
          <w:b/>
          <w:bCs/>
          <w:color w:val="000000"/>
          <w:szCs w:val="24"/>
          <w:lang w:eastAsia="en-GB"/>
        </w:rPr>
        <w:t>API: CMS100MI</w:t>
      </w:r>
    </w:p>
    <w:p w14:paraId="29F85FF8" w14:textId="77777777" w:rsidR="00BA7F88" w:rsidRPr="00830CF5" w:rsidRDefault="00BA7F88" w:rsidP="00BA7F88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r w:rsidRPr="00830CF5">
        <w:rPr>
          <w:rFonts w:cs="Calibri"/>
          <w:b/>
          <w:bCs/>
          <w:color w:val="000000"/>
          <w:szCs w:val="24"/>
          <w:lang w:eastAsia="en-GB"/>
        </w:rPr>
        <w:t>Transaction: LstTestDetail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BA7F88" w:rsidRPr="00830CF5" w14:paraId="1CC0FE2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868283" w14:textId="77777777" w:rsidR="00BA7F88" w:rsidRPr="00830CF5" w:rsidRDefault="00BA7F88" w:rsidP="007439C6">
            <w:pPr>
              <w:spacing w:line="276" w:lineRule="auto"/>
              <w:jc w:val="center"/>
            </w:pPr>
            <w:r w:rsidRPr="00830CF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49B821" w14:textId="77777777" w:rsidR="00BA7F88" w:rsidRPr="00830CF5" w:rsidRDefault="00BA7F88" w:rsidP="007439C6">
            <w:pPr>
              <w:spacing w:line="276" w:lineRule="auto"/>
              <w:jc w:val="center"/>
            </w:pPr>
            <w:r w:rsidRPr="00830CF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2989F9" w14:textId="77777777" w:rsidR="00BA7F88" w:rsidRPr="00830CF5" w:rsidRDefault="00BA7F88" w:rsidP="007439C6">
            <w:pPr>
              <w:spacing w:line="276" w:lineRule="auto"/>
              <w:jc w:val="center"/>
            </w:pPr>
            <w:r w:rsidRPr="00830CF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9F1A4E" w14:textId="77777777" w:rsidR="00BA7F88" w:rsidRPr="00830CF5" w:rsidRDefault="00BA7F88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830CF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BA7F88" w14:paraId="632F424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E1D8A8" w14:textId="77777777" w:rsidR="00BA7F88" w:rsidRPr="00830CF5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41865E" w14:textId="77777777" w:rsidR="00BA7F88" w:rsidRPr="00830CF5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QTQTST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CC75BF" w14:textId="12D5A4C2" w:rsidR="00BA7F88" w:rsidRPr="00830CF5" w:rsidRDefault="0036104C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APPEARANCE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FCE2A08" w14:textId="43FECE05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 xml:space="preserve">Movex data output field in </w:t>
            </w:r>
            <w:r w:rsidR="0011378B" w:rsidRPr="00830CF5">
              <w:rPr>
                <w:rFonts w:cs="Calibri"/>
                <w:color w:val="000000"/>
                <w:szCs w:val="24"/>
                <w:lang w:eastAsia="en-GB"/>
              </w:rPr>
              <w:fldChar w:fldCharType="begin"/>
            </w:r>
            <w:r w:rsidR="0011378B" w:rsidRPr="00830CF5">
              <w:rPr>
                <w:rFonts w:cs="Calibri"/>
                <w:color w:val="000000"/>
                <w:szCs w:val="24"/>
                <w:lang w:eastAsia="en-GB"/>
              </w:rPr>
              <w:instrText xml:space="preserve"> REF _Ref219128856 \h </w:instrText>
            </w:r>
            <w:r w:rsidR="00830CF5">
              <w:rPr>
                <w:rFonts w:cs="Calibri"/>
                <w:color w:val="000000"/>
                <w:szCs w:val="24"/>
                <w:lang w:eastAsia="en-GB"/>
              </w:rPr>
              <w:instrText xml:space="preserve"> \* MERGEFORMAT </w:instrText>
            </w:r>
            <w:r w:rsidR="0011378B" w:rsidRPr="00830CF5">
              <w:rPr>
                <w:rFonts w:cs="Calibri"/>
                <w:color w:val="000000"/>
                <w:szCs w:val="24"/>
                <w:lang w:eastAsia="en-GB"/>
              </w:rPr>
            </w:r>
            <w:r w:rsidR="0011378B" w:rsidRPr="00830CF5">
              <w:rPr>
                <w:rFonts w:cs="Calibri"/>
                <w:color w:val="000000"/>
                <w:szCs w:val="24"/>
                <w:lang w:eastAsia="en-GB"/>
              </w:rPr>
              <w:fldChar w:fldCharType="separate"/>
            </w:r>
            <w:r w:rsidR="00D56EA9" w:rsidRPr="00830CF5">
              <w:t xml:space="preserve">Table </w:t>
            </w:r>
            <w:r w:rsidR="00D56EA9">
              <w:rPr>
                <w:noProof/>
              </w:rPr>
              <w:t>10</w:t>
            </w:r>
            <w:r w:rsidR="0011378B" w:rsidRPr="00830CF5">
              <w:rPr>
                <w:rFonts w:cs="Calibri"/>
                <w:color w:val="000000"/>
                <w:szCs w:val="24"/>
                <w:lang w:eastAsia="en-GB"/>
              </w:rPr>
              <w:fldChar w:fldCharType="end"/>
            </w:r>
          </w:p>
        </w:tc>
      </w:tr>
    </w:tbl>
    <w:p w14:paraId="270F9C87" w14:textId="7547BD45" w:rsidR="00BA7F88" w:rsidRDefault="00BA7F88" w:rsidP="00BA7F88">
      <w:pPr>
        <w:pStyle w:val="Caption"/>
      </w:pPr>
      <w:bookmarkStart w:id="25" w:name="_Ref219129130"/>
      <w:r>
        <w:t xml:space="preserve">Table </w:t>
      </w:r>
      <w:r w:rsidR="00A6314B">
        <w:fldChar w:fldCharType="begin"/>
      </w:r>
      <w:r w:rsidR="00A6314B">
        <w:instrText xml:space="preserve"> SEQ Table \* ARABIC </w:instrText>
      </w:r>
      <w:r w:rsidR="00A6314B">
        <w:fldChar w:fldCharType="separate"/>
      </w:r>
      <w:r w:rsidR="00D56EA9">
        <w:rPr>
          <w:noProof/>
        </w:rPr>
        <w:t>11</w:t>
      </w:r>
      <w:r w:rsidR="00A6314B">
        <w:fldChar w:fldCharType="end"/>
      </w:r>
      <w:bookmarkEnd w:id="25"/>
      <w:r>
        <w:t xml:space="preserve">: Inputs to extract </w:t>
      </w:r>
      <w:r w:rsidR="00BF0C35">
        <w:t>qualitative</w:t>
      </w:r>
      <w:r>
        <w:t xml:space="preserve"> test details for each quality test transferred from PLM.</w:t>
      </w:r>
    </w:p>
    <w:p w14:paraId="1CF4B9FE" w14:textId="5A8C97BB" w:rsidR="00BA7F88" w:rsidRDefault="00BA7F88" w:rsidP="00BA7F88">
      <w:pPr>
        <w:rPr>
          <w:lang w:val="en-GB" w:eastAsia="en-US"/>
        </w:rPr>
      </w:pPr>
      <w:r>
        <w:rPr>
          <w:lang w:val="en-GB" w:eastAsia="en-US"/>
        </w:rPr>
        <w:t>Based on inputs to</w:t>
      </w:r>
      <w:r w:rsidR="00897318">
        <w:rPr>
          <w:lang w:val="en-GB" w:eastAsia="en-US"/>
        </w:rPr>
        <w:t xml:space="preserve"> </w:t>
      </w:r>
      <w:r w:rsidR="00897318">
        <w:rPr>
          <w:lang w:val="en-GB" w:eastAsia="en-US"/>
        </w:rPr>
        <w:fldChar w:fldCharType="begin"/>
      </w:r>
      <w:r w:rsidR="00897318">
        <w:rPr>
          <w:lang w:val="en-GB" w:eastAsia="en-US"/>
        </w:rPr>
        <w:instrText xml:space="preserve"> REF _Ref219129130 \h </w:instrText>
      </w:r>
      <w:r w:rsidR="00897318">
        <w:rPr>
          <w:lang w:val="en-GB" w:eastAsia="en-US"/>
        </w:rPr>
      </w:r>
      <w:r w:rsidR="00897318">
        <w:rPr>
          <w:lang w:val="en-GB" w:eastAsia="en-US"/>
        </w:rPr>
        <w:fldChar w:fldCharType="separate"/>
      </w:r>
      <w:r w:rsidR="00D56EA9">
        <w:t xml:space="preserve">Table </w:t>
      </w:r>
      <w:r w:rsidR="00D56EA9">
        <w:rPr>
          <w:noProof/>
        </w:rPr>
        <w:t>11</w:t>
      </w:r>
      <w:r w:rsidR="00897318"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</w:p>
    <w:p w14:paraId="738FFBAB" w14:textId="77777777" w:rsidR="00BA7F88" w:rsidRPr="006F3484" w:rsidRDefault="00BA7F88" w:rsidP="00BA7F88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BA7F88" w14:paraId="4EBDBC9A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B6CA60" w14:textId="77777777" w:rsidR="00BA7F88" w:rsidRDefault="00BA7F8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7EBD70" w14:textId="77777777" w:rsidR="00BA7F88" w:rsidRDefault="00BA7F8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362F35" w14:textId="77777777" w:rsidR="00BA7F88" w:rsidRDefault="00BA7F8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BA7F88" w14:paraId="3B3F867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F935B3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8DFCC6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273596" w14:textId="180B34F3" w:rsidR="00BA7F88" w:rsidRDefault="0036104C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APPEARANCE</w:t>
            </w:r>
          </w:p>
        </w:tc>
      </w:tr>
      <w:tr w:rsidR="00BA7F88" w14:paraId="410BD90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178929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F5A744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1E861D" w14:textId="092D4683" w:rsidR="00BA7F88" w:rsidRDefault="009F7F8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</w:t>
            </w:r>
          </w:p>
        </w:tc>
      </w:tr>
      <w:tr w:rsidR="00BA7F88" w14:paraId="34BD8AC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E91E138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D7A0EF7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9CE9AF" w14:textId="1F584152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01012</w:t>
            </w:r>
            <w:r w:rsidR="009F7F83">
              <w:rPr>
                <w:rFonts w:cs="Calibri"/>
                <w:color w:val="000000"/>
                <w:szCs w:val="24"/>
                <w:lang w:eastAsia="en-GB"/>
              </w:rPr>
              <w:t>4</w:t>
            </w:r>
          </w:p>
        </w:tc>
      </w:tr>
      <w:tr w:rsidR="00BA7F88" w14:paraId="720A2B8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681FAF0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384B2B0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C7DA30" w14:textId="2B1EF5FF" w:rsidR="00BA7F88" w:rsidRDefault="009F7F8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271230</w:t>
            </w:r>
          </w:p>
        </w:tc>
      </w:tr>
      <w:tr w:rsidR="00BA7F88" w14:paraId="1916EE1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B345D1E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2E50C9B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2185CD" w14:textId="312893E7" w:rsidR="00BA7F88" w:rsidRDefault="0095443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54438">
              <w:rPr>
                <w:rFonts w:cs="Calibri"/>
                <w:color w:val="000000"/>
                <w:szCs w:val="24"/>
                <w:lang w:eastAsia="en-GB"/>
              </w:rPr>
              <w:t>Cloudy Colourless Liquid</w:t>
            </w:r>
          </w:p>
        </w:tc>
      </w:tr>
      <w:tr w:rsidR="00BA7F88" w14:paraId="1DF23826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FB9331D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EEAA6F2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13495D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BA7F88" w14:paraId="704F5C7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060C898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BFC514D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QTQLCD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C7C7F9" w14:textId="5A55521C" w:rsidR="00BA7F88" w:rsidRDefault="001E476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OK</w:t>
            </w:r>
          </w:p>
        </w:tc>
      </w:tr>
      <w:tr w:rsidR="00BA7F88" w14:paraId="1534988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F9C4117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879D7D0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5912D8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N/A</w:t>
            </w:r>
          </w:p>
        </w:tc>
      </w:tr>
      <w:tr w:rsidR="00BA7F88" w14:paraId="115F4A4C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DCB2A8A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62BA0EA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C8EE00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BA7F88" w14:paraId="4C25BCE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FB2065A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Spec appro rule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BAA5BC6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QTSARL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8F93CC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063DF59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ECD6BF8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9B3F8D1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5D16BB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BA7F88" w14:paraId="049C8EB1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203DD7B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9546491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A2E0F2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BA7F88" w14:paraId="689A11E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51AC9A3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No. dec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FB62191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32B016" w14:textId="58A7CABA" w:rsidR="00BA7F88" w:rsidRDefault="004820B9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495FF546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9AEE4C6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Sampling reqd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58B6FCC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QTSMPR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4CC64B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70F2D84D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15169F5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Int test reqd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B5A8238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QTINTR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426A3F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0624EEB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F60E93A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per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3E0153C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QTFRPR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9B7D5B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4AD6CF0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1E7AAF7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F96AB8F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406106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BA7F88" w14:paraId="6F015637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DD089E5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qty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446EDEF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QTFRQY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22B834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07A9F4B5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1556615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439EEE5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8EBB08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BA7F88" w14:paraId="16B599F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E1D6C38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Sample size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9CD571D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QTSMSZ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93EB46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60A5DE8C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FDFB79F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Sample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4943F61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QTSMUM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50464D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BA7F88" w14:paraId="47EE4E6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657943F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Destructive tes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8DF2A99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QTDSSM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721723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7B9D809A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C422068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Retain sample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FE1F399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QTRTSM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4B08CE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636ED8C9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45B95DE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Calc by frmla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89164A7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QTTCAL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F2FEF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39096857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E7F85B1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class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D3895A4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D19337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PHYSICAL</w:t>
            </w:r>
          </w:p>
        </w:tc>
      </w:tr>
      <w:tr w:rsidR="00BA7F88" w14:paraId="31DEF372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8F4B6C2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Text ID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F14128F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QTTXID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18C8DF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48296B25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12E2D7C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Spec appro bas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393DC6A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7BBDB4" w14:textId="6D71DEC4" w:rsidR="00BA7F88" w:rsidRDefault="00C45280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094DF2AF" w14:textId="70F84217" w:rsidR="00BA7F88" w:rsidRPr="00BA7F88" w:rsidRDefault="00BA7F88" w:rsidP="00C45280">
      <w:pPr>
        <w:pStyle w:val="Caption"/>
      </w:pPr>
      <w:bookmarkStart w:id="26" w:name="_Ref219129587"/>
      <w:r>
        <w:t xml:space="preserve">Table </w:t>
      </w:r>
      <w:r w:rsidR="00A6314B">
        <w:fldChar w:fldCharType="begin"/>
      </w:r>
      <w:r w:rsidR="00A6314B">
        <w:instrText xml:space="preserve"> SEQ Table \* ARABIC </w:instrText>
      </w:r>
      <w:r w:rsidR="00A6314B">
        <w:fldChar w:fldCharType="separate"/>
      </w:r>
      <w:r w:rsidR="00D56EA9">
        <w:rPr>
          <w:noProof/>
        </w:rPr>
        <w:t>12</w:t>
      </w:r>
      <w:r w:rsidR="00A6314B">
        <w:fldChar w:fldCharType="end"/>
      </w:r>
      <w:bookmarkEnd w:id="26"/>
      <w:r>
        <w:t>: Output from CMS100MI: LstTestDetail</w:t>
      </w:r>
    </w:p>
    <w:p w14:paraId="2B271271" w14:textId="1569200E" w:rsidR="006B2879" w:rsidRDefault="001B6322" w:rsidP="002135BE">
      <w:pPr>
        <w:pStyle w:val="5aH5"/>
      </w:pPr>
      <w:r>
        <w:t>Step 0</w:t>
      </w:r>
      <w:r w:rsidR="001C4C4E">
        <w:t>9</w:t>
      </w:r>
      <w:r>
        <w:t xml:space="preserve">: </w:t>
      </w:r>
      <w:r w:rsidR="006B2879" w:rsidRPr="00B27957">
        <w:t>Adding</w:t>
      </w:r>
      <w:r w:rsidR="006B2879">
        <w:t xml:space="preserve"> qualitative</w:t>
      </w:r>
      <w:r w:rsidR="006B2879" w:rsidRPr="00B27957">
        <w:t xml:space="preserve"> quality tests against the specification.</w:t>
      </w:r>
    </w:p>
    <w:p w14:paraId="197877ED" w14:textId="3CC42A5E" w:rsidR="0023720B" w:rsidRPr="00411C6D" w:rsidRDefault="0023720B" w:rsidP="0023720B">
      <w:pPr>
        <w:pStyle w:val="5aNormal"/>
      </w:pPr>
      <w:r>
        <w:t>Below are the inputs to add a qualitative test.</w:t>
      </w:r>
      <w:r w:rsidR="002B77B6">
        <w:t xml:space="preserve"> This information is</w:t>
      </w:r>
      <w:r>
        <w:t xml:space="preserve"> </w:t>
      </w:r>
      <w:r w:rsidR="00D65D5E">
        <w:t>not transferred from PLM and is maintained in M3</w:t>
      </w:r>
      <w:r w:rsidR="003C6A74">
        <w:t>.</w:t>
      </w:r>
    </w:p>
    <w:p w14:paraId="3D9D7DBD" w14:textId="77777777" w:rsidR="0023720B" w:rsidRDefault="0023720B" w:rsidP="0023720B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5DED8FCE" w14:textId="77777777" w:rsidR="0023720B" w:rsidRPr="00F204D1" w:rsidRDefault="0023720B" w:rsidP="0023720B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AddSpecTest</w:t>
      </w:r>
    </w:p>
    <w:tbl>
      <w:tblPr>
        <w:tblW w:w="1083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"/>
        <w:gridCol w:w="671"/>
        <w:gridCol w:w="770"/>
        <w:gridCol w:w="8313"/>
      </w:tblGrid>
      <w:tr w:rsidR="0023720B" w14:paraId="5903E981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B2AAFF" w14:textId="77777777" w:rsidR="0023720B" w:rsidRDefault="0023720B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56FEAF" w14:textId="77777777" w:rsidR="0023720B" w:rsidRDefault="0023720B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7557C5" w14:textId="77777777" w:rsidR="0023720B" w:rsidRDefault="0023720B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EB4CC06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3720B" w14:paraId="53CF5CDE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21E63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89721E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BD431" w14:textId="4AD01A9E" w:rsidR="0023720B" w:rsidRDefault="00D0349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C4C4E">
              <w:rPr>
                <w:rFonts w:cs="Calibri"/>
                <w:color w:val="000000"/>
                <w:szCs w:val="24"/>
                <w:lang w:eastAsia="en-GB"/>
              </w:rPr>
              <w:t>MIXING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E386032" w14:textId="77777777" w:rsidR="0023720B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1E2AF745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2A907B" w14:textId="77777777" w:rsidR="0023720B" w:rsidRPr="00984FA2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FA2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F5A4BC" w14:textId="77777777" w:rsidR="0023720B" w:rsidRPr="00984FA2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FA2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BDA945" w14:textId="77777777" w:rsidR="0023720B" w:rsidRPr="00984FA2" w:rsidRDefault="0023720B" w:rsidP="007439C6">
            <w:pPr>
              <w:keepNext/>
              <w:spacing w:line="276" w:lineRule="auto"/>
              <w:jc w:val="center"/>
            </w:pPr>
            <w:r w:rsidRPr="00984FA2">
              <w:rPr>
                <w:rFonts w:cs="Calibri"/>
                <w:color w:val="000000"/>
                <w:szCs w:val="24"/>
                <w:lang w:eastAsia="en-GB"/>
              </w:rPr>
              <w:t>20250101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513A843" w14:textId="77B4EC12" w:rsidR="0023720B" w:rsidRPr="00984FA2" w:rsidRDefault="002A5412" w:rsidP="007439C6">
            <w:pPr>
              <w:keepNext/>
              <w:spacing w:line="276" w:lineRule="auto"/>
              <w:jc w:val="center"/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In the SyncBill</w:t>
            </w:r>
            <w:r>
              <w:rPr>
                <w:rFonts w:cs="Calibri"/>
                <w:color w:val="000000"/>
                <w:szCs w:val="24"/>
                <w:lang w:eastAsia="en-GB"/>
              </w:rPr>
              <w:t>O</w:t>
            </w:r>
            <w:r w:rsidRPr="00BE1991">
              <w:rPr>
                <w:rFonts w:cs="Calibri"/>
                <w:color w:val="000000"/>
                <w:szCs w:val="24"/>
                <w:lang w:eastAsia="en-GB"/>
              </w:rPr>
              <w:t xml:space="preserve">fMaterials BOD, the &lt;StartDateTime&gt; element, which holds the start date, is located at the XML path </w:t>
            </w:r>
            <w:r>
              <w:t>&lt;SyncBillOfMaterials&gt;&lt;DataArea&gt;</w:t>
            </w:r>
            <w:r w:rsidRPr="00BE1991">
              <w:rPr>
                <w:rFonts w:cs="Calibri"/>
                <w:color w:val="000000"/>
                <w:szCs w:val="24"/>
                <w:lang w:eastAsia="en-GB"/>
              </w:rPr>
              <w:t>&lt;BillOfMaterials&gt;&lt;BillOfMaterialsHeader&gt;&lt;Status&gt;&lt;TimePeriod&gt;&lt;StartDateTime&gt;</w:t>
            </w:r>
          </w:p>
        </w:tc>
      </w:tr>
      <w:tr w:rsidR="0023720B" w14:paraId="4F337BA2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5CDF3D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ED2AD0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902696" w14:textId="77777777" w:rsidR="0023720B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1700330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82504BC" w14:textId="77777777" w:rsidR="0023720B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400FD">
              <w:t xml:space="preserve">In the </w:t>
            </w:r>
            <w:r>
              <w:t>SyncBillOfMaterials</w:t>
            </w:r>
            <w:r w:rsidRPr="001400FD">
              <w:t xml:space="preserve"> BOD (Business Object Document), the &lt;ID&gt; element, which holds the item number, is located at the XML path </w:t>
            </w:r>
            <w:r>
              <w:t>&lt;SyncBillOfMaterials&gt;</w:t>
            </w:r>
            <w:r w:rsidRPr="001400FD">
              <w:t>&lt;DataArea&gt;&lt;</w:t>
            </w:r>
            <w:r>
              <w:t>BillOfMaterials</w:t>
            </w:r>
            <w:r w:rsidRPr="001400FD">
              <w:t>&gt;&lt;</w:t>
            </w:r>
            <w:r>
              <w:t>BillOfMaterialsHeader</w:t>
            </w:r>
            <w:r w:rsidRPr="001400FD">
              <w:t>&gt;&lt;</w:t>
            </w:r>
            <w:r>
              <w:t>DocumentID</w:t>
            </w:r>
            <w:r w:rsidRPr="001400FD">
              <w:t>&gt;&lt;ID&gt;</w:t>
            </w:r>
          </w:p>
        </w:tc>
      </w:tr>
      <w:tr w:rsidR="0023720B" w14:paraId="0C7CF58A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1ADFCE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088F2A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693A57" w14:textId="57DB114D" w:rsidR="0023720B" w:rsidRDefault="00AE2DDE" w:rsidP="007439C6">
            <w:pPr>
              <w:keepNext/>
              <w:spacing w:line="276" w:lineRule="auto"/>
              <w:jc w:val="center"/>
            </w:pPr>
            <w:r>
              <w:t>TASTE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EFEDA7" w14:textId="0346BDEA" w:rsidR="0023720B" w:rsidRDefault="0023720B" w:rsidP="007439C6">
            <w:pPr>
              <w:keepNext/>
              <w:spacing w:line="276" w:lineRule="auto"/>
              <w:jc w:val="center"/>
            </w:pPr>
            <w:r>
              <w:t xml:space="preserve">QTST from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12</w:t>
            </w:r>
            <w:r w:rsidR="00600405">
              <w:fldChar w:fldCharType="end"/>
            </w:r>
          </w:p>
        </w:tc>
      </w:tr>
      <w:tr w:rsidR="0023720B" w14:paraId="4F7A9050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E468C1" w14:textId="77777777" w:rsidR="0023720B" w:rsidRPr="00984130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130"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9381BD" w14:textId="77777777" w:rsidR="0023720B" w:rsidRPr="00984130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130"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E51064" w14:textId="7EDBABA4" w:rsidR="0023720B" w:rsidRPr="00984130" w:rsidRDefault="00262791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CB2B946" w14:textId="5E16B1B2" w:rsidR="0023720B" w:rsidRPr="00984130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TSTY</w:t>
            </w:r>
            <w:r w:rsidRPr="00984130">
              <w:t xml:space="preserve"> from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12</w:t>
            </w:r>
            <w:r w:rsidR="00600405">
              <w:fldChar w:fldCharType="end"/>
            </w:r>
          </w:p>
        </w:tc>
      </w:tr>
      <w:tr w:rsidR="0023720B" w14:paraId="12505993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F3DC2" w14:textId="77777777" w:rsidR="0023720B" w:rsidRPr="00984130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F0F624" w14:textId="77777777" w:rsidR="0023720B" w:rsidRPr="00984130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1FCBE6" w14:textId="77777777" w:rsidR="0023720B" w:rsidRPr="00984130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20250101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ADE041B" w14:textId="6C80504D" w:rsidR="0023720B" w:rsidRPr="00984130" w:rsidRDefault="0023720B" w:rsidP="007439C6">
            <w:pPr>
              <w:keepNext/>
              <w:spacing w:line="276" w:lineRule="auto"/>
              <w:jc w:val="center"/>
            </w:pPr>
            <w:r>
              <w:t>QTE1</w:t>
            </w:r>
            <w:r w:rsidRPr="00984130">
              <w:t xml:space="preserve"> from</w:t>
            </w:r>
            <w:r w:rsidR="00600405">
              <w:t xml:space="preserve">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12</w:t>
            </w:r>
            <w:r w:rsidR="00600405">
              <w:fldChar w:fldCharType="end"/>
            </w:r>
          </w:p>
        </w:tc>
      </w:tr>
      <w:tr w:rsidR="0023720B" w14:paraId="200298C8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89271B" w14:textId="77777777" w:rsidR="0023720B" w:rsidRPr="00470054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470054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AE1452" w14:textId="77777777" w:rsidR="0023720B" w:rsidRPr="00470054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470054"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4E5BA4" w14:textId="77777777" w:rsidR="0023720B" w:rsidRPr="00470054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470054">
              <w:rPr>
                <w:rFonts w:cs="Calibri"/>
                <w:color w:val="000000"/>
                <w:szCs w:val="24"/>
                <w:lang w:eastAsia="en-GB"/>
              </w:rPr>
              <w:t>20261231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1E71D9" w14:textId="33781D92" w:rsidR="0023720B" w:rsidRPr="00830CF5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t xml:space="preserve">QTI1 from </w:t>
            </w:r>
            <w:r w:rsidR="00600405" w:rsidRPr="00830CF5">
              <w:fldChar w:fldCharType="begin"/>
            </w:r>
            <w:r w:rsidR="00600405" w:rsidRPr="00830CF5">
              <w:instrText xml:space="preserve"> REF _Ref219129587 \h </w:instrText>
            </w:r>
            <w:r w:rsidR="00600405" w:rsidRPr="00830CF5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12</w:t>
            </w:r>
            <w:r w:rsidR="00600405" w:rsidRPr="00830CF5">
              <w:fldChar w:fldCharType="end"/>
            </w:r>
          </w:p>
        </w:tc>
      </w:tr>
      <w:tr w:rsidR="0023720B" w14:paraId="68AE2048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ABE96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24F4F8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D6B9EA" w14:textId="77777777" w:rsidR="0023720B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ACIDITY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D89FC8E" w14:textId="6CB4410E" w:rsidR="00E20EC2" w:rsidRPr="001C4C4E" w:rsidRDefault="00E20EC2" w:rsidP="00271888">
            <w:pPr>
              <w:keepNext/>
              <w:spacing w:line="276" w:lineRule="auto"/>
              <w:jc w:val="center"/>
            </w:pPr>
            <w:r w:rsidRPr="001C4C4E">
              <w:rPr>
                <w:rFonts w:cs="Calibri"/>
                <w:color w:val="000000"/>
                <w:szCs w:val="24"/>
                <w:lang w:eastAsia="en-GB"/>
              </w:rPr>
              <w:t xml:space="preserve">In the SyncBillOfMaterials BOD, the </w:t>
            </w:r>
            <w:r w:rsidR="00F06E89" w:rsidRPr="001C4C4E">
              <w:rPr>
                <w:rFonts w:cs="Calibri"/>
                <w:color w:val="000000"/>
                <w:szCs w:val="24"/>
                <w:lang w:eastAsia="en-GB"/>
              </w:rPr>
              <w:t>&lt;</w:t>
            </w:r>
            <w:r w:rsidR="00F06E89" w:rsidRPr="001C4C4E">
              <w:t>NameValue</w:t>
            </w:r>
            <w:r w:rsidR="00D74CA0" w:rsidRPr="001C4C4E">
              <w:t>&gt; element</w:t>
            </w:r>
            <w:r w:rsidR="00B96925" w:rsidRPr="001C4C4E">
              <w:t>, which holds the test description is located at the XML path</w:t>
            </w:r>
            <w:r w:rsidR="00E05797" w:rsidRPr="001C4C4E">
              <w:t xml:space="preserve"> </w:t>
            </w:r>
            <w:r w:rsidRPr="001C4C4E">
              <w:t>&lt;SyncBillOfMaterials&gt;</w:t>
            </w:r>
            <w:r w:rsidRPr="001C4C4E">
              <w:rPr>
                <w:rFonts w:cs="Calibri"/>
                <w:color w:val="000000"/>
                <w:szCs w:val="24"/>
                <w:lang w:eastAsia="en-GB"/>
              </w:rPr>
              <w:t>&lt;DataArea&gt;&lt;BillOfMaterials&gt;&lt;BillOfMaterialsHeader&gt;&lt;OutputItem&gt;</w:t>
            </w:r>
          </w:p>
          <w:p w14:paraId="40A72E75" w14:textId="4A8D34F3" w:rsidR="00E20EC2" w:rsidRPr="001C4C4E" w:rsidRDefault="00E20EC2" w:rsidP="00E20EC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C4C4E">
              <w:rPr>
                <w:rFonts w:cs="Calibri"/>
                <w:color w:val="000000"/>
                <w:szCs w:val="24"/>
                <w:lang w:eastAsia="en-GB"/>
              </w:rPr>
              <w:t>&lt;Specification type="attribute"&gt;&lt;ID&gt;</w:t>
            </w:r>
            <w:r w:rsidR="00B1477D" w:rsidRPr="001C4C4E">
              <w:rPr>
                <w:rFonts w:cs="Calibri"/>
                <w:color w:val="000000"/>
                <w:szCs w:val="24"/>
                <w:lang w:eastAsia="en-GB"/>
              </w:rPr>
              <w:t>{</w:t>
            </w:r>
            <w:r w:rsidR="00091AA6" w:rsidRPr="001C4C4E">
              <w:rPr>
                <w:rFonts w:cs="Calibri"/>
                <w:color w:val="000000"/>
                <w:szCs w:val="24"/>
                <w:lang w:eastAsia="en-GB"/>
              </w:rPr>
              <w:t>’</w:t>
            </w:r>
            <w:r w:rsidR="009743A7" w:rsidRPr="001C4C4E">
              <w:rPr>
                <w:rFonts w:cs="Calibri"/>
                <w:color w:val="000000"/>
                <w:szCs w:val="24"/>
                <w:lang w:eastAsia="en-GB"/>
              </w:rPr>
              <w:t xml:space="preserve">QTQTST’ in </w:t>
            </w:r>
            <w:r w:rsidR="009743A7" w:rsidRPr="001C4C4E">
              <w:rPr>
                <w:rFonts w:cs="Calibri"/>
                <w:color w:val="000000"/>
                <w:szCs w:val="24"/>
                <w:lang w:eastAsia="en-GB"/>
              </w:rPr>
              <w:fldChar w:fldCharType="begin"/>
            </w:r>
            <w:r w:rsidR="009743A7" w:rsidRPr="001C4C4E">
              <w:rPr>
                <w:rFonts w:cs="Calibri"/>
                <w:color w:val="000000"/>
                <w:szCs w:val="24"/>
                <w:lang w:eastAsia="en-GB"/>
              </w:rPr>
              <w:instrText xml:space="preserve"> REF _Ref219129587 \h </w:instrText>
            </w:r>
            <w:r w:rsidR="00E72F4A" w:rsidRPr="001C4C4E">
              <w:rPr>
                <w:rFonts w:cs="Calibri"/>
                <w:color w:val="000000"/>
                <w:szCs w:val="24"/>
                <w:lang w:eastAsia="en-GB"/>
              </w:rPr>
              <w:instrText xml:space="preserve"> \* MERGEFORMAT </w:instrText>
            </w:r>
            <w:r w:rsidR="009743A7" w:rsidRPr="001C4C4E">
              <w:rPr>
                <w:rFonts w:cs="Calibri"/>
                <w:color w:val="000000"/>
                <w:szCs w:val="24"/>
                <w:lang w:eastAsia="en-GB"/>
              </w:rPr>
            </w:r>
            <w:r w:rsidR="009743A7" w:rsidRPr="001C4C4E">
              <w:rPr>
                <w:rFonts w:cs="Calibri"/>
                <w:color w:val="000000"/>
                <w:szCs w:val="24"/>
                <w:lang w:eastAsia="en-GB"/>
              </w:rPr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12</w:t>
            </w:r>
            <w:r w:rsidR="009743A7" w:rsidRPr="001C4C4E">
              <w:rPr>
                <w:rFonts w:cs="Calibri"/>
                <w:color w:val="000000"/>
                <w:szCs w:val="24"/>
                <w:lang w:eastAsia="en-GB"/>
              </w:rPr>
              <w:fldChar w:fldCharType="end"/>
            </w:r>
            <w:r w:rsidR="00B1477D" w:rsidRPr="001C4C4E">
              <w:rPr>
                <w:rFonts w:cs="Calibri"/>
                <w:color w:val="000000"/>
                <w:szCs w:val="24"/>
                <w:lang w:eastAsia="en-GB"/>
              </w:rPr>
              <w:t>}</w:t>
            </w:r>
            <w:r w:rsidR="003D685F" w:rsidRPr="001C4C4E">
              <w:rPr>
                <w:rFonts w:cs="Calibri"/>
                <w:color w:val="000000"/>
                <w:szCs w:val="24"/>
                <w:lang w:eastAsia="en-GB"/>
              </w:rPr>
              <w:t>&lt;</w:t>
            </w:r>
            <w:r w:rsidR="007650E2" w:rsidRPr="001C4C4E">
              <w:t>NameValue name=</w:t>
            </w:r>
            <w:r w:rsidR="00B1477D" w:rsidRPr="001C4C4E">
              <w:t>{</w:t>
            </w:r>
            <w:r w:rsidR="007650E2" w:rsidRPr="001C4C4E">
              <w:rPr>
                <w:rFonts w:cs="Calibri"/>
                <w:color w:val="000000"/>
                <w:szCs w:val="24"/>
                <w:lang w:eastAsia="en-GB"/>
              </w:rPr>
              <w:t xml:space="preserve">’QTQTST’ in </w:t>
            </w:r>
            <w:r w:rsidR="007650E2" w:rsidRPr="001C4C4E">
              <w:rPr>
                <w:rFonts w:cs="Calibri"/>
                <w:color w:val="000000"/>
                <w:szCs w:val="24"/>
                <w:lang w:eastAsia="en-GB"/>
              </w:rPr>
              <w:fldChar w:fldCharType="begin"/>
            </w:r>
            <w:r w:rsidR="007650E2" w:rsidRPr="001C4C4E">
              <w:rPr>
                <w:rFonts w:cs="Calibri"/>
                <w:color w:val="000000"/>
                <w:szCs w:val="24"/>
                <w:lang w:eastAsia="en-GB"/>
              </w:rPr>
              <w:instrText xml:space="preserve"> REF _Ref219129587 \h </w:instrText>
            </w:r>
            <w:r w:rsidR="00E72F4A" w:rsidRPr="001C4C4E">
              <w:rPr>
                <w:rFonts w:cs="Calibri"/>
                <w:color w:val="000000"/>
                <w:szCs w:val="24"/>
                <w:lang w:eastAsia="en-GB"/>
              </w:rPr>
              <w:instrText xml:space="preserve"> \* MERGEFORMAT </w:instrText>
            </w:r>
            <w:r w:rsidR="007650E2" w:rsidRPr="001C4C4E">
              <w:rPr>
                <w:rFonts w:cs="Calibri"/>
                <w:color w:val="000000"/>
                <w:szCs w:val="24"/>
                <w:lang w:eastAsia="en-GB"/>
              </w:rPr>
            </w:r>
            <w:r w:rsidR="007650E2" w:rsidRPr="001C4C4E">
              <w:rPr>
                <w:rFonts w:cs="Calibri"/>
                <w:color w:val="000000"/>
                <w:szCs w:val="24"/>
                <w:lang w:eastAsia="en-GB"/>
              </w:rPr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12</w:t>
            </w:r>
            <w:r w:rsidR="007650E2" w:rsidRPr="001C4C4E">
              <w:rPr>
                <w:rFonts w:cs="Calibri"/>
                <w:color w:val="000000"/>
                <w:szCs w:val="24"/>
                <w:lang w:eastAsia="en-GB"/>
              </w:rPr>
              <w:fldChar w:fldCharType="end"/>
            </w:r>
            <w:r w:rsidR="00B1477D" w:rsidRPr="001C4C4E">
              <w:rPr>
                <w:rFonts w:cs="Calibri"/>
                <w:color w:val="000000"/>
                <w:szCs w:val="24"/>
                <w:lang w:eastAsia="en-GB"/>
              </w:rPr>
              <w:t>}</w:t>
            </w:r>
            <w:r w:rsidR="007650E2" w:rsidRPr="001C4C4E">
              <w:t xml:space="preserve"> type="Actual Value"</w:t>
            </w:r>
            <w:r w:rsidR="003D685F" w:rsidRPr="001C4C4E">
              <w:rPr>
                <w:rFonts w:cs="Calibri"/>
                <w:color w:val="000000"/>
                <w:szCs w:val="24"/>
                <w:lang w:eastAsia="en-GB"/>
              </w:rPr>
              <w:t>&gt;</w:t>
            </w:r>
            <w:r w:rsidR="00F77B7B" w:rsidRPr="001C4C4E">
              <w:rPr>
                <w:rFonts w:cs="Calibri"/>
                <w:color w:val="000000"/>
                <w:szCs w:val="24"/>
                <w:lang w:eastAsia="en-GB"/>
              </w:rPr>
              <w:t>&lt;/NameValue&gt;</w:t>
            </w:r>
            <w:r w:rsidRPr="001C4C4E">
              <w:rPr>
                <w:rFonts w:cs="Calibri"/>
                <w:color w:val="000000"/>
                <w:szCs w:val="24"/>
                <w:lang w:eastAsia="en-GB"/>
              </w:rPr>
              <w:t>&lt;</w:t>
            </w:r>
            <w:r w:rsidR="00737765" w:rsidRPr="001C4C4E">
              <w:rPr>
                <w:rFonts w:cs="Calibri"/>
                <w:color w:val="000000"/>
                <w:szCs w:val="24"/>
                <w:lang w:eastAsia="en-GB"/>
              </w:rPr>
              <w:t>/</w:t>
            </w:r>
            <w:r w:rsidRPr="001C4C4E">
              <w:rPr>
                <w:rFonts w:cs="Calibri"/>
                <w:color w:val="000000"/>
                <w:szCs w:val="24"/>
                <w:lang w:eastAsia="en-GB"/>
              </w:rPr>
              <w:t>Property&gt;</w:t>
            </w:r>
            <w:r w:rsidR="00271888" w:rsidRPr="001C4C4E">
              <w:rPr>
                <w:rFonts w:cs="Calibri"/>
                <w:color w:val="000000"/>
                <w:szCs w:val="24"/>
                <w:lang w:eastAsia="en-GB"/>
              </w:rPr>
              <w:t>&lt;/Specification&gt;</w:t>
            </w:r>
          </w:p>
        </w:tc>
      </w:tr>
      <w:tr w:rsidR="0023720B" w14:paraId="6CD73C98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196BEE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4E7A6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B9AAE2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DDA386" w14:textId="021309C4" w:rsidR="0023720B" w:rsidRPr="00830CF5" w:rsidRDefault="0023720B" w:rsidP="007439C6">
            <w:pPr>
              <w:keepNext/>
              <w:spacing w:line="276" w:lineRule="auto"/>
              <w:jc w:val="center"/>
            </w:pPr>
            <w:r w:rsidRPr="00830CF5">
              <w:t xml:space="preserve">EXSQ from </w:t>
            </w:r>
            <w:r w:rsidR="00600405" w:rsidRPr="00830CF5">
              <w:fldChar w:fldCharType="begin"/>
            </w:r>
            <w:r w:rsidR="00600405" w:rsidRPr="00830CF5">
              <w:instrText xml:space="preserve"> REF _Ref219129587 \h </w:instrText>
            </w:r>
            <w:r w:rsidR="00600405" w:rsidRPr="00830CF5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12</w:t>
            </w:r>
            <w:r w:rsidR="00600405" w:rsidRPr="00830CF5">
              <w:fldChar w:fldCharType="end"/>
            </w:r>
          </w:p>
        </w:tc>
      </w:tr>
      <w:tr w:rsidR="003B2B7D" w14:paraId="482F9F15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232571" w14:textId="32E20C29" w:rsidR="003B2B7D" w:rsidRDefault="00125E90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603AA4" w14:textId="0EEFBBEE" w:rsidR="003B2B7D" w:rsidRDefault="00125E90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B67034" w14:textId="6601BA0D" w:rsidR="003B2B7D" w:rsidRDefault="00125E90" w:rsidP="007439C6">
            <w:pPr>
              <w:keepNext/>
              <w:spacing w:line="276" w:lineRule="auto"/>
              <w:jc w:val="center"/>
            </w:pPr>
            <w:r>
              <w:t>OK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6FB77CD" w14:textId="46E49B8F" w:rsidR="003B2B7D" w:rsidRPr="00830CF5" w:rsidRDefault="00125E90" w:rsidP="007439C6">
            <w:pPr>
              <w:keepNext/>
              <w:spacing w:line="276" w:lineRule="auto"/>
              <w:jc w:val="center"/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071E7CBA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3C8929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6699C6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261D65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D4264B6" w14:textId="1EEBA97B" w:rsidR="0023720B" w:rsidRDefault="0023720B" w:rsidP="007439C6">
            <w:pPr>
              <w:keepNext/>
              <w:spacing w:line="276" w:lineRule="auto"/>
              <w:jc w:val="center"/>
            </w:pPr>
            <w:r>
              <w:t xml:space="preserve">VLTP from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12</w:t>
            </w:r>
            <w:r w:rsidR="00600405">
              <w:fldChar w:fldCharType="end"/>
            </w:r>
          </w:p>
        </w:tc>
      </w:tr>
      <w:tr w:rsidR="0023720B" w14:paraId="6DF7CEDF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A3A08C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52DE72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2C8F1C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7AFAE4" w14:textId="4D264B98" w:rsidR="0023720B" w:rsidRDefault="0023720B" w:rsidP="007439C6">
            <w:pPr>
              <w:keepNext/>
              <w:spacing w:line="276" w:lineRule="auto"/>
              <w:jc w:val="center"/>
            </w:pPr>
            <w:r>
              <w:t>QTSP from</w:t>
            </w:r>
            <w:r w:rsidRPr="00984130">
              <w:t xml:space="preserve">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12</w:t>
            </w:r>
            <w:r w:rsidR="00600405">
              <w:fldChar w:fldCharType="end"/>
            </w:r>
          </w:p>
        </w:tc>
      </w:tr>
      <w:tr w:rsidR="0023720B" w14:paraId="63503711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88A01D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73523A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263ECE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1444677" w14:textId="2F0357F4" w:rsidR="0023720B" w:rsidRDefault="0023720B" w:rsidP="007439C6">
            <w:pPr>
              <w:keepNext/>
              <w:spacing w:line="276" w:lineRule="auto"/>
              <w:jc w:val="center"/>
            </w:pPr>
            <w:r>
              <w:t>TEUM from</w:t>
            </w:r>
            <w:r w:rsidRPr="00984130">
              <w:t xml:space="preserve">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12</w:t>
            </w:r>
            <w:r w:rsidR="00600405">
              <w:fldChar w:fldCharType="end"/>
            </w:r>
          </w:p>
        </w:tc>
      </w:tr>
      <w:tr w:rsidR="0023720B" w14:paraId="27FD55D1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5D807D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16F1CE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476719" w14:textId="59959483" w:rsidR="0023720B" w:rsidRDefault="001C576F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4AD5EA" w14:textId="1947D6AA" w:rsidR="0023720B" w:rsidRDefault="0023720B" w:rsidP="007439C6">
            <w:pPr>
              <w:keepNext/>
              <w:spacing w:line="276" w:lineRule="auto"/>
              <w:jc w:val="center"/>
            </w:pPr>
            <w:r>
              <w:t>DCCD from</w:t>
            </w:r>
            <w:r w:rsidRPr="00984130">
              <w:t xml:space="preserve">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12</w:t>
            </w:r>
            <w:r w:rsidR="00600405">
              <w:fldChar w:fldCharType="end"/>
            </w:r>
          </w:p>
        </w:tc>
      </w:tr>
      <w:tr w:rsidR="0023720B" w14:paraId="22CED24E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D1F2B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5839E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B154D1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A0F94DD" w14:textId="483D7F2B" w:rsidR="0023720B" w:rsidRDefault="0023720B" w:rsidP="007439C6">
            <w:pPr>
              <w:keepNext/>
              <w:spacing w:line="276" w:lineRule="auto"/>
              <w:jc w:val="center"/>
            </w:pPr>
            <w:r>
              <w:t>REQD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12</w:t>
            </w:r>
            <w:r w:rsidR="001B67D2">
              <w:fldChar w:fldCharType="end"/>
            </w:r>
          </w:p>
        </w:tc>
      </w:tr>
      <w:tr w:rsidR="0023720B" w14:paraId="0B2B64D5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66C303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Sampling 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5451A3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SMPR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CCA451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6C8A9EA" w14:textId="170B3AFA" w:rsidR="0023720B" w:rsidRDefault="0023720B" w:rsidP="007439C6">
            <w:pPr>
              <w:keepNext/>
              <w:spacing w:line="276" w:lineRule="auto"/>
              <w:jc w:val="center"/>
            </w:pPr>
            <w:r>
              <w:t>SMPR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12</w:t>
            </w:r>
            <w:r w:rsidR="001B67D2">
              <w:fldChar w:fldCharType="end"/>
            </w:r>
          </w:p>
        </w:tc>
      </w:tr>
      <w:tr w:rsidR="0023720B" w14:paraId="18105914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C7E55F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Internal test 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B72483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INTR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007580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EA8AD62" w14:textId="58BFC5C4" w:rsidR="0023720B" w:rsidRDefault="0023720B" w:rsidP="007439C6">
            <w:pPr>
              <w:keepNext/>
              <w:spacing w:line="276" w:lineRule="auto"/>
              <w:jc w:val="center"/>
            </w:pPr>
            <w:r>
              <w:t>INTR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12</w:t>
            </w:r>
            <w:r w:rsidR="001B67D2">
              <w:fldChar w:fldCharType="end"/>
            </w:r>
          </w:p>
        </w:tc>
      </w:tr>
      <w:tr w:rsidR="0023720B" w14:paraId="6CB16876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360AE3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per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4C9044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FRPR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474675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F66FAD4" w14:textId="39645BBC" w:rsidR="0023720B" w:rsidRDefault="0023720B" w:rsidP="007439C6">
            <w:pPr>
              <w:keepNext/>
              <w:spacing w:line="276" w:lineRule="auto"/>
              <w:jc w:val="center"/>
            </w:pPr>
            <w:r>
              <w:t>FRPR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12</w:t>
            </w:r>
            <w:r w:rsidR="001B67D2">
              <w:fldChar w:fldCharType="end"/>
            </w:r>
          </w:p>
        </w:tc>
      </w:tr>
      <w:tr w:rsidR="0023720B" w14:paraId="647E08AC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0161B6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0E843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F330FB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8AB08D1" w14:textId="3E8425C5" w:rsidR="0023720B" w:rsidRDefault="0023720B" w:rsidP="007439C6">
            <w:pPr>
              <w:keepNext/>
              <w:spacing w:line="276" w:lineRule="auto"/>
              <w:jc w:val="center"/>
            </w:pPr>
            <w:r>
              <w:t>FRTI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12</w:t>
            </w:r>
            <w:r w:rsidR="001B67D2">
              <w:fldChar w:fldCharType="end"/>
            </w:r>
          </w:p>
        </w:tc>
      </w:tr>
      <w:tr w:rsidR="0023720B" w14:paraId="54B1834E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1FAB04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quantity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F08DF3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FRQY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82606B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AB9CB1A" w14:textId="6B25124A" w:rsidR="0023720B" w:rsidRDefault="0023720B" w:rsidP="007439C6">
            <w:pPr>
              <w:keepNext/>
              <w:spacing w:line="276" w:lineRule="auto"/>
              <w:jc w:val="center"/>
            </w:pPr>
            <w:r>
              <w:t>FRQY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12</w:t>
            </w:r>
            <w:r w:rsidR="001B67D2">
              <w:fldChar w:fldCharType="end"/>
            </w:r>
          </w:p>
        </w:tc>
      </w:tr>
      <w:tr w:rsidR="0023720B" w14:paraId="6FCCFD51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071F8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514FDD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71B89D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0C42505" w14:textId="652781BD" w:rsidR="0023720B" w:rsidRDefault="0023720B" w:rsidP="007439C6">
            <w:pPr>
              <w:keepNext/>
              <w:spacing w:line="276" w:lineRule="auto"/>
              <w:jc w:val="center"/>
            </w:pPr>
            <w:r>
              <w:t>FRUM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12</w:t>
            </w:r>
            <w:r w:rsidR="001B67D2">
              <w:fldChar w:fldCharType="end"/>
            </w:r>
          </w:p>
        </w:tc>
      </w:tr>
      <w:tr w:rsidR="0023720B" w14:paraId="0117AD32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1EF7BA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Sample size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12523F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SMSZ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E9ECCB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32DDA2D" w14:textId="22BB9722" w:rsidR="0023720B" w:rsidRDefault="0023720B" w:rsidP="007439C6">
            <w:pPr>
              <w:keepNext/>
              <w:spacing w:line="276" w:lineRule="auto"/>
              <w:jc w:val="center"/>
            </w:pPr>
            <w:r>
              <w:t>SMSZ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12</w:t>
            </w:r>
            <w:r w:rsidR="001B67D2">
              <w:fldChar w:fldCharType="end"/>
            </w:r>
          </w:p>
        </w:tc>
      </w:tr>
      <w:tr w:rsidR="0023720B" w14:paraId="1B3B3C36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5BF72A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Sample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25A8E0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SMUM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CC7B90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1AD2A43" w14:textId="28E0D062" w:rsidR="0023720B" w:rsidRDefault="0023720B" w:rsidP="007439C6">
            <w:pPr>
              <w:keepNext/>
              <w:spacing w:line="276" w:lineRule="auto"/>
              <w:jc w:val="center"/>
            </w:pPr>
            <w:r>
              <w:t>SMUM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12</w:t>
            </w:r>
            <w:r w:rsidR="001B67D2">
              <w:fldChar w:fldCharType="end"/>
            </w:r>
          </w:p>
        </w:tc>
      </w:tr>
      <w:tr w:rsidR="0023720B" w14:paraId="507DC39A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819E70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Discard sample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A7F8B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DSSM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FD7000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4BEA2F0" w14:textId="7F2B78EB" w:rsidR="0023720B" w:rsidRDefault="0023720B" w:rsidP="007439C6">
            <w:pPr>
              <w:keepNext/>
              <w:spacing w:line="276" w:lineRule="auto"/>
              <w:jc w:val="center"/>
            </w:pPr>
            <w:r>
              <w:t>DSSM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12</w:t>
            </w:r>
            <w:r w:rsidR="001B67D2">
              <w:fldChar w:fldCharType="end"/>
            </w:r>
          </w:p>
        </w:tc>
      </w:tr>
      <w:tr w:rsidR="0023720B" w14:paraId="7AB4FF2A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C5D2E0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Retain sample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378C6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RTSM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113723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47D01A5" w14:textId="19508E76" w:rsidR="0023720B" w:rsidRDefault="0023720B" w:rsidP="007439C6">
            <w:pPr>
              <w:keepNext/>
              <w:spacing w:line="276" w:lineRule="auto"/>
              <w:jc w:val="center"/>
            </w:pPr>
            <w:r>
              <w:t>RTSM from</w:t>
            </w:r>
            <w:r w:rsidRPr="00984130">
              <w:t xml:space="preserve"> </w:t>
            </w:r>
            <w:r w:rsidR="005648F4">
              <w:fldChar w:fldCharType="begin"/>
            </w:r>
            <w:r w:rsidR="005648F4">
              <w:instrText xml:space="preserve"> REF _Ref219129587 \h </w:instrText>
            </w:r>
            <w:r w:rsidR="005648F4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12</w:t>
            </w:r>
            <w:r w:rsidR="005648F4">
              <w:fldChar w:fldCharType="end"/>
            </w:r>
          </w:p>
        </w:tc>
      </w:tr>
      <w:tr w:rsidR="0023720B" w14:paraId="1E4113C6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ADE193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Calculated by formula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B38CDD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TCAL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2FA033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2219AEB" w14:textId="53F0BB73" w:rsidR="0023720B" w:rsidRDefault="0023720B" w:rsidP="007439C6">
            <w:pPr>
              <w:keepNext/>
              <w:spacing w:line="276" w:lineRule="auto"/>
              <w:jc w:val="center"/>
            </w:pPr>
            <w:r>
              <w:t>TCAL from</w:t>
            </w:r>
            <w:r w:rsidRPr="00984130">
              <w:t xml:space="preserve"> </w:t>
            </w:r>
            <w:r w:rsidR="005648F4">
              <w:fldChar w:fldCharType="begin"/>
            </w:r>
            <w:r w:rsidR="005648F4">
              <w:instrText xml:space="preserve"> REF _Ref219129587 \h </w:instrText>
            </w:r>
            <w:r w:rsidR="005648F4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12</w:t>
            </w:r>
            <w:r w:rsidR="005648F4">
              <w:fldChar w:fldCharType="end"/>
            </w:r>
          </w:p>
        </w:tc>
      </w:tr>
      <w:tr w:rsidR="0023720B" w14:paraId="02E35853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A043B5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525A1C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57B877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PHYSICAL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64C9455" w14:textId="1B3E6B9F" w:rsidR="0023720B" w:rsidRDefault="0023720B" w:rsidP="007439C6">
            <w:pPr>
              <w:keepNext/>
              <w:spacing w:line="276" w:lineRule="auto"/>
              <w:jc w:val="center"/>
            </w:pPr>
            <w:r>
              <w:t>TCLS from</w:t>
            </w:r>
            <w:r w:rsidRPr="00984130">
              <w:t xml:space="preserve"> </w:t>
            </w:r>
            <w:r w:rsidR="005648F4">
              <w:fldChar w:fldCharType="begin"/>
            </w:r>
            <w:r w:rsidR="005648F4">
              <w:instrText xml:space="preserve"> REF _Ref219129587 \h </w:instrText>
            </w:r>
            <w:r w:rsidR="005648F4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12</w:t>
            </w:r>
            <w:r w:rsidR="005648F4">
              <w:fldChar w:fldCharType="end"/>
            </w:r>
          </w:p>
        </w:tc>
      </w:tr>
      <w:tr w:rsidR="0023720B" w14:paraId="133190B9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C01AA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Text identity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CB62D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TXID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9BD1B4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C8F37C" w14:textId="70E63881" w:rsidR="0023720B" w:rsidRDefault="0023720B" w:rsidP="007439C6">
            <w:pPr>
              <w:keepNext/>
              <w:spacing w:line="276" w:lineRule="auto"/>
              <w:jc w:val="center"/>
            </w:pPr>
            <w:r>
              <w:t>TXID from</w:t>
            </w:r>
            <w:r w:rsidRPr="00984130">
              <w:t xml:space="preserve"> </w:t>
            </w:r>
            <w:r w:rsidR="005648F4">
              <w:fldChar w:fldCharType="begin"/>
            </w:r>
            <w:r w:rsidR="005648F4">
              <w:instrText xml:space="preserve"> REF _Ref219129587 \h </w:instrText>
            </w:r>
            <w:r w:rsidR="005648F4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12</w:t>
            </w:r>
            <w:r w:rsidR="005648F4">
              <w:fldChar w:fldCharType="end"/>
            </w:r>
          </w:p>
        </w:tc>
      </w:tr>
      <w:tr w:rsidR="0023720B" w14:paraId="0F62D475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89D748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14C95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7CBC8A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A59BADE" w14:textId="77777777" w:rsidR="0023720B" w:rsidRDefault="0023720B" w:rsidP="007439C6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070897D3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7D3F0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E6F38A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19B75F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89C80DE" w14:textId="77777777" w:rsidR="0023720B" w:rsidRDefault="0023720B" w:rsidP="007439C6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7F23380D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B51E9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6375C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A91A00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571DE8" w14:textId="77777777" w:rsidR="0023720B" w:rsidRDefault="0023720B" w:rsidP="007439C6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41FB018F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2A44B6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Sample usage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9AA28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DUSM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590507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622D966" w14:textId="77777777" w:rsidR="0023720B" w:rsidRDefault="0023720B" w:rsidP="007439C6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5EF036CF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77AD2E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3B9C9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F2653A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6225A55" w14:textId="77777777" w:rsidR="0023720B" w:rsidRDefault="0023720B" w:rsidP="007439C6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44CDF0B6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738B6D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B8A17A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1786BB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98A3BA" w14:textId="77777777" w:rsidR="0023720B" w:rsidRDefault="0023720B" w:rsidP="007439C6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7E87ADD5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983D4D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Copy DO results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747BE2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CDOR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13677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C5330E5" w14:textId="77777777" w:rsidR="0023720B" w:rsidRDefault="0023720B" w:rsidP="007439C6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7DC04520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24D31E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 rule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C400C9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SARL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5F0586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F63ABBE" w14:textId="7D20FB4C" w:rsidR="0023720B" w:rsidRDefault="0023720B" w:rsidP="007439C6">
            <w:pPr>
              <w:keepNext/>
              <w:spacing w:line="276" w:lineRule="auto"/>
              <w:jc w:val="center"/>
            </w:pPr>
            <w:r>
              <w:t>SARL from</w:t>
            </w:r>
            <w:r w:rsidRPr="00984130">
              <w:t xml:space="preserve"> </w:t>
            </w:r>
            <w:r w:rsidR="005648F4">
              <w:fldChar w:fldCharType="begin"/>
            </w:r>
            <w:r w:rsidR="005648F4">
              <w:instrText xml:space="preserve"> REF _Ref219129587 \h </w:instrText>
            </w:r>
            <w:r w:rsidR="005648F4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12</w:t>
            </w:r>
            <w:r w:rsidR="005648F4">
              <w:fldChar w:fldCharType="end"/>
            </w:r>
          </w:p>
        </w:tc>
      </w:tr>
      <w:tr w:rsidR="0023720B" w14:paraId="4A2BF3A9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28EA2A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AC2BBE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16F3BD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9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9159BA" w14:textId="0C11FA47" w:rsidR="0023720B" w:rsidRDefault="0023720B" w:rsidP="007439C6">
            <w:pPr>
              <w:keepNext/>
              <w:spacing w:line="276" w:lineRule="auto"/>
              <w:jc w:val="center"/>
            </w:pPr>
            <w:r>
              <w:t>QPLN from</w:t>
            </w:r>
            <w:r w:rsidRPr="00984130">
              <w:t xml:space="preserve"> </w:t>
            </w:r>
            <w:r w:rsidR="005648F4">
              <w:fldChar w:fldCharType="begin"/>
            </w:r>
            <w:r w:rsidR="005648F4">
              <w:instrText xml:space="preserve"> REF _Ref219129587 \h </w:instrText>
            </w:r>
            <w:r w:rsidR="005648F4">
              <w:fldChar w:fldCharType="separate"/>
            </w:r>
            <w:r w:rsidR="00D56EA9">
              <w:t xml:space="preserve">Table </w:t>
            </w:r>
            <w:r w:rsidR="00D56EA9">
              <w:rPr>
                <w:noProof/>
              </w:rPr>
              <w:t>12</w:t>
            </w:r>
            <w:r w:rsidR="005648F4">
              <w:fldChar w:fldCharType="end"/>
            </w:r>
          </w:p>
        </w:tc>
      </w:tr>
    </w:tbl>
    <w:p w14:paraId="14303BF2" w14:textId="6DD16F7E" w:rsidR="0023720B" w:rsidRDefault="0023720B" w:rsidP="00F631C5">
      <w:pPr>
        <w:pStyle w:val="Caption"/>
      </w:pPr>
      <w:r>
        <w:t xml:space="preserve">Table </w:t>
      </w:r>
      <w:r w:rsidR="00A6314B">
        <w:fldChar w:fldCharType="begin"/>
      </w:r>
      <w:r w:rsidR="00A6314B">
        <w:instrText xml:space="preserve"> SEQ Table \* ARABIC </w:instrText>
      </w:r>
      <w:r w:rsidR="00A6314B">
        <w:fldChar w:fldCharType="separate"/>
      </w:r>
      <w:r w:rsidR="00D56EA9">
        <w:rPr>
          <w:noProof/>
        </w:rPr>
        <w:t>13</w:t>
      </w:r>
      <w:r w:rsidR="00A6314B">
        <w:fldChar w:fldCharType="end"/>
      </w:r>
      <w:r>
        <w:t xml:space="preserve">: Inputs to add each </w:t>
      </w:r>
      <w:r w:rsidR="00F631C5">
        <w:t xml:space="preserve">qualitative </w:t>
      </w:r>
      <w:r>
        <w:t>test to the specification.</w:t>
      </w:r>
    </w:p>
    <w:p w14:paraId="311F447D" w14:textId="69D1D05C" w:rsidR="002577DB" w:rsidRPr="00B348DA" w:rsidRDefault="002577DB" w:rsidP="00B06D6D">
      <w:pPr>
        <w:pStyle w:val="5aH5"/>
        <w:rPr>
          <w:highlight w:val="yellow"/>
        </w:rPr>
      </w:pPr>
      <w:r w:rsidRPr="00B348DA">
        <w:rPr>
          <w:highlight w:val="yellow"/>
        </w:rPr>
        <w:t xml:space="preserve">Step 10: Add density as a quality check against recipes </w:t>
      </w:r>
      <w:r w:rsidR="00B06D6D" w:rsidRPr="00B348DA">
        <w:rPr>
          <w:highlight w:val="yellow"/>
        </w:rPr>
        <w:t>where density check is set to 1.</w:t>
      </w:r>
    </w:p>
    <w:p w14:paraId="053E6A2C" w14:textId="645DA5D8" w:rsidR="00CE2FCF" w:rsidRPr="00B348DA" w:rsidRDefault="00CB3E50" w:rsidP="0021102C">
      <w:pPr>
        <w:rPr>
          <w:highlight w:val="yellow"/>
          <w:lang w:val="en-GB" w:eastAsia="en-US"/>
        </w:rPr>
      </w:pPr>
      <w:r w:rsidRPr="00B348DA">
        <w:rPr>
          <w:highlight w:val="yellow"/>
          <w:lang w:val="en-GB" w:eastAsia="en-US"/>
        </w:rPr>
        <w:t xml:space="preserve">In the event, </w:t>
      </w:r>
      <w:r w:rsidR="00F434CB" w:rsidRPr="00B348DA">
        <w:rPr>
          <w:highlight w:val="yellow"/>
          <w:lang w:val="en-GB" w:eastAsia="en-US"/>
        </w:rPr>
        <w:t xml:space="preserve">the value stored against &lt;NameValue&gt; element </w:t>
      </w:r>
      <w:r w:rsidR="00DB3001" w:rsidRPr="00B348DA">
        <w:rPr>
          <w:highlight w:val="yellow"/>
          <w:lang w:val="en-GB" w:eastAsia="en-US"/>
        </w:rPr>
        <w:t>on</w:t>
      </w:r>
      <w:r w:rsidR="006333AB" w:rsidRPr="00B348DA">
        <w:rPr>
          <w:highlight w:val="yellow"/>
          <w:lang w:val="en-GB" w:eastAsia="en-US"/>
        </w:rPr>
        <w:t xml:space="preserve"> </w:t>
      </w:r>
      <w:r w:rsidR="000B0068" w:rsidRPr="00B348DA">
        <w:rPr>
          <w:highlight w:val="yellow"/>
          <w:lang w:val="en-GB" w:eastAsia="en-US"/>
        </w:rPr>
        <w:t>ID ‘Density_Check’ is 1</w:t>
      </w:r>
      <w:r w:rsidR="00BA2103">
        <w:rPr>
          <w:highlight w:val="yellow"/>
          <w:lang w:val="en-GB" w:eastAsia="en-US"/>
        </w:rPr>
        <w:t>,</w:t>
      </w:r>
      <w:r w:rsidR="000B0068" w:rsidRPr="00B348DA">
        <w:rPr>
          <w:highlight w:val="yellow"/>
          <w:lang w:val="en-GB" w:eastAsia="en-US"/>
        </w:rPr>
        <w:t xml:space="preserve"> execute below</w:t>
      </w:r>
      <w:r w:rsidR="00031ABB" w:rsidRPr="00B348DA">
        <w:rPr>
          <w:highlight w:val="yellow"/>
          <w:lang w:val="en-GB" w:eastAsia="en-US"/>
        </w:rPr>
        <w:t xml:space="preserve">, else skip this step and progress to </w:t>
      </w:r>
      <w:r w:rsidR="009B4F97" w:rsidRPr="00B348DA">
        <w:rPr>
          <w:sz w:val="24"/>
          <w:szCs w:val="24"/>
          <w:highlight w:val="yellow"/>
        </w:rPr>
        <w:t>Step 11</w:t>
      </w:r>
      <w:r w:rsidR="00DB3001" w:rsidRPr="00B348DA">
        <w:rPr>
          <w:highlight w:val="yellow"/>
          <w:lang w:val="en-GB" w:eastAsia="en-US"/>
        </w:rPr>
        <w:t>.</w:t>
      </w:r>
      <w:r w:rsidR="00FA5533" w:rsidRPr="00B348DA">
        <w:rPr>
          <w:highlight w:val="yellow"/>
          <w:lang w:val="en-GB" w:eastAsia="en-US"/>
        </w:rPr>
        <w:t xml:space="preserve"> I</w:t>
      </w:r>
      <w:r w:rsidR="0021102C" w:rsidRPr="00B348DA">
        <w:rPr>
          <w:highlight w:val="yellow"/>
          <w:lang w:val="en-GB" w:eastAsia="en-US"/>
        </w:rPr>
        <w:t>n</w:t>
      </w:r>
      <w:r w:rsidR="00CE2FCF" w:rsidRPr="00B348DA">
        <w:rPr>
          <w:rFonts w:cs="Calibri"/>
          <w:color w:val="000000"/>
          <w:szCs w:val="24"/>
          <w:highlight w:val="yellow"/>
          <w:lang w:eastAsia="en-GB"/>
        </w:rPr>
        <w:t xml:space="preserve"> the SyncBillOfMaterials BOD, the &lt;NameValue&gt; element, which holds the </w:t>
      </w:r>
      <w:r w:rsidR="00D94494" w:rsidRPr="00B348DA">
        <w:rPr>
          <w:rFonts w:cs="Calibri"/>
          <w:color w:val="000000"/>
          <w:szCs w:val="24"/>
          <w:highlight w:val="yellow"/>
          <w:lang w:eastAsia="en-GB"/>
        </w:rPr>
        <w:t>value against density check</w:t>
      </w:r>
      <w:r w:rsidR="00CE2FCF" w:rsidRPr="00B348DA">
        <w:rPr>
          <w:rFonts w:cs="Calibri"/>
          <w:color w:val="000000"/>
          <w:szCs w:val="24"/>
          <w:highlight w:val="yellow"/>
          <w:lang w:eastAsia="en-GB"/>
        </w:rPr>
        <w:t>, is located at the XML path</w:t>
      </w:r>
      <w:r w:rsidR="00F82380" w:rsidRPr="00B348DA">
        <w:rPr>
          <w:rFonts w:cs="Calibri"/>
          <w:color w:val="000000"/>
          <w:szCs w:val="24"/>
          <w:highlight w:val="yellow"/>
          <w:lang w:eastAsia="en-GB"/>
        </w:rPr>
        <w:t xml:space="preserve"> &lt;</w:t>
      </w:r>
      <w:r w:rsidR="00CE2FCF" w:rsidRPr="00B348DA">
        <w:rPr>
          <w:highlight w:val="yellow"/>
        </w:rPr>
        <w:t>SyncBillOfMaterials&gt;</w:t>
      </w:r>
      <w:r w:rsidR="00CE2FCF" w:rsidRPr="00B348DA">
        <w:rPr>
          <w:rFonts w:cs="Calibri"/>
          <w:color w:val="000000"/>
          <w:szCs w:val="24"/>
          <w:highlight w:val="yellow"/>
          <w:lang w:eastAsia="en-GB"/>
        </w:rPr>
        <w:t>&lt;DataArea&gt;&lt;BillOfMaterials&gt;&lt;BillOfMaterialsHeader&gt;&lt;OutputItem&gt;</w:t>
      </w:r>
    </w:p>
    <w:p w14:paraId="62D96609" w14:textId="5568D33F" w:rsidR="00B428F8" w:rsidRPr="00B348DA" w:rsidRDefault="00CE2FCF" w:rsidP="00CE2FCF">
      <w:pPr>
        <w:rPr>
          <w:rFonts w:cs="Calibri"/>
          <w:color w:val="000000"/>
          <w:szCs w:val="24"/>
          <w:highlight w:val="yellow"/>
          <w:lang w:eastAsia="en-GB"/>
        </w:rPr>
      </w:pPr>
      <w:r w:rsidRPr="00B348DA">
        <w:rPr>
          <w:rFonts w:cs="Calibri"/>
          <w:color w:val="000000"/>
          <w:szCs w:val="24"/>
          <w:highlight w:val="yellow"/>
          <w:lang w:eastAsia="en-GB"/>
        </w:rPr>
        <w:t>&lt;Specification type="attribute"&gt;&lt;ID&gt;</w:t>
      </w:r>
      <w:r w:rsidR="0067443E" w:rsidRPr="00B348DA">
        <w:rPr>
          <w:highlight w:val="yellow"/>
        </w:rPr>
        <w:t xml:space="preserve"> </w:t>
      </w:r>
      <w:r w:rsidR="0067443E" w:rsidRPr="00B348DA">
        <w:rPr>
          <w:rFonts w:cs="Calibri"/>
          <w:color w:val="000000"/>
          <w:szCs w:val="24"/>
          <w:highlight w:val="yellow"/>
          <w:lang w:eastAsia="en-GB"/>
        </w:rPr>
        <w:t>Density_Check</w:t>
      </w:r>
      <w:r w:rsidRPr="00B348DA">
        <w:rPr>
          <w:rFonts w:cs="Calibri"/>
          <w:color w:val="000000"/>
          <w:szCs w:val="24"/>
          <w:highlight w:val="yellow"/>
          <w:lang w:eastAsia="en-GB"/>
        </w:rPr>
        <w:t>&lt;/ID&gt;&lt;Property&gt;&lt;NameValue&gt;</w:t>
      </w:r>
    </w:p>
    <w:p w14:paraId="45D85228" w14:textId="60A5D671" w:rsidR="00B428F8" w:rsidRPr="00B348DA" w:rsidRDefault="00AE2520" w:rsidP="00A6314B">
      <w:pPr>
        <w:pStyle w:val="6aH6"/>
        <w:rPr>
          <w:highlight w:val="yellow"/>
        </w:rPr>
      </w:pPr>
      <w:r w:rsidRPr="00B348DA">
        <w:rPr>
          <w:highlight w:val="yellow"/>
          <w:lang w:eastAsia="en-US"/>
        </w:rPr>
        <w:t>Step 10.01</w:t>
      </w:r>
      <w:r w:rsidR="00DA2EB2" w:rsidRPr="00B348DA">
        <w:rPr>
          <w:highlight w:val="yellow"/>
          <w:lang w:eastAsia="en-US"/>
        </w:rPr>
        <w:t>.</w:t>
      </w:r>
      <w:r w:rsidRPr="00B348DA">
        <w:rPr>
          <w:highlight w:val="yellow"/>
          <w:lang w:eastAsia="en-US"/>
        </w:rPr>
        <w:t xml:space="preserve"> </w:t>
      </w:r>
      <w:r w:rsidRPr="00B348DA">
        <w:rPr>
          <w:highlight w:val="yellow"/>
        </w:rPr>
        <w:t>Retrieve density test details.</w:t>
      </w:r>
    </w:p>
    <w:p w14:paraId="039FB52B" w14:textId="77777777" w:rsidR="00AE2520" w:rsidRPr="00B348DA" w:rsidRDefault="00AE2520" w:rsidP="00AE2520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highlight w:val="yellow"/>
          <w:lang w:eastAsia="en-GB"/>
        </w:rPr>
      </w:pPr>
      <w:r w:rsidRPr="00B348DA">
        <w:rPr>
          <w:rFonts w:cs="Calibri"/>
          <w:b/>
          <w:bCs/>
          <w:color w:val="000000"/>
          <w:szCs w:val="24"/>
          <w:highlight w:val="yellow"/>
          <w:lang w:eastAsia="en-GB"/>
        </w:rPr>
        <w:t>API: CMS100MI</w:t>
      </w:r>
    </w:p>
    <w:p w14:paraId="20F5F635" w14:textId="77777777" w:rsidR="00AE2520" w:rsidRPr="00B348DA" w:rsidRDefault="00AE2520" w:rsidP="00AE2520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highlight w:val="yellow"/>
          <w:lang w:eastAsia="en-GB"/>
        </w:rPr>
      </w:pPr>
      <w:r w:rsidRPr="00B348DA">
        <w:rPr>
          <w:rFonts w:cs="Calibri"/>
          <w:b/>
          <w:bCs/>
          <w:color w:val="000000"/>
          <w:szCs w:val="24"/>
          <w:highlight w:val="yellow"/>
          <w:lang w:eastAsia="en-GB"/>
        </w:rPr>
        <w:t>Transaction: LstTestDetail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AE2520" w:rsidRPr="00B348DA" w14:paraId="01DC870A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F322F4" w14:textId="77777777" w:rsidR="00AE2520" w:rsidRPr="00B348DA" w:rsidRDefault="00AE2520" w:rsidP="00364139">
            <w:pPr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909A00" w14:textId="77777777" w:rsidR="00AE2520" w:rsidRPr="00B348DA" w:rsidRDefault="00AE2520" w:rsidP="00364139">
            <w:pPr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709DAF" w14:textId="77777777" w:rsidR="00AE2520" w:rsidRPr="00B348DA" w:rsidRDefault="00AE2520" w:rsidP="00364139">
            <w:pPr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15E1871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Extraction Method</w:t>
            </w:r>
          </w:p>
        </w:tc>
      </w:tr>
      <w:tr w:rsidR="00AE2520" w:rsidRPr="00B348DA" w14:paraId="6588559E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3531E6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C7FEEE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8BA7AD" w14:textId="3D05FB32" w:rsidR="00AE2520" w:rsidRPr="00B348DA" w:rsidRDefault="00A6314B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DENSITY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EAC5D68" w14:textId="508D4A3D" w:rsidR="00AE2520" w:rsidRPr="00B348DA" w:rsidRDefault="00A6314B" w:rsidP="00A6314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Hardcoded</w:t>
            </w:r>
          </w:p>
        </w:tc>
      </w:tr>
    </w:tbl>
    <w:p w14:paraId="6108767E" w14:textId="65871D28" w:rsidR="00A6314B" w:rsidRPr="00B348DA" w:rsidRDefault="00A6314B" w:rsidP="00A6314B">
      <w:pPr>
        <w:pStyle w:val="Caption"/>
        <w:rPr>
          <w:highlight w:val="yellow"/>
        </w:rPr>
      </w:pPr>
      <w:bookmarkStart w:id="27" w:name="_Ref229518797"/>
      <w:r w:rsidRPr="00B348DA">
        <w:rPr>
          <w:highlight w:val="yellow"/>
        </w:rPr>
        <w:t xml:space="preserve">Table </w:t>
      </w:r>
      <w:r w:rsidRPr="00B348DA">
        <w:rPr>
          <w:highlight w:val="yellow"/>
        </w:rPr>
        <w:fldChar w:fldCharType="begin"/>
      </w:r>
      <w:r w:rsidRPr="00B348DA">
        <w:rPr>
          <w:highlight w:val="yellow"/>
        </w:rPr>
        <w:instrText xml:space="preserve"> SEQ Table \* ARABIC </w:instrText>
      </w:r>
      <w:r w:rsidRPr="00B348DA">
        <w:rPr>
          <w:highlight w:val="yellow"/>
        </w:rPr>
        <w:fldChar w:fldCharType="separate"/>
      </w:r>
      <w:r w:rsidR="00D56EA9">
        <w:rPr>
          <w:noProof/>
          <w:highlight w:val="yellow"/>
        </w:rPr>
        <w:t>14</w:t>
      </w:r>
      <w:r w:rsidRPr="00B348DA">
        <w:rPr>
          <w:highlight w:val="yellow"/>
        </w:rPr>
        <w:fldChar w:fldCharType="end"/>
      </w:r>
      <w:bookmarkEnd w:id="27"/>
      <w:r w:rsidRPr="00B348DA">
        <w:rPr>
          <w:highlight w:val="yellow"/>
        </w:rPr>
        <w:t>: Inputs to extract density test details.</w:t>
      </w:r>
    </w:p>
    <w:p w14:paraId="2DAF3825" w14:textId="3693BDB1" w:rsidR="00AE2520" w:rsidRPr="00B348DA" w:rsidRDefault="00AE2520" w:rsidP="00AE2520">
      <w:pPr>
        <w:rPr>
          <w:highlight w:val="yellow"/>
          <w:lang w:val="en-GB" w:eastAsia="en-US"/>
        </w:rPr>
      </w:pPr>
      <w:r w:rsidRPr="00B348DA">
        <w:rPr>
          <w:highlight w:val="yellow"/>
          <w:lang w:val="en-GB" w:eastAsia="en-US"/>
        </w:rPr>
        <w:lastRenderedPageBreak/>
        <w:t>Based on inputs t</w:t>
      </w:r>
      <w:r w:rsidR="002234FD" w:rsidRPr="00B348DA">
        <w:rPr>
          <w:highlight w:val="yellow"/>
          <w:lang w:val="en-GB" w:eastAsia="en-US"/>
        </w:rPr>
        <w:t xml:space="preserve">o </w:t>
      </w:r>
      <w:r w:rsidR="002234FD" w:rsidRPr="00B348DA">
        <w:rPr>
          <w:highlight w:val="yellow"/>
          <w:lang w:val="en-GB" w:eastAsia="en-US"/>
        </w:rPr>
        <w:fldChar w:fldCharType="begin"/>
      </w:r>
      <w:r w:rsidR="002234FD" w:rsidRPr="00B348DA">
        <w:rPr>
          <w:highlight w:val="yellow"/>
          <w:lang w:val="en-GB" w:eastAsia="en-US"/>
        </w:rPr>
        <w:instrText xml:space="preserve"> REF _Ref229518797 \h </w:instrText>
      </w:r>
      <w:r w:rsidR="00B348DA">
        <w:rPr>
          <w:highlight w:val="yellow"/>
          <w:lang w:val="en-GB" w:eastAsia="en-US"/>
        </w:rPr>
        <w:instrText xml:space="preserve"> \* MERGEFORMAT </w:instrText>
      </w:r>
      <w:r w:rsidR="002234FD" w:rsidRPr="00B348DA">
        <w:rPr>
          <w:highlight w:val="yellow"/>
          <w:lang w:val="en-GB" w:eastAsia="en-US"/>
        </w:rPr>
      </w:r>
      <w:r w:rsidR="002234FD" w:rsidRPr="00B348DA">
        <w:rPr>
          <w:highlight w:val="yellow"/>
          <w:lang w:val="en-GB" w:eastAsia="en-US"/>
        </w:rPr>
        <w:fldChar w:fldCharType="separate"/>
      </w:r>
      <w:r w:rsidR="00D56EA9" w:rsidRPr="00B348DA">
        <w:rPr>
          <w:highlight w:val="yellow"/>
        </w:rPr>
        <w:t xml:space="preserve">Table </w:t>
      </w:r>
      <w:r w:rsidR="00D56EA9">
        <w:rPr>
          <w:noProof/>
          <w:highlight w:val="yellow"/>
        </w:rPr>
        <w:t>14</w:t>
      </w:r>
      <w:r w:rsidR="002234FD" w:rsidRPr="00B348DA">
        <w:rPr>
          <w:highlight w:val="yellow"/>
          <w:lang w:val="en-GB" w:eastAsia="en-US"/>
        </w:rPr>
        <w:fldChar w:fldCharType="end"/>
      </w:r>
      <w:r w:rsidRPr="00B348DA">
        <w:rPr>
          <w:highlight w:val="yellow"/>
          <w:lang w:val="en-GB" w:eastAsia="en-US"/>
        </w:rPr>
        <w:t>, below outputs are obtained.</w:t>
      </w:r>
    </w:p>
    <w:p w14:paraId="3609A0F5" w14:textId="77777777" w:rsidR="00AE2520" w:rsidRPr="00B348DA" w:rsidRDefault="00AE2520" w:rsidP="00AE2520">
      <w:pPr>
        <w:rPr>
          <w:rFonts w:cs="Calibri"/>
          <w:b/>
          <w:bCs/>
          <w:color w:val="000000"/>
          <w:szCs w:val="24"/>
          <w:highlight w:val="yellow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AE2520" w:rsidRPr="00B348DA" w14:paraId="6CF1CCFF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70B5B7" w14:textId="77777777" w:rsidR="00AE2520" w:rsidRPr="00B348DA" w:rsidRDefault="00AE2520" w:rsidP="00364139">
            <w:pPr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F7F7BC" w14:textId="77777777" w:rsidR="00AE2520" w:rsidRPr="00B348DA" w:rsidRDefault="00AE2520" w:rsidP="00364139">
            <w:pPr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E7C15D" w14:textId="77777777" w:rsidR="00AE2520" w:rsidRPr="00B348DA" w:rsidRDefault="00AE2520" w:rsidP="00364139">
            <w:pPr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Test Value</w:t>
            </w:r>
          </w:p>
        </w:tc>
      </w:tr>
      <w:tr w:rsidR="00AE2520" w:rsidRPr="00B348DA" w14:paraId="2EBC3F21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524608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5549E4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009762" w14:textId="74036511" w:rsidR="00AE2520" w:rsidRPr="00B348DA" w:rsidRDefault="002234FD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D</w:t>
            </w:r>
            <w:r w:rsidR="000B721E"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ENSITY</w:t>
            </w:r>
          </w:p>
        </w:tc>
      </w:tr>
      <w:tr w:rsidR="00AE2520" w:rsidRPr="00B348DA" w14:paraId="0E48D032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CE9521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3BD90C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0274D5" w14:textId="77777777" w:rsidR="00AE2520" w:rsidRPr="00B348DA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0</w:t>
            </w:r>
          </w:p>
        </w:tc>
      </w:tr>
      <w:tr w:rsidR="00AE2520" w:rsidRPr="00B348DA" w14:paraId="7CD7402B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A67C637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A2BDA5D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64E5F9" w14:textId="77777777" w:rsidR="00AE2520" w:rsidRPr="00B348DA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010125</w:t>
            </w:r>
          </w:p>
        </w:tc>
      </w:tr>
      <w:tr w:rsidR="00AE2520" w:rsidRPr="00B348DA" w14:paraId="01F0E02C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8C5B318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3749B21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6FFAAF" w14:textId="77777777" w:rsidR="00AE2520" w:rsidRPr="00B348DA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311228</w:t>
            </w:r>
          </w:p>
        </w:tc>
      </w:tr>
      <w:tr w:rsidR="00AE2520" w:rsidRPr="00B348DA" w14:paraId="2804D4B5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0D4AE3C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A2CFAC2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9CAF7B" w14:textId="054A5614" w:rsidR="00AE2520" w:rsidRPr="00B348DA" w:rsidRDefault="0039604B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Density</w:t>
            </w:r>
          </w:p>
        </w:tc>
      </w:tr>
      <w:tr w:rsidR="00AE2520" w:rsidRPr="00B348DA" w14:paraId="2931E285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C60E11E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BA9330A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17B2C3" w14:textId="77777777" w:rsidR="00AE2520" w:rsidRPr="00B348DA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1</w:t>
            </w:r>
          </w:p>
        </w:tc>
      </w:tr>
      <w:tr w:rsidR="00AE2520" w:rsidRPr="00B348DA" w14:paraId="14E7F3D7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9CBCF92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Test result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AE70A47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QTQLCD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82118C" w14:textId="77777777" w:rsidR="00AE2520" w:rsidRPr="00B348DA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</w:p>
        </w:tc>
      </w:tr>
      <w:tr w:rsidR="00AE2520" w:rsidRPr="00B348DA" w14:paraId="18111393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18239A0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BE983A6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6C2695" w14:textId="5AF22723" w:rsidR="00AE2520" w:rsidRPr="00B348DA" w:rsidRDefault="00574DF1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KGL</w:t>
            </w:r>
          </w:p>
        </w:tc>
      </w:tr>
      <w:tr w:rsidR="00AE2520" w:rsidRPr="00B348DA" w14:paraId="7E7BCD66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228A207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BDCC627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AA9750" w14:textId="77777777" w:rsidR="00AE2520" w:rsidRPr="00B348DA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1</w:t>
            </w:r>
          </w:p>
        </w:tc>
      </w:tr>
      <w:tr w:rsidR="00AE2520" w:rsidRPr="00B348DA" w14:paraId="75BB27DF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E83AD46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Spec appro rule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C9B53EF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QTSARL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EFDB40" w14:textId="77777777" w:rsidR="00AE2520" w:rsidRPr="00B348DA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0</w:t>
            </w:r>
          </w:p>
        </w:tc>
      </w:tr>
      <w:tr w:rsidR="00AE2520" w:rsidRPr="00B348DA" w14:paraId="65E665B5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7F59F82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4F4FDB2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B54360" w14:textId="77777777" w:rsidR="00AE2520" w:rsidRPr="00B348DA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1</w:t>
            </w:r>
          </w:p>
        </w:tc>
      </w:tr>
      <w:tr w:rsidR="00AE2520" w:rsidRPr="00B348DA" w14:paraId="2B9CFB8A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2D8B48F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E93A9B0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E1B9AD" w14:textId="77777777" w:rsidR="00AE2520" w:rsidRPr="00B348DA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1</w:t>
            </w:r>
          </w:p>
        </w:tc>
      </w:tr>
      <w:tr w:rsidR="00AE2520" w:rsidRPr="00B348DA" w14:paraId="257FEAA6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06AA0DE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No. dec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5AA4647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5705A3" w14:textId="6897EB9A" w:rsidR="00AE2520" w:rsidRPr="00B348DA" w:rsidRDefault="00574DF1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6</w:t>
            </w:r>
          </w:p>
        </w:tc>
      </w:tr>
      <w:tr w:rsidR="00AE2520" w:rsidRPr="00B348DA" w14:paraId="24672D87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759B122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Sampling reqd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6ED2A84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QTSMPR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84B02A" w14:textId="77777777" w:rsidR="00AE2520" w:rsidRPr="00B348DA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0</w:t>
            </w:r>
          </w:p>
        </w:tc>
      </w:tr>
      <w:tr w:rsidR="00AE2520" w:rsidRPr="00B348DA" w14:paraId="4A6BD966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54A4798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Int test reqd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DA96ADC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QTINTR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754F30" w14:textId="77777777" w:rsidR="00AE2520" w:rsidRPr="00B348DA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0</w:t>
            </w:r>
          </w:p>
        </w:tc>
      </w:tr>
      <w:tr w:rsidR="00AE2520" w:rsidRPr="00B348DA" w14:paraId="2FA9C33E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6800CA7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Frequency per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9721A0B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QTFRPR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5DD463" w14:textId="77777777" w:rsidR="00AE2520" w:rsidRPr="00B348DA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0</w:t>
            </w:r>
          </w:p>
        </w:tc>
      </w:tr>
      <w:tr w:rsidR="00AE2520" w:rsidRPr="00B348DA" w14:paraId="57654A0A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EB3DCDE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52D0517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293864" w14:textId="77777777" w:rsidR="00AE2520" w:rsidRPr="00B348DA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1</w:t>
            </w:r>
          </w:p>
        </w:tc>
      </w:tr>
      <w:tr w:rsidR="00AE2520" w:rsidRPr="00B348DA" w14:paraId="341B4212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3D6492F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Frequency qty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EC26AF7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QTFRQY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8E45DE" w14:textId="77777777" w:rsidR="00AE2520" w:rsidRPr="00B348DA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0</w:t>
            </w:r>
          </w:p>
        </w:tc>
      </w:tr>
      <w:tr w:rsidR="00AE2520" w:rsidRPr="00B348DA" w14:paraId="6FDE5276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4C28016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Frequency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4B893C7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QTFRUM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09ED38" w14:textId="77777777" w:rsidR="00AE2520" w:rsidRPr="00B348DA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</w:p>
        </w:tc>
      </w:tr>
      <w:tr w:rsidR="00AE2520" w:rsidRPr="00B348DA" w14:paraId="1BFECEB7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F0E5FE5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Sample size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581A4BE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QTSMSZ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99CA9C" w14:textId="77777777" w:rsidR="00AE2520" w:rsidRPr="00B348DA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0</w:t>
            </w:r>
          </w:p>
        </w:tc>
      </w:tr>
      <w:tr w:rsidR="00AE2520" w:rsidRPr="00B348DA" w14:paraId="624AC413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94D08B1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Sample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B532958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QTSMUM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65F3E8" w14:textId="77777777" w:rsidR="00AE2520" w:rsidRPr="00B348DA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</w:p>
        </w:tc>
      </w:tr>
      <w:tr w:rsidR="00AE2520" w:rsidRPr="00B348DA" w14:paraId="66C53F49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95100F7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Destructive tes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39EF9D1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QTDSSM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E2AAF4" w14:textId="77777777" w:rsidR="00AE2520" w:rsidRPr="00B348DA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0</w:t>
            </w:r>
          </w:p>
        </w:tc>
      </w:tr>
      <w:tr w:rsidR="00AE2520" w:rsidRPr="00B348DA" w14:paraId="30C645BC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819BBE5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Retain sample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E4A1B01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QTRTSM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FAD4E6" w14:textId="77777777" w:rsidR="00AE2520" w:rsidRPr="00B348DA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0</w:t>
            </w:r>
          </w:p>
        </w:tc>
      </w:tr>
      <w:tr w:rsidR="00AE2520" w:rsidRPr="00B348DA" w14:paraId="2C6BD509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16E1065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Calc by frmla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677B707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QTTCAL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B55432" w14:textId="77777777" w:rsidR="00AE2520" w:rsidRPr="00B348DA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0</w:t>
            </w:r>
          </w:p>
        </w:tc>
      </w:tr>
      <w:tr w:rsidR="00AE2520" w:rsidRPr="00B348DA" w14:paraId="7A191545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FD89010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Test class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21B8ED3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432CC4" w14:textId="77777777" w:rsidR="00AE2520" w:rsidRPr="00B348DA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PHYSICAL</w:t>
            </w:r>
          </w:p>
        </w:tc>
      </w:tr>
      <w:tr w:rsidR="00AE2520" w:rsidRPr="00B348DA" w14:paraId="04482929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F51EF81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Text ID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55DF004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QTTXID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CDC696" w14:textId="77777777" w:rsidR="00AE2520" w:rsidRPr="00B348DA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0</w:t>
            </w:r>
          </w:p>
        </w:tc>
      </w:tr>
      <w:tr w:rsidR="00AE2520" w:rsidRPr="00B348DA" w14:paraId="6C07FD1C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F5FB401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lastRenderedPageBreak/>
              <w:t>Spec appro bas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5896759" w14:textId="77777777" w:rsidR="00AE2520" w:rsidRPr="00B348DA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4EAB22" w14:textId="77777777" w:rsidR="00AE2520" w:rsidRPr="00B348DA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0</w:t>
            </w:r>
          </w:p>
        </w:tc>
      </w:tr>
    </w:tbl>
    <w:p w14:paraId="0985F923" w14:textId="4F5DAB55" w:rsidR="00AE2520" w:rsidRPr="00B348DA" w:rsidRDefault="00AE2520" w:rsidP="00AE2520">
      <w:pPr>
        <w:pStyle w:val="Caption"/>
        <w:rPr>
          <w:highlight w:val="yellow"/>
        </w:rPr>
      </w:pPr>
      <w:bookmarkStart w:id="28" w:name="_Ref229519209"/>
      <w:r w:rsidRPr="00B348DA">
        <w:rPr>
          <w:highlight w:val="yellow"/>
        </w:rPr>
        <w:t xml:space="preserve">Table </w:t>
      </w:r>
      <w:r w:rsidR="00A6314B" w:rsidRPr="00B348DA">
        <w:rPr>
          <w:highlight w:val="yellow"/>
        </w:rPr>
        <w:fldChar w:fldCharType="begin"/>
      </w:r>
      <w:r w:rsidR="00A6314B" w:rsidRPr="00B348DA">
        <w:rPr>
          <w:highlight w:val="yellow"/>
        </w:rPr>
        <w:instrText xml:space="preserve"> SEQ Table \* ARABIC </w:instrText>
      </w:r>
      <w:r w:rsidR="00A6314B" w:rsidRPr="00B348DA">
        <w:rPr>
          <w:highlight w:val="yellow"/>
        </w:rPr>
        <w:fldChar w:fldCharType="separate"/>
      </w:r>
      <w:r w:rsidR="00D56EA9">
        <w:rPr>
          <w:noProof/>
          <w:highlight w:val="yellow"/>
        </w:rPr>
        <w:t>15</w:t>
      </w:r>
      <w:r w:rsidR="00A6314B" w:rsidRPr="00B348DA">
        <w:rPr>
          <w:highlight w:val="yellow"/>
        </w:rPr>
        <w:fldChar w:fldCharType="end"/>
      </w:r>
      <w:bookmarkEnd w:id="28"/>
      <w:r w:rsidRPr="00B348DA">
        <w:rPr>
          <w:highlight w:val="yellow"/>
        </w:rPr>
        <w:t>: Output from CMS100MI: LstTestDetail</w:t>
      </w:r>
    </w:p>
    <w:p w14:paraId="224998BD" w14:textId="5C8D42DE" w:rsidR="00A94110" w:rsidRPr="00B348DA" w:rsidRDefault="00A94110" w:rsidP="006C460B">
      <w:pPr>
        <w:pStyle w:val="6aH6"/>
        <w:rPr>
          <w:highlight w:val="yellow"/>
          <w:lang w:eastAsia="en-US"/>
        </w:rPr>
      </w:pPr>
      <w:r w:rsidRPr="00B348DA">
        <w:rPr>
          <w:highlight w:val="yellow"/>
          <w:lang w:eastAsia="en-US"/>
        </w:rPr>
        <w:t>Step 10.02</w:t>
      </w:r>
      <w:r w:rsidR="00DA2EB2" w:rsidRPr="00B348DA">
        <w:rPr>
          <w:highlight w:val="yellow"/>
          <w:lang w:eastAsia="en-US"/>
        </w:rPr>
        <w:t>.</w:t>
      </w:r>
      <w:r w:rsidRPr="00B348DA">
        <w:rPr>
          <w:highlight w:val="yellow"/>
          <w:lang w:eastAsia="en-US"/>
        </w:rPr>
        <w:t xml:space="preserve"> Adding density as a test against the specification.</w:t>
      </w:r>
    </w:p>
    <w:p w14:paraId="7C755FDA" w14:textId="77777777" w:rsidR="00A94110" w:rsidRPr="00B348DA" w:rsidRDefault="00A94110" w:rsidP="00A94110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  <w:rPr>
          <w:highlight w:val="yellow"/>
        </w:rPr>
      </w:pPr>
      <w:r w:rsidRPr="00B348DA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API: QMS201MI</w:t>
      </w:r>
    </w:p>
    <w:p w14:paraId="3DEB1C31" w14:textId="77777777" w:rsidR="00A94110" w:rsidRPr="00B348DA" w:rsidRDefault="00A94110" w:rsidP="00A94110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highlight w:val="yellow"/>
          <w:lang w:val="en-GB"/>
        </w:rPr>
      </w:pPr>
      <w:r w:rsidRPr="00B348DA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Transaction: AddSpecTest</w:t>
      </w:r>
    </w:p>
    <w:tbl>
      <w:tblPr>
        <w:tblW w:w="1083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"/>
        <w:gridCol w:w="671"/>
        <w:gridCol w:w="770"/>
        <w:gridCol w:w="8313"/>
      </w:tblGrid>
      <w:tr w:rsidR="00A94110" w:rsidRPr="00B348DA" w14:paraId="78F822F3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A55026" w14:textId="77777777" w:rsidR="00A94110" w:rsidRPr="00B348DA" w:rsidRDefault="00A94110" w:rsidP="00364139">
            <w:pPr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Description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00C588" w14:textId="77777777" w:rsidR="00A94110" w:rsidRPr="00B348DA" w:rsidRDefault="00A94110" w:rsidP="00364139">
            <w:pPr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Field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A6B279" w14:textId="77777777" w:rsidR="00A94110" w:rsidRPr="00B348DA" w:rsidRDefault="00A94110" w:rsidP="00364139">
            <w:pPr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Test Value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2198B0D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Extraction Method</w:t>
            </w:r>
          </w:p>
        </w:tc>
      </w:tr>
      <w:tr w:rsidR="00A94110" w:rsidRPr="00B348DA" w14:paraId="56160206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61AB14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Specification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ED0032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SPEC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2D6784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MIXING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E8F543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A94110" w:rsidRPr="00B348DA" w14:paraId="78FD8791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589598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Effective 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6FB3E5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QSE1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554391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20250101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C0DD051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In the SyncBillOfMaterials BOD, the &lt;StartDateTime&gt; element, which holds the start date, is located at the XML path </w:t>
            </w:r>
            <w:r w:rsidRPr="00B348DA">
              <w:rPr>
                <w:highlight w:val="yellow"/>
              </w:rPr>
              <w:t>&lt;SyncBillOfMaterials&gt;&lt;DataArea&gt;</w:t>
            </w: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&lt;BillOfMaterials&gt;&lt;BillOfMaterialsHeader&gt;&lt;Status&gt;&lt;TimePeriod&gt;&lt;StartDateTime&gt;</w:t>
            </w:r>
          </w:p>
        </w:tc>
      </w:tr>
      <w:tr w:rsidR="00A94110" w:rsidRPr="00B348DA" w14:paraId="644A877A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46C534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Item number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083BBA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ITNO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E80E42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highlight w:val="yellow"/>
              </w:rPr>
              <w:t>1700330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77E2F3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highlight w:val="yellow"/>
              </w:rPr>
              <w:t>In the SyncBillOfMaterials BOD (Business Object Document), the &lt;ID&gt; element, which holds the item number, is located at the XML path &lt;SyncBillOfMaterials&gt;&lt;DataArea&gt;&lt;BillOfMaterials&gt;&lt;BillOfMaterialsHeader&gt;&lt;DocumentID&gt;&lt;ID&gt;</w:t>
            </w:r>
          </w:p>
        </w:tc>
      </w:tr>
      <w:tr w:rsidR="00A94110" w:rsidRPr="00B348DA" w14:paraId="0CD83A81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3C2F43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Test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EDCBF3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QTST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B5DC00" w14:textId="2C3DDF38" w:rsidR="00A94110" w:rsidRPr="00B348DA" w:rsidRDefault="00140352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>Density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C5EB14" w14:textId="4F8F2802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 xml:space="preserve">QTST from </w:t>
            </w:r>
            <w:r w:rsidR="00EA51E1" w:rsidRPr="00B348DA">
              <w:rPr>
                <w:highlight w:val="yellow"/>
              </w:rPr>
              <w:fldChar w:fldCharType="begin"/>
            </w:r>
            <w:r w:rsidR="00EA51E1" w:rsidRPr="00B348DA">
              <w:rPr>
                <w:highlight w:val="yellow"/>
              </w:rPr>
              <w:instrText xml:space="preserve"> REF _Ref229519209 \h </w:instrText>
            </w:r>
            <w:r w:rsidR="00B348DA">
              <w:rPr>
                <w:highlight w:val="yellow"/>
              </w:rPr>
              <w:instrText xml:space="preserve"> \* MERGEFORMAT </w:instrText>
            </w:r>
            <w:r w:rsidR="00EA51E1" w:rsidRPr="00B348DA">
              <w:rPr>
                <w:highlight w:val="yellow"/>
              </w:rPr>
            </w:r>
            <w:r w:rsidR="00EA51E1" w:rsidRPr="00B348DA">
              <w:rPr>
                <w:highlight w:val="yellow"/>
              </w:rPr>
              <w:fldChar w:fldCharType="separate"/>
            </w:r>
            <w:r w:rsidR="00D56EA9" w:rsidRPr="00B348DA">
              <w:rPr>
                <w:highlight w:val="yellow"/>
              </w:rPr>
              <w:t xml:space="preserve">Table </w:t>
            </w:r>
            <w:r w:rsidR="00D56EA9">
              <w:rPr>
                <w:noProof/>
                <w:highlight w:val="yellow"/>
              </w:rPr>
              <w:t>15</w:t>
            </w:r>
            <w:r w:rsidR="00EA51E1" w:rsidRPr="00B348DA">
              <w:rPr>
                <w:highlight w:val="yellow"/>
              </w:rPr>
              <w:fldChar w:fldCharType="end"/>
            </w:r>
          </w:p>
        </w:tc>
      </w:tr>
      <w:tr w:rsidR="00A94110" w:rsidRPr="00B348DA" w14:paraId="14DE1716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493157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Test type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F6C593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TSTY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06729D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867E58D" w14:textId="61135E9F" w:rsidR="00A94110" w:rsidRPr="00B348DA" w:rsidRDefault="00A9411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highlight w:val="yellow"/>
              </w:rPr>
              <w:t xml:space="preserve">TSTY from </w:t>
            </w:r>
            <w:r w:rsidR="00BA4DBE" w:rsidRPr="00B348DA">
              <w:rPr>
                <w:highlight w:val="yellow"/>
              </w:rPr>
              <w:fldChar w:fldCharType="begin"/>
            </w:r>
            <w:r w:rsidR="00BA4DBE" w:rsidRPr="00B348DA">
              <w:rPr>
                <w:highlight w:val="yellow"/>
              </w:rPr>
              <w:instrText xml:space="preserve"> REF _Ref229519209 \h </w:instrText>
            </w:r>
            <w:r w:rsidR="00B348DA">
              <w:rPr>
                <w:highlight w:val="yellow"/>
              </w:rPr>
              <w:instrText xml:space="preserve"> \* MERGEFORMAT </w:instrText>
            </w:r>
            <w:r w:rsidR="00BA4DBE" w:rsidRPr="00B348DA">
              <w:rPr>
                <w:highlight w:val="yellow"/>
              </w:rPr>
            </w:r>
            <w:r w:rsidR="00BA4DBE" w:rsidRPr="00B348DA">
              <w:rPr>
                <w:highlight w:val="yellow"/>
              </w:rPr>
              <w:fldChar w:fldCharType="separate"/>
            </w:r>
            <w:r w:rsidR="00D56EA9" w:rsidRPr="00B348DA">
              <w:rPr>
                <w:highlight w:val="yellow"/>
              </w:rPr>
              <w:t xml:space="preserve">Table </w:t>
            </w:r>
            <w:r w:rsidR="00D56EA9">
              <w:rPr>
                <w:noProof/>
                <w:highlight w:val="yellow"/>
              </w:rPr>
              <w:t>15</w:t>
            </w:r>
            <w:r w:rsidR="00BA4DBE" w:rsidRPr="00B348DA">
              <w:rPr>
                <w:highlight w:val="yellow"/>
              </w:rPr>
              <w:fldChar w:fldCharType="end"/>
            </w:r>
          </w:p>
        </w:tc>
      </w:tr>
      <w:tr w:rsidR="00A94110" w:rsidRPr="00B348DA" w14:paraId="2A6D5204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2857B3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Effective 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B9240D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QTE1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A8DF23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20250101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852871" w14:textId="5463A631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>QTE1 from</w:t>
            </w:r>
            <w:r w:rsidR="00BA4DBE" w:rsidRPr="00B348DA">
              <w:rPr>
                <w:highlight w:val="yellow"/>
              </w:rPr>
              <w:t xml:space="preserve"> </w:t>
            </w:r>
            <w:r w:rsidR="00BA4DBE" w:rsidRPr="00B348DA">
              <w:rPr>
                <w:highlight w:val="yellow"/>
              </w:rPr>
              <w:fldChar w:fldCharType="begin"/>
            </w:r>
            <w:r w:rsidR="00BA4DBE" w:rsidRPr="00B348DA">
              <w:rPr>
                <w:highlight w:val="yellow"/>
              </w:rPr>
              <w:instrText xml:space="preserve"> REF _Ref229519209 \h </w:instrText>
            </w:r>
            <w:r w:rsidR="00B348DA">
              <w:rPr>
                <w:highlight w:val="yellow"/>
              </w:rPr>
              <w:instrText xml:space="preserve"> \* MERGEFORMAT </w:instrText>
            </w:r>
            <w:r w:rsidR="00BA4DBE" w:rsidRPr="00B348DA">
              <w:rPr>
                <w:highlight w:val="yellow"/>
              </w:rPr>
            </w:r>
            <w:r w:rsidR="00BA4DBE" w:rsidRPr="00B348DA">
              <w:rPr>
                <w:highlight w:val="yellow"/>
              </w:rPr>
              <w:fldChar w:fldCharType="separate"/>
            </w:r>
            <w:r w:rsidR="00D56EA9" w:rsidRPr="00B348DA">
              <w:rPr>
                <w:highlight w:val="yellow"/>
              </w:rPr>
              <w:t xml:space="preserve">Table </w:t>
            </w:r>
            <w:r w:rsidR="00D56EA9">
              <w:rPr>
                <w:noProof/>
                <w:highlight w:val="yellow"/>
              </w:rPr>
              <w:t>15</w:t>
            </w:r>
            <w:r w:rsidR="00BA4DBE" w:rsidRPr="00B348DA">
              <w:rPr>
                <w:highlight w:val="yellow"/>
              </w:rPr>
              <w:fldChar w:fldCharType="end"/>
            </w:r>
          </w:p>
        </w:tc>
      </w:tr>
      <w:tr w:rsidR="00A94110" w:rsidRPr="00B348DA" w14:paraId="08ED33AF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F02A8F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Inactive 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9D9840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QTI1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E6A319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20261231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10BB360" w14:textId="4DFF4A14" w:rsidR="00A94110" w:rsidRPr="00B348DA" w:rsidRDefault="00A9411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highlight w:val="yellow"/>
              </w:rPr>
              <w:t>QTI1 from</w:t>
            </w:r>
            <w:r w:rsidR="00D46535" w:rsidRPr="00B348DA">
              <w:rPr>
                <w:highlight w:val="yellow"/>
              </w:rPr>
              <w:t xml:space="preserve"> </w:t>
            </w:r>
            <w:r w:rsidR="00D46535" w:rsidRPr="00B348DA">
              <w:rPr>
                <w:highlight w:val="yellow"/>
              </w:rPr>
              <w:fldChar w:fldCharType="begin"/>
            </w:r>
            <w:r w:rsidR="00D46535" w:rsidRPr="00B348DA">
              <w:rPr>
                <w:highlight w:val="yellow"/>
              </w:rPr>
              <w:instrText xml:space="preserve"> REF _Ref229519209 \h </w:instrText>
            </w:r>
            <w:r w:rsidR="00B348DA">
              <w:rPr>
                <w:highlight w:val="yellow"/>
              </w:rPr>
              <w:instrText xml:space="preserve"> \* MERGEFORMAT </w:instrText>
            </w:r>
            <w:r w:rsidR="00D46535" w:rsidRPr="00B348DA">
              <w:rPr>
                <w:highlight w:val="yellow"/>
              </w:rPr>
            </w:r>
            <w:r w:rsidR="00D46535" w:rsidRPr="00B348DA">
              <w:rPr>
                <w:highlight w:val="yellow"/>
              </w:rPr>
              <w:fldChar w:fldCharType="separate"/>
            </w:r>
            <w:r w:rsidR="00D56EA9" w:rsidRPr="00B348DA">
              <w:rPr>
                <w:highlight w:val="yellow"/>
              </w:rPr>
              <w:t xml:space="preserve">Table </w:t>
            </w:r>
            <w:r w:rsidR="00D56EA9">
              <w:rPr>
                <w:noProof/>
                <w:highlight w:val="yellow"/>
              </w:rPr>
              <w:t>15</w:t>
            </w:r>
            <w:r w:rsidR="00D46535" w:rsidRPr="00B348DA">
              <w:rPr>
                <w:highlight w:val="yellow"/>
              </w:rPr>
              <w:fldChar w:fldCharType="end"/>
            </w:r>
          </w:p>
        </w:tc>
      </w:tr>
      <w:tr w:rsidR="00A94110" w:rsidRPr="00B348DA" w14:paraId="56A9DB30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E470D5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Description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94DF4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TX40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C07AC9" w14:textId="61B4BD53" w:rsidR="00A94110" w:rsidRPr="00B348DA" w:rsidRDefault="00847B6A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highlight w:val="yellow"/>
              </w:rPr>
              <w:t>Density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0332F49" w14:textId="28459271" w:rsidR="00A94110" w:rsidRPr="00B348DA" w:rsidRDefault="00A9411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highlight w:val="yellow"/>
              </w:rPr>
              <w:t xml:space="preserve">TX40 from </w:t>
            </w:r>
            <w:r w:rsidR="00D46535" w:rsidRPr="00B348DA">
              <w:rPr>
                <w:highlight w:val="yellow"/>
              </w:rPr>
              <w:fldChar w:fldCharType="begin"/>
            </w:r>
            <w:r w:rsidR="00D46535" w:rsidRPr="00B348DA">
              <w:rPr>
                <w:highlight w:val="yellow"/>
              </w:rPr>
              <w:instrText xml:space="preserve"> REF _Ref229519209 \h </w:instrText>
            </w:r>
            <w:r w:rsidR="00B348DA">
              <w:rPr>
                <w:highlight w:val="yellow"/>
              </w:rPr>
              <w:instrText xml:space="preserve"> \* MERGEFORMAT </w:instrText>
            </w:r>
            <w:r w:rsidR="00D46535" w:rsidRPr="00B348DA">
              <w:rPr>
                <w:highlight w:val="yellow"/>
              </w:rPr>
            </w:r>
            <w:r w:rsidR="00D46535" w:rsidRPr="00B348DA">
              <w:rPr>
                <w:highlight w:val="yellow"/>
              </w:rPr>
              <w:fldChar w:fldCharType="separate"/>
            </w:r>
            <w:r w:rsidR="00D56EA9" w:rsidRPr="00B348DA">
              <w:rPr>
                <w:highlight w:val="yellow"/>
              </w:rPr>
              <w:t xml:space="preserve">Table </w:t>
            </w:r>
            <w:r w:rsidR="00D56EA9">
              <w:rPr>
                <w:noProof/>
                <w:highlight w:val="yellow"/>
              </w:rPr>
              <w:t>15</w:t>
            </w:r>
            <w:r w:rsidR="00D46535" w:rsidRPr="00B348DA">
              <w:rPr>
                <w:highlight w:val="yellow"/>
              </w:rPr>
              <w:fldChar w:fldCharType="end"/>
            </w:r>
          </w:p>
        </w:tc>
      </w:tr>
      <w:tr w:rsidR="00A94110" w:rsidRPr="00B348DA" w14:paraId="6702252B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4A9ED9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Test order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BCBF93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EXSQ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0E54F3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DDD35B" w14:textId="4ACB9728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 xml:space="preserve">EXSQ from </w:t>
            </w:r>
            <w:r w:rsidR="00D46535" w:rsidRPr="00B348DA">
              <w:rPr>
                <w:highlight w:val="yellow"/>
              </w:rPr>
              <w:fldChar w:fldCharType="begin"/>
            </w:r>
            <w:r w:rsidR="00D46535" w:rsidRPr="00B348DA">
              <w:rPr>
                <w:highlight w:val="yellow"/>
              </w:rPr>
              <w:instrText xml:space="preserve"> REF _Ref229519209 \h </w:instrText>
            </w:r>
            <w:r w:rsidR="00B348DA">
              <w:rPr>
                <w:highlight w:val="yellow"/>
              </w:rPr>
              <w:instrText xml:space="preserve"> \* MERGEFORMAT </w:instrText>
            </w:r>
            <w:r w:rsidR="00D46535" w:rsidRPr="00B348DA">
              <w:rPr>
                <w:highlight w:val="yellow"/>
              </w:rPr>
            </w:r>
            <w:r w:rsidR="00D46535" w:rsidRPr="00B348DA">
              <w:rPr>
                <w:highlight w:val="yellow"/>
              </w:rPr>
              <w:fldChar w:fldCharType="separate"/>
            </w:r>
            <w:r w:rsidR="00D56EA9" w:rsidRPr="00B348DA">
              <w:rPr>
                <w:highlight w:val="yellow"/>
              </w:rPr>
              <w:t xml:space="preserve">Table </w:t>
            </w:r>
            <w:r w:rsidR="00D56EA9">
              <w:rPr>
                <w:noProof/>
                <w:highlight w:val="yellow"/>
              </w:rPr>
              <w:t>15</w:t>
            </w:r>
            <w:r w:rsidR="00D46535" w:rsidRPr="00B348DA">
              <w:rPr>
                <w:highlight w:val="yellow"/>
              </w:rPr>
              <w:fldChar w:fldCharType="end"/>
            </w:r>
          </w:p>
        </w:tc>
      </w:tr>
      <w:tr w:rsidR="00A94110" w:rsidRPr="00B348DA" w14:paraId="67D28A57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58DE07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Value setup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4A9299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VLTP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E6F28B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5F374C0" w14:textId="3217432B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 xml:space="preserve">VLTP from </w:t>
            </w:r>
            <w:r w:rsidR="006C6A37" w:rsidRPr="00B348DA">
              <w:rPr>
                <w:highlight w:val="yellow"/>
              </w:rPr>
              <w:fldChar w:fldCharType="begin"/>
            </w:r>
            <w:r w:rsidR="006C6A37" w:rsidRPr="00B348DA">
              <w:rPr>
                <w:highlight w:val="yellow"/>
              </w:rPr>
              <w:instrText xml:space="preserve"> REF _Ref229519209 \h </w:instrText>
            </w:r>
            <w:r w:rsidR="00B348DA">
              <w:rPr>
                <w:highlight w:val="yellow"/>
              </w:rPr>
              <w:instrText xml:space="preserve"> \* MERGEFORMAT </w:instrText>
            </w:r>
            <w:r w:rsidR="006C6A37" w:rsidRPr="00B348DA">
              <w:rPr>
                <w:highlight w:val="yellow"/>
              </w:rPr>
            </w:r>
            <w:r w:rsidR="006C6A37" w:rsidRPr="00B348DA">
              <w:rPr>
                <w:highlight w:val="yellow"/>
              </w:rPr>
              <w:fldChar w:fldCharType="separate"/>
            </w:r>
            <w:r w:rsidR="00D56EA9" w:rsidRPr="00B348DA">
              <w:rPr>
                <w:highlight w:val="yellow"/>
              </w:rPr>
              <w:t xml:space="preserve">Table </w:t>
            </w:r>
            <w:r w:rsidR="00D56EA9">
              <w:rPr>
                <w:noProof/>
                <w:highlight w:val="yellow"/>
              </w:rPr>
              <w:t>15</w:t>
            </w:r>
            <w:r w:rsidR="006C6A37" w:rsidRPr="00B348DA">
              <w:rPr>
                <w:highlight w:val="yellow"/>
              </w:rPr>
              <w:fldChar w:fldCharType="end"/>
            </w:r>
          </w:p>
        </w:tc>
      </w:tr>
      <w:tr w:rsidR="00A94110" w:rsidRPr="00B348DA" w14:paraId="79903F59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122C56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Test priority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3B94F7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QTSP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CEAAA2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750010" w14:textId="10DA24BF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 xml:space="preserve">QTSP from </w:t>
            </w:r>
            <w:r w:rsidR="006C6A37" w:rsidRPr="00B348DA">
              <w:rPr>
                <w:highlight w:val="yellow"/>
              </w:rPr>
              <w:fldChar w:fldCharType="begin"/>
            </w:r>
            <w:r w:rsidR="006C6A37" w:rsidRPr="00B348DA">
              <w:rPr>
                <w:highlight w:val="yellow"/>
              </w:rPr>
              <w:instrText xml:space="preserve"> REF _Ref229519209 \h </w:instrText>
            </w:r>
            <w:r w:rsidR="00B348DA">
              <w:rPr>
                <w:highlight w:val="yellow"/>
              </w:rPr>
              <w:instrText xml:space="preserve"> \* MERGEFORMAT </w:instrText>
            </w:r>
            <w:r w:rsidR="006C6A37" w:rsidRPr="00B348DA">
              <w:rPr>
                <w:highlight w:val="yellow"/>
              </w:rPr>
            </w:r>
            <w:r w:rsidR="006C6A37" w:rsidRPr="00B348DA">
              <w:rPr>
                <w:highlight w:val="yellow"/>
              </w:rPr>
              <w:fldChar w:fldCharType="separate"/>
            </w:r>
            <w:r w:rsidR="00D56EA9" w:rsidRPr="00B348DA">
              <w:rPr>
                <w:highlight w:val="yellow"/>
              </w:rPr>
              <w:t xml:space="preserve">Table </w:t>
            </w:r>
            <w:r w:rsidR="00D56EA9">
              <w:rPr>
                <w:noProof/>
                <w:highlight w:val="yellow"/>
              </w:rPr>
              <w:t>15</w:t>
            </w:r>
            <w:r w:rsidR="006C6A37" w:rsidRPr="00B348DA">
              <w:rPr>
                <w:highlight w:val="yellow"/>
              </w:rPr>
              <w:fldChar w:fldCharType="end"/>
            </w:r>
          </w:p>
        </w:tc>
      </w:tr>
      <w:tr w:rsidR="000037F6" w:rsidRPr="00B348DA" w14:paraId="2C2A934A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7DEE8A" w14:textId="27A1B005" w:rsidR="000037F6" w:rsidRPr="006205ED" w:rsidRDefault="000037F6" w:rsidP="000037F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6205E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Expected value max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34DE21" w14:textId="00EA84DD" w:rsidR="000037F6" w:rsidRPr="006205ED" w:rsidRDefault="000037F6" w:rsidP="000037F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6205E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EVMX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3A6218" w14:textId="745C9A27" w:rsidR="000037F6" w:rsidRPr="006205ED" w:rsidRDefault="00F8506D" w:rsidP="000037F6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6205ED">
              <w:rPr>
                <w:highlight w:val="yellow"/>
              </w:rPr>
              <w:t>2.2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CFD47A3" w14:textId="18AB0A9C" w:rsidR="006205ED" w:rsidRPr="006205ED" w:rsidRDefault="008462C1" w:rsidP="006205E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rPr>
                <w:rFonts w:cs="Calibri"/>
                <w:color w:val="000000"/>
                <w:szCs w:val="24"/>
                <w:highlight w:val="yellow"/>
                <w:lang w:eastAsia="en-GB"/>
              </w:rPr>
              <w:t>1.1 times the</w:t>
            </w:r>
            <w:r w:rsidR="00862BD9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 density value held against </w:t>
            </w:r>
            <w:r w:rsidR="006205ED" w:rsidRPr="006205E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the SyncBillOfMaterials BOD, the &lt;NameValue&gt; element, which holds the value on the quality test, is located at the XML path </w:t>
            </w:r>
            <w:r w:rsidR="006205ED" w:rsidRPr="006205ED">
              <w:rPr>
                <w:highlight w:val="yellow"/>
              </w:rPr>
              <w:t>&lt;SyncBillOfMaterials&gt;</w:t>
            </w:r>
            <w:r w:rsidR="006205ED" w:rsidRPr="006205E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&lt;DataArea&gt;&lt;BillOfMaterials&gt;&lt;BillOfMaterialsHeader&gt;&lt;OutputItem&gt;</w:t>
            </w:r>
          </w:p>
          <w:p w14:paraId="6DD1FED8" w14:textId="1BB24528" w:rsidR="000037F6" w:rsidRPr="006205ED" w:rsidRDefault="006205ED" w:rsidP="006205E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6205E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&lt;Specification type="attribute"&gt;&lt;ID&gt;Density&lt;</w:t>
            </w:r>
            <w:r w:rsidRPr="006205ED">
              <w:rPr>
                <w:highlight w:val="yellow"/>
              </w:rPr>
              <w:t>NameValue name=</w:t>
            </w:r>
            <w:r w:rsidRPr="006205E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Density </w:t>
            </w:r>
            <w:r w:rsidRPr="006205ED">
              <w:rPr>
                <w:highlight w:val="yellow"/>
              </w:rPr>
              <w:t>type="Actual Value"</w:t>
            </w:r>
            <w:r w:rsidRPr="006205E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&gt;&lt;/NameValue&gt;&lt;/Property&gt;&lt;/Specification&gt;</w:t>
            </w:r>
          </w:p>
        </w:tc>
      </w:tr>
      <w:tr w:rsidR="000037F6" w:rsidRPr="00B348DA" w14:paraId="1E8F4FAE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969BE9" w14:textId="5FB33D73" w:rsidR="000037F6" w:rsidRPr="006205ED" w:rsidRDefault="000037F6" w:rsidP="000037F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6205E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Expected value min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E81A61" w14:textId="7A4954CB" w:rsidR="000037F6" w:rsidRPr="006205ED" w:rsidRDefault="000037F6" w:rsidP="000037F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6205E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EVMN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48C1D3" w14:textId="3407F8A2" w:rsidR="000037F6" w:rsidRPr="006205ED" w:rsidRDefault="00F8506D" w:rsidP="000037F6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6205ED">
              <w:rPr>
                <w:highlight w:val="yellow"/>
              </w:rPr>
              <w:t>2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B5E6C89" w14:textId="77777777" w:rsidR="00F8506D" w:rsidRPr="006205ED" w:rsidRDefault="00F8506D" w:rsidP="00F8506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6205E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In the SyncBillOfMaterials BOD, the &lt;NameValue&gt; element, which holds the value on the quality test, is located at the XML path </w:t>
            </w:r>
            <w:r w:rsidRPr="006205ED">
              <w:rPr>
                <w:highlight w:val="yellow"/>
              </w:rPr>
              <w:t>&lt;SyncBillOfMaterials&gt;</w:t>
            </w:r>
            <w:r w:rsidRPr="006205E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&lt;DataArea&gt;&lt;BillOfMaterials&gt;&lt;BillOfMaterialsHeader&gt;&lt;OutputItem&gt;</w:t>
            </w:r>
          </w:p>
          <w:p w14:paraId="1740732D" w14:textId="5076AAB8" w:rsidR="000037F6" w:rsidRPr="006205ED" w:rsidRDefault="00F8506D" w:rsidP="00F8506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6205E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&lt;Specification type="attribute"&gt;&lt;ID&gt;Density&lt;</w:t>
            </w:r>
            <w:r w:rsidRPr="006205ED">
              <w:rPr>
                <w:highlight w:val="yellow"/>
              </w:rPr>
              <w:t>NameValue name=</w:t>
            </w:r>
            <w:r w:rsidRPr="006205E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Density </w:t>
            </w:r>
            <w:r w:rsidRPr="006205ED">
              <w:rPr>
                <w:highlight w:val="yellow"/>
              </w:rPr>
              <w:t>type="Actual Value"</w:t>
            </w:r>
            <w:r w:rsidRPr="006205ED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&gt;&lt;/NameValue&gt;&lt;/Property&gt;&lt;/Specification&gt;</w:t>
            </w:r>
          </w:p>
        </w:tc>
      </w:tr>
      <w:tr w:rsidR="00A94110" w:rsidRPr="00B348DA" w14:paraId="25B28FF9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C7A334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lastRenderedPageBreak/>
              <w:t>Expected target value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CCF5BA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EVTG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FBD9BA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>2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59827E5" w14:textId="77777777" w:rsidR="00924CC7" w:rsidRPr="00B348DA" w:rsidRDefault="00924CC7" w:rsidP="00924CC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In the SyncBillOfMaterials BOD, the &lt;NameValue&gt; element, which holds the value on the quality test, is located at the XML path </w:t>
            </w:r>
            <w:r w:rsidRPr="00B348DA">
              <w:rPr>
                <w:highlight w:val="yellow"/>
              </w:rPr>
              <w:t>&lt;SyncBillOfMaterials&gt;</w:t>
            </w: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&lt;DataArea&gt;&lt;BillOfMaterials&gt;&lt;BillOfMaterialsHeader&gt;&lt;OutputItem&gt;</w:t>
            </w:r>
          </w:p>
          <w:p w14:paraId="5644BA79" w14:textId="193F6D30" w:rsidR="00A94110" w:rsidRPr="00B348DA" w:rsidRDefault="00924CC7" w:rsidP="00924CC7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&lt;Specification type="attribute"&gt;&lt;ID&gt;Density&lt;</w:t>
            </w:r>
            <w:r w:rsidRPr="00B348DA">
              <w:rPr>
                <w:highlight w:val="yellow"/>
              </w:rPr>
              <w:t>NameValue name=</w:t>
            </w: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Density </w:t>
            </w:r>
            <w:r w:rsidRPr="00B348DA">
              <w:rPr>
                <w:highlight w:val="yellow"/>
              </w:rPr>
              <w:t>type="Actual Value"</w:t>
            </w: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&gt;&lt;/NameValue&gt;&lt;/Property&gt;&lt;/Specification&gt;</w:t>
            </w:r>
          </w:p>
        </w:tc>
      </w:tr>
      <w:tr w:rsidR="00A94110" w:rsidRPr="00B348DA" w14:paraId="44089F27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49F908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Test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E37CE1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TEUM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3A7677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DF8BF2" w14:textId="04048A15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 xml:space="preserve">TEUM from </w:t>
            </w:r>
            <w:r w:rsidR="00924CC7" w:rsidRPr="00B348DA">
              <w:rPr>
                <w:highlight w:val="yellow"/>
              </w:rPr>
              <w:fldChar w:fldCharType="begin"/>
            </w:r>
            <w:r w:rsidR="00924CC7" w:rsidRPr="00B348DA">
              <w:rPr>
                <w:highlight w:val="yellow"/>
              </w:rPr>
              <w:instrText xml:space="preserve"> REF _Ref229519209 \h </w:instrText>
            </w:r>
            <w:r w:rsidR="00B348DA">
              <w:rPr>
                <w:highlight w:val="yellow"/>
              </w:rPr>
              <w:instrText xml:space="preserve"> \* MERGEFORMAT </w:instrText>
            </w:r>
            <w:r w:rsidR="00924CC7" w:rsidRPr="00B348DA">
              <w:rPr>
                <w:highlight w:val="yellow"/>
              </w:rPr>
            </w:r>
            <w:r w:rsidR="00924CC7" w:rsidRPr="00B348DA">
              <w:rPr>
                <w:highlight w:val="yellow"/>
              </w:rPr>
              <w:fldChar w:fldCharType="separate"/>
            </w:r>
            <w:r w:rsidR="00D56EA9" w:rsidRPr="00B348DA">
              <w:rPr>
                <w:highlight w:val="yellow"/>
              </w:rPr>
              <w:t xml:space="preserve">Table </w:t>
            </w:r>
            <w:r w:rsidR="00D56EA9">
              <w:rPr>
                <w:noProof/>
                <w:highlight w:val="yellow"/>
              </w:rPr>
              <w:t>15</w:t>
            </w:r>
            <w:r w:rsidR="00924CC7" w:rsidRPr="00B348DA">
              <w:rPr>
                <w:highlight w:val="yellow"/>
              </w:rPr>
              <w:fldChar w:fldCharType="end"/>
            </w:r>
          </w:p>
        </w:tc>
      </w:tr>
      <w:tr w:rsidR="00A94110" w:rsidRPr="00B348DA" w14:paraId="45692CB0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CE65A6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Number of decimal places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1E59EA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DCCD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6C19DD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>2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728DB13" w14:textId="22869BDC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 xml:space="preserve">DCCD from </w:t>
            </w:r>
            <w:r w:rsidR="000D462B" w:rsidRPr="00B348DA">
              <w:rPr>
                <w:highlight w:val="yellow"/>
              </w:rPr>
              <w:fldChar w:fldCharType="begin"/>
            </w:r>
            <w:r w:rsidR="000D462B" w:rsidRPr="00B348DA">
              <w:rPr>
                <w:highlight w:val="yellow"/>
              </w:rPr>
              <w:instrText xml:space="preserve"> REF _Ref229519209 \h </w:instrText>
            </w:r>
            <w:r w:rsidR="00B348DA">
              <w:rPr>
                <w:highlight w:val="yellow"/>
              </w:rPr>
              <w:instrText xml:space="preserve"> \* MERGEFORMAT </w:instrText>
            </w:r>
            <w:r w:rsidR="000D462B" w:rsidRPr="00B348DA">
              <w:rPr>
                <w:highlight w:val="yellow"/>
              </w:rPr>
            </w:r>
            <w:r w:rsidR="000D462B" w:rsidRPr="00B348DA">
              <w:rPr>
                <w:highlight w:val="yellow"/>
              </w:rPr>
              <w:fldChar w:fldCharType="separate"/>
            </w:r>
            <w:r w:rsidR="00D56EA9" w:rsidRPr="00B348DA">
              <w:rPr>
                <w:highlight w:val="yellow"/>
              </w:rPr>
              <w:t xml:space="preserve">Table </w:t>
            </w:r>
            <w:r w:rsidR="00D56EA9">
              <w:rPr>
                <w:noProof/>
                <w:highlight w:val="yellow"/>
              </w:rPr>
              <w:t>15</w:t>
            </w:r>
            <w:r w:rsidR="000D462B" w:rsidRPr="00B348DA">
              <w:rPr>
                <w:highlight w:val="yellow"/>
              </w:rPr>
              <w:fldChar w:fldCharType="end"/>
            </w:r>
          </w:p>
        </w:tc>
      </w:tr>
      <w:tr w:rsidR="00A94110" w:rsidRPr="00B348DA" w14:paraId="60F9E931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E42C09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7A35C7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REQD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6DEB55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4EA0621" w14:textId="47B7AF59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 xml:space="preserve">REQD from </w:t>
            </w:r>
            <w:r w:rsidR="000D462B" w:rsidRPr="00B348DA">
              <w:rPr>
                <w:highlight w:val="yellow"/>
              </w:rPr>
              <w:fldChar w:fldCharType="begin"/>
            </w:r>
            <w:r w:rsidR="000D462B" w:rsidRPr="00B348DA">
              <w:rPr>
                <w:highlight w:val="yellow"/>
              </w:rPr>
              <w:instrText xml:space="preserve"> REF _Ref229519209 \h </w:instrText>
            </w:r>
            <w:r w:rsidR="00B348DA">
              <w:rPr>
                <w:highlight w:val="yellow"/>
              </w:rPr>
              <w:instrText xml:space="preserve"> \* MERGEFORMAT </w:instrText>
            </w:r>
            <w:r w:rsidR="000D462B" w:rsidRPr="00B348DA">
              <w:rPr>
                <w:highlight w:val="yellow"/>
              </w:rPr>
            </w:r>
            <w:r w:rsidR="000D462B" w:rsidRPr="00B348DA">
              <w:rPr>
                <w:highlight w:val="yellow"/>
              </w:rPr>
              <w:fldChar w:fldCharType="separate"/>
            </w:r>
            <w:r w:rsidR="00D56EA9" w:rsidRPr="00B348DA">
              <w:rPr>
                <w:highlight w:val="yellow"/>
              </w:rPr>
              <w:t xml:space="preserve">Table </w:t>
            </w:r>
            <w:r w:rsidR="00D56EA9">
              <w:rPr>
                <w:noProof/>
                <w:highlight w:val="yellow"/>
              </w:rPr>
              <w:t>15</w:t>
            </w:r>
            <w:r w:rsidR="000D462B" w:rsidRPr="00B348DA">
              <w:rPr>
                <w:highlight w:val="yellow"/>
              </w:rPr>
              <w:fldChar w:fldCharType="end"/>
            </w:r>
          </w:p>
        </w:tc>
      </w:tr>
      <w:tr w:rsidR="00A94110" w:rsidRPr="00B348DA" w14:paraId="7FF332CC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73E865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Sampling 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A76499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SMPR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CB2FCE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4F5ACCE" w14:textId="545F6445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 xml:space="preserve">SMPR from </w:t>
            </w:r>
            <w:r w:rsidR="000D462B" w:rsidRPr="00B348DA">
              <w:rPr>
                <w:highlight w:val="yellow"/>
              </w:rPr>
              <w:fldChar w:fldCharType="begin"/>
            </w:r>
            <w:r w:rsidR="000D462B" w:rsidRPr="00B348DA">
              <w:rPr>
                <w:highlight w:val="yellow"/>
              </w:rPr>
              <w:instrText xml:space="preserve"> REF _Ref229519209 \h </w:instrText>
            </w:r>
            <w:r w:rsidR="00B348DA">
              <w:rPr>
                <w:highlight w:val="yellow"/>
              </w:rPr>
              <w:instrText xml:space="preserve"> \* MERGEFORMAT </w:instrText>
            </w:r>
            <w:r w:rsidR="000D462B" w:rsidRPr="00B348DA">
              <w:rPr>
                <w:highlight w:val="yellow"/>
              </w:rPr>
            </w:r>
            <w:r w:rsidR="000D462B" w:rsidRPr="00B348DA">
              <w:rPr>
                <w:highlight w:val="yellow"/>
              </w:rPr>
              <w:fldChar w:fldCharType="separate"/>
            </w:r>
            <w:r w:rsidR="00D56EA9" w:rsidRPr="00B348DA">
              <w:rPr>
                <w:highlight w:val="yellow"/>
              </w:rPr>
              <w:t xml:space="preserve">Table </w:t>
            </w:r>
            <w:r w:rsidR="00D56EA9">
              <w:rPr>
                <w:noProof/>
                <w:highlight w:val="yellow"/>
              </w:rPr>
              <w:t>15</w:t>
            </w:r>
            <w:r w:rsidR="000D462B" w:rsidRPr="00B348DA">
              <w:rPr>
                <w:highlight w:val="yellow"/>
              </w:rPr>
              <w:fldChar w:fldCharType="end"/>
            </w:r>
          </w:p>
        </w:tc>
      </w:tr>
      <w:tr w:rsidR="00A94110" w:rsidRPr="00B348DA" w14:paraId="18188CB6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F0C5C1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Internal test 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DF4A84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INTR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3A75C9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CC54C9A" w14:textId="4D12F674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 xml:space="preserve">INTR from </w:t>
            </w:r>
            <w:r w:rsidR="000D462B" w:rsidRPr="00B348DA">
              <w:rPr>
                <w:highlight w:val="yellow"/>
              </w:rPr>
              <w:fldChar w:fldCharType="begin"/>
            </w:r>
            <w:r w:rsidR="000D462B" w:rsidRPr="00B348DA">
              <w:rPr>
                <w:highlight w:val="yellow"/>
              </w:rPr>
              <w:instrText xml:space="preserve"> REF _Ref229519209 \h </w:instrText>
            </w:r>
            <w:r w:rsidR="00B348DA">
              <w:rPr>
                <w:highlight w:val="yellow"/>
              </w:rPr>
              <w:instrText xml:space="preserve"> \* MERGEFORMAT </w:instrText>
            </w:r>
            <w:r w:rsidR="000D462B" w:rsidRPr="00B348DA">
              <w:rPr>
                <w:highlight w:val="yellow"/>
              </w:rPr>
            </w:r>
            <w:r w:rsidR="000D462B" w:rsidRPr="00B348DA">
              <w:rPr>
                <w:highlight w:val="yellow"/>
              </w:rPr>
              <w:fldChar w:fldCharType="separate"/>
            </w:r>
            <w:r w:rsidR="00D56EA9" w:rsidRPr="00B348DA">
              <w:rPr>
                <w:highlight w:val="yellow"/>
              </w:rPr>
              <w:t xml:space="preserve">Table </w:t>
            </w:r>
            <w:r w:rsidR="00D56EA9">
              <w:rPr>
                <w:noProof/>
                <w:highlight w:val="yellow"/>
              </w:rPr>
              <w:t>15</w:t>
            </w:r>
            <w:r w:rsidR="000D462B" w:rsidRPr="00B348DA">
              <w:rPr>
                <w:highlight w:val="yellow"/>
              </w:rPr>
              <w:fldChar w:fldCharType="end"/>
            </w:r>
          </w:p>
        </w:tc>
      </w:tr>
      <w:tr w:rsidR="00A94110" w:rsidRPr="00B348DA" w14:paraId="6A2D1DB9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DAD0A7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Frequency per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83426D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FRPR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982C6F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ED85A7" w14:textId="528D1FA6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 xml:space="preserve">FRPR from </w:t>
            </w:r>
            <w:r w:rsidR="000D462B" w:rsidRPr="00B348DA">
              <w:rPr>
                <w:highlight w:val="yellow"/>
              </w:rPr>
              <w:fldChar w:fldCharType="begin"/>
            </w:r>
            <w:r w:rsidR="000D462B" w:rsidRPr="00B348DA">
              <w:rPr>
                <w:highlight w:val="yellow"/>
              </w:rPr>
              <w:instrText xml:space="preserve"> REF _Ref229519209 \h </w:instrText>
            </w:r>
            <w:r w:rsidR="00B348DA">
              <w:rPr>
                <w:highlight w:val="yellow"/>
              </w:rPr>
              <w:instrText xml:space="preserve"> \* MERGEFORMAT </w:instrText>
            </w:r>
            <w:r w:rsidR="000D462B" w:rsidRPr="00B348DA">
              <w:rPr>
                <w:highlight w:val="yellow"/>
              </w:rPr>
            </w:r>
            <w:r w:rsidR="000D462B" w:rsidRPr="00B348DA">
              <w:rPr>
                <w:highlight w:val="yellow"/>
              </w:rPr>
              <w:fldChar w:fldCharType="separate"/>
            </w:r>
            <w:r w:rsidR="00D56EA9" w:rsidRPr="00B348DA">
              <w:rPr>
                <w:highlight w:val="yellow"/>
              </w:rPr>
              <w:t xml:space="preserve">Table </w:t>
            </w:r>
            <w:r w:rsidR="00D56EA9">
              <w:rPr>
                <w:noProof/>
                <w:highlight w:val="yellow"/>
              </w:rPr>
              <w:t>15</w:t>
            </w:r>
            <w:r w:rsidR="000D462B" w:rsidRPr="00B348DA">
              <w:rPr>
                <w:highlight w:val="yellow"/>
              </w:rPr>
              <w:fldChar w:fldCharType="end"/>
            </w:r>
          </w:p>
        </w:tc>
      </w:tr>
      <w:tr w:rsidR="00A94110" w:rsidRPr="00B348DA" w14:paraId="5875430E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DA3C0A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Frequency times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3E32CF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FRTI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00D9C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986EE6A" w14:textId="4F250FD8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 xml:space="preserve">FRTI from </w:t>
            </w:r>
            <w:r w:rsidR="000D462B" w:rsidRPr="00B348DA">
              <w:rPr>
                <w:highlight w:val="yellow"/>
              </w:rPr>
              <w:fldChar w:fldCharType="begin"/>
            </w:r>
            <w:r w:rsidR="000D462B" w:rsidRPr="00B348DA">
              <w:rPr>
                <w:highlight w:val="yellow"/>
              </w:rPr>
              <w:instrText xml:space="preserve"> REF _Ref229519209 \h </w:instrText>
            </w:r>
            <w:r w:rsidR="00B348DA">
              <w:rPr>
                <w:highlight w:val="yellow"/>
              </w:rPr>
              <w:instrText xml:space="preserve"> \* MERGEFORMAT </w:instrText>
            </w:r>
            <w:r w:rsidR="000D462B" w:rsidRPr="00B348DA">
              <w:rPr>
                <w:highlight w:val="yellow"/>
              </w:rPr>
            </w:r>
            <w:r w:rsidR="000D462B" w:rsidRPr="00B348DA">
              <w:rPr>
                <w:highlight w:val="yellow"/>
              </w:rPr>
              <w:fldChar w:fldCharType="separate"/>
            </w:r>
            <w:r w:rsidR="00D56EA9" w:rsidRPr="00B348DA">
              <w:rPr>
                <w:highlight w:val="yellow"/>
              </w:rPr>
              <w:t xml:space="preserve">Table </w:t>
            </w:r>
            <w:r w:rsidR="00D56EA9">
              <w:rPr>
                <w:noProof/>
                <w:highlight w:val="yellow"/>
              </w:rPr>
              <w:t>15</w:t>
            </w:r>
            <w:r w:rsidR="000D462B" w:rsidRPr="00B348DA">
              <w:rPr>
                <w:highlight w:val="yellow"/>
              </w:rPr>
              <w:fldChar w:fldCharType="end"/>
            </w:r>
          </w:p>
        </w:tc>
      </w:tr>
      <w:tr w:rsidR="00A94110" w:rsidRPr="00B348DA" w14:paraId="35673589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9A552B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Frequency quantity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C2075F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FRQY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A19C8F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4FFD3A6" w14:textId="76BD6DA3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 xml:space="preserve">FRQY from </w:t>
            </w:r>
            <w:r w:rsidR="000D462B" w:rsidRPr="00B348DA">
              <w:rPr>
                <w:highlight w:val="yellow"/>
              </w:rPr>
              <w:fldChar w:fldCharType="begin"/>
            </w:r>
            <w:r w:rsidR="000D462B" w:rsidRPr="00B348DA">
              <w:rPr>
                <w:highlight w:val="yellow"/>
              </w:rPr>
              <w:instrText xml:space="preserve"> REF _Ref229519209 \h </w:instrText>
            </w:r>
            <w:r w:rsidR="00B348DA">
              <w:rPr>
                <w:highlight w:val="yellow"/>
              </w:rPr>
              <w:instrText xml:space="preserve"> \* MERGEFORMAT </w:instrText>
            </w:r>
            <w:r w:rsidR="000D462B" w:rsidRPr="00B348DA">
              <w:rPr>
                <w:highlight w:val="yellow"/>
              </w:rPr>
            </w:r>
            <w:r w:rsidR="000D462B" w:rsidRPr="00B348DA">
              <w:rPr>
                <w:highlight w:val="yellow"/>
              </w:rPr>
              <w:fldChar w:fldCharType="separate"/>
            </w:r>
            <w:r w:rsidR="00D56EA9" w:rsidRPr="00B348DA">
              <w:rPr>
                <w:highlight w:val="yellow"/>
              </w:rPr>
              <w:t xml:space="preserve">Table </w:t>
            </w:r>
            <w:r w:rsidR="00D56EA9">
              <w:rPr>
                <w:noProof/>
                <w:highlight w:val="yellow"/>
              </w:rPr>
              <w:t>15</w:t>
            </w:r>
            <w:r w:rsidR="000D462B" w:rsidRPr="00B348DA">
              <w:rPr>
                <w:highlight w:val="yellow"/>
              </w:rPr>
              <w:fldChar w:fldCharType="end"/>
            </w:r>
          </w:p>
        </w:tc>
      </w:tr>
      <w:tr w:rsidR="00A94110" w:rsidRPr="00B348DA" w14:paraId="0D11F4CA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7DA561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Frequency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E6790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FRUM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17B34F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F46E026" w14:textId="4572D165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 xml:space="preserve">FRUM from </w:t>
            </w:r>
            <w:r w:rsidR="000D462B" w:rsidRPr="00B348DA">
              <w:rPr>
                <w:highlight w:val="yellow"/>
              </w:rPr>
              <w:fldChar w:fldCharType="begin"/>
            </w:r>
            <w:r w:rsidR="000D462B" w:rsidRPr="00B348DA">
              <w:rPr>
                <w:highlight w:val="yellow"/>
              </w:rPr>
              <w:instrText xml:space="preserve"> REF _Ref229519209 \h </w:instrText>
            </w:r>
            <w:r w:rsidR="00B348DA">
              <w:rPr>
                <w:highlight w:val="yellow"/>
              </w:rPr>
              <w:instrText xml:space="preserve"> \* MERGEFORMAT </w:instrText>
            </w:r>
            <w:r w:rsidR="000D462B" w:rsidRPr="00B348DA">
              <w:rPr>
                <w:highlight w:val="yellow"/>
              </w:rPr>
            </w:r>
            <w:r w:rsidR="000D462B" w:rsidRPr="00B348DA">
              <w:rPr>
                <w:highlight w:val="yellow"/>
              </w:rPr>
              <w:fldChar w:fldCharType="separate"/>
            </w:r>
            <w:r w:rsidR="00D56EA9" w:rsidRPr="00B348DA">
              <w:rPr>
                <w:highlight w:val="yellow"/>
              </w:rPr>
              <w:t xml:space="preserve">Table </w:t>
            </w:r>
            <w:r w:rsidR="00D56EA9">
              <w:rPr>
                <w:noProof/>
                <w:highlight w:val="yellow"/>
              </w:rPr>
              <w:t>15</w:t>
            </w:r>
            <w:r w:rsidR="000D462B" w:rsidRPr="00B348DA">
              <w:rPr>
                <w:highlight w:val="yellow"/>
              </w:rPr>
              <w:fldChar w:fldCharType="end"/>
            </w:r>
          </w:p>
        </w:tc>
      </w:tr>
      <w:tr w:rsidR="00A94110" w:rsidRPr="00B348DA" w14:paraId="368302B7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E89AEA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Sample size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8BB8F4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SMSZ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436074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CD8069F" w14:textId="060490CF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 xml:space="preserve">SMSZ from </w:t>
            </w:r>
            <w:r w:rsidR="000D462B" w:rsidRPr="00B348DA">
              <w:rPr>
                <w:highlight w:val="yellow"/>
              </w:rPr>
              <w:fldChar w:fldCharType="begin"/>
            </w:r>
            <w:r w:rsidR="000D462B" w:rsidRPr="00B348DA">
              <w:rPr>
                <w:highlight w:val="yellow"/>
              </w:rPr>
              <w:instrText xml:space="preserve"> REF _Ref229519209 \h </w:instrText>
            </w:r>
            <w:r w:rsidR="00B348DA">
              <w:rPr>
                <w:highlight w:val="yellow"/>
              </w:rPr>
              <w:instrText xml:space="preserve"> \* MERGEFORMAT </w:instrText>
            </w:r>
            <w:r w:rsidR="000D462B" w:rsidRPr="00B348DA">
              <w:rPr>
                <w:highlight w:val="yellow"/>
              </w:rPr>
            </w:r>
            <w:r w:rsidR="000D462B" w:rsidRPr="00B348DA">
              <w:rPr>
                <w:highlight w:val="yellow"/>
              </w:rPr>
              <w:fldChar w:fldCharType="separate"/>
            </w:r>
            <w:r w:rsidR="00D56EA9" w:rsidRPr="00B348DA">
              <w:rPr>
                <w:highlight w:val="yellow"/>
              </w:rPr>
              <w:t xml:space="preserve">Table </w:t>
            </w:r>
            <w:r w:rsidR="00D56EA9">
              <w:rPr>
                <w:noProof/>
                <w:highlight w:val="yellow"/>
              </w:rPr>
              <w:t>15</w:t>
            </w:r>
            <w:r w:rsidR="000D462B" w:rsidRPr="00B348DA">
              <w:rPr>
                <w:highlight w:val="yellow"/>
              </w:rPr>
              <w:fldChar w:fldCharType="end"/>
            </w:r>
          </w:p>
        </w:tc>
      </w:tr>
      <w:tr w:rsidR="00A94110" w:rsidRPr="00B348DA" w14:paraId="719A7EFA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0BF12F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Sample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307595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SMUM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1BC959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F080450" w14:textId="2E08231D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 xml:space="preserve">SMUM from </w:t>
            </w:r>
            <w:r w:rsidR="000D462B" w:rsidRPr="00B348DA">
              <w:rPr>
                <w:highlight w:val="yellow"/>
              </w:rPr>
              <w:fldChar w:fldCharType="begin"/>
            </w:r>
            <w:r w:rsidR="000D462B" w:rsidRPr="00B348DA">
              <w:rPr>
                <w:highlight w:val="yellow"/>
              </w:rPr>
              <w:instrText xml:space="preserve"> REF _Ref229519209 \h </w:instrText>
            </w:r>
            <w:r w:rsidR="00B348DA">
              <w:rPr>
                <w:highlight w:val="yellow"/>
              </w:rPr>
              <w:instrText xml:space="preserve"> \* MERGEFORMAT </w:instrText>
            </w:r>
            <w:r w:rsidR="000D462B" w:rsidRPr="00B348DA">
              <w:rPr>
                <w:highlight w:val="yellow"/>
              </w:rPr>
            </w:r>
            <w:r w:rsidR="000D462B" w:rsidRPr="00B348DA">
              <w:rPr>
                <w:highlight w:val="yellow"/>
              </w:rPr>
              <w:fldChar w:fldCharType="separate"/>
            </w:r>
            <w:r w:rsidR="00D56EA9" w:rsidRPr="00B348DA">
              <w:rPr>
                <w:highlight w:val="yellow"/>
              </w:rPr>
              <w:t xml:space="preserve">Table </w:t>
            </w:r>
            <w:r w:rsidR="00D56EA9">
              <w:rPr>
                <w:noProof/>
                <w:highlight w:val="yellow"/>
              </w:rPr>
              <w:t>15</w:t>
            </w:r>
            <w:r w:rsidR="000D462B" w:rsidRPr="00B348DA">
              <w:rPr>
                <w:highlight w:val="yellow"/>
              </w:rPr>
              <w:fldChar w:fldCharType="end"/>
            </w:r>
          </w:p>
        </w:tc>
      </w:tr>
      <w:tr w:rsidR="00A94110" w:rsidRPr="00B348DA" w14:paraId="72A602B0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062EC9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Discard sample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3DB980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DSSM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022D3B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08E0015" w14:textId="21370614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 xml:space="preserve">DSSM from </w:t>
            </w:r>
            <w:r w:rsidR="000D462B" w:rsidRPr="00B348DA">
              <w:rPr>
                <w:highlight w:val="yellow"/>
              </w:rPr>
              <w:fldChar w:fldCharType="begin"/>
            </w:r>
            <w:r w:rsidR="000D462B" w:rsidRPr="00B348DA">
              <w:rPr>
                <w:highlight w:val="yellow"/>
              </w:rPr>
              <w:instrText xml:space="preserve"> REF _Ref229519209 \h </w:instrText>
            </w:r>
            <w:r w:rsidR="00B348DA">
              <w:rPr>
                <w:highlight w:val="yellow"/>
              </w:rPr>
              <w:instrText xml:space="preserve"> \* MERGEFORMAT </w:instrText>
            </w:r>
            <w:r w:rsidR="000D462B" w:rsidRPr="00B348DA">
              <w:rPr>
                <w:highlight w:val="yellow"/>
              </w:rPr>
            </w:r>
            <w:r w:rsidR="000D462B" w:rsidRPr="00B348DA">
              <w:rPr>
                <w:highlight w:val="yellow"/>
              </w:rPr>
              <w:fldChar w:fldCharType="separate"/>
            </w:r>
            <w:r w:rsidR="00D56EA9" w:rsidRPr="00B348DA">
              <w:rPr>
                <w:highlight w:val="yellow"/>
              </w:rPr>
              <w:t xml:space="preserve">Table </w:t>
            </w:r>
            <w:r w:rsidR="00D56EA9">
              <w:rPr>
                <w:noProof/>
                <w:highlight w:val="yellow"/>
              </w:rPr>
              <w:t>15</w:t>
            </w:r>
            <w:r w:rsidR="000D462B" w:rsidRPr="00B348DA">
              <w:rPr>
                <w:highlight w:val="yellow"/>
              </w:rPr>
              <w:fldChar w:fldCharType="end"/>
            </w:r>
          </w:p>
        </w:tc>
      </w:tr>
      <w:tr w:rsidR="00A94110" w:rsidRPr="00B348DA" w14:paraId="30AF2448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C20AB4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Retain sample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218377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RTSM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D518A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EDBE6C" w14:textId="5341A26D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 xml:space="preserve">RTSM from </w:t>
            </w:r>
            <w:r w:rsidR="000D462B" w:rsidRPr="00B348DA">
              <w:rPr>
                <w:highlight w:val="yellow"/>
              </w:rPr>
              <w:fldChar w:fldCharType="begin"/>
            </w:r>
            <w:r w:rsidR="000D462B" w:rsidRPr="00B348DA">
              <w:rPr>
                <w:highlight w:val="yellow"/>
              </w:rPr>
              <w:instrText xml:space="preserve"> REF _Ref229519209 \h </w:instrText>
            </w:r>
            <w:r w:rsidR="00B348DA">
              <w:rPr>
                <w:highlight w:val="yellow"/>
              </w:rPr>
              <w:instrText xml:space="preserve"> \* MERGEFORMAT </w:instrText>
            </w:r>
            <w:r w:rsidR="000D462B" w:rsidRPr="00B348DA">
              <w:rPr>
                <w:highlight w:val="yellow"/>
              </w:rPr>
            </w:r>
            <w:r w:rsidR="000D462B" w:rsidRPr="00B348DA">
              <w:rPr>
                <w:highlight w:val="yellow"/>
              </w:rPr>
              <w:fldChar w:fldCharType="separate"/>
            </w:r>
            <w:r w:rsidR="00D56EA9" w:rsidRPr="00B348DA">
              <w:rPr>
                <w:highlight w:val="yellow"/>
              </w:rPr>
              <w:t xml:space="preserve">Table </w:t>
            </w:r>
            <w:r w:rsidR="00D56EA9">
              <w:rPr>
                <w:noProof/>
                <w:highlight w:val="yellow"/>
              </w:rPr>
              <w:t>15</w:t>
            </w:r>
            <w:r w:rsidR="000D462B" w:rsidRPr="00B348DA">
              <w:rPr>
                <w:highlight w:val="yellow"/>
              </w:rPr>
              <w:fldChar w:fldCharType="end"/>
            </w:r>
          </w:p>
        </w:tc>
      </w:tr>
      <w:tr w:rsidR="00A94110" w:rsidRPr="00B348DA" w14:paraId="163662F2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0FA483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Calculated by formula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2724EF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TCAL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C0BB84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1E696DC" w14:textId="61FF7D1A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 xml:space="preserve">TCAL from </w:t>
            </w:r>
            <w:r w:rsidR="000D462B" w:rsidRPr="00B348DA">
              <w:rPr>
                <w:highlight w:val="yellow"/>
              </w:rPr>
              <w:fldChar w:fldCharType="begin"/>
            </w:r>
            <w:r w:rsidR="000D462B" w:rsidRPr="00B348DA">
              <w:rPr>
                <w:highlight w:val="yellow"/>
              </w:rPr>
              <w:instrText xml:space="preserve"> REF _Ref229519209 \h </w:instrText>
            </w:r>
            <w:r w:rsidR="00B348DA">
              <w:rPr>
                <w:highlight w:val="yellow"/>
              </w:rPr>
              <w:instrText xml:space="preserve"> \* MERGEFORMAT </w:instrText>
            </w:r>
            <w:r w:rsidR="000D462B" w:rsidRPr="00B348DA">
              <w:rPr>
                <w:highlight w:val="yellow"/>
              </w:rPr>
            </w:r>
            <w:r w:rsidR="000D462B" w:rsidRPr="00B348DA">
              <w:rPr>
                <w:highlight w:val="yellow"/>
              </w:rPr>
              <w:fldChar w:fldCharType="separate"/>
            </w:r>
            <w:r w:rsidR="00D56EA9" w:rsidRPr="00B348DA">
              <w:rPr>
                <w:highlight w:val="yellow"/>
              </w:rPr>
              <w:t xml:space="preserve">Table </w:t>
            </w:r>
            <w:r w:rsidR="00D56EA9">
              <w:rPr>
                <w:noProof/>
                <w:highlight w:val="yellow"/>
              </w:rPr>
              <w:t>15</w:t>
            </w:r>
            <w:r w:rsidR="000D462B" w:rsidRPr="00B348DA">
              <w:rPr>
                <w:highlight w:val="yellow"/>
              </w:rPr>
              <w:fldChar w:fldCharType="end"/>
            </w:r>
          </w:p>
        </w:tc>
      </w:tr>
      <w:tr w:rsidR="00A94110" w:rsidRPr="00B348DA" w14:paraId="7003E894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7E9C68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Test classification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307FC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TCLS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965651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>PHYSICAL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7A405C" w14:textId="62828A3F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 xml:space="preserve">TCLS from </w:t>
            </w:r>
            <w:r w:rsidR="000D462B" w:rsidRPr="00B348DA">
              <w:rPr>
                <w:highlight w:val="yellow"/>
              </w:rPr>
              <w:fldChar w:fldCharType="begin"/>
            </w:r>
            <w:r w:rsidR="000D462B" w:rsidRPr="00B348DA">
              <w:rPr>
                <w:highlight w:val="yellow"/>
              </w:rPr>
              <w:instrText xml:space="preserve"> REF _Ref229519209 \h </w:instrText>
            </w:r>
            <w:r w:rsidR="00B348DA">
              <w:rPr>
                <w:highlight w:val="yellow"/>
              </w:rPr>
              <w:instrText xml:space="preserve"> \* MERGEFORMAT </w:instrText>
            </w:r>
            <w:r w:rsidR="000D462B" w:rsidRPr="00B348DA">
              <w:rPr>
                <w:highlight w:val="yellow"/>
              </w:rPr>
            </w:r>
            <w:r w:rsidR="000D462B" w:rsidRPr="00B348DA">
              <w:rPr>
                <w:highlight w:val="yellow"/>
              </w:rPr>
              <w:fldChar w:fldCharType="separate"/>
            </w:r>
            <w:r w:rsidR="00D56EA9" w:rsidRPr="00B348DA">
              <w:rPr>
                <w:highlight w:val="yellow"/>
              </w:rPr>
              <w:t xml:space="preserve">Table </w:t>
            </w:r>
            <w:r w:rsidR="00D56EA9">
              <w:rPr>
                <w:noProof/>
                <w:highlight w:val="yellow"/>
              </w:rPr>
              <w:t>15</w:t>
            </w:r>
            <w:r w:rsidR="000D462B" w:rsidRPr="00B348DA">
              <w:rPr>
                <w:highlight w:val="yellow"/>
              </w:rPr>
              <w:fldChar w:fldCharType="end"/>
            </w:r>
          </w:p>
        </w:tc>
      </w:tr>
      <w:tr w:rsidR="00A94110" w:rsidRPr="00B348DA" w14:paraId="7E0D6CAA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FE69D4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Text identity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2ED1CB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TXID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33222C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AB2F27D" w14:textId="68614DEF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 xml:space="preserve">TXID from </w:t>
            </w:r>
            <w:r w:rsidR="000D462B" w:rsidRPr="00B348DA">
              <w:rPr>
                <w:highlight w:val="yellow"/>
              </w:rPr>
              <w:fldChar w:fldCharType="begin"/>
            </w:r>
            <w:r w:rsidR="000D462B" w:rsidRPr="00B348DA">
              <w:rPr>
                <w:highlight w:val="yellow"/>
              </w:rPr>
              <w:instrText xml:space="preserve"> REF _Ref229519209 \h </w:instrText>
            </w:r>
            <w:r w:rsidR="00B348DA">
              <w:rPr>
                <w:highlight w:val="yellow"/>
              </w:rPr>
              <w:instrText xml:space="preserve"> \* MERGEFORMAT </w:instrText>
            </w:r>
            <w:r w:rsidR="000D462B" w:rsidRPr="00B348DA">
              <w:rPr>
                <w:highlight w:val="yellow"/>
              </w:rPr>
            </w:r>
            <w:r w:rsidR="000D462B" w:rsidRPr="00B348DA">
              <w:rPr>
                <w:highlight w:val="yellow"/>
              </w:rPr>
              <w:fldChar w:fldCharType="separate"/>
            </w:r>
            <w:r w:rsidR="00D56EA9" w:rsidRPr="00B348DA">
              <w:rPr>
                <w:highlight w:val="yellow"/>
              </w:rPr>
              <w:t xml:space="preserve">Table </w:t>
            </w:r>
            <w:r w:rsidR="00D56EA9">
              <w:rPr>
                <w:noProof/>
                <w:highlight w:val="yellow"/>
              </w:rPr>
              <w:t>15</w:t>
            </w:r>
            <w:r w:rsidR="000D462B" w:rsidRPr="00B348DA">
              <w:rPr>
                <w:highlight w:val="yellow"/>
              </w:rPr>
              <w:fldChar w:fldCharType="end"/>
            </w:r>
          </w:p>
        </w:tc>
      </w:tr>
      <w:tr w:rsidR="00A94110" w:rsidRPr="00B348DA" w14:paraId="1A5592DE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0EABFE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Include test in QI request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E92164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ITQR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B2C54F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0482237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A94110" w:rsidRPr="00B348DA" w14:paraId="64F1CE28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EFFDED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lastRenderedPageBreak/>
              <w:t>Print test on certificate of analysis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ED5E8B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PTCA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50AE1E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F34BADF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A94110" w:rsidRPr="00B348DA" w14:paraId="7EDDA3AD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7EC9DF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Print test on specification document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1334B9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PTSP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DA6657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94D5E0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A94110" w:rsidRPr="00B348DA" w14:paraId="7A3D53BD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DD119F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Sample usage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F9B849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DUSM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1F92DA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516FDE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A94110" w:rsidRPr="00B348DA" w14:paraId="44426013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C26D6D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Print spec test values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ECBA80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QPTT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BB9A6B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21FAD25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A94110" w:rsidRPr="00B348DA" w14:paraId="570A59FC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6C9E95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Print result value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0C8042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QPTR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A164C8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3A4096C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A94110" w:rsidRPr="00B348DA" w14:paraId="5EA9BEB8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2B0C03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Copy DO results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78A568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CDOR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6E6A36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6ED74E2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A94110" w:rsidRPr="00B348DA" w14:paraId="2125A1AF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0670A9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Specification approval basis rule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1CD8BC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SARL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B3A03A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616BB8B" w14:textId="0EA8D788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 xml:space="preserve">SARL from </w:t>
            </w:r>
            <w:r w:rsidR="000D462B" w:rsidRPr="00B348DA">
              <w:rPr>
                <w:highlight w:val="yellow"/>
              </w:rPr>
              <w:fldChar w:fldCharType="begin"/>
            </w:r>
            <w:r w:rsidR="000D462B" w:rsidRPr="00B348DA">
              <w:rPr>
                <w:highlight w:val="yellow"/>
              </w:rPr>
              <w:instrText xml:space="preserve"> REF _Ref229519209 \h </w:instrText>
            </w:r>
            <w:r w:rsidR="00B348DA">
              <w:rPr>
                <w:highlight w:val="yellow"/>
              </w:rPr>
              <w:instrText xml:space="preserve"> \* MERGEFORMAT </w:instrText>
            </w:r>
            <w:r w:rsidR="000D462B" w:rsidRPr="00B348DA">
              <w:rPr>
                <w:highlight w:val="yellow"/>
              </w:rPr>
            </w:r>
            <w:r w:rsidR="000D462B" w:rsidRPr="00B348DA">
              <w:rPr>
                <w:highlight w:val="yellow"/>
              </w:rPr>
              <w:fldChar w:fldCharType="separate"/>
            </w:r>
            <w:r w:rsidR="00D56EA9" w:rsidRPr="00B348DA">
              <w:rPr>
                <w:highlight w:val="yellow"/>
              </w:rPr>
              <w:t xml:space="preserve">Table </w:t>
            </w:r>
            <w:r w:rsidR="00D56EA9">
              <w:rPr>
                <w:noProof/>
                <w:highlight w:val="yellow"/>
              </w:rPr>
              <w:t>15</w:t>
            </w:r>
            <w:r w:rsidR="000D462B" w:rsidRPr="00B348DA">
              <w:rPr>
                <w:highlight w:val="yellow"/>
              </w:rPr>
              <w:fldChar w:fldCharType="end"/>
            </w:r>
          </w:p>
        </w:tc>
      </w:tr>
      <w:tr w:rsidR="00A94110" w:rsidRPr="00B348DA" w14:paraId="5A58EE32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B8766A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Specification approval basis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A3910F" w14:textId="77777777" w:rsidR="00A94110" w:rsidRPr="00B348DA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348D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QPLN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00AA0A" w14:textId="77777777" w:rsidR="00A94110" w:rsidRPr="00B348DA" w:rsidRDefault="00A94110" w:rsidP="0036413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>9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8882750" w14:textId="2A8E9BDB" w:rsidR="00A94110" w:rsidRPr="00B348DA" w:rsidRDefault="00A94110" w:rsidP="00DA2EB2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348DA">
              <w:rPr>
                <w:highlight w:val="yellow"/>
              </w:rPr>
              <w:t xml:space="preserve">QPLN from </w:t>
            </w:r>
            <w:r w:rsidR="000D462B" w:rsidRPr="00B348DA">
              <w:rPr>
                <w:highlight w:val="yellow"/>
              </w:rPr>
              <w:fldChar w:fldCharType="begin"/>
            </w:r>
            <w:r w:rsidR="000D462B" w:rsidRPr="00B348DA">
              <w:rPr>
                <w:highlight w:val="yellow"/>
              </w:rPr>
              <w:instrText xml:space="preserve"> REF _Ref229519209 \h </w:instrText>
            </w:r>
            <w:r w:rsidR="00B348DA">
              <w:rPr>
                <w:highlight w:val="yellow"/>
              </w:rPr>
              <w:instrText xml:space="preserve"> \* MERGEFORMAT </w:instrText>
            </w:r>
            <w:r w:rsidR="000D462B" w:rsidRPr="00B348DA">
              <w:rPr>
                <w:highlight w:val="yellow"/>
              </w:rPr>
            </w:r>
            <w:r w:rsidR="000D462B" w:rsidRPr="00B348DA">
              <w:rPr>
                <w:highlight w:val="yellow"/>
              </w:rPr>
              <w:fldChar w:fldCharType="separate"/>
            </w:r>
            <w:r w:rsidR="00D56EA9" w:rsidRPr="00B348DA">
              <w:rPr>
                <w:highlight w:val="yellow"/>
              </w:rPr>
              <w:t xml:space="preserve">Table </w:t>
            </w:r>
            <w:r w:rsidR="00D56EA9">
              <w:rPr>
                <w:noProof/>
                <w:highlight w:val="yellow"/>
              </w:rPr>
              <w:t>15</w:t>
            </w:r>
            <w:r w:rsidR="000D462B" w:rsidRPr="00B348DA">
              <w:rPr>
                <w:highlight w:val="yellow"/>
              </w:rPr>
              <w:fldChar w:fldCharType="end"/>
            </w:r>
          </w:p>
        </w:tc>
      </w:tr>
    </w:tbl>
    <w:p w14:paraId="5F1C9075" w14:textId="2DD5C9DC" w:rsidR="00A94110" w:rsidRPr="002577DB" w:rsidRDefault="00DA2EB2" w:rsidP="00DA2EB2">
      <w:pPr>
        <w:pStyle w:val="Caption"/>
      </w:pPr>
      <w:r w:rsidRPr="00B348DA">
        <w:rPr>
          <w:highlight w:val="yellow"/>
        </w:rPr>
        <w:t xml:space="preserve">Table </w:t>
      </w:r>
      <w:r w:rsidRPr="00B348DA">
        <w:rPr>
          <w:highlight w:val="yellow"/>
        </w:rPr>
        <w:fldChar w:fldCharType="begin"/>
      </w:r>
      <w:r w:rsidRPr="00B348DA">
        <w:rPr>
          <w:highlight w:val="yellow"/>
        </w:rPr>
        <w:instrText xml:space="preserve"> SEQ Table \* ARABIC </w:instrText>
      </w:r>
      <w:r w:rsidRPr="00B348DA">
        <w:rPr>
          <w:highlight w:val="yellow"/>
        </w:rPr>
        <w:fldChar w:fldCharType="separate"/>
      </w:r>
      <w:r w:rsidR="00D56EA9">
        <w:rPr>
          <w:noProof/>
          <w:highlight w:val="yellow"/>
        </w:rPr>
        <w:t>16</w:t>
      </w:r>
      <w:r w:rsidRPr="00B348DA">
        <w:rPr>
          <w:highlight w:val="yellow"/>
        </w:rPr>
        <w:fldChar w:fldCharType="end"/>
      </w:r>
      <w:r w:rsidRPr="00B348DA">
        <w:rPr>
          <w:highlight w:val="yellow"/>
        </w:rPr>
        <w:t>: Inputs to add density as a quality check to the quality specification</w:t>
      </w:r>
    </w:p>
    <w:p w14:paraId="32F531CD" w14:textId="5470A49D" w:rsidR="008B754E" w:rsidRPr="00B27957" w:rsidRDefault="008B754E" w:rsidP="00B27957">
      <w:pPr>
        <w:pStyle w:val="5aH5"/>
      </w:pPr>
      <w:r w:rsidRPr="00B27957">
        <w:t xml:space="preserve">Step </w:t>
      </w:r>
      <w:r w:rsidR="001C4C4E">
        <w:t>1</w:t>
      </w:r>
      <w:r w:rsidR="002577DB">
        <w:t>1</w:t>
      </w:r>
      <w:r w:rsidRPr="00B27957">
        <w:t>: Generating an alternate UOM.</w:t>
      </w:r>
    </w:p>
    <w:p w14:paraId="03844CF5" w14:textId="525F0D19" w:rsidR="008B754E" w:rsidRDefault="008B754E" w:rsidP="008B754E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0AAE31D5" w14:textId="1D0F02A6" w:rsidR="003C4C40" w:rsidRPr="003C4C40" w:rsidRDefault="008B754E" w:rsidP="003C4C40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</w:t>
      </w:r>
    </w:p>
    <w:tbl>
      <w:tblPr>
        <w:tblW w:w="1004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3"/>
        <w:gridCol w:w="666"/>
        <w:gridCol w:w="768"/>
        <w:gridCol w:w="6870"/>
      </w:tblGrid>
      <w:tr w:rsidR="003C4C40" w14:paraId="794C3F40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EE1D61" w14:textId="77777777" w:rsidR="003C4C40" w:rsidRDefault="003C4C40" w:rsidP="003C4C40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9E2EF" w14:textId="77777777" w:rsidR="003C4C40" w:rsidRDefault="003C4C40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B3DCB7" w14:textId="77777777" w:rsidR="003C4C40" w:rsidRDefault="003C4C40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62735EB" w14:textId="77777777" w:rsidR="003C4C40" w:rsidRDefault="003C4C40" w:rsidP="00C117A7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402AF8" w14:paraId="309A53C3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37401" w14:textId="518883A1" w:rsidR="00402AF8" w:rsidRDefault="00402AF8" w:rsidP="00402AF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265102" w14:textId="27DA2AB2" w:rsidR="00402AF8" w:rsidRDefault="00402AF8" w:rsidP="00402AF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FEA34D" w14:textId="73864296" w:rsidR="00402AF8" w:rsidRDefault="00402AF8" w:rsidP="00402AF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FCB9831" w14:textId="7223CB78" w:rsidR="00402AF8" w:rsidRPr="00C85A3D" w:rsidRDefault="00B55B1E" w:rsidP="00402AF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400FD">
              <w:t xml:space="preserve">In the </w:t>
            </w:r>
            <w:r>
              <w:t>SyncBillOfMaterials</w:t>
            </w:r>
            <w:r w:rsidRPr="001400FD">
              <w:t xml:space="preserve"> BOD (Business Object Document), the &lt;ID&gt; element, which holds the item number, is located at the XML path </w:t>
            </w:r>
            <w:r>
              <w:t>&lt;SyncBillOfMaterials&gt;</w:t>
            </w:r>
            <w:r w:rsidRPr="001400FD">
              <w:t>&lt;DataArea&gt;&lt;</w:t>
            </w:r>
            <w:r>
              <w:t>BillOfMaterials</w:t>
            </w:r>
            <w:r w:rsidRPr="001400FD">
              <w:t>&gt;&lt;</w:t>
            </w:r>
            <w:r>
              <w:t>BillOfMaterialsHeader</w:t>
            </w:r>
            <w:r w:rsidRPr="001400FD">
              <w:t>&gt;&lt;</w:t>
            </w:r>
            <w:r>
              <w:t>DocumentID</w:t>
            </w:r>
            <w:r w:rsidRPr="001400FD">
              <w:t>&gt;&lt;ID&gt;</w:t>
            </w:r>
          </w:p>
        </w:tc>
      </w:tr>
      <w:tr w:rsidR="002E3BBA" w14:paraId="346D2835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F9F10D" w14:textId="4A21D0A4" w:rsidR="002E3BBA" w:rsidRDefault="002E3BBA" w:rsidP="002E3BB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A14C98" w14:textId="33B53607" w:rsidR="002E3BBA" w:rsidRDefault="002E3BBA" w:rsidP="002E3BB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04715C" w14:textId="0B48A9CE" w:rsidR="002E3BBA" w:rsidRDefault="002E3BBA" w:rsidP="002E3BB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E7D9FEC" w14:textId="40D5F7C3" w:rsidR="002E3BBA" w:rsidRDefault="008B0056" w:rsidP="002E3BBA">
            <w:pPr>
              <w:keepNext/>
              <w:spacing w:line="276" w:lineRule="auto"/>
              <w:jc w:val="center"/>
            </w:pPr>
            <w:r w:rsidRPr="003070D7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E3BBA" w14:paraId="5D3D0830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678DD5" w14:textId="7F901DFA" w:rsidR="002E3BBA" w:rsidRPr="00026627" w:rsidRDefault="002E3BBA" w:rsidP="002E3BB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Alternate U/M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B91C6A" w14:textId="427994BF" w:rsidR="002E3BBA" w:rsidRPr="00026627" w:rsidRDefault="002E3BBA" w:rsidP="002E3BB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ALUN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83E80C" w14:textId="013A4738" w:rsidR="002E3BBA" w:rsidRPr="00026627" w:rsidRDefault="002E3BBA" w:rsidP="002E3BB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A69F085" w14:textId="6B71E8BB" w:rsidR="002E3BBA" w:rsidRPr="00026627" w:rsidRDefault="002E3BBA" w:rsidP="002E3BBA">
            <w:pPr>
              <w:keepNext/>
              <w:spacing w:line="276" w:lineRule="auto"/>
              <w:jc w:val="center"/>
            </w:pPr>
            <w:r w:rsidRPr="003070D7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E3BBA" w14:paraId="557833D5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60CDCD" w14:textId="4186709B" w:rsidR="002E3BBA" w:rsidRPr="00CF49A9" w:rsidRDefault="002E3BBA" w:rsidP="002E3BBA">
            <w:pPr>
              <w:keepNext/>
              <w:spacing w:line="276" w:lineRule="auto"/>
              <w:jc w:val="center"/>
            </w:pPr>
            <w:r w:rsidRPr="00CF49A9">
              <w:t>Number of decimal places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C43918" w14:textId="3EA8DB20" w:rsidR="002E3BBA" w:rsidRPr="00CF49A9" w:rsidRDefault="002E3BBA" w:rsidP="002E3BBA">
            <w:pPr>
              <w:keepNext/>
              <w:spacing w:line="276" w:lineRule="auto"/>
              <w:jc w:val="center"/>
            </w:pPr>
            <w:r w:rsidRPr="00CF49A9">
              <w:t>DCCD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CF1EDD" w14:textId="1E2E2363" w:rsidR="002E3BBA" w:rsidRPr="00CF49A9" w:rsidRDefault="002A42EF" w:rsidP="002E3BBA">
            <w:pPr>
              <w:keepNext/>
              <w:spacing w:line="276" w:lineRule="auto"/>
              <w:jc w:val="center"/>
            </w:pPr>
            <w:r w:rsidRPr="002A42EF">
              <w:rPr>
                <w:highlight w:val="yellow"/>
              </w:rPr>
              <w:t>2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2DFF9A0" w14:textId="1AB17C31" w:rsidR="002E3BBA" w:rsidRPr="00CF49A9" w:rsidRDefault="002E3BBA" w:rsidP="002E3BBA">
            <w:pPr>
              <w:keepNext/>
              <w:spacing w:line="276" w:lineRule="auto"/>
              <w:jc w:val="center"/>
            </w:pPr>
            <w:r w:rsidRPr="003070D7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FC4E42" w14:paraId="7E2AA389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F521D3" w14:textId="263F1B01" w:rsidR="00FC4E42" w:rsidRPr="00FC4E42" w:rsidRDefault="00FC4E42" w:rsidP="00FC4E42">
            <w:pPr>
              <w:keepNext/>
              <w:spacing w:line="276" w:lineRule="auto"/>
              <w:jc w:val="center"/>
            </w:pPr>
            <w:r>
              <w:t>Conversion factor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1F5C8A" w14:textId="696655B2" w:rsidR="00FC4E42" w:rsidRPr="00FC4E42" w:rsidRDefault="00FC4E42" w:rsidP="00FC4E42">
            <w:pPr>
              <w:keepNext/>
              <w:spacing w:line="276" w:lineRule="auto"/>
              <w:jc w:val="center"/>
            </w:pPr>
            <w:r>
              <w:t>COFA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2DFF82" w14:textId="2AE15316" w:rsidR="00FC4E42" w:rsidRPr="00FC4E42" w:rsidRDefault="007740E9" w:rsidP="00FC4E42">
            <w:pPr>
              <w:keepNext/>
              <w:spacing w:line="276" w:lineRule="auto"/>
              <w:jc w:val="center"/>
            </w:pPr>
            <w:r>
              <w:t>1.032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BCF98AC" w14:textId="469C6273" w:rsidR="00026627" w:rsidRPr="00C6770F" w:rsidRDefault="00026627" w:rsidP="000266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6770F">
              <w:rPr>
                <w:rFonts w:cs="Calibri"/>
                <w:color w:val="000000"/>
                <w:szCs w:val="24"/>
                <w:lang w:eastAsia="en-GB"/>
              </w:rPr>
              <w:t xml:space="preserve">In the SyncBillOfMaterials BOD, the &lt;NameValue&gt; element, which holds the </w:t>
            </w:r>
            <w:r w:rsidR="007125CA">
              <w:rPr>
                <w:rFonts w:cs="Calibri"/>
                <w:color w:val="000000"/>
                <w:szCs w:val="24"/>
                <w:lang w:eastAsia="en-GB"/>
              </w:rPr>
              <w:t>conversion factor for density</w:t>
            </w:r>
            <w:r w:rsidRPr="00C6770F">
              <w:rPr>
                <w:rFonts w:cs="Calibri"/>
                <w:color w:val="000000"/>
                <w:szCs w:val="24"/>
                <w:lang w:eastAsia="en-GB"/>
              </w:rPr>
              <w:t xml:space="preserve">, is located at the XML path </w:t>
            </w:r>
            <w:r w:rsidR="00B55B1E">
              <w:t>&lt;SyncBillOfMaterials&gt;</w:t>
            </w:r>
            <w:r w:rsidRPr="00C6770F">
              <w:rPr>
                <w:rFonts w:cs="Calibri"/>
                <w:color w:val="000000"/>
                <w:szCs w:val="24"/>
                <w:lang w:eastAsia="en-GB"/>
              </w:rPr>
              <w:t>&lt;DataArea&gt;&lt;BillOfMaterials&gt;&lt;BillOfMaterialsHeader&gt;&lt;OutputItem&gt;</w:t>
            </w:r>
          </w:p>
          <w:p w14:paraId="00B01538" w14:textId="395B7354" w:rsidR="00FC4E42" w:rsidRPr="00C24A85" w:rsidRDefault="00026627" w:rsidP="00C24A8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6770F">
              <w:rPr>
                <w:rFonts w:cs="Calibri"/>
                <w:color w:val="000000"/>
                <w:szCs w:val="24"/>
                <w:lang w:eastAsia="en-GB"/>
              </w:rPr>
              <w:t>&lt;Specification type="attribute"&gt;</w:t>
            </w:r>
            <w:r w:rsidR="00BE2133">
              <w:rPr>
                <w:rFonts w:cs="Calibri"/>
                <w:color w:val="000000"/>
                <w:szCs w:val="24"/>
                <w:lang w:eastAsia="en-GB"/>
              </w:rPr>
              <w:t>&lt;ID&gt;Density&lt;/ID&gt;</w:t>
            </w:r>
            <w:r w:rsidRPr="00C6770F">
              <w:rPr>
                <w:rFonts w:cs="Calibri"/>
                <w:color w:val="000000"/>
                <w:szCs w:val="24"/>
                <w:lang w:eastAsia="en-GB"/>
              </w:rPr>
              <w:t>&lt;Property&gt;&lt;NameValue&gt;</w:t>
            </w:r>
          </w:p>
        </w:tc>
      </w:tr>
      <w:tr w:rsidR="002E3BBA" w14:paraId="40B28E9D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E3AB0B" w14:textId="775D9849" w:rsidR="002E3BBA" w:rsidRDefault="002E3BBA" w:rsidP="002E3BBA">
            <w:pPr>
              <w:keepNext/>
              <w:spacing w:line="276" w:lineRule="auto"/>
              <w:jc w:val="center"/>
            </w:pPr>
            <w:r>
              <w:t>Conversion form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25C439" w14:textId="79D74D61" w:rsidR="002E3BBA" w:rsidRDefault="002E3BBA" w:rsidP="002E3BBA">
            <w:pPr>
              <w:keepNext/>
              <w:spacing w:line="276" w:lineRule="auto"/>
              <w:jc w:val="center"/>
            </w:pPr>
            <w:r>
              <w:t>DMCF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E5A908" w14:textId="53C06DD6" w:rsidR="002E3BBA" w:rsidRDefault="002E3BBA" w:rsidP="002E3BBA">
            <w:pPr>
              <w:keepNext/>
              <w:spacing w:line="276" w:lineRule="auto"/>
              <w:jc w:val="center"/>
            </w:pPr>
            <w:r>
              <w:t>2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9926828" w14:textId="4DB1D653" w:rsidR="002E3BBA" w:rsidRDefault="002E3BBA" w:rsidP="002E3BBA">
            <w:pPr>
              <w:keepNext/>
              <w:spacing w:line="276" w:lineRule="auto"/>
              <w:jc w:val="center"/>
            </w:pPr>
            <w:r w:rsidRPr="000F108B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E3BBA" w14:paraId="09692000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15ECD6" w14:textId="12FECC66" w:rsidR="002E3BBA" w:rsidRDefault="002E3BBA" w:rsidP="002E3BBA">
            <w:pPr>
              <w:keepNext/>
              <w:spacing w:line="276" w:lineRule="auto"/>
              <w:jc w:val="center"/>
            </w:pPr>
            <w:r>
              <w:t>Standard U/M - Manufacturing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2B9260" w14:textId="2DFCE11D" w:rsidR="002E3BBA" w:rsidRDefault="002E3BBA" w:rsidP="002E3BBA">
            <w:pPr>
              <w:keepNext/>
              <w:spacing w:line="276" w:lineRule="auto"/>
              <w:jc w:val="center"/>
            </w:pPr>
            <w:r>
              <w:t>AUS3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9B5567" w14:textId="5954D0A7" w:rsidR="002E3BBA" w:rsidRDefault="002E3BBA" w:rsidP="002E3BBA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12812E1" w14:textId="28507E89" w:rsidR="002E3BBA" w:rsidRDefault="002E3BBA" w:rsidP="002E3BBA">
            <w:pPr>
              <w:keepNext/>
              <w:spacing w:line="276" w:lineRule="auto"/>
              <w:jc w:val="center"/>
            </w:pPr>
            <w:r w:rsidRPr="000F108B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</w:tbl>
    <w:p w14:paraId="10A3938B" w14:textId="7BD41105" w:rsidR="003D7B17" w:rsidRDefault="006028DE" w:rsidP="00B60675">
      <w:pPr>
        <w:pStyle w:val="Caption"/>
      </w:pPr>
      <w:r>
        <w:t xml:space="preserve">Table </w:t>
      </w:r>
      <w:r w:rsidR="00A6314B">
        <w:fldChar w:fldCharType="begin"/>
      </w:r>
      <w:r w:rsidR="00A6314B">
        <w:instrText xml:space="preserve"> SEQ Table \* ARABIC </w:instrText>
      </w:r>
      <w:r w:rsidR="00A6314B">
        <w:fldChar w:fldCharType="separate"/>
      </w:r>
      <w:r w:rsidR="00D56EA9">
        <w:rPr>
          <w:noProof/>
        </w:rPr>
        <w:t>17</w:t>
      </w:r>
      <w:r w:rsidR="00A6314B">
        <w:fldChar w:fldCharType="end"/>
      </w:r>
      <w:r>
        <w:t xml:space="preserve">: </w:t>
      </w:r>
      <w:r w:rsidRPr="00221731">
        <w:t>Inputs to add unit of measure conversion between Kilograms and Liters</w:t>
      </w:r>
    </w:p>
    <w:p w14:paraId="703D538E" w14:textId="45562026" w:rsidR="003D7B17" w:rsidRDefault="003D7B17" w:rsidP="003D7B17">
      <w:pPr>
        <w:pStyle w:val="4aH4"/>
      </w:pPr>
      <w:bookmarkStart w:id="29" w:name="_Toc229555680"/>
      <w:r w:rsidRPr="003D7B17">
        <w:t>Error Handling</w:t>
      </w:r>
      <w:bookmarkEnd w:id="29"/>
    </w:p>
    <w:p w14:paraId="391359A7" w14:textId="1EBE3D89" w:rsidR="002E7586" w:rsidRDefault="006231C8" w:rsidP="003D7B17">
      <w:pPr>
        <w:pStyle w:val="4aNormal"/>
      </w:pPr>
      <w:r>
        <w:t xml:space="preserve">In the event </w:t>
      </w:r>
      <w:r w:rsidR="00A91E1B">
        <w:t>of an error on the standard integration between PLM to Infor M3, the error needs to be fixed</w:t>
      </w:r>
      <w:r w:rsidR="00E50272">
        <w:t xml:space="preserve"> in PLM/ Infor </w:t>
      </w:r>
      <w:r w:rsidR="00E84564">
        <w:t>M3,</w:t>
      </w:r>
      <w:r w:rsidR="00E50272">
        <w:t xml:space="preserve"> and the record needs to be pushed again from PLM</w:t>
      </w:r>
      <w:r w:rsidR="0089301E">
        <w:t xml:space="preserve">. </w:t>
      </w:r>
    </w:p>
    <w:p w14:paraId="1384D661" w14:textId="77777777" w:rsidR="002E7586" w:rsidRDefault="002E7586" w:rsidP="003D7B17">
      <w:pPr>
        <w:pStyle w:val="4aNormal"/>
      </w:pPr>
    </w:p>
    <w:p w14:paraId="2D2F952F" w14:textId="2477EF6A" w:rsidR="003D7B17" w:rsidRPr="003D7B17" w:rsidRDefault="00E84564" w:rsidP="003D7B17">
      <w:pPr>
        <w:pStyle w:val="4aNormal"/>
      </w:pPr>
      <w:r>
        <w:t xml:space="preserve">However, in the event of an error on the integration such as </w:t>
      </w:r>
      <w:r w:rsidR="006231C8">
        <w:t xml:space="preserve">an API </w:t>
      </w:r>
      <w:r>
        <w:t>failing</w:t>
      </w:r>
      <w:r w:rsidR="005569DF">
        <w:t xml:space="preserve"> </w:t>
      </w:r>
      <w:r w:rsidR="00E168A6">
        <w:t xml:space="preserve">to successfully complete, an error email would be generated to a user group notifying the </w:t>
      </w:r>
      <w:r w:rsidR="005569DF">
        <w:t>error</w:t>
      </w:r>
      <w:r w:rsidR="00E168A6">
        <w:t>.</w:t>
      </w:r>
      <w:r w:rsidR="0062059E">
        <w:t xml:space="preserve"> </w:t>
      </w:r>
      <w:r w:rsidR="00C61636">
        <w:t>Once notified</w:t>
      </w:r>
      <w:r w:rsidR="0062059E">
        <w:t>,</w:t>
      </w:r>
      <w:r w:rsidR="00F272A8">
        <w:t xml:space="preserve"> the </w:t>
      </w:r>
      <w:r w:rsidR="009B04BD">
        <w:t>error needs to be fixed</w:t>
      </w:r>
      <w:r w:rsidR="005569DF">
        <w:t>,</w:t>
      </w:r>
      <w:r w:rsidR="00F707CC">
        <w:t xml:space="preserve"> and the </w:t>
      </w:r>
      <w:r w:rsidR="008B6442">
        <w:t>job needs to be reprocessed</w:t>
      </w:r>
      <w:r w:rsidR="00C26B8C">
        <w:t>.</w:t>
      </w:r>
    </w:p>
    <w:p w14:paraId="4CCE4DF5" w14:textId="124FF680" w:rsidR="00F33A16" w:rsidRPr="00843533" w:rsidRDefault="008D2764" w:rsidP="00305C06">
      <w:pPr>
        <w:pStyle w:val="2aH1"/>
        <w:rPr>
          <w:lang w:val="en-GB"/>
        </w:rPr>
      </w:pPr>
      <w:bookmarkStart w:id="30" w:name="_Toc229555681"/>
      <w:r w:rsidRPr="00843533">
        <w:rPr>
          <w:lang w:val="en-GB"/>
        </w:rPr>
        <w:t>Assumptions &amp; Limitations</w:t>
      </w:r>
      <w:bookmarkEnd w:id="30"/>
    </w:p>
    <w:p w14:paraId="5E14CFB1" w14:textId="1CB8CA8B" w:rsidR="00ED7AB0" w:rsidRDefault="00977D41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Quantitative q</w:t>
      </w:r>
      <w:r w:rsidR="00D77559">
        <w:rPr>
          <w:lang w:val="en-GB"/>
        </w:rPr>
        <w:t xml:space="preserve">uality test names on PLM and Infor M3 are </w:t>
      </w:r>
      <w:r w:rsidR="004B5BF4">
        <w:rPr>
          <w:lang w:val="en-GB"/>
        </w:rPr>
        <w:t>mapped in CRS881</w:t>
      </w:r>
      <w:r w:rsidR="00F11F69">
        <w:rPr>
          <w:lang w:val="en-GB"/>
        </w:rPr>
        <w:t xml:space="preserve"> for recipe items.</w:t>
      </w:r>
    </w:p>
    <w:p w14:paraId="28DF5A4A" w14:textId="59860A69" w:rsidR="00172DE0" w:rsidRDefault="004B5BF4" w:rsidP="00172DE0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In the event new </w:t>
      </w:r>
      <w:r w:rsidR="00977D41">
        <w:rPr>
          <w:lang w:val="en-GB"/>
        </w:rPr>
        <w:t xml:space="preserve">quantitative </w:t>
      </w:r>
      <w:r>
        <w:rPr>
          <w:lang w:val="en-GB"/>
        </w:rPr>
        <w:t xml:space="preserve">quality tests are </w:t>
      </w:r>
      <w:r w:rsidR="006E6CC2">
        <w:rPr>
          <w:lang w:val="en-GB"/>
        </w:rPr>
        <w:t>added to QMS100</w:t>
      </w:r>
      <w:r>
        <w:rPr>
          <w:lang w:val="en-GB"/>
        </w:rPr>
        <w:t>, CRS881 mapping needs to be updated.</w:t>
      </w:r>
    </w:p>
    <w:p w14:paraId="7E0477A2" w14:textId="5E506BD9" w:rsidR="001D75B4" w:rsidRDefault="001D75B4" w:rsidP="00172DE0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All recipe codes would include </w:t>
      </w:r>
      <w:r w:rsidR="008F2659">
        <w:rPr>
          <w:lang w:val="en-GB"/>
        </w:rPr>
        <w:t xml:space="preserve">qualitative </w:t>
      </w:r>
      <w:r w:rsidR="00422C4B">
        <w:rPr>
          <w:lang w:val="en-GB"/>
        </w:rPr>
        <w:t>tests defined in the CRS881</w:t>
      </w:r>
      <w:r w:rsidR="00077045">
        <w:rPr>
          <w:lang w:val="en-GB"/>
        </w:rPr>
        <w:t xml:space="preserve"> </w:t>
      </w:r>
      <w:r w:rsidR="00422C4B">
        <w:rPr>
          <w:lang w:val="en-GB"/>
        </w:rPr>
        <w:t xml:space="preserve">mapping for </w:t>
      </w:r>
      <w:r w:rsidR="00077045" w:rsidRPr="00077045">
        <w:rPr>
          <w:lang w:val="en-GB"/>
        </w:rPr>
        <w:t>QualitativeTests</w:t>
      </w:r>
      <w:r w:rsidR="008F2659">
        <w:rPr>
          <w:lang w:val="en-GB"/>
        </w:rPr>
        <w:t>.</w:t>
      </w:r>
      <w:r w:rsidR="0082654C">
        <w:rPr>
          <w:lang w:val="en-GB"/>
        </w:rPr>
        <w:t xml:space="preserve"> </w:t>
      </w:r>
    </w:p>
    <w:p w14:paraId="254A72E7" w14:textId="77777777" w:rsidR="00783503" w:rsidRDefault="003303D6" w:rsidP="00044612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In the event new qualitative quality tests are </w:t>
      </w:r>
      <w:r w:rsidR="007975F9">
        <w:rPr>
          <w:lang w:val="en-GB"/>
        </w:rPr>
        <w:t>added against</w:t>
      </w:r>
      <w:r>
        <w:rPr>
          <w:lang w:val="en-GB"/>
        </w:rPr>
        <w:t xml:space="preserve"> recipe items, CRS881 mapping needs to be updated</w:t>
      </w:r>
      <w:r w:rsidR="00783503">
        <w:rPr>
          <w:lang w:val="en-GB"/>
        </w:rPr>
        <w:t>.</w:t>
      </w:r>
    </w:p>
    <w:p w14:paraId="55900FBF" w14:textId="4A1DBC67" w:rsidR="00044612" w:rsidRPr="00044612" w:rsidRDefault="00783503" w:rsidP="00044612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Qualitative quality tests</w:t>
      </w:r>
      <w:r w:rsidR="003303D6">
        <w:rPr>
          <w:lang w:val="en-GB"/>
        </w:rPr>
        <w:t xml:space="preserve"> </w:t>
      </w:r>
      <w:r w:rsidR="00044612">
        <w:rPr>
          <w:lang w:val="en-GB"/>
        </w:rPr>
        <w:t>won’t be transmitted from PLM to M3.</w:t>
      </w:r>
    </w:p>
    <w:p w14:paraId="2FC46D72" w14:textId="5E2ABE9C" w:rsidR="005F6CBA" w:rsidRPr="00172DE0" w:rsidRDefault="005F6CBA" w:rsidP="00172DE0">
      <w:pPr>
        <w:pStyle w:val="2bNormal"/>
        <w:numPr>
          <w:ilvl w:val="0"/>
          <w:numId w:val="36"/>
        </w:numPr>
        <w:rPr>
          <w:lang w:val="en-GB"/>
        </w:rPr>
      </w:pPr>
      <w:r w:rsidRPr="00172DE0">
        <w:rPr>
          <w:lang w:val="en-GB"/>
        </w:rPr>
        <w:t xml:space="preserve">Infor M3 is only able to handle a minimum, maximum and a target value and </w:t>
      </w:r>
      <w:r w:rsidR="009808E9" w:rsidRPr="00172DE0">
        <w:rPr>
          <w:lang w:val="en-GB"/>
        </w:rPr>
        <w:t>is not</w:t>
      </w:r>
      <w:r w:rsidRPr="00172DE0">
        <w:rPr>
          <w:lang w:val="en-GB"/>
        </w:rPr>
        <w:t xml:space="preserve"> capable in handling ‘&lt;’, ‘&gt;’, plus or minus values.</w:t>
      </w:r>
    </w:p>
    <w:p w14:paraId="7D669B15" w14:textId="1CC7FCE8" w:rsidR="00EC6972" w:rsidRDefault="005F6CBA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Minimum, maximum and target values transferred from PLM to</w:t>
      </w:r>
      <w:r w:rsidR="00700E7D">
        <w:rPr>
          <w:lang w:val="en-GB"/>
        </w:rPr>
        <w:t xml:space="preserve"> Infor</w:t>
      </w:r>
      <w:r>
        <w:rPr>
          <w:lang w:val="en-GB"/>
        </w:rPr>
        <w:t xml:space="preserve"> M3 need to align with the</w:t>
      </w:r>
      <w:r w:rsidR="009660B8">
        <w:rPr>
          <w:lang w:val="en-GB"/>
        </w:rPr>
        <w:t xml:space="preserve"> correct test type in Infor M3</w:t>
      </w:r>
      <w:r w:rsidR="00172EEE">
        <w:rPr>
          <w:lang w:val="en-GB"/>
        </w:rPr>
        <w:t xml:space="preserve"> </w:t>
      </w:r>
      <w:r w:rsidR="009660B8">
        <w:rPr>
          <w:lang w:val="en-GB"/>
        </w:rPr>
        <w:t xml:space="preserve">(i.e. </w:t>
      </w:r>
      <w:r w:rsidR="00172EEE">
        <w:rPr>
          <w:lang w:val="en-GB"/>
        </w:rPr>
        <w:t xml:space="preserve">Values a test could hold would depend on whether the test being correctly setup in </w:t>
      </w:r>
      <w:r w:rsidR="008A769B">
        <w:rPr>
          <w:lang w:val="en-GB"/>
        </w:rPr>
        <w:t xml:space="preserve">Infor </w:t>
      </w:r>
      <w:r w:rsidR="00172EEE">
        <w:rPr>
          <w:lang w:val="en-GB"/>
        </w:rPr>
        <w:t>M3 as a qualitative or a quantitative test).</w:t>
      </w:r>
    </w:p>
    <w:p w14:paraId="40B52FB4" w14:textId="374B520F" w:rsidR="005E5858" w:rsidRDefault="00C061C6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The effective period</w:t>
      </w:r>
      <w:r w:rsidR="00476765">
        <w:rPr>
          <w:lang w:val="en-GB"/>
        </w:rPr>
        <w:t xml:space="preserve"> (From and </w:t>
      </w:r>
      <w:proofErr w:type="gramStart"/>
      <w:r w:rsidR="00476765">
        <w:rPr>
          <w:lang w:val="en-GB"/>
        </w:rPr>
        <w:t>To</w:t>
      </w:r>
      <w:proofErr w:type="gramEnd"/>
      <w:r w:rsidR="00476765">
        <w:rPr>
          <w:lang w:val="en-GB"/>
        </w:rPr>
        <w:t xml:space="preserve"> date)</w:t>
      </w:r>
      <w:r>
        <w:rPr>
          <w:lang w:val="en-GB"/>
        </w:rPr>
        <w:t xml:space="preserve"> </w:t>
      </w:r>
      <w:r w:rsidR="00476765">
        <w:rPr>
          <w:lang w:val="en-GB"/>
        </w:rPr>
        <w:t>on</w:t>
      </w:r>
      <w:r w:rsidR="00167257">
        <w:rPr>
          <w:lang w:val="en-GB"/>
        </w:rPr>
        <w:t xml:space="preserve"> a quality specification </w:t>
      </w:r>
      <w:r w:rsidR="00476765">
        <w:rPr>
          <w:lang w:val="en-GB"/>
        </w:rPr>
        <w:t>generated against</w:t>
      </w:r>
      <w:r w:rsidR="00167257">
        <w:rPr>
          <w:lang w:val="en-GB"/>
        </w:rPr>
        <w:t xml:space="preserve"> a recipe code </w:t>
      </w:r>
      <w:r w:rsidR="005E5858">
        <w:rPr>
          <w:lang w:val="en-GB"/>
        </w:rPr>
        <w:t xml:space="preserve">will </w:t>
      </w:r>
      <w:r w:rsidR="00402B17">
        <w:rPr>
          <w:lang w:val="en-GB"/>
        </w:rPr>
        <w:t xml:space="preserve">align with the start date and the end date </w:t>
      </w:r>
      <w:r w:rsidR="00972131">
        <w:rPr>
          <w:lang w:val="en-GB"/>
        </w:rPr>
        <w:t xml:space="preserve">on the bill of material version transferred from PLM to </w:t>
      </w:r>
      <w:r w:rsidR="007B47A8">
        <w:rPr>
          <w:lang w:val="en-GB"/>
        </w:rPr>
        <w:t xml:space="preserve">Infor </w:t>
      </w:r>
      <w:r w:rsidR="00972131">
        <w:rPr>
          <w:lang w:val="en-GB"/>
        </w:rPr>
        <w:t>M3.</w:t>
      </w:r>
    </w:p>
    <w:p w14:paraId="69A238F0" w14:textId="55B8D261" w:rsidR="0064507A" w:rsidRDefault="0048020B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When a quality specification is created against an item, </w:t>
      </w:r>
      <w:r w:rsidR="00F04DB6">
        <w:rPr>
          <w:lang w:val="en-GB"/>
        </w:rPr>
        <w:t>i</w:t>
      </w:r>
      <w:r w:rsidR="00C5017C">
        <w:rPr>
          <w:lang w:val="en-GB"/>
        </w:rPr>
        <w:t>f a quality specification</w:t>
      </w:r>
      <w:r w:rsidR="00A01260">
        <w:rPr>
          <w:lang w:val="en-GB"/>
        </w:rPr>
        <w:t xml:space="preserve"> already</w:t>
      </w:r>
      <w:r w:rsidR="00C5017C">
        <w:rPr>
          <w:lang w:val="en-GB"/>
        </w:rPr>
        <w:t xml:space="preserve"> exists</w:t>
      </w:r>
      <w:r w:rsidR="00A01260">
        <w:rPr>
          <w:lang w:val="en-GB"/>
        </w:rPr>
        <w:t xml:space="preserve"> in </w:t>
      </w:r>
      <w:r w:rsidR="007B47A8">
        <w:rPr>
          <w:lang w:val="en-GB"/>
        </w:rPr>
        <w:t xml:space="preserve">Infor </w:t>
      </w:r>
      <w:r w:rsidR="00A01260">
        <w:rPr>
          <w:lang w:val="en-GB"/>
        </w:rPr>
        <w:t>M3 for the same item for</w:t>
      </w:r>
      <w:r w:rsidR="00F04DB6">
        <w:rPr>
          <w:lang w:val="en-GB"/>
        </w:rPr>
        <w:t xml:space="preserve"> the same effective period</w:t>
      </w:r>
      <w:r w:rsidR="00120844">
        <w:rPr>
          <w:lang w:val="en-GB"/>
        </w:rPr>
        <w:t xml:space="preserve"> (From and </w:t>
      </w:r>
      <w:proofErr w:type="gramStart"/>
      <w:r w:rsidR="00120844">
        <w:rPr>
          <w:lang w:val="en-GB"/>
        </w:rPr>
        <w:t>To</w:t>
      </w:r>
      <w:proofErr w:type="gramEnd"/>
      <w:r w:rsidR="00120844">
        <w:rPr>
          <w:lang w:val="en-GB"/>
        </w:rPr>
        <w:t xml:space="preserve"> date range)</w:t>
      </w:r>
      <w:r w:rsidR="00FA29FF">
        <w:rPr>
          <w:lang w:val="en-GB"/>
        </w:rPr>
        <w:t xml:space="preserve"> the </w:t>
      </w:r>
      <w:r w:rsidR="00275622">
        <w:rPr>
          <w:lang w:val="en-GB"/>
        </w:rPr>
        <w:t>specification will not be created.</w:t>
      </w:r>
    </w:p>
    <w:p w14:paraId="23A6BA16" w14:textId="01F23630" w:rsidR="00C157D8" w:rsidRDefault="00C157D8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lastRenderedPageBreak/>
        <w:t xml:space="preserve">Laboratory Manager will </w:t>
      </w:r>
      <w:r w:rsidR="002E3BBA">
        <w:rPr>
          <w:lang w:val="en-GB"/>
        </w:rPr>
        <w:t xml:space="preserve">be made equal </w:t>
      </w:r>
      <w:r>
        <w:rPr>
          <w:lang w:val="en-GB"/>
        </w:rPr>
        <w:t xml:space="preserve">to </w:t>
      </w:r>
      <w:r w:rsidR="00FE65AE">
        <w:rPr>
          <w:lang w:val="en-GB"/>
        </w:rPr>
        <w:t>an</w:t>
      </w:r>
      <w:r>
        <w:rPr>
          <w:lang w:val="en-GB"/>
        </w:rPr>
        <w:t xml:space="preserve"> </w:t>
      </w:r>
      <w:r w:rsidR="008A769B">
        <w:rPr>
          <w:lang w:val="en-GB"/>
        </w:rPr>
        <w:t xml:space="preserve">Infor </w:t>
      </w:r>
      <w:r>
        <w:rPr>
          <w:lang w:val="en-GB"/>
        </w:rPr>
        <w:t>M3 generic ID</w:t>
      </w:r>
      <w:r w:rsidR="008C6E3E">
        <w:rPr>
          <w:lang w:val="en-GB"/>
        </w:rPr>
        <w:t xml:space="preserve">: </w:t>
      </w:r>
      <w:r>
        <w:rPr>
          <w:lang w:val="en-GB"/>
        </w:rPr>
        <w:t xml:space="preserve">‘MOVEX’ while </w:t>
      </w:r>
      <w:r w:rsidR="008C6E3E">
        <w:rPr>
          <w:lang w:val="en-GB"/>
        </w:rPr>
        <w:t xml:space="preserve">‘approved by’ will pick the </w:t>
      </w:r>
      <w:r w:rsidR="00B91B7A">
        <w:rPr>
          <w:lang w:val="en-GB"/>
        </w:rPr>
        <w:t>‘S</w:t>
      </w:r>
      <w:r w:rsidR="00C70D0B">
        <w:rPr>
          <w:lang w:val="en-GB"/>
        </w:rPr>
        <w:t>pec issued by</w:t>
      </w:r>
      <w:r w:rsidR="00B91B7A">
        <w:rPr>
          <w:lang w:val="en-GB"/>
        </w:rPr>
        <w:t>’</w:t>
      </w:r>
      <w:r w:rsidR="008C6E3E">
        <w:rPr>
          <w:lang w:val="en-GB"/>
        </w:rPr>
        <w:t xml:space="preserve"> transferred from PLM. In the event, </w:t>
      </w:r>
      <w:r w:rsidR="00B91B7A">
        <w:rPr>
          <w:lang w:val="en-GB"/>
        </w:rPr>
        <w:t>‘Spec issued by’</w:t>
      </w:r>
      <w:r w:rsidR="002416BA">
        <w:rPr>
          <w:lang w:val="en-GB"/>
        </w:rPr>
        <w:t xml:space="preserve"> </w:t>
      </w:r>
      <w:r w:rsidR="008C6E3E">
        <w:rPr>
          <w:lang w:val="en-GB"/>
        </w:rPr>
        <w:t>is in status 90: Deactivated, a generic user ID: MOVEX will be used.</w:t>
      </w:r>
    </w:p>
    <w:p w14:paraId="7EC49CD7" w14:textId="199F14B6" w:rsidR="00DF1BD1" w:rsidRDefault="00C1040F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For density conversion to </w:t>
      </w:r>
      <w:r w:rsidR="00424D74">
        <w:rPr>
          <w:lang w:val="en-GB"/>
        </w:rPr>
        <w:t>be successful</w:t>
      </w:r>
      <w:r>
        <w:rPr>
          <w:lang w:val="en-GB"/>
        </w:rPr>
        <w:t>, a</w:t>
      </w:r>
      <w:r w:rsidR="00F274EA">
        <w:rPr>
          <w:lang w:val="en-GB"/>
        </w:rPr>
        <w:t xml:space="preserve"> unit of measure conversion </w:t>
      </w:r>
      <w:r w:rsidR="009808E9">
        <w:rPr>
          <w:lang w:val="en-GB"/>
        </w:rPr>
        <w:t>should not</w:t>
      </w:r>
      <w:r w:rsidR="008A1A59">
        <w:rPr>
          <w:lang w:val="en-GB"/>
        </w:rPr>
        <w:t xml:space="preserve"> already</w:t>
      </w:r>
      <w:r w:rsidR="00F274EA">
        <w:rPr>
          <w:lang w:val="en-GB"/>
        </w:rPr>
        <w:t xml:space="preserve"> </w:t>
      </w:r>
      <w:r w:rsidR="00E14C47">
        <w:rPr>
          <w:lang w:val="en-GB"/>
        </w:rPr>
        <w:t xml:space="preserve">exist </w:t>
      </w:r>
      <w:r w:rsidR="008A1A59">
        <w:rPr>
          <w:lang w:val="en-GB"/>
        </w:rPr>
        <w:t xml:space="preserve">in </w:t>
      </w:r>
      <w:r w:rsidR="008A769B">
        <w:rPr>
          <w:lang w:val="en-GB"/>
        </w:rPr>
        <w:t xml:space="preserve">Infor </w:t>
      </w:r>
      <w:r w:rsidR="008A1A59">
        <w:rPr>
          <w:lang w:val="en-GB"/>
        </w:rPr>
        <w:t xml:space="preserve">M3 </w:t>
      </w:r>
      <w:r>
        <w:rPr>
          <w:lang w:val="en-GB"/>
        </w:rPr>
        <w:t>against the item for alternate unit of measure</w:t>
      </w:r>
      <w:r w:rsidR="00E14C47">
        <w:rPr>
          <w:lang w:val="en-GB"/>
        </w:rPr>
        <w:t xml:space="preserve"> </w:t>
      </w:r>
      <w:r w:rsidR="008A1A59">
        <w:rPr>
          <w:lang w:val="en-GB"/>
        </w:rPr>
        <w:t>KG.</w:t>
      </w:r>
    </w:p>
    <w:p w14:paraId="62C1C677" w14:textId="73C7E252" w:rsidR="00E8014B" w:rsidRDefault="00A3034C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If a density is transferred from PLM to </w:t>
      </w:r>
      <w:r w:rsidR="007B47A8">
        <w:rPr>
          <w:lang w:val="en-GB"/>
        </w:rPr>
        <w:t xml:space="preserve">Infor </w:t>
      </w:r>
      <w:r>
        <w:rPr>
          <w:lang w:val="en-GB"/>
        </w:rPr>
        <w:t xml:space="preserve">M3 for a recipe code, the manufacturing unit of measure against the </w:t>
      </w:r>
      <w:r w:rsidR="002D1A2B">
        <w:rPr>
          <w:lang w:val="en-GB"/>
        </w:rPr>
        <w:t>recipe code</w:t>
      </w:r>
      <w:r>
        <w:rPr>
          <w:lang w:val="en-GB"/>
        </w:rPr>
        <w:t xml:space="preserve"> will always be</w:t>
      </w:r>
      <w:r w:rsidR="002D1A2B">
        <w:rPr>
          <w:lang w:val="en-GB"/>
        </w:rPr>
        <w:t xml:space="preserve"> KG.</w:t>
      </w:r>
    </w:p>
    <w:p w14:paraId="2D4ECB44" w14:textId="418C3F44" w:rsidR="008D0E02" w:rsidRDefault="001602A5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The logic relevant for output documents related to quality or traceability arising </w:t>
      </w:r>
      <w:r w:rsidR="00E8014B">
        <w:rPr>
          <w:lang w:val="en-GB"/>
        </w:rPr>
        <w:t>because of</w:t>
      </w:r>
      <w:r>
        <w:rPr>
          <w:lang w:val="en-GB"/>
        </w:rPr>
        <w:t xml:space="preserve"> this integration is outside the scope of this specification and will be undertaken separately.</w:t>
      </w:r>
    </w:p>
    <w:p w14:paraId="3D2C0C08" w14:textId="7AE940F1" w:rsidR="0089436F" w:rsidRDefault="0089436F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The user group </w:t>
      </w:r>
      <w:r w:rsidR="00635259">
        <w:rPr>
          <w:lang w:val="en-GB"/>
        </w:rPr>
        <w:t xml:space="preserve">that needs notifying about an API failure is determined by Simpsons and </w:t>
      </w:r>
      <w:r w:rsidR="00C61636">
        <w:rPr>
          <w:lang w:val="en-GB"/>
        </w:rPr>
        <w:t>communicated</w:t>
      </w:r>
      <w:r w:rsidR="00384FF6">
        <w:rPr>
          <w:lang w:val="en-GB"/>
        </w:rPr>
        <w:t xml:space="preserve"> to Anthesis.</w:t>
      </w:r>
    </w:p>
    <w:p w14:paraId="2EA3B235" w14:textId="251802AA" w:rsidR="00BC3704" w:rsidRPr="007B47A8" w:rsidRDefault="000B55F6" w:rsidP="00BC3704">
      <w:pPr>
        <w:pStyle w:val="ListParagraph"/>
        <w:numPr>
          <w:ilvl w:val="0"/>
          <w:numId w:val="36"/>
        </w:numPr>
        <w:rPr>
          <w:rFonts w:asciiTheme="minorHAnsi" w:eastAsia="Times New Roman" w:hAnsiTheme="minorHAnsi"/>
          <w:sz w:val="20"/>
          <w:szCs w:val="20"/>
          <w:lang w:val="en-GB" w:eastAsia="es-ES"/>
        </w:rPr>
      </w:pPr>
      <w:r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Standard </w:t>
      </w:r>
      <w:r w:rsidR="008D2FC3"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error handling </w:t>
      </w:r>
      <w:r w:rsidR="001D54FD"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will apply </w:t>
      </w:r>
      <w:r w:rsidR="008D2FC3"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when </w:t>
      </w:r>
      <w:r w:rsidR="001D54FD"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data flow from </w:t>
      </w:r>
      <w:r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PLM to </w:t>
      </w:r>
      <w:r w:rsid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Infor </w:t>
      </w:r>
      <w:r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>M3</w:t>
      </w:r>
      <w:r w:rsidR="0095017D"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>.</w:t>
      </w:r>
    </w:p>
    <w:p w14:paraId="5514F498" w14:textId="0D6FA03E" w:rsidR="00BC3704" w:rsidRPr="0055781B" w:rsidRDefault="001D54FD" w:rsidP="0055781B">
      <w:pPr>
        <w:pStyle w:val="ListParagraph"/>
        <w:numPr>
          <w:ilvl w:val="0"/>
          <w:numId w:val="36"/>
        </w:numPr>
        <w:rPr>
          <w:rFonts w:asciiTheme="minorHAnsi" w:eastAsia="Times New Roman" w:hAnsiTheme="minorHAnsi"/>
          <w:sz w:val="20"/>
          <w:szCs w:val="20"/>
          <w:lang w:val="en-GB" w:eastAsia="es-ES"/>
        </w:rPr>
      </w:pPr>
      <w:r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API errors will </w:t>
      </w:r>
      <w:r w:rsid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need to be </w:t>
      </w:r>
      <w:r w:rsidR="00313046">
        <w:rPr>
          <w:rFonts w:asciiTheme="minorHAnsi" w:eastAsia="Times New Roman" w:hAnsiTheme="minorHAnsi"/>
          <w:sz w:val="20"/>
          <w:szCs w:val="20"/>
          <w:lang w:val="en-GB" w:eastAsia="es-ES"/>
        </w:rPr>
        <w:t>handled</w:t>
      </w:r>
      <w:r w:rsid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 on the integration between PLM and Infor M3</w:t>
      </w:r>
      <w:r w:rsidR="0055781B">
        <w:rPr>
          <w:rFonts w:asciiTheme="minorHAnsi" w:eastAsia="Times New Roman" w:hAnsiTheme="minorHAnsi"/>
          <w:sz w:val="20"/>
          <w:szCs w:val="20"/>
          <w:lang w:val="en-GB" w:eastAsia="es-ES"/>
        </w:rPr>
        <w:t>.</w:t>
      </w:r>
    </w:p>
    <w:sectPr w:rsidR="00BC3704" w:rsidRPr="0055781B" w:rsidSect="0063478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7" w:h="16839" w:code="1"/>
      <w:pgMar w:top="1080" w:right="720" w:bottom="1440" w:left="720" w:header="283" w:footer="283" w:gutter="36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79679" w14:textId="77777777" w:rsidR="001A2FC8" w:rsidRDefault="001A2FC8">
      <w:r>
        <w:separator/>
      </w:r>
    </w:p>
  </w:endnote>
  <w:endnote w:type="continuationSeparator" w:id="0">
    <w:p w14:paraId="4B568B97" w14:textId="77777777" w:rsidR="001A2FC8" w:rsidRDefault="001A2FC8">
      <w:r>
        <w:continuationSeparator/>
      </w:r>
    </w:p>
  </w:endnote>
  <w:endnote w:type="continuationNotice" w:id="1">
    <w:p w14:paraId="7BE6F143" w14:textId="77777777" w:rsidR="001A2FC8" w:rsidRDefault="001A2FC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CDAAB" w14:textId="77777777" w:rsidR="00316FC5" w:rsidRDefault="00316F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iv</w:t>
    </w:r>
    <w:r>
      <w:rPr>
        <w:rStyle w:val="PageNumber"/>
      </w:rPr>
      <w:fldChar w:fldCharType="end"/>
    </w:r>
  </w:p>
  <w:p w14:paraId="2191599E" w14:textId="77777777" w:rsidR="00316FC5" w:rsidRDefault="00316FC5">
    <w:pPr>
      <w:pStyle w:val="Footer"/>
      <w:ind w:right="360"/>
    </w:pPr>
  </w:p>
  <w:p w14:paraId="7673E5AE" w14:textId="77777777" w:rsidR="000603D3" w:rsidRDefault="000603D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5D76" w14:textId="2E027938" w:rsidR="00E705EA" w:rsidRDefault="00E705EA" w:rsidP="00634786">
    <w:pPr>
      <w:pStyle w:val="Footer"/>
      <w:ind w:left="-709"/>
    </w:pPr>
    <w:r>
      <w:t xml:space="preserve">File Name: </w:t>
    </w:r>
    <w:fldSimple w:instr=" FILENAME   \* MERGEFORMAT ">
      <w:r w:rsidR="006E2038">
        <w:rPr>
          <w:noProof/>
        </w:rPr>
        <w:t>ANA</w:t>
      </w:r>
      <w:r w:rsidR="00C14720">
        <w:rPr>
          <w:noProof/>
        </w:rPr>
        <w:t xml:space="preserve">-050 </w:t>
      </w:r>
      <w:r w:rsidR="004704FA">
        <w:rPr>
          <w:noProof/>
        </w:rPr>
        <w:t>PLM to</w:t>
      </w:r>
      <w:r w:rsidR="0055781B">
        <w:rPr>
          <w:noProof/>
        </w:rPr>
        <w:t xml:space="preserve"> Infor</w:t>
      </w:r>
      <w:r w:rsidR="004704FA">
        <w:rPr>
          <w:noProof/>
        </w:rPr>
        <w:t xml:space="preserve"> M3 integration</w:t>
      </w:r>
      <w:r>
        <w:rPr>
          <w:noProof/>
        </w:rPr>
        <w:t>.docx</w:t>
      </w:r>
    </w:fldSimple>
  </w:p>
  <w:p w14:paraId="7A292896" w14:textId="1AE17D85" w:rsidR="000603D3" w:rsidRPr="00E705EA" w:rsidRDefault="00E705EA" w:rsidP="00634786">
    <w:pPr>
      <w:pStyle w:val="Footer"/>
      <w:ind w:left="-709"/>
    </w:pPr>
    <w:r>
      <w:t xml:space="preserve">Publication Date: </w:t>
    </w:r>
    <w:sdt>
      <w:sdtPr>
        <w:alias w:val="Publish Date"/>
        <w:tag w:val=""/>
        <w:id w:val="1687324290"/>
        <w:placeholder>
          <w:docPart w:val="A80CC77A69DE4D26ACDEC65F496A18DF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6-05-12T00:00:00Z">
          <w:dateFormat w:val="dd/MM/yyyy"/>
          <w:lid w:val="en-GB"/>
          <w:storeMappedDataAs w:val="dateTime"/>
          <w:calendar w:val="gregorian"/>
        </w:date>
      </w:sdtPr>
      <w:sdtContent>
        <w:r w:rsidR="007C45CE">
          <w:rPr>
            <w:lang w:val="en-GB"/>
          </w:rPr>
          <w:t>12/05/2026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2EE51" w14:textId="77777777" w:rsidR="00316FC5" w:rsidRDefault="00316FC5">
    <w:pPr>
      <w:pStyle w:val="Footer"/>
      <w:tabs>
        <w:tab w:val="clear" w:pos="7920"/>
        <w:tab w:val="right" w:pos="10440"/>
      </w:tabs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093F3B26" wp14:editId="59CCD70D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1AA2AE" w14:textId="11E1C580" w:rsidR="00316FC5" w:rsidRDefault="00316FC5" w:rsidP="005F7057">
                          <w:pPr>
                            <w:pStyle w:val="CopyrightText0"/>
                          </w:pPr>
                          <w:r w:rsidRPr="000051E6">
                            <w:t>Copyright © 20</w:t>
                          </w:r>
                          <w:r w:rsidR="006C2152">
                            <w:t>21</w:t>
                          </w:r>
                          <w:r w:rsidRPr="000051E6">
                            <w:t xml:space="preserve"> Infor. All rights reserved. The word and design marks set forth herein are trademarks and/or registered trademarks of Infor and/or related affiliates </w:t>
                          </w:r>
                        </w:p>
                        <w:p w14:paraId="3813C853" w14:textId="77777777" w:rsidR="00316FC5" w:rsidRPr="000051E6" w:rsidRDefault="00316FC5" w:rsidP="005F7057">
                          <w:pPr>
                            <w:pStyle w:val="CopyrightText0"/>
                          </w:pPr>
                          <w:r w:rsidRPr="000051E6">
                            <w:t>and subsidiaries. All other trademarks listed herein are the property of their respective owners. www.infor.com.</w:t>
                          </w:r>
                        </w:p>
                        <w:p w14:paraId="66518E39" w14:textId="77777777" w:rsidR="00316FC5" w:rsidRPr="007057A9" w:rsidRDefault="00316FC5" w:rsidP="005F7057">
                          <w:pPr>
                            <w:pStyle w:val="Copyright"/>
                            <w:rPr>
                              <w:color w:val="26262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3F3B26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461AA2AE" w14:textId="11E1C580" w:rsidR="00316FC5" w:rsidRDefault="00316FC5" w:rsidP="005F7057">
                    <w:pPr>
                      <w:pStyle w:val="CopyrightText0"/>
                    </w:pPr>
                    <w:r w:rsidRPr="000051E6">
                      <w:t>Copyright © 20</w:t>
                    </w:r>
                    <w:r w:rsidR="006C2152">
                      <w:t>21</w:t>
                    </w:r>
                    <w:r w:rsidRPr="000051E6">
                      <w:t xml:space="preserve"> Infor. All rights reserved. The word and design marks set forth herein are trademarks and/or registered trademarks of Infor and/or related affiliates </w:t>
                    </w:r>
                  </w:p>
                  <w:p w14:paraId="3813C853" w14:textId="77777777" w:rsidR="00316FC5" w:rsidRPr="000051E6" w:rsidRDefault="00316FC5" w:rsidP="005F7057">
                    <w:pPr>
                      <w:pStyle w:val="CopyrightText0"/>
                    </w:pPr>
                    <w:r w:rsidRPr="000051E6">
                      <w:t>and subsidiaries. All other trademarks listed herein are the property of their respective owners. www.infor.com.</w:t>
                    </w:r>
                  </w:p>
                  <w:p w14:paraId="66518E39" w14:textId="77777777" w:rsidR="00316FC5" w:rsidRPr="007057A9" w:rsidRDefault="00316FC5" w:rsidP="005F7057">
                    <w:pPr>
                      <w:pStyle w:val="Copyright"/>
                      <w:rPr>
                        <w:color w:val="262626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5F8A6" w14:textId="77777777" w:rsidR="001A2FC8" w:rsidRDefault="001A2FC8">
      <w:r>
        <w:separator/>
      </w:r>
    </w:p>
  </w:footnote>
  <w:footnote w:type="continuationSeparator" w:id="0">
    <w:p w14:paraId="06B9BEEA" w14:textId="77777777" w:rsidR="001A2FC8" w:rsidRDefault="001A2FC8">
      <w:r>
        <w:continuationSeparator/>
      </w:r>
    </w:p>
  </w:footnote>
  <w:footnote w:type="continuationNotice" w:id="1">
    <w:p w14:paraId="3C439904" w14:textId="77777777" w:rsidR="001A2FC8" w:rsidRDefault="001A2FC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AD816" w14:textId="77777777" w:rsidR="007C45CE" w:rsidRDefault="007C45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D4C27" w14:textId="01E27976" w:rsidR="000603D3" w:rsidRDefault="00546342" w:rsidP="00634786">
    <w:pPr>
      <w:pStyle w:val="Header"/>
      <w:tabs>
        <w:tab w:val="clear" w:pos="10440"/>
        <w:tab w:val="right" w:pos="10107"/>
      </w:tabs>
      <w:ind w:left="-709"/>
    </w:pPr>
    <w:fldSimple w:instr="TITLE   \* MERGEFORMAT">
      <w:r>
        <w:t>ANA-050 Functional Specification</w:t>
      </w:r>
    </w:fldSimple>
    <w:r w:rsidR="00316FC5">
      <w:t xml:space="preserve"> </w:t>
    </w:r>
    <w:r w:rsidR="009211CC">
      <w:tab/>
    </w:r>
    <w:r w:rsidR="00D25ECD">
      <w:fldChar w:fldCharType="begin"/>
    </w:r>
    <w:r w:rsidR="00D25ECD">
      <w:instrText xml:space="preserve"> PAGE  \* Arabic  \* MERGEFORMAT </w:instrText>
    </w:r>
    <w:r w:rsidR="00D25ECD">
      <w:fldChar w:fldCharType="separate"/>
    </w:r>
    <w:r w:rsidR="00D25ECD">
      <w:rPr>
        <w:noProof/>
      </w:rPr>
      <w:t>1</w:t>
    </w:r>
    <w:r w:rsidR="00D25ECD">
      <w:fldChar w:fldCharType="end"/>
    </w:r>
  </w:p>
  <w:p w14:paraId="6E56DA33" w14:textId="0126B33D" w:rsidR="0020610E" w:rsidRDefault="00000000" w:rsidP="00634786">
    <w:pPr>
      <w:pStyle w:val="Header"/>
      <w:tabs>
        <w:tab w:val="clear" w:pos="10440"/>
        <w:tab w:val="left" w:pos="1120"/>
        <w:tab w:val="right" w:pos="10107"/>
      </w:tabs>
      <w:ind w:left="-709"/>
    </w:pPr>
    <w:sdt>
      <w:sdtPr>
        <w:alias w:val="Company"/>
        <w:tag w:val=""/>
        <w:id w:val="-1388102065"/>
        <w:placeholder>
          <w:docPart w:val="9189662CBAF54A3B9D92E41DBFD5ECDB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A56476">
          <w:t>Simpsons Beverages</w:t>
        </w:r>
      </w:sdtContent>
    </w:sdt>
    <w:r w:rsidR="0020610E">
      <w:t xml:space="preserve">: </w:t>
    </w:r>
    <w:sdt>
      <w:sdtPr>
        <w:alias w:val="Subject"/>
        <w:tag w:val=""/>
        <w:id w:val="-1174344054"/>
        <w:placeholder>
          <w:docPart w:val="D73EDDF649A64CC2B55E3CB167CE237E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7C45CE">
          <w:t>PLM to Infor M3 integration to update UOMs, target quality values V6.0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AE634" w14:textId="77777777" w:rsidR="00316FC5" w:rsidRPr="00A512F7" w:rsidRDefault="00316FC5" w:rsidP="00C30DAE">
    <w:r>
      <w:rPr>
        <w:noProof/>
        <w:lang w:val="en-AU" w:eastAsia="en-AU"/>
      </w:rPr>
      <w:drawing>
        <wp:inline distT="0" distB="0" distL="0" distR="0" wp14:anchorId="024DFE3E" wp14:editId="051F504B">
          <wp:extent cx="2626360" cy="723900"/>
          <wp:effectExtent l="0" t="0" r="2540" b="0"/>
          <wp:docPr id="38" name="Pictur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636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55AC5F08" w:rsidRPr="00E3569A">
      <w:t xml:space="preserve"> </w:t>
    </w:r>
    <w:r>
      <w:tab/>
    </w:r>
    <w:r>
      <w:tab/>
    </w:r>
    <w:r>
      <w:tab/>
    </w:r>
    <w:r>
      <w:tab/>
    </w:r>
    <w:r>
      <w:tab/>
    </w:r>
    <w:r>
      <w:tab/>
    </w:r>
    <w:r w:rsidR="55AC5F08" w:rsidRPr="001360F5">
      <w:t xml:space="preserve"> </w:t>
    </w:r>
    <w:sdt>
      <w:sdtPr>
        <w:alias w:val="Custom Logo"/>
        <w:tag w:val="Custom Logo"/>
        <w:id w:val="-1105267831"/>
        <w:picture/>
      </w:sdtPr>
      <w:sdtContent>
        <w:r>
          <w:rPr>
            <w:noProof/>
            <w:lang w:val="en-AU" w:eastAsia="en-AU"/>
          </w:rPr>
          <w:drawing>
            <wp:inline distT="0" distB="0" distL="0" distR="0" wp14:anchorId="1D57F078" wp14:editId="51B0DDF1">
              <wp:extent cx="1239417" cy="771524"/>
              <wp:effectExtent l="0" t="0" r="0" b="0"/>
              <wp:docPr id="39" name="Picture 3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Custom Logo.gif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9417" cy="7715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96AE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19F60D1"/>
    <w:multiLevelType w:val="hybridMultilevel"/>
    <w:tmpl w:val="84F8965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BB5149"/>
    <w:multiLevelType w:val="hybridMultilevel"/>
    <w:tmpl w:val="7B9C80B2"/>
    <w:lvl w:ilvl="0" w:tplc="7D6E73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4108A"/>
    <w:multiLevelType w:val="hybridMultilevel"/>
    <w:tmpl w:val="8B0E397E"/>
    <w:lvl w:ilvl="0" w:tplc="EE62CD68">
      <w:start w:val="1"/>
      <w:numFmt w:val="bullet"/>
      <w:pStyle w:val="Bullets"/>
      <w:lvlText w:val=""/>
      <w:lvlJc w:val="left"/>
      <w:pPr>
        <w:ind w:left="360" w:hanging="360"/>
      </w:pPr>
      <w:rPr>
        <w:rFonts w:ascii="Webdings" w:hAnsi="Webdings" w:hint="default"/>
        <w:color w:val="E31B23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85C18"/>
    <w:multiLevelType w:val="hybridMultilevel"/>
    <w:tmpl w:val="8CE229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31054"/>
    <w:multiLevelType w:val="hybridMultilevel"/>
    <w:tmpl w:val="1096A7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D4800"/>
    <w:multiLevelType w:val="hybridMultilevel"/>
    <w:tmpl w:val="A99C61B2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16A61AD2"/>
    <w:multiLevelType w:val="hybridMultilevel"/>
    <w:tmpl w:val="61FA13E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ADD57DC"/>
    <w:multiLevelType w:val="hybridMultilevel"/>
    <w:tmpl w:val="EE9A34AA"/>
    <w:lvl w:ilvl="0" w:tplc="5ED478F0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017D9B"/>
    <w:multiLevelType w:val="hybridMultilevel"/>
    <w:tmpl w:val="1276A8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EC3696"/>
    <w:multiLevelType w:val="multilevel"/>
    <w:tmpl w:val="295AEB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F5E1986"/>
    <w:multiLevelType w:val="hybridMultilevel"/>
    <w:tmpl w:val="EFC6079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2E32248"/>
    <w:multiLevelType w:val="hybridMultilevel"/>
    <w:tmpl w:val="A3068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503506"/>
    <w:multiLevelType w:val="multilevel"/>
    <w:tmpl w:val="B1768BB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33"/>
        </w:tabs>
        <w:ind w:left="2433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4" w15:restartNumberingAfterBreak="0">
    <w:nsid w:val="27466F7B"/>
    <w:multiLevelType w:val="hybridMultilevel"/>
    <w:tmpl w:val="43FC949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8015643"/>
    <w:multiLevelType w:val="hybridMultilevel"/>
    <w:tmpl w:val="3C18CE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30584BC0"/>
    <w:multiLevelType w:val="hybridMultilevel"/>
    <w:tmpl w:val="C714E336"/>
    <w:lvl w:ilvl="0" w:tplc="41B06D40">
      <w:start w:val="1"/>
      <w:numFmt w:val="none"/>
      <w:lvlText w:val="Note:"/>
      <w:lvlJc w:val="left"/>
      <w:pPr>
        <w:ind w:left="720" w:hanging="360"/>
      </w:pPr>
      <w:rPr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7F20AC"/>
    <w:multiLevelType w:val="hybridMultilevel"/>
    <w:tmpl w:val="4BD453A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33F0227"/>
    <w:multiLevelType w:val="hybridMultilevel"/>
    <w:tmpl w:val="6B8C6A0C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EDA5458"/>
    <w:multiLevelType w:val="hybridMultilevel"/>
    <w:tmpl w:val="A09CFA4A"/>
    <w:lvl w:ilvl="0" w:tplc="2AA8FDE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8728F6"/>
    <w:multiLevelType w:val="hybridMultilevel"/>
    <w:tmpl w:val="3DE4C8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CF4FC1"/>
    <w:multiLevelType w:val="hybridMultilevel"/>
    <w:tmpl w:val="EC200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573A83"/>
    <w:multiLevelType w:val="multilevel"/>
    <w:tmpl w:val="C60A03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56F41AB9"/>
    <w:multiLevelType w:val="hybridMultilevel"/>
    <w:tmpl w:val="CDE8B29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64A969AC"/>
    <w:multiLevelType w:val="hybridMultilevel"/>
    <w:tmpl w:val="6534168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6604643C"/>
    <w:multiLevelType w:val="hybridMultilevel"/>
    <w:tmpl w:val="15CCB91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6A176D9"/>
    <w:multiLevelType w:val="hybridMultilevel"/>
    <w:tmpl w:val="71540B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0" w15:restartNumberingAfterBreak="0">
    <w:nsid w:val="6C792930"/>
    <w:multiLevelType w:val="hybridMultilevel"/>
    <w:tmpl w:val="AC0AAF82"/>
    <w:lvl w:ilvl="0" w:tplc="1DB62624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36C3BBC"/>
    <w:multiLevelType w:val="hybridMultilevel"/>
    <w:tmpl w:val="9FD08A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B80CA6"/>
    <w:multiLevelType w:val="multilevel"/>
    <w:tmpl w:val="7ADA89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6277645"/>
    <w:multiLevelType w:val="hybridMultilevel"/>
    <w:tmpl w:val="692E81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302D0B"/>
    <w:multiLevelType w:val="hybridMultilevel"/>
    <w:tmpl w:val="FC5A8E18"/>
    <w:lvl w:ilvl="0" w:tplc="DC7CFBD6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B446CA"/>
    <w:multiLevelType w:val="multilevel"/>
    <w:tmpl w:val="F0D22EF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6" w15:restartNumberingAfterBreak="0">
    <w:nsid w:val="7F507C79"/>
    <w:multiLevelType w:val="hybridMultilevel"/>
    <w:tmpl w:val="17381CCE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843937378">
    <w:abstractNumId w:val="13"/>
  </w:num>
  <w:num w:numId="2" w16cid:durableId="166605223">
    <w:abstractNumId w:val="25"/>
  </w:num>
  <w:num w:numId="3" w16cid:durableId="1740639826">
    <w:abstractNumId w:val="29"/>
  </w:num>
  <w:num w:numId="4" w16cid:durableId="1527135121">
    <w:abstractNumId w:val="16"/>
  </w:num>
  <w:num w:numId="5" w16cid:durableId="674310536">
    <w:abstractNumId w:val="3"/>
  </w:num>
  <w:num w:numId="6" w16cid:durableId="430930965">
    <w:abstractNumId w:val="22"/>
  </w:num>
  <w:num w:numId="7" w16cid:durableId="965700946">
    <w:abstractNumId w:val="15"/>
  </w:num>
  <w:num w:numId="8" w16cid:durableId="1717586985">
    <w:abstractNumId w:val="33"/>
  </w:num>
  <w:num w:numId="9" w16cid:durableId="796603435">
    <w:abstractNumId w:val="32"/>
  </w:num>
  <w:num w:numId="10" w16cid:durableId="1456800487">
    <w:abstractNumId w:val="10"/>
  </w:num>
  <w:num w:numId="11" w16cid:durableId="1603607121">
    <w:abstractNumId w:val="1"/>
  </w:num>
  <w:num w:numId="12" w16cid:durableId="1312097660">
    <w:abstractNumId w:val="4"/>
  </w:num>
  <w:num w:numId="13" w16cid:durableId="879319784">
    <w:abstractNumId w:val="28"/>
  </w:num>
  <w:num w:numId="14" w16cid:durableId="80640097">
    <w:abstractNumId w:val="9"/>
  </w:num>
  <w:num w:numId="15" w16cid:durableId="2025859444">
    <w:abstractNumId w:val="5"/>
  </w:num>
  <w:num w:numId="16" w16cid:durableId="1936935928">
    <w:abstractNumId w:val="31"/>
  </w:num>
  <w:num w:numId="17" w16cid:durableId="1170604713">
    <w:abstractNumId w:val="26"/>
  </w:num>
  <w:num w:numId="18" w16cid:durableId="1181312391">
    <w:abstractNumId w:val="36"/>
  </w:num>
  <w:num w:numId="19" w16cid:durableId="194929094">
    <w:abstractNumId w:val="11"/>
  </w:num>
  <w:num w:numId="20" w16cid:durableId="60760395">
    <w:abstractNumId w:val="24"/>
  </w:num>
  <w:num w:numId="21" w16cid:durableId="235938018">
    <w:abstractNumId w:val="18"/>
  </w:num>
  <w:num w:numId="22" w16cid:durableId="602809664">
    <w:abstractNumId w:val="27"/>
  </w:num>
  <w:num w:numId="23" w16cid:durableId="1051729717">
    <w:abstractNumId w:val="19"/>
  </w:num>
  <w:num w:numId="24" w16cid:durableId="146174293">
    <w:abstractNumId w:val="0"/>
  </w:num>
  <w:num w:numId="25" w16cid:durableId="270670367">
    <w:abstractNumId w:val="17"/>
  </w:num>
  <w:num w:numId="26" w16cid:durableId="112400907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6271728">
    <w:abstractNumId w:val="7"/>
  </w:num>
  <w:num w:numId="28" w16cid:durableId="562299079">
    <w:abstractNumId w:val="12"/>
  </w:num>
  <w:num w:numId="29" w16cid:durableId="538667550">
    <w:abstractNumId w:val="6"/>
  </w:num>
  <w:num w:numId="30" w16cid:durableId="1137065884">
    <w:abstractNumId w:val="35"/>
  </w:num>
  <w:num w:numId="31" w16cid:durableId="237135826">
    <w:abstractNumId w:val="8"/>
  </w:num>
  <w:num w:numId="32" w16cid:durableId="1193956198">
    <w:abstractNumId w:val="30"/>
  </w:num>
  <w:num w:numId="33" w16cid:durableId="2112891819">
    <w:abstractNumId w:val="34"/>
  </w:num>
  <w:num w:numId="34" w16cid:durableId="192422265">
    <w:abstractNumId w:val="21"/>
  </w:num>
  <w:num w:numId="35" w16cid:durableId="808741125">
    <w:abstractNumId w:val="2"/>
  </w:num>
  <w:num w:numId="36" w16cid:durableId="1300108175">
    <w:abstractNumId w:val="20"/>
  </w:num>
  <w:num w:numId="37" w16cid:durableId="721096794">
    <w:abstractNumId w:val="23"/>
  </w:num>
  <w:num w:numId="38" w16cid:durableId="613753478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efaultTableStyle w:val="InforTable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2E10"/>
    <w:rsid w:val="000037F6"/>
    <w:rsid w:val="00004562"/>
    <w:rsid w:val="00004EAC"/>
    <w:rsid w:val="00005414"/>
    <w:rsid w:val="00005B63"/>
    <w:rsid w:val="0000630A"/>
    <w:rsid w:val="00010332"/>
    <w:rsid w:val="00010397"/>
    <w:rsid w:val="00011B1C"/>
    <w:rsid w:val="00011B6F"/>
    <w:rsid w:val="00012D1A"/>
    <w:rsid w:val="0001363C"/>
    <w:rsid w:val="000148A6"/>
    <w:rsid w:val="0001582F"/>
    <w:rsid w:val="000160EE"/>
    <w:rsid w:val="000167D8"/>
    <w:rsid w:val="0002184B"/>
    <w:rsid w:val="00022018"/>
    <w:rsid w:val="00022737"/>
    <w:rsid w:val="00022A76"/>
    <w:rsid w:val="00022C2B"/>
    <w:rsid w:val="00022F03"/>
    <w:rsid w:val="00023A86"/>
    <w:rsid w:val="00024285"/>
    <w:rsid w:val="00026627"/>
    <w:rsid w:val="00026CCA"/>
    <w:rsid w:val="00026EFF"/>
    <w:rsid w:val="000274C1"/>
    <w:rsid w:val="00030CC6"/>
    <w:rsid w:val="00031144"/>
    <w:rsid w:val="00031ABB"/>
    <w:rsid w:val="00031C73"/>
    <w:rsid w:val="000322C6"/>
    <w:rsid w:val="000323AF"/>
    <w:rsid w:val="000336CD"/>
    <w:rsid w:val="00033A89"/>
    <w:rsid w:val="000343B7"/>
    <w:rsid w:val="00034A9F"/>
    <w:rsid w:val="00034C65"/>
    <w:rsid w:val="00035E36"/>
    <w:rsid w:val="000367FA"/>
    <w:rsid w:val="00040DF2"/>
    <w:rsid w:val="00041EA1"/>
    <w:rsid w:val="000421F8"/>
    <w:rsid w:val="00042EB3"/>
    <w:rsid w:val="0004459C"/>
    <w:rsid w:val="00044612"/>
    <w:rsid w:val="00044A8B"/>
    <w:rsid w:val="00044AF7"/>
    <w:rsid w:val="00045D27"/>
    <w:rsid w:val="00046015"/>
    <w:rsid w:val="00046043"/>
    <w:rsid w:val="00046270"/>
    <w:rsid w:val="00047258"/>
    <w:rsid w:val="00047CB2"/>
    <w:rsid w:val="0005002D"/>
    <w:rsid w:val="00050202"/>
    <w:rsid w:val="000509F4"/>
    <w:rsid w:val="00050AEC"/>
    <w:rsid w:val="00056235"/>
    <w:rsid w:val="0005679C"/>
    <w:rsid w:val="00056A3B"/>
    <w:rsid w:val="0005728D"/>
    <w:rsid w:val="00057762"/>
    <w:rsid w:val="000603D3"/>
    <w:rsid w:val="00060A99"/>
    <w:rsid w:val="00062688"/>
    <w:rsid w:val="00063C44"/>
    <w:rsid w:val="000657B9"/>
    <w:rsid w:val="000668E2"/>
    <w:rsid w:val="000703C7"/>
    <w:rsid w:val="000704C9"/>
    <w:rsid w:val="00070D84"/>
    <w:rsid w:val="00073031"/>
    <w:rsid w:val="00073376"/>
    <w:rsid w:val="00073917"/>
    <w:rsid w:val="00073A00"/>
    <w:rsid w:val="00073A73"/>
    <w:rsid w:val="00073EE7"/>
    <w:rsid w:val="00074B5A"/>
    <w:rsid w:val="00074EBD"/>
    <w:rsid w:val="00075251"/>
    <w:rsid w:val="0007608C"/>
    <w:rsid w:val="000760E9"/>
    <w:rsid w:val="00077045"/>
    <w:rsid w:val="00077BFA"/>
    <w:rsid w:val="00080D7B"/>
    <w:rsid w:val="00081292"/>
    <w:rsid w:val="00082518"/>
    <w:rsid w:val="0008310A"/>
    <w:rsid w:val="00083600"/>
    <w:rsid w:val="00083847"/>
    <w:rsid w:val="00083E61"/>
    <w:rsid w:val="00084579"/>
    <w:rsid w:val="000862C2"/>
    <w:rsid w:val="000867F3"/>
    <w:rsid w:val="000903D5"/>
    <w:rsid w:val="00090DEE"/>
    <w:rsid w:val="00091AA6"/>
    <w:rsid w:val="0009210B"/>
    <w:rsid w:val="00092170"/>
    <w:rsid w:val="0009238D"/>
    <w:rsid w:val="000931DD"/>
    <w:rsid w:val="000934CC"/>
    <w:rsid w:val="00094044"/>
    <w:rsid w:val="00095EBC"/>
    <w:rsid w:val="00096FAC"/>
    <w:rsid w:val="00097C01"/>
    <w:rsid w:val="00097CC6"/>
    <w:rsid w:val="000A01EC"/>
    <w:rsid w:val="000A1129"/>
    <w:rsid w:val="000A1616"/>
    <w:rsid w:val="000A248C"/>
    <w:rsid w:val="000A3DF8"/>
    <w:rsid w:val="000A3E09"/>
    <w:rsid w:val="000A4702"/>
    <w:rsid w:val="000A4BCC"/>
    <w:rsid w:val="000A4DBC"/>
    <w:rsid w:val="000A5CA0"/>
    <w:rsid w:val="000A7175"/>
    <w:rsid w:val="000B004A"/>
    <w:rsid w:val="000B0068"/>
    <w:rsid w:val="000B029E"/>
    <w:rsid w:val="000B2F81"/>
    <w:rsid w:val="000B32B0"/>
    <w:rsid w:val="000B3FDD"/>
    <w:rsid w:val="000B5303"/>
    <w:rsid w:val="000B55F6"/>
    <w:rsid w:val="000B5B90"/>
    <w:rsid w:val="000B6F63"/>
    <w:rsid w:val="000B70B7"/>
    <w:rsid w:val="000B7211"/>
    <w:rsid w:val="000B721E"/>
    <w:rsid w:val="000B7A78"/>
    <w:rsid w:val="000B7E08"/>
    <w:rsid w:val="000C024D"/>
    <w:rsid w:val="000C0A66"/>
    <w:rsid w:val="000C33B2"/>
    <w:rsid w:val="000C3DCA"/>
    <w:rsid w:val="000C58D9"/>
    <w:rsid w:val="000D0537"/>
    <w:rsid w:val="000D0C9E"/>
    <w:rsid w:val="000D2CDF"/>
    <w:rsid w:val="000D34FA"/>
    <w:rsid w:val="000D462B"/>
    <w:rsid w:val="000D4E64"/>
    <w:rsid w:val="000D5110"/>
    <w:rsid w:val="000D678A"/>
    <w:rsid w:val="000D6828"/>
    <w:rsid w:val="000D7525"/>
    <w:rsid w:val="000E09C1"/>
    <w:rsid w:val="000E0B0D"/>
    <w:rsid w:val="000E17D2"/>
    <w:rsid w:val="000E2ECE"/>
    <w:rsid w:val="000E3710"/>
    <w:rsid w:val="000E56EC"/>
    <w:rsid w:val="000E5CAC"/>
    <w:rsid w:val="000E6253"/>
    <w:rsid w:val="000E6E29"/>
    <w:rsid w:val="000E719A"/>
    <w:rsid w:val="000E7207"/>
    <w:rsid w:val="000E7FD5"/>
    <w:rsid w:val="000F1CCA"/>
    <w:rsid w:val="000F1D53"/>
    <w:rsid w:val="000F2318"/>
    <w:rsid w:val="000F254B"/>
    <w:rsid w:val="000F34BC"/>
    <w:rsid w:val="000F3A1B"/>
    <w:rsid w:val="000F420A"/>
    <w:rsid w:val="000F4227"/>
    <w:rsid w:val="000F5BE2"/>
    <w:rsid w:val="000F606F"/>
    <w:rsid w:val="000F7C6D"/>
    <w:rsid w:val="000F7FB7"/>
    <w:rsid w:val="001006F4"/>
    <w:rsid w:val="00100812"/>
    <w:rsid w:val="001018A0"/>
    <w:rsid w:val="0010267A"/>
    <w:rsid w:val="0010278F"/>
    <w:rsid w:val="00102A4E"/>
    <w:rsid w:val="00104BB4"/>
    <w:rsid w:val="0010643D"/>
    <w:rsid w:val="001068F5"/>
    <w:rsid w:val="00110875"/>
    <w:rsid w:val="00110C1B"/>
    <w:rsid w:val="00110EA4"/>
    <w:rsid w:val="00111BB9"/>
    <w:rsid w:val="00112232"/>
    <w:rsid w:val="00112A59"/>
    <w:rsid w:val="0011378B"/>
    <w:rsid w:val="0011434B"/>
    <w:rsid w:val="0011570C"/>
    <w:rsid w:val="001173D6"/>
    <w:rsid w:val="0011750D"/>
    <w:rsid w:val="00117C35"/>
    <w:rsid w:val="00120844"/>
    <w:rsid w:val="00120E8B"/>
    <w:rsid w:val="00121446"/>
    <w:rsid w:val="00121FE5"/>
    <w:rsid w:val="00122224"/>
    <w:rsid w:val="001225A8"/>
    <w:rsid w:val="00122663"/>
    <w:rsid w:val="00123EFC"/>
    <w:rsid w:val="00123F8A"/>
    <w:rsid w:val="0012453A"/>
    <w:rsid w:val="001251AE"/>
    <w:rsid w:val="00125E90"/>
    <w:rsid w:val="001262F2"/>
    <w:rsid w:val="00126688"/>
    <w:rsid w:val="00127D2A"/>
    <w:rsid w:val="00131CFE"/>
    <w:rsid w:val="001329A1"/>
    <w:rsid w:val="0013312B"/>
    <w:rsid w:val="00133F8A"/>
    <w:rsid w:val="00134325"/>
    <w:rsid w:val="00134B98"/>
    <w:rsid w:val="00134E10"/>
    <w:rsid w:val="001355E4"/>
    <w:rsid w:val="001360F5"/>
    <w:rsid w:val="00137983"/>
    <w:rsid w:val="001400FD"/>
    <w:rsid w:val="00140352"/>
    <w:rsid w:val="001419E6"/>
    <w:rsid w:val="00142B90"/>
    <w:rsid w:val="00144DD7"/>
    <w:rsid w:val="00145AB0"/>
    <w:rsid w:val="00150862"/>
    <w:rsid w:val="001529C2"/>
    <w:rsid w:val="0015438F"/>
    <w:rsid w:val="00154A71"/>
    <w:rsid w:val="001550BD"/>
    <w:rsid w:val="00156FE1"/>
    <w:rsid w:val="001602A5"/>
    <w:rsid w:val="001603FC"/>
    <w:rsid w:val="0016106C"/>
    <w:rsid w:val="00161BCE"/>
    <w:rsid w:val="001626C1"/>
    <w:rsid w:val="00162C1E"/>
    <w:rsid w:val="00163F3E"/>
    <w:rsid w:val="0016457E"/>
    <w:rsid w:val="00167257"/>
    <w:rsid w:val="0016750C"/>
    <w:rsid w:val="0016795C"/>
    <w:rsid w:val="0017205F"/>
    <w:rsid w:val="001724A5"/>
    <w:rsid w:val="00172DE0"/>
    <w:rsid w:val="00172EEE"/>
    <w:rsid w:val="001744C8"/>
    <w:rsid w:val="00175894"/>
    <w:rsid w:val="00175FD0"/>
    <w:rsid w:val="00180558"/>
    <w:rsid w:val="00181E2A"/>
    <w:rsid w:val="00182BFF"/>
    <w:rsid w:val="00183EA3"/>
    <w:rsid w:val="00184505"/>
    <w:rsid w:val="00184791"/>
    <w:rsid w:val="00185277"/>
    <w:rsid w:val="00185CEE"/>
    <w:rsid w:val="0018643F"/>
    <w:rsid w:val="00186D3B"/>
    <w:rsid w:val="001878A4"/>
    <w:rsid w:val="00187F8C"/>
    <w:rsid w:val="001908D3"/>
    <w:rsid w:val="00191571"/>
    <w:rsid w:val="00191B44"/>
    <w:rsid w:val="00191C81"/>
    <w:rsid w:val="00192FED"/>
    <w:rsid w:val="00195176"/>
    <w:rsid w:val="00197D4B"/>
    <w:rsid w:val="001A02C7"/>
    <w:rsid w:val="001A068B"/>
    <w:rsid w:val="001A13D3"/>
    <w:rsid w:val="001A2FC8"/>
    <w:rsid w:val="001A41EF"/>
    <w:rsid w:val="001A4274"/>
    <w:rsid w:val="001A4DC6"/>
    <w:rsid w:val="001A5760"/>
    <w:rsid w:val="001A59AD"/>
    <w:rsid w:val="001A6AA1"/>
    <w:rsid w:val="001A6B21"/>
    <w:rsid w:val="001A7824"/>
    <w:rsid w:val="001A7890"/>
    <w:rsid w:val="001A7F9A"/>
    <w:rsid w:val="001B07B4"/>
    <w:rsid w:val="001B0C24"/>
    <w:rsid w:val="001B1129"/>
    <w:rsid w:val="001B2633"/>
    <w:rsid w:val="001B2A22"/>
    <w:rsid w:val="001B2B36"/>
    <w:rsid w:val="001B2CA0"/>
    <w:rsid w:val="001B3DE1"/>
    <w:rsid w:val="001B5656"/>
    <w:rsid w:val="001B6322"/>
    <w:rsid w:val="001B64DE"/>
    <w:rsid w:val="001B67D2"/>
    <w:rsid w:val="001B69C2"/>
    <w:rsid w:val="001C0B59"/>
    <w:rsid w:val="001C2F8B"/>
    <w:rsid w:val="001C30B4"/>
    <w:rsid w:val="001C32C0"/>
    <w:rsid w:val="001C38D3"/>
    <w:rsid w:val="001C398A"/>
    <w:rsid w:val="001C3DFF"/>
    <w:rsid w:val="001C4C4E"/>
    <w:rsid w:val="001C4EE1"/>
    <w:rsid w:val="001C576F"/>
    <w:rsid w:val="001C6DBD"/>
    <w:rsid w:val="001D027F"/>
    <w:rsid w:val="001D1A83"/>
    <w:rsid w:val="001D2D39"/>
    <w:rsid w:val="001D4CE8"/>
    <w:rsid w:val="001D54FD"/>
    <w:rsid w:val="001D75B4"/>
    <w:rsid w:val="001D7A28"/>
    <w:rsid w:val="001D7DE7"/>
    <w:rsid w:val="001E3999"/>
    <w:rsid w:val="001E4436"/>
    <w:rsid w:val="001E4763"/>
    <w:rsid w:val="001E5100"/>
    <w:rsid w:val="001E513E"/>
    <w:rsid w:val="001E5AE7"/>
    <w:rsid w:val="001E765B"/>
    <w:rsid w:val="001F0860"/>
    <w:rsid w:val="001F0DA0"/>
    <w:rsid w:val="001F1669"/>
    <w:rsid w:val="001F1F37"/>
    <w:rsid w:val="001F29BE"/>
    <w:rsid w:val="001F2B67"/>
    <w:rsid w:val="001F33DD"/>
    <w:rsid w:val="001F353D"/>
    <w:rsid w:val="001F362C"/>
    <w:rsid w:val="001F4075"/>
    <w:rsid w:val="001F488E"/>
    <w:rsid w:val="001F494D"/>
    <w:rsid w:val="001F4B1C"/>
    <w:rsid w:val="001F598A"/>
    <w:rsid w:val="00200A90"/>
    <w:rsid w:val="002018B2"/>
    <w:rsid w:val="00202290"/>
    <w:rsid w:val="00202383"/>
    <w:rsid w:val="00202E08"/>
    <w:rsid w:val="00204C0F"/>
    <w:rsid w:val="0020610E"/>
    <w:rsid w:val="00206974"/>
    <w:rsid w:val="002072C9"/>
    <w:rsid w:val="00207839"/>
    <w:rsid w:val="00210509"/>
    <w:rsid w:val="00210DAA"/>
    <w:rsid w:val="0021102C"/>
    <w:rsid w:val="002131BB"/>
    <w:rsid w:val="00213416"/>
    <w:rsid w:val="002135BE"/>
    <w:rsid w:val="002144A0"/>
    <w:rsid w:val="0021471F"/>
    <w:rsid w:val="002202C6"/>
    <w:rsid w:val="00221389"/>
    <w:rsid w:val="0022201F"/>
    <w:rsid w:val="002234FD"/>
    <w:rsid w:val="0022376C"/>
    <w:rsid w:val="0022429F"/>
    <w:rsid w:val="002243B6"/>
    <w:rsid w:val="00224416"/>
    <w:rsid w:val="00224842"/>
    <w:rsid w:val="0022490F"/>
    <w:rsid w:val="00225300"/>
    <w:rsid w:val="00225FB1"/>
    <w:rsid w:val="00226D66"/>
    <w:rsid w:val="00227236"/>
    <w:rsid w:val="00230700"/>
    <w:rsid w:val="00232838"/>
    <w:rsid w:val="0023478E"/>
    <w:rsid w:val="00234B08"/>
    <w:rsid w:val="00234F55"/>
    <w:rsid w:val="0023529A"/>
    <w:rsid w:val="0023720B"/>
    <w:rsid w:val="00240B76"/>
    <w:rsid w:val="002416BA"/>
    <w:rsid w:val="00241BDD"/>
    <w:rsid w:val="002422AA"/>
    <w:rsid w:val="0024257B"/>
    <w:rsid w:val="00242DD7"/>
    <w:rsid w:val="0024490F"/>
    <w:rsid w:val="00244953"/>
    <w:rsid w:val="00244A46"/>
    <w:rsid w:val="00245174"/>
    <w:rsid w:val="00245D51"/>
    <w:rsid w:val="002470BF"/>
    <w:rsid w:val="00250260"/>
    <w:rsid w:val="00250943"/>
    <w:rsid w:val="00251640"/>
    <w:rsid w:val="00251814"/>
    <w:rsid w:val="00252492"/>
    <w:rsid w:val="002533A7"/>
    <w:rsid w:val="0025572B"/>
    <w:rsid w:val="002559EA"/>
    <w:rsid w:val="0025768B"/>
    <w:rsid w:val="002577DB"/>
    <w:rsid w:val="002579A7"/>
    <w:rsid w:val="00260500"/>
    <w:rsid w:val="002611D7"/>
    <w:rsid w:val="00262791"/>
    <w:rsid w:val="002627AB"/>
    <w:rsid w:val="00263081"/>
    <w:rsid w:val="00263173"/>
    <w:rsid w:val="00263E97"/>
    <w:rsid w:val="00266781"/>
    <w:rsid w:val="00267CAB"/>
    <w:rsid w:val="00270624"/>
    <w:rsid w:val="00270C1F"/>
    <w:rsid w:val="00271888"/>
    <w:rsid w:val="00273C7D"/>
    <w:rsid w:val="00275622"/>
    <w:rsid w:val="002768E8"/>
    <w:rsid w:val="002769F7"/>
    <w:rsid w:val="0028045C"/>
    <w:rsid w:val="00280F19"/>
    <w:rsid w:val="00281B89"/>
    <w:rsid w:val="00282369"/>
    <w:rsid w:val="00283F1D"/>
    <w:rsid w:val="002860B7"/>
    <w:rsid w:val="002866B4"/>
    <w:rsid w:val="0028754B"/>
    <w:rsid w:val="002909F3"/>
    <w:rsid w:val="00290F11"/>
    <w:rsid w:val="00291FC5"/>
    <w:rsid w:val="00295028"/>
    <w:rsid w:val="00297DA3"/>
    <w:rsid w:val="002A1EB4"/>
    <w:rsid w:val="002A2FDE"/>
    <w:rsid w:val="002A3E64"/>
    <w:rsid w:val="002A42EF"/>
    <w:rsid w:val="002A5412"/>
    <w:rsid w:val="002A5B61"/>
    <w:rsid w:val="002A5DDB"/>
    <w:rsid w:val="002A64A4"/>
    <w:rsid w:val="002A6E77"/>
    <w:rsid w:val="002B0A43"/>
    <w:rsid w:val="002B169A"/>
    <w:rsid w:val="002B1F62"/>
    <w:rsid w:val="002B360A"/>
    <w:rsid w:val="002B54D1"/>
    <w:rsid w:val="002B6BD7"/>
    <w:rsid w:val="002B77B6"/>
    <w:rsid w:val="002C02A5"/>
    <w:rsid w:val="002C1FD6"/>
    <w:rsid w:val="002C2512"/>
    <w:rsid w:val="002C76A0"/>
    <w:rsid w:val="002D0372"/>
    <w:rsid w:val="002D07CB"/>
    <w:rsid w:val="002D0AC0"/>
    <w:rsid w:val="002D1269"/>
    <w:rsid w:val="002D1A2B"/>
    <w:rsid w:val="002D24FC"/>
    <w:rsid w:val="002D28D9"/>
    <w:rsid w:val="002D33FF"/>
    <w:rsid w:val="002D3A28"/>
    <w:rsid w:val="002D3E29"/>
    <w:rsid w:val="002D3EF8"/>
    <w:rsid w:val="002D463B"/>
    <w:rsid w:val="002D51FA"/>
    <w:rsid w:val="002D5516"/>
    <w:rsid w:val="002D71FA"/>
    <w:rsid w:val="002D75E7"/>
    <w:rsid w:val="002E04C4"/>
    <w:rsid w:val="002E07C3"/>
    <w:rsid w:val="002E2ACC"/>
    <w:rsid w:val="002E3BBA"/>
    <w:rsid w:val="002E40D6"/>
    <w:rsid w:val="002E422C"/>
    <w:rsid w:val="002E5119"/>
    <w:rsid w:val="002E7586"/>
    <w:rsid w:val="002F1445"/>
    <w:rsid w:val="002F2AF5"/>
    <w:rsid w:val="002F337D"/>
    <w:rsid w:val="002F3402"/>
    <w:rsid w:val="002F366E"/>
    <w:rsid w:val="00300232"/>
    <w:rsid w:val="0030079F"/>
    <w:rsid w:val="00302BDE"/>
    <w:rsid w:val="003032E6"/>
    <w:rsid w:val="003047F4"/>
    <w:rsid w:val="00305AFB"/>
    <w:rsid w:val="00305C06"/>
    <w:rsid w:val="0030681D"/>
    <w:rsid w:val="00307739"/>
    <w:rsid w:val="0031052A"/>
    <w:rsid w:val="00310531"/>
    <w:rsid w:val="0031099D"/>
    <w:rsid w:val="00310C0F"/>
    <w:rsid w:val="00310CBD"/>
    <w:rsid w:val="00311A79"/>
    <w:rsid w:val="00312240"/>
    <w:rsid w:val="0031290C"/>
    <w:rsid w:val="00313046"/>
    <w:rsid w:val="00316FC5"/>
    <w:rsid w:val="0032105B"/>
    <w:rsid w:val="003232C9"/>
    <w:rsid w:val="003245C1"/>
    <w:rsid w:val="00324A61"/>
    <w:rsid w:val="00326CC1"/>
    <w:rsid w:val="003303D6"/>
    <w:rsid w:val="00330F4E"/>
    <w:rsid w:val="003319A8"/>
    <w:rsid w:val="003331C7"/>
    <w:rsid w:val="00333317"/>
    <w:rsid w:val="00333506"/>
    <w:rsid w:val="003350D6"/>
    <w:rsid w:val="0033537E"/>
    <w:rsid w:val="00335469"/>
    <w:rsid w:val="003365BC"/>
    <w:rsid w:val="0034007E"/>
    <w:rsid w:val="00340139"/>
    <w:rsid w:val="00340236"/>
    <w:rsid w:val="00340FB1"/>
    <w:rsid w:val="00341C8F"/>
    <w:rsid w:val="00341E2B"/>
    <w:rsid w:val="00342028"/>
    <w:rsid w:val="00342581"/>
    <w:rsid w:val="00342DAE"/>
    <w:rsid w:val="00343B5C"/>
    <w:rsid w:val="00347EB5"/>
    <w:rsid w:val="00351CD6"/>
    <w:rsid w:val="0035228A"/>
    <w:rsid w:val="00352346"/>
    <w:rsid w:val="00352C60"/>
    <w:rsid w:val="00353AE1"/>
    <w:rsid w:val="00353B83"/>
    <w:rsid w:val="00354BAD"/>
    <w:rsid w:val="00354BB1"/>
    <w:rsid w:val="0035693D"/>
    <w:rsid w:val="00356AF9"/>
    <w:rsid w:val="00356BF9"/>
    <w:rsid w:val="003576B1"/>
    <w:rsid w:val="00360BB6"/>
    <w:rsid w:val="0036104C"/>
    <w:rsid w:val="00361096"/>
    <w:rsid w:val="00361A59"/>
    <w:rsid w:val="00361E99"/>
    <w:rsid w:val="003658C3"/>
    <w:rsid w:val="003666BB"/>
    <w:rsid w:val="003711AD"/>
    <w:rsid w:val="00372E39"/>
    <w:rsid w:val="00372E77"/>
    <w:rsid w:val="003738C2"/>
    <w:rsid w:val="003740BC"/>
    <w:rsid w:val="0037470C"/>
    <w:rsid w:val="00375BE8"/>
    <w:rsid w:val="00375D4F"/>
    <w:rsid w:val="00376461"/>
    <w:rsid w:val="003770EA"/>
    <w:rsid w:val="0037744D"/>
    <w:rsid w:val="00380F5A"/>
    <w:rsid w:val="00382195"/>
    <w:rsid w:val="00383E24"/>
    <w:rsid w:val="00384FF6"/>
    <w:rsid w:val="0038552F"/>
    <w:rsid w:val="00386670"/>
    <w:rsid w:val="003879CC"/>
    <w:rsid w:val="00390DEE"/>
    <w:rsid w:val="00391D5F"/>
    <w:rsid w:val="003935A9"/>
    <w:rsid w:val="0039588E"/>
    <w:rsid w:val="00395B5B"/>
    <w:rsid w:val="0039604B"/>
    <w:rsid w:val="003A09E5"/>
    <w:rsid w:val="003A19E0"/>
    <w:rsid w:val="003A1A6E"/>
    <w:rsid w:val="003A37E3"/>
    <w:rsid w:val="003A3950"/>
    <w:rsid w:val="003A5DA2"/>
    <w:rsid w:val="003A683E"/>
    <w:rsid w:val="003A6904"/>
    <w:rsid w:val="003A72CF"/>
    <w:rsid w:val="003B1815"/>
    <w:rsid w:val="003B2142"/>
    <w:rsid w:val="003B2298"/>
    <w:rsid w:val="003B2B44"/>
    <w:rsid w:val="003B2B4F"/>
    <w:rsid w:val="003B2B7D"/>
    <w:rsid w:val="003B2C57"/>
    <w:rsid w:val="003B338B"/>
    <w:rsid w:val="003B34ED"/>
    <w:rsid w:val="003B6D6E"/>
    <w:rsid w:val="003C0062"/>
    <w:rsid w:val="003C0091"/>
    <w:rsid w:val="003C128C"/>
    <w:rsid w:val="003C1F2F"/>
    <w:rsid w:val="003C26DE"/>
    <w:rsid w:val="003C2827"/>
    <w:rsid w:val="003C4C40"/>
    <w:rsid w:val="003C560B"/>
    <w:rsid w:val="003C6A74"/>
    <w:rsid w:val="003C721B"/>
    <w:rsid w:val="003C7CEB"/>
    <w:rsid w:val="003D00EE"/>
    <w:rsid w:val="003D0948"/>
    <w:rsid w:val="003D3847"/>
    <w:rsid w:val="003D3BD0"/>
    <w:rsid w:val="003D4B17"/>
    <w:rsid w:val="003D53A9"/>
    <w:rsid w:val="003D612C"/>
    <w:rsid w:val="003D685F"/>
    <w:rsid w:val="003D7960"/>
    <w:rsid w:val="003D7B17"/>
    <w:rsid w:val="003E007B"/>
    <w:rsid w:val="003E12D8"/>
    <w:rsid w:val="003E22D6"/>
    <w:rsid w:val="003E25F2"/>
    <w:rsid w:val="003E26C6"/>
    <w:rsid w:val="003E395A"/>
    <w:rsid w:val="003E41F2"/>
    <w:rsid w:val="003E458F"/>
    <w:rsid w:val="003E6DDC"/>
    <w:rsid w:val="003E790D"/>
    <w:rsid w:val="003F010C"/>
    <w:rsid w:val="003F05DB"/>
    <w:rsid w:val="003F10BB"/>
    <w:rsid w:val="003F186D"/>
    <w:rsid w:val="003F239C"/>
    <w:rsid w:val="003F41E4"/>
    <w:rsid w:val="003F443C"/>
    <w:rsid w:val="003F56AF"/>
    <w:rsid w:val="003F5720"/>
    <w:rsid w:val="003F62C5"/>
    <w:rsid w:val="003F63A7"/>
    <w:rsid w:val="003F6EBD"/>
    <w:rsid w:val="003F7B01"/>
    <w:rsid w:val="004023EC"/>
    <w:rsid w:val="00402665"/>
    <w:rsid w:val="00402AF8"/>
    <w:rsid w:val="00402B17"/>
    <w:rsid w:val="0040339E"/>
    <w:rsid w:val="00404EA3"/>
    <w:rsid w:val="004055EF"/>
    <w:rsid w:val="004057DB"/>
    <w:rsid w:val="00406DFA"/>
    <w:rsid w:val="0041035D"/>
    <w:rsid w:val="00410FF0"/>
    <w:rsid w:val="004117B1"/>
    <w:rsid w:val="00411C6D"/>
    <w:rsid w:val="0041205F"/>
    <w:rsid w:val="00412AF4"/>
    <w:rsid w:val="00413AD4"/>
    <w:rsid w:val="00414539"/>
    <w:rsid w:val="00414ED5"/>
    <w:rsid w:val="00415396"/>
    <w:rsid w:val="00420754"/>
    <w:rsid w:val="00421182"/>
    <w:rsid w:val="004217B8"/>
    <w:rsid w:val="00421E71"/>
    <w:rsid w:val="00422C4B"/>
    <w:rsid w:val="0042448D"/>
    <w:rsid w:val="00424655"/>
    <w:rsid w:val="00424D74"/>
    <w:rsid w:val="004264B9"/>
    <w:rsid w:val="00426FE8"/>
    <w:rsid w:val="00427212"/>
    <w:rsid w:val="004273BF"/>
    <w:rsid w:val="004308F5"/>
    <w:rsid w:val="0043306F"/>
    <w:rsid w:val="00433102"/>
    <w:rsid w:val="0043394D"/>
    <w:rsid w:val="00433A69"/>
    <w:rsid w:val="0043618C"/>
    <w:rsid w:val="004403F1"/>
    <w:rsid w:val="00440BD3"/>
    <w:rsid w:val="004415A6"/>
    <w:rsid w:val="00442071"/>
    <w:rsid w:val="0044215A"/>
    <w:rsid w:val="00442CB2"/>
    <w:rsid w:val="004449DE"/>
    <w:rsid w:val="00446C50"/>
    <w:rsid w:val="00447A78"/>
    <w:rsid w:val="004535CB"/>
    <w:rsid w:val="004549B1"/>
    <w:rsid w:val="00455285"/>
    <w:rsid w:val="00455449"/>
    <w:rsid w:val="00457D07"/>
    <w:rsid w:val="00460699"/>
    <w:rsid w:val="004614A9"/>
    <w:rsid w:val="004617CE"/>
    <w:rsid w:val="004619E2"/>
    <w:rsid w:val="004621F9"/>
    <w:rsid w:val="004625CF"/>
    <w:rsid w:val="004632C0"/>
    <w:rsid w:val="00463A80"/>
    <w:rsid w:val="00463AE1"/>
    <w:rsid w:val="00463C3A"/>
    <w:rsid w:val="00465A20"/>
    <w:rsid w:val="0046613C"/>
    <w:rsid w:val="00470054"/>
    <w:rsid w:val="00470417"/>
    <w:rsid w:val="00470446"/>
    <w:rsid w:val="004704FA"/>
    <w:rsid w:val="004709DA"/>
    <w:rsid w:val="00470F60"/>
    <w:rsid w:val="00471429"/>
    <w:rsid w:val="00472EB2"/>
    <w:rsid w:val="00473D07"/>
    <w:rsid w:val="00474098"/>
    <w:rsid w:val="00475AC8"/>
    <w:rsid w:val="00476765"/>
    <w:rsid w:val="00476CB3"/>
    <w:rsid w:val="00476FE0"/>
    <w:rsid w:val="004771BB"/>
    <w:rsid w:val="0048020B"/>
    <w:rsid w:val="0048059A"/>
    <w:rsid w:val="00480ADE"/>
    <w:rsid w:val="00480B5B"/>
    <w:rsid w:val="004820B9"/>
    <w:rsid w:val="004820C2"/>
    <w:rsid w:val="00482422"/>
    <w:rsid w:val="00483356"/>
    <w:rsid w:val="004836C5"/>
    <w:rsid w:val="0048488A"/>
    <w:rsid w:val="00485BFA"/>
    <w:rsid w:val="00490728"/>
    <w:rsid w:val="004908CF"/>
    <w:rsid w:val="0049329E"/>
    <w:rsid w:val="00494198"/>
    <w:rsid w:val="00495025"/>
    <w:rsid w:val="00497929"/>
    <w:rsid w:val="004A04A1"/>
    <w:rsid w:val="004A0C69"/>
    <w:rsid w:val="004A194D"/>
    <w:rsid w:val="004A2C33"/>
    <w:rsid w:val="004A5FF7"/>
    <w:rsid w:val="004A64CA"/>
    <w:rsid w:val="004A694D"/>
    <w:rsid w:val="004B0AA7"/>
    <w:rsid w:val="004B1276"/>
    <w:rsid w:val="004B3D75"/>
    <w:rsid w:val="004B3DE4"/>
    <w:rsid w:val="004B4F65"/>
    <w:rsid w:val="004B5378"/>
    <w:rsid w:val="004B53CC"/>
    <w:rsid w:val="004B55C7"/>
    <w:rsid w:val="004B5BF4"/>
    <w:rsid w:val="004B62BC"/>
    <w:rsid w:val="004B6338"/>
    <w:rsid w:val="004B7303"/>
    <w:rsid w:val="004C07E6"/>
    <w:rsid w:val="004C08F7"/>
    <w:rsid w:val="004C0976"/>
    <w:rsid w:val="004C148B"/>
    <w:rsid w:val="004C25AF"/>
    <w:rsid w:val="004C30B1"/>
    <w:rsid w:val="004C44D6"/>
    <w:rsid w:val="004C47C0"/>
    <w:rsid w:val="004C47E3"/>
    <w:rsid w:val="004C486C"/>
    <w:rsid w:val="004C52B8"/>
    <w:rsid w:val="004C5473"/>
    <w:rsid w:val="004C5ECF"/>
    <w:rsid w:val="004C724F"/>
    <w:rsid w:val="004C7A63"/>
    <w:rsid w:val="004D041A"/>
    <w:rsid w:val="004D05D5"/>
    <w:rsid w:val="004D097B"/>
    <w:rsid w:val="004D0AB8"/>
    <w:rsid w:val="004D0DAE"/>
    <w:rsid w:val="004D1FE6"/>
    <w:rsid w:val="004D2A4A"/>
    <w:rsid w:val="004D2E7E"/>
    <w:rsid w:val="004D5615"/>
    <w:rsid w:val="004D6A6A"/>
    <w:rsid w:val="004D6E5B"/>
    <w:rsid w:val="004D7982"/>
    <w:rsid w:val="004E0449"/>
    <w:rsid w:val="004E0DDC"/>
    <w:rsid w:val="004E18D3"/>
    <w:rsid w:val="004E193A"/>
    <w:rsid w:val="004E25A7"/>
    <w:rsid w:val="004E295D"/>
    <w:rsid w:val="004E3427"/>
    <w:rsid w:val="004E48DB"/>
    <w:rsid w:val="004E5D95"/>
    <w:rsid w:val="004E667E"/>
    <w:rsid w:val="004E67CE"/>
    <w:rsid w:val="004E7244"/>
    <w:rsid w:val="004E7381"/>
    <w:rsid w:val="004E7C1B"/>
    <w:rsid w:val="004F047D"/>
    <w:rsid w:val="004F0626"/>
    <w:rsid w:val="004F1AFD"/>
    <w:rsid w:val="004F2FE4"/>
    <w:rsid w:val="004F4E93"/>
    <w:rsid w:val="004F588E"/>
    <w:rsid w:val="004F621A"/>
    <w:rsid w:val="004F66E4"/>
    <w:rsid w:val="004F76D0"/>
    <w:rsid w:val="004F7DCF"/>
    <w:rsid w:val="0050022D"/>
    <w:rsid w:val="00502807"/>
    <w:rsid w:val="00504046"/>
    <w:rsid w:val="00504B91"/>
    <w:rsid w:val="0050659A"/>
    <w:rsid w:val="005079FD"/>
    <w:rsid w:val="005151E9"/>
    <w:rsid w:val="00515397"/>
    <w:rsid w:val="00515A78"/>
    <w:rsid w:val="005162BB"/>
    <w:rsid w:val="00517763"/>
    <w:rsid w:val="00517985"/>
    <w:rsid w:val="00517D9D"/>
    <w:rsid w:val="00517FF0"/>
    <w:rsid w:val="00520118"/>
    <w:rsid w:val="0052048B"/>
    <w:rsid w:val="0052150F"/>
    <w:rsid w:val="00523CA7"/>
    <w:rsid w:val="0052405F"/>
    <w:rsid w:val="00524BF7"/>
    <w:rsid w:val="0052500E"/>
    <w:rsid w:val="00525E55"/>
    <w:rsid w:val="0052764E"/>
    <w:rsid w:val="005301CB"/>
    <w:rsid w:val="0053153C"/>
    <w:rsid w:val="00531992"/>
    <w:rsid w:val="005352D6"/>
    <w:rsid w:val="005369C0"/>
    <w:rsid w:val="00536FBB"/>
    <w:rsid w:val="00537B96"/>
    <w:rsid w:val="0054058B"/>
    <w:rsid w:val="0054084B"/>
    <w:rsid w:val="005425BF"/>
    <w:rsid w:val="00542F68"/>
    <w:rsid w:val="005432F2"/>
    <w:rsid w:val="005438B3"/>
    <w:rsid w:val="00544B6D"/>
    <w:rsid w:val="00545514"/>
    <w:rsid w:val="00546342"/>
    <w:rsid w:val="005465A6"/>
    <w:rsid w:val="00551688"/>
    <w:rsid w:val="0055320A"/>
    <w:rsid w:val="005538FB"/>
    <w:rsid w:val="005539DF"/>
    <w:rsid w:val="0055458B"/>
    <w:rsid w:val="005547A1"/>
    <w:rsid w:val="005569DF"/>
    <w:rsid w:val="0055781B"/>
    <w:rsid w:val="00557A1F"/>
    <w:rsid w:val="00557FCB"/>
    <w:rsid w:val="00560B12"/>
    <w:rsid w:val="00560D07"/>
    <w:rsid w:val="00561C76"/>
    <w:rsid w:val="00562F09"/>
    <w:rsid w:val="00564787"/>
    <w:rsid w:val="005648F4"/>
    <w:rsid w:val="0056521E"/>
    <w:rsid w:val="00565969"/>
    <w:rsid w:val="00565B91"/>
    <w:rsid w:val="005661CC"/>
    <w:rsid w:val="00566222"/>
    <w:rsid w:val="0056675F"/>
    <w:rsid w:val="00570605"/>
    <w:rsid w:val="00571686"/>
    <w:rsid w:val="005721C5"/>
    <w:rsid w:val="005729BA"/>
    <w:rsid w:val="005735CB"/>
    <w:rsid w:val="00573C48"/>
    <w:rsid w:val="00574DF1"/>
    <w:rsid w:val="005752B9"/>
    <w:rsid w:val="005762AC"/>
    <w:rsid w:val="00576A9D"/>
    <w:rsid w:val="00576DF7"/>
    <w:rsid w:val="00577937"/>
    <w:rsid w:val="00577B9C"/>
    <w:rsid w:val="005803B8"/>
    <w:rsid w:val="00580689"/>
    <w:rsid w:val="00582AA3"/>
    <w:rsid w:val="00583EFC"/>
    <w:rsid w:val="005845E3"/>
    <w:rsid w:val="00586CD7"/>
    <w:rsid w:val="0058753E"/>
    <w:rsid w:val="005925BD"/>
    <w:rsid w:val="00592956"/>
    <w:rsid w:val="00592CA8"/>
    <w:rsid w:val="00592F38"/>
    <w:rsid w:val="00593600"/>
    <w:rsid w:val="00594A79"/>
    <w:rsid w:val="00594BD4"/>
    <w:rsid w:val="00594CFD"/>
    <w:rsid w:val="005957D5"/>
    <w:rsid w:val="005976BF"/>
    <w:rsid w:val="00597A58"/>
    <w:rsid w:val="00597A8D"/>
    <w:rsid w:val="00597C06"/>
    <w:rsid w:val="00597D36"/>
    <w:rsid w:val="005A0CBC"/>
    <w:rsid w:val="005A2670"/>
    <w:rsid w:val="005A2869"/>
    <w:rsid w:val="005A2ABC"/>
    <w:rsid w:val="005A2FF9"/>
    <w:rsid w:val="005A342C"/>
    <w:rsid w:val="005A3C9C"/>
    <w:rsid w:val="005A55D6"/>
    <w:rsid w:val="005A6953"/>
    <w:rsid w:val="005A6A14"/>
    <w:rsid w:val="005B01DA"/>
    <w:rsid w:val="005B04D5"/>
    <w:rsid w:val="005B0AD7"/>
    <w:rsid w:val="005B1DB2"/>
    <w:rsid w:val="005B1DCB"/>
    <w:rsid w:val="005B273D"/>
    <w:rsid w:val="005B353E"/>
    <w:rsid w:val="005B53E6"/>
    <w:rsid w:val="005B74A7"/>
    <w:rsid w:val="005B7EE1"/>
    <w:rsid w:val="005C082B"/>
    <w:rsid w:val="005C24A9"/>
    <w:rsid w:val="005C37A3"/>
    <w:rsid w:val="005C6D7E"/>
    <w:rsid w:val="005C79E1"/>
    <w:rsid w:val="005C7EEB"/>
    <w:rsid w:val="005C7FD4"/>
    <w:rsid w:val="005D03DE"/>
    <w:rsid w:val="005D067F"/>
    <w:rsid w:val="005D132E"/>
    <w:rsid w:val="005D14D9"/>
    <w:rsid w:val="005D156C"/>
    <w:rsid w:val="005D3D9D"/>
    <w:rsid w:val="005D4C44"/>
    <w:rsid w:val="005D52FC"/>
    <w:rsid w:val="005D66DC"/>
    <w:rsid w:val="005D6841"/>
    <w:rsid w:val="005D68AD"/>
    <w:rsid w:val="005D7492"/>
    <w:rsid w:val="005E17DE"/>
    <w:rsid w:val="005E20E1"/>
    <w:rsid w:val="005E21F5"/>
    <w:rsid w:val="005E241E"/>
    <w:rsid w:val="005E257A"/>
    <w:rsid w:val="005E280D"/>
    <w:rsid w:val="005E2D63"/>
    <w:rsid w:val="005E41F2"/>
    <w:rsid w:val="005E57F6"/>
    <w:rsid w:val="005E5858"/>
    <w:rsid w:val="005E78CA"/>
    <w:rsid w:val="005E7D58"/>
    <w:rsid w:val="005F00F6"/>
    <w:rsid w:val="005F0649"/>
    <w:rsid w:val="005F161F"/>
    <w:rsid w:val="005F1D14"/>
    <w:rsid w:val="005F1E1F"/>
    <w:rsid w:val="005F27F2"/>
    <w:rsid w:val="005F3D89"/>
    <w:rsid w:val="005F3F2B"/>
    <w:rsid w:val="005F542B"/>
    <w:rsid w:val="005F5F6C"/>
    <w:rsid w:val="005F65C3"/>
    <w:rsid w:val="005F66EA"/>
    <w:rsid w:val="005F6CBA"/>
    <w:rsid w:val="005F7057"/>
    <w:rsid w:val="005F7613"/>
    <w:rsid w:val="005F7CDE"/>
    <w:rsid w:val="006000F7"/>
    <w:rsid w:val="00600405"/>
    <w:rsid w:val="00600B18"/>
    <w:rsid w:val="00600B64"/>
    <w:rsid w:val="006022CA"/>
    <w:rsid w:val="006028DE"/>
    <w:rsid w:val="00602979"/>
    <w:rsid w:val="006030E7"/>
    <w:rsid w:val="00604612"/>
    <w:rsid w:val="00605A7D"/>
    <w:rsid w:val="00605B16"/>
    <w:rsid w:val="00606645"/>
    <w:rsid w:val="00611029"/>
    <w:rsid w:val="0061484A"/>
    <w:rsid w:val="006154CA"/>
    <w:rsid w:val="00615895"/>
    <w:rsid w:val="006168F0"/>
    <w:rsid w:val="0061786F"/>
    <w:rsid w:val="0062045A"/>
    <w:rsid w:val="0062059E"/>
    <w:rsid w:val="006205ED"/>
    <w:rsid w:val="0062101E"/>
    <w:rsid w:val="00621584"/>
    <w:rsid w:val="00622DBD"/>
    <w:rsid w:val="006231C8"/>
    <w:rsid w:val="00623ACA"/>
    <w:rsid w:val="0062609D"/>
    <w:rsid w:val="006262A7"/>
    <w:rsid w:val="006311B3"/>
    <w:rsid w:val="006333AB"/>
    <w:rsid w:val="0063340F"/>
    <w:rsid w:val="00634786"/>
    <w:rsid w:val="00634DAC"/>
    <w:rsid w:val="00635259"/>
    <w:rsid w:val="006363C7"/>
    <w:rsid w:val="00636860"/>
    <w:rsid w:val="00636F1E"/>
    <w:rsid w:val="00637476"/>
    <w:rsid w:val="006379AE"/>
    <w:rsid w:val="006423AA"/>
    <w:rsid w:val="006429A4"/>
    <w:rsid w:val="00643427"/>
    <w:rsid w:val="00643460"/>
    <w:rsid w:val="00643FA1"/>
    <w:rsid w:val="00643FA4"/>
    <w:rsid w:val="006445C5"/>
    <w:rsid w:val="0064507A"/>
    <w:rsid w:val="00645CED"/>
    <w:rsid w:val="00646621"/>
    <w:rsid w:val="00646F69"/>
    <w:rsid w:val="006476CF"/>
    <w:rsid w:val="00647D1A"/>
    <w:rsid w:val="00650590"/>
    <w:rsid w:val="00651975"/>
    <w:rsid w:val="00652AFD"/>
    <w:rsid w:val="006539CB"/>
    <w:rsid w:val="00656929"/>
    <w:rsid w:val="0066073F"/>
    <w:rsid w:val="00662E46"/>
    <w:rsid w:val="00665931"/>
    <w:rsid w:val="00665F74"/>
    <w:rsid w:val="00670133"/>
    <w:rsid w:val="006702CB"/>
    <w:rsid w:val="0067208E"/>
    <w:rsid w:val="006725FD"/>
    <w:rsid w:val="006726AC"/>
    <w:rsid w:val="00672CB8"/>
    <w:rsid w:val="00672E54"/>
    <w:rsid w:val="006735F4"/>
    <w:rsid w:val="00673D7F"/>
    <w:rsid w:val="0067443E"/>
    <w:rsid w:val="006754BA"/>
    <w:rsid w:val="0067618D"/>
    <w:rsid w:val="00676C34"/>
    <w:rsid w:val="00676E71"/>
    <w:rsid w:val="006772EF"/>
    <w:rsid w:val="00677ACE"/>
    <w:rsid w:val="00677CB9"/>
    <w:rsid w:val="00677EA4"/>
    <w:rsid w:val="00681411"/>
    <w:rsid w:val="00682238"/>
    <w:rsid w:val="00683F4A"/>
    <w:rsid w:val="00684326"/>
    <w:rsid w:val="00684F1C"/>
    <w:rsid w:val="00685CE8"/>
    <w:rsid w:val="006871D9"/>
    <w:rsid w:val="00687EB0"/>
    <w:rsid w:val="006921E5"/>
    <w:rsid w:val="0069247C"/>
    <w:rsid w:val="0069355C"/>
    <w:rsid w:val="00694FE5"/>
    <w:rsid w:val="006952D3"/>
    <w:rsid w:val="00695AFD"/>
    <w:rsid w:val="00695B1C"/>
    <w:rsid w:val="006968E2"/>
    <w:rsid w:val="00697C82"/>
    <w:rsid w:val="006A0C39"/>
    <w:rsid w:val="006A1371"/>
    <w:rsid w:val="006A197B"/>
    <w:rsid w:val="006A1FC2"/>
    <w:rsid w:val="006A2878"/>
    <w:rsid w:val="006A2B05"/>
    <w:rsid w:val="006A3A87"/>
    <w:rsid w:val="006A47E4"/>
    <w:rsid w:val="006A7D6A"/>
    <w:rsid w:val="006B0F1B"/>
    <w:rsid w:val="006B125D"/>
    <w:rsid w:val="006B2879"/>
    <w:rsid w:val="006B3946"/>
    <w:rsid w:val="006B3BE1"/>
    <w:rsid w:val="006B4C28"/>
    <w:rsid w:val="006B5579"/>
    <w:rsid w:val="006B5754"/>
    <w:rsid w:val="006B5F09"/>
    <w:rsid w:val="006B6A83"/>
    <w:rsid w:val="006B7100"/>
    <w:rsid w:val="006B7406"/>
    <w:rsid w:val="006B7477"/>
    <w:rsid w:val="006C2152"/>
    <w:rsid w:val="006C3B28"/>
    <w:rsid w:val="006C3BB4"/>
    <w:rsid w:val="006C460B"/>
    <w:rsid w:val="006C522C"/>
    <w:rsid w:val="006C6A37"/>
    <w:rsid w:val="006D2ADA"/>
    <w:rsid w:val="006D2FD8"/>
    <w:rsid w:val="006D3C84"/>
    <w:rsid w:val="006D4652"/>
    <w:rsid w:val="006D46D4"/>
    <w:rsid w:val="006D5F66"/>
    <w:rsid w:val="006D7787"/>
    <w:rsid w:val="006E202A"/>
    <w:rsid w:val="006E2038"/>
    <w:rsid w:val="006E2D76"/>
    <w:rsid w:val="006E42AA"/>
    <w:rsid w:val="006E5620"/>
    <w:rsid w:val="006E6CC2"/>
    <w:rsid w:val="006F056D"/>
    <w:rsid w:val="006F05A1"/>
    <w:rsid w:val="006F1A50"/>
    <w:rsid w:val="006F259E"/>
    <w:rsid w:val="006F314F"/>
    <w:rsid w:val="006F3484"/>
    <w:rsid w:val="006F58A1"/>
    <w:rsid w:val="006F67D4"/>
    <w:rsid w:val="006F6A63"/>
    <w:rsid w:val="00700011"/>
    <w:rsid w:val="00700AC6"/>
    <w:rsid w:val="00700E7D"/>
    <w:rsid w:val="00701F09"/>
    <w:rsid w:val="00702BBA"/>
    <w:rsid w:val="00704387"/>
    <w:rsid w:val="0070533E"/>
    <w:rsid w:val="00705774"/>
    <w:rsid w:val="0070578F"/>
    <w:rsid w:val="007057A9"/>
    <w:rsid w:val="00705925"/>
    <w:rsid w:val="00706483"/>
    <w:rsid w:val="007079BE"/>
    <w:rsid w:val="00707CB0"/>
    <w:rsid w:val="00707E40"/>
    <w:rsid w:val="00710412"/>
    <w:rsid w:val="007105C1"/>
    <w:rsid w:val="00710A7F"/>
    <w:rsid w:val="007111A5"/>
    <w:rsid w:val="00711B28"/>
    <w:rsid w:val="00712420"/>
    <w:rsid w:val="007125CA"/>
    <w:rsid w:val="00713316"/>
    <w:rsid w:val="0071382C"/>
    <w:rsid w:val="00713D42"/>
    <w:rsid w:val="00713EAE"/>
    <w:rsid w:val="00713EF0"/>
    <w:rsid w:val="00713F5A"/>
    <w:rsid w:val="00714A76"/>
    <w:rsid w:val="00715954"/>
    <w:rsid w:val="007204BB"/>
    <w:rsid w:val="00720D59"/>
    <w:rsid w:val="00722715"/>
    <w:rsid w:val="007232E1"/>
    <w:rsid w:val="0072529C"/>
    <w:rsid w:val="00726109"/>
    <w:rsid w:val="007272BA"/>
    <w:rsid w:val="00731C3C"/>
    <w:rsid w:val="007330DB"/>
    <w:rsid w:val="00734710"/>
    <w:rsid w:val="00734EEC"/>
    <w:rsid w:val="00737765"/>
    <w:rsid w:val="00737F70"/>
    <w:rsid w:val="007430C4"/>
    <w:rsid w:val="00743E93"/>
    <w:rsid w:val="00743FB7"/>
    <w:rsid w:val="007444A4"/>
    <w:rsid w:val="0074565C"/>
    <w:rsid w:val="00746C96"/>
    <w:rsid w:val="007474F1"/>
    <w:rsid w:val="0075030B"/>
    <w:rsid w:val="007524BE"/>
    <w:rsid w:val="0075260F"/>
    <w:rsid w:val="00752A59"/>
    <w:rsid w:val="0075312A"/>
    <w:rsid w:val="0075456B"/>
    <w:rsid w:val="00754B0A"/>
    <w:rsid w:val="00755B31"/>
    <w:rsid w:val="00756411"/>
    <w:rsid w:val="007579CF"/>
    <w:rsid w:val="00757F64"/>
    <w:rsid w:val="00762849"/>
    <w:rsid w:val="00763A8A"/>
    <w:rsid w:val="007647F6"/>
    <w:rsid w:val="007650E2"/>
    <w:rsid w:val="0076677A"/>
    <w:rsid w:val="00767A00"/>
    <w:rsid w:val="00770450"/>
    <w:rsid w:val="0077089B"/>
    <w:rsid w:val="00770CA4"/>
    <w:rsid w:val="00771B53"/>
    <w:rsid w:val="00771DC0"/>
    <w:rsid w:val="0077261F"/>
    <w:rsid w:val="007740D6"/>
    <w:rsid w:val="007740E9"/>
    <w:rsid w:val="007751B1"/>
    <w:rsid w:val="00776AED"/>
    <w:rsid w:val="00780441"/>
    <w:rsid w:val="00780A0D"/>
    <w:rsid w:val="00780C79"/>
    <w:rsid w:val="007810E7"/>
    <w:rsid w:val="00781691"/>
    <w:rsid w:val="00782B79"/>
    <w:rsid w:val="00783503"/>
    <w:rsid w:val="00783BC0"/>
    <w:rsid w:val="007852F1"/>
    <w:rsid w:val="00785898"/>
    <w:rsid w:val="0078671F"/>
    <w:rsid w:val="00786958"/>
    <w:rsid w:val="00787347"/>
    <w:rsid w:val="0078741A"/>
    <w:rsid w:val="007908DD"/>
    <w:rsid w:val="00790CB1"/>
    <w:rsid w:val="00791021"/>
    <w:rsid w:val="00791E3C"/>
    <w:rsid w:val="00791F8C"/>
    <w:rsid w:val="00792C8E"/>
    <w:rsid w:val="007935EA"/>
    <w:rsid w:val="007944FB"/>
    <w:rsid w:val="00794618"/>
    <w:rsid w:val="00794B2C"/>
    <w:rsid w:val="00795E31"/>
    <w:rsid w:val="0079691C"/>
    <w:rsid w:val="007975F9"/>
    <w:rsid w:val="007A0E1F"/>
    <w:rsid w:val="007A2F5C"/>
    <w:rsid w:val="007A2F67"/>
    <w:rsid w:val="007A35E0"/>
    <w:rsid w:val="007A6427"/>
    <w:rsid w:val="007A65B1"/>
    <w:rsid w:val="007A7F62"/>
    <w:rsid w:val="007B1618"/>
    <w:rsid w:val="007B2128"/>
    <w:rsid w:val="007B2AE0"/>
    <w:rsid w:val="007B3AD4"/>
    <w:rsid w:val="007B47A8"/>
    <w:rsid w:val="007B4B85"/>
    <w:rsid w:val="007B4C3C"/>
    <w:rsid w:val="007B639C"/>
    <w:rsid w:val="007B680E"/>
    <w:rsid w:val="007B73FA"/>
    <w:rsid w:val="007B758B"/>
    <w:rsid w:val="007C02F3"/>
    <w:rsid w:val="007C1C78"/>
    <w:rsid w:val="007C2374"/>
    <w:rsid w:val="007C23E8"/>
    <w:rsid w:val="007C40FE"/>
    <w:rsid w:val="007C45CE"/>
    <w:rsid w:val="007C5944"/>
    <w:rsid w:val="007D0A13"/>
    <w:rsid w:val="007D1189"/>
    <w:rsid w:val="007D1EA5"/>
    <w:rsid w:val="007D22B9"/>
    <w:rsid w:val="007D2F4B"/>
    <w:rsid w:val="007D4651"/>
    <w:rsid w:val="007D6427"/>
    <w:rsid w:val="007E0DA5"/>
    <w:rsid w:val="007E1546"/>
    <w:rsid w:val="007E16E5"/>
    <w:rsid w:val="007E1E09"/>
    <w:rsid w:val="007E1EDB"/>
    <w:rsid w:val="007E229A"/>
    <w:rsid w:val="007E29E7"/>
    <w:rsid w:val="007E3486"/>
    <w:rsid w:val="007E3D41"/>
    <w:rsid w:val="007E4DC3"/>
    <w:rsid w:val="007E5077"/>
    <w:rsid w:val="007E52D6"/>
    <w:rsid w:val="007E560D"/>
    <w:rsid w:val="007E6E4B"/>
    <w:rsid w:val="007F065D"/>
    <w:rsid w:val="007F0778"/>
    <w:rsid w:val="007F3424"/>
    <w:rsid w:val="007F4C25"/>
    <w:rsid w:val="007F5D27"/>
    <w:rsid w:val="007F61AA"/>
    <w:rsid w:val="007F6BCD"/>
    <w:rsid w:val="007F6E13"/>
    <w:rsid w:val="007F7783"/>
    <w:rsid w:val="0080041B"/>
    <w:rsid w:val="0080321F"/>
    <w:rsid w:val="00806451"/>
    <w:rsid w:val="008078E3"/>
    <w:rsid w:val="00810F19"/>
    <w:rsid w:val="00812B84"/>
    <w:rsid w:val="008136A1"/>
    <w:rsid w:val="00813BED"/>
    <w:rsid w:val="00813F9F"/>
    <w:rsid w:val="0081448B"/>
    <w:rsid w:val="00814CF4"/>
    <w:rsid w:val="008150EB"/>
    <w:rsid w:val="0081623F"/>
    <w:rsid w:val="00816A82"/>
    <w:rsid w:val="00817454"/>
    <w:rsid w:val="00820636"/>
    <w:rsid w:val="0082073E"/>
    <w:rsid w:val="00821ACD"/>
    <w:rsid w:val="008226FB"/>
    <w:rsid w:val="008229E6"/>
    <w:rsid w:val="008238BA"/>
    <w:rsid w:val="0082654C"/>
    <w:rsid w:val="008305A9"/>
    <w:rsid w:val="00830CF5"/>
    <w:rsid w:val="00831324"/>
    <w:rsid w:val="008353EA"/>
    <w:rsid w:val="00835AE4"/>
    <w:rsid w:val="00835E39"/>
    <w:rsid w:val="008400BE"/>
    <w:rsid w:val="008415CF"/>
    <w:rsid w:val="00841F64"/>
    <w:rsid w:val="00843533"/>
    <w:rsid w:val="008437B0"/>
    <w:rsid w:val="0084392C"/>
    <w:rsid w:val="00844CC4"/>
    <w:rsid w:val="00845097"/>
    <w:rsid w:val="0084570E"/>
    <w:rsid w:val="008462C1"/>
    <w:rsid w:val="00846653"/>
    <w:rsid w:val="008469A2"/>
    <w:rsid w:val="00847B6A"/>
    <w:rsid w:val="00851504"/>
    <w:rsid w:val="008515D8"/>
    <w:rsid w:val="0085244F"/>
    <w:rsid w:val="00852BB1"/>
    <w:rsid w:val="00852D10"/>
    <w:rsid w:val="008539F7"/>
    <w:rsid w:val="0085409D"/>
    <w:rsid w:val="00856986"/>
    <w:rsid w:val="0086031A"/>
    <w:rsid w:val="008614DE"/>
    <w:rsid w:val="00862BD9"/>
    <w:rsid w:val="00864B16"/>
    <w:rsid w:val="00866510"/>
    <w:rsid w:val="0086696E"/>
    <w:rsid w:val="00867AB5"/>
    <w:rsid w:val="00870AA0"/>
    <w:rsid w:val="008711C1"/>
    <w:rsid w:val="00871248"/>
    <w:rsid w:val="0087176C"/>
    <w:rsid w:val="00873F88"/>
    <w:rsid w:val="00874D3E"/>
    <w:rsid w:val="00874E51"/>
    <w:rsid w:val="008752E7"/>
    <w:rsid w:val="008759AA"/>
    <w:rsid w:val="00876B70"/>
    <w:rsid w:val="0087703A"/>
    <w:rsid w:val="00877444"/>
    <w:rsid w:val="008810F3"/>
    <w:rsid w:val="0088407E"/>
    <w:rsid w:val="008849DD"/>
    <w:rsid w:val="00884D01"/>
    <w:rsid w:val="00886FAC"/>
    <w:rsid w:val="0088711A"/>
    <w:rsid w:val="008905E3"/>
    <w:rsid w:val="008906BA"/>
    <w:rsid w:val="00890F5C"/>
    <w:rsid w:val="008926C5"/>
    <w:rsid w:val="0089301E"/>
    <w:rsid w:val="008936FC"/>
    <w:rsid w:val="00893A87"/>
    <w:rsid w:val="0089436F"/>
    <w:rsid w:val="00895925"/>
    <w:rsid w:val="0089603A"/>
    <w:rsid w:val="008963B6"/>
    <w:rsid w:val="00896E56"/>
    <w:rsid w:val="0089717E"/>
    <w:rsid w:val="00897318"/>
    <w:rsid w:val="008977B0"/>
    <w:rsid w:val="00897B71"/>
    <w:rsid w:val="008A1A59"/>
    <w:rsid w:val="008A5864"/>
    <w:rsid w:val="008A7265"/>
    <w:rsid w:val="008A7541"/>
    <w:rsid w:val="008A769B"/>
    <w:rsid w:val="008A7D45"/>
    <w:rsid w:val="008A7EB9"/>
    <w:rsid w:val="008B0056"/>
    <w:rsid w:val="008B040C"/>
    <w:rsid w:val="008B1028"/>
    <w:rsid w:val="008B14B2"/>
    <w:rsid w:val="008B1B09"/>
    <w:rsid w:val="008B235A"/>
    <w:rsid w:val="008B2772"/>
    <w:rsid w:val="008B31B8"/>
    <w:rsid w:val="008B363B"/>
    <w:rsid w:val="008B4079"/>
    <w:rsid w:val="008B6442"/>
    <w:rsid w:val="008B754E"/>
    <w:rsid w:val="008B7FA7"/>
    <w:rsid w:val="008C02C2"/>
    <w:rsid w:val="008C0F02"/>
    <w:rsid w:val="008C1ABC"/>
    <w:rsid w:val="008C1BAE"/>
    <w:rsid w:val="008C335B"/>
    <w:rsid w:val="008C38F7"/>
    <w:rsid w:val="008C3D9D"/>
    <w:rsid w:val="008C412B"/>
    <w:rsid w:val="008C5151"/>
    <w:rsid w:val="008C52B6"/>
    <w:rsid w:val="008C5778"/>
    <w:rsid w:val="008C6BCD"/>
    <w:rsid w:val="008C6CA9"/>
    <w:rsid w:val="008C6D80"/>
    <w:rsid w:val="008C6E3E"/>
    <w:rsid w:val="008C76E2"/>
    <w:rsid w:val="008D0C45"/>
    <w:rsid w:val="008D0DE7"/>
    <w:rsid w:val="008D0E02"/>
    <w:rsid w:val="008D11D1"/>
    <w:rsid w:val="008D1B67"/>
    <w:rsid w:val="008D267B"/>
    <w:rsid w:val="008D2718"/>
    <w:rsid w:val="008D2764"/>
    <w:rsid w:val="008D2FC3"/>
    <w:rsid w:val="008D4693"/>
    <w:rsid w:val="008D5C55"/>
    <w:rsid w:val="008D6A64"/>
    <w:rsid w:val="008E038A"/>
    <w:rsid w:val="008E0F4D"/>
    <w:rsid w:val="008E1604"/>
    <w:rsid w:val="008E177C"/>
    <w:rsid w:val="008E1F85"/>
    <w:rsid w:val="008E3304"/>
    <w:rsid w:val="008E3697"/>
    <w:rsid w:val="008E3C6F"/>
    <w:rsid w:val="008E4270"/>
    <w:rsid w:val="008E7D5C"/>
    <w:rsid w:val="008E7DE8"/>
    <w:rsid w:val="008F1956"/>
    <w:rsid w:val="008F2659"/>
    <w:rsid w:val="008F44B5"/>
    <w:rsid w:val="008F4A04"/>
    <w:rsid w:val="008F4C46"/>
    <w:rsid w:val="008F4E4D"/>
    <w:rsid w:val="008F4E69"/>
    <w:rsid w:val="008F5B2E"/>
    <w:rsid w:val="008F6B62"/>
    <w:rsid w:val="008F6BD4"/>
    <w:rsid w:val="008F6D75"/>
    <w:rsid w:val="008F7A4F"/>
    <w:rsid w:val="009003B0"/>
    <w:rsid w:val="00902F26"/>
    <w:rsid w:val="00903E72"/>
    <w:rsid w:val="00904C92"/>
    <w:rsid w:val="00906330"/>
    <w:rsid w:val="00906802"/>
    <w:rsid w:val="00906840"/>
    <w:rsid w:val="009078FA"/>
    <w:rsid w:val="00907DA7"/>
    <w:rsid w:val="00910397"/>
    <w:rsid w:val="00911217"/>
    <w:rsid w:val="00912386"/>
    <w:rsid w:val="009126EC"/>
    <w:rsid w:val="00913AD9"/>
    <w:rsid w:val="00913CCD"/>
    <w:rsid w:val="00913F95"/>
    <w:rsid w:val="00914CC4"/>
    <w:rsid w:val="00915F9C"/>
    <w:rsid w:val="0091663F"/>
    <w:rsid w:val="00916FF6"/>
    <w:rsid w:val="00917B58"/>
    <w:rsid w:val="009208CE"/>
    <w:rsid w:val="009211CC"/>
    <w:rsid w:val="00921CB0"/>
    <w:rsid w:val="009244F8"/>
    <w:rsid w:val="009249F6"/>
    <w:rsid w:val="00924B4F"/>
    <w:rsid w:val="00924CC7"/>
    <w:rsid w:val="00926998"/>
    <w:rsid w:val="009307F9"/>
    <w:rsid w:val="0093288E"/>
    <w:rsid w:val="00933C9A"/>
    <w:rsid w:val="0093446F"/>
    <w:rsid w:val="00936172"/>
    <w:rsid w:val="00937636"/>
    <w:rsid w:val="00941EF9"/>
    <w:rsid w:val="009422B2"/>
    <w:rsid w:val="0094591A"/>
    <w:rsid w:val="009464ED"/>
    <w:rsid w:val="00946DEE"/>
    <w:rsid w:val="0095017D"/>
    <w:rsid w:val="009527ED"/>
    <w:rsid w:val="00952942"/>
    <w:rsid w:val="00954438"/>
    <w:rsid w:val="00954BBA"/>
    <w:rsid w:val="00955C33"/>
    <w:rsid w:val="00955E3F"/>
    <w:rsid w:val="009564A8"/>
    <w:rsid w:val="00956B72"/>
    <w:rsid w:val="00956CDD"/>
    <w:rsid w:val="009574A5"/>
    <w:rsid w:val="009578E2"/>
    <w:rsid w:val="009601A7"/>
    <w:rsid w:val="009660B8"/>
    <w:rsid w:val="009667D5"/>
    <w:rsid w:val="00966CF1"/>
    <w:rsid w:val="009673A8"/>
    <w:rsid w:val="00967CE1"/>
    <w:rsid w:val="009705D3"/>
    <w:rsid w:val="009719BB"/>
    <w:rsid w:val="00972131"/>
    <w:rsid w:val="009743A7"/>
    <w:rsid w:val="009756F6"/>
    <w:rsid w:val="009763E4"/>
    <w:rsid w:val="00977508"/>
    <w:rsid w:val="00977927"/>
    <w:rsid w:val="00977D41"/>
    <w:rsid w:val="009808E9"/>
    <w:rsid w:val="0098276C"/>
    <w:rsid w:val="00984130"/>
    <w:rsid w:val="0098423B"/>
    <w:rsid w:val="009844BE"/>
    <w:rsid w:val="00984FA2"/>
    <w:rsid w:val="00985515"/>
    <w:rsid w:val="00987BD7"/>
    <w:rsid w:val="0099013D"/>
    <w:rsid w:val="0099078A"/>
    <w:rsid w:val="009917B1"/>
    <w:rsid w:val="0099193D"/>
    <w:rsid w:val="009930E8"/>
    <w:rsid w:val="00994B00"/>
    <w:rsid w:val="00995731"/>
    <w:rsid w:val="009A0C1A"/>
    <w:rsid w:val="009A1112"/>
    <w:rsid w:val="009A11CD"/>
    <w:rsid w:val="009A1A3A"/>
    <w:rsid w:val="009A1EC1"/>
    <w:rsid w:val="009A335E"/>
    <w:rsid w:val="009A346D"/>
    <w:rsid w:val="009A45BB"/>
    <w:rsid w:val="009A49CB"/>
    <w:rsid w:val="009A59B5"/>
    <w:rsid w:val="009A7FB1"/>
    <w:rsid w:val="009B04BD"/>
    <w:rsid w:val="009B0885"/>
    <w:rsid w:val="009B0DCD"/>
    <w:rsid w:val="009B102D"/>
    <w:rsid w:val="009B139C"/>
    <w:rsid w:val="009B185D"/>
    <w:rsid w:val="009B1C49"/>
    <w:rsid w:val="009B231E"/>
    <w:rsid w:val="009B3363"/>
    <w:rsid w:val="009B36A5"/>
    <w:rsid w:val="009B3A22"/>
    <w:rsid w:val="009B3FA4"/>
    <w:rsid w:val="009B4A6C"/>
    <w:rsid w:val="009B4E84"/>
    <w:rsid w:val="009B4F97"/>
    <w:rsid w:val="009B7BE5"/>
    <w:rsid w:val="009C1116"/>
    <w:rsid w:val="009C2397"/>
    <w:rsid w:val="009C2814"/>
    <w:rsid w:val="009C2FDC"/>
    <w:rsid w:val="009C5FD7"/>
    <w:rsid w:val="009C744C"/>
    <w:rsid w:val="009C7455"/>
    <w:rsid w:val="009C753D"/>
    <w:rsid w:val="009C76E3"/>
    <w:rsid w:val="009C7C41"/>
    <w:rsid w:val="009D09E8"/>
    <w:rsid w:val="009D0E8E"/>
    <w:rsid w:val="009D20E2"/>
    <w:rsid w:val="009D20EC"/>
    <w:rsid w:val="009D2546"/>
    <w:rsid w:val="009D2D91"/>
    <w:rsid w:val="009D310F"/>
    <w:rsid w:val="009D46AD"/>
    <w:rsid w:val="009D4EC6"/>
    <w:rsid w:val="009D6CE7"/>
    <w:rsid w:val="009D742F"/>
    <w:rsid w:val="009D7F02"/>
    <w:rsid w:val="009E0319"/>
    <w:rsid w:val="009E0442"/>
    <w:rsid w:val="009E0953"/>
    <w:rsid w:val="009E136D"/>
    <w:rsid w:val="009E34E8"/>
    <w:rsid w:val="009E3553"/>
    <w:rsid w:val="009E3790"/>
    <w:rsid w:val="009E462D"/>
    <w:rsid w:val="009E5C9D"/>
    <w:rsid w:val="009F03DE"/>
    <w:rsid w:val="009F15C9"/>
    <w:rsid w:val="009F5518"/>
    <w:rsid w:val="009F59B9"/>
    <w:rsid w:val="009F7F83"/>
    <w:rsid w:val="00A01260"/>
    <w:rsid w:val="00A01717"/>
    <w:rsid w:val="00A02363"/>
    <w:rsid w:val="00A025CC"/>
    <w:rsid w:val="00A026C9"/>
    <w:rsid w:val="00A027D7"/>
    <w:rsid w:val="00A02AF7"/>
    <w:rsid w:val="00A02EB3"/>
    <w:rsid w:val="00A0357D"/>
    <w:rsid w:val="00A04C02"/>
    <w:rsid w:val="00A06013"/>
    <w:rsid w:val="00A06E80"/>
    <w:rsid w:val="00A0714E"/>
    <w:rsid w:val="00A079A6"/>
    <w:rsid w:val="00A10171"/>
    <w:rsid w:val="00A10365"/>
    <w:rsid w:val="00A12693"/>
    <w:rsid w:val="00A1343A"/>
    <w:rsid w:val="00A13EB1"/>
    <w:rsid w:val="00A14068"/>
    <w:rsid w:val="00A162FE"/>
    <w:rsid w:val="00A20666"/>
    <w:rsid w:val="00A21976"/>
    <w:rsid w:val="00A21FD7"/>
    <w:rsid w:val="00A22F88"/>
    <w:rsid w:val="00A230FC"/>
    <w:rsid w:val="00A24B33"/>
    <w:rsid w:val="00A2555B"/>
    <w:rsid w:val="00A27519"/>
    <w:rsid w:val="00A3034C"/>
    <w:rsid w:val="00A30D9C"/>
    <w:rsid w:val="00A310CE"/>
    <w:rsid w:val="00A317E6"/>
    <w:rsid w:val="00A33654"/>
    <w:rsid w:val="00A33E4E"/>
    <w:rsid w:val="00A33F9E"/>
    <w:rsid w:val="00A340CC"/>
    <w:rsid w:val="00A348EB"/>
    <w:rsid w:val="00A36C1B"/>
    <w:rsid w:val="00A407BC"/>
    <w:rsid w:val="00A40D90"/>
    <w:rsid w:val="00A4118B"/>
    <w:rsid w:val="00A417EF"/>
    <w:rsid w:val="00A423C2"/>
    <w:rsid w:val="00A42AE6"/>
    <w:rsid w:val="00A44FA9"/>
    <w:rsid w:val="00A461B7"/>
    <w:rsid w:val="00A46BB9"/>
    <w:rsid w:val="00A46F09"/>
    <w:rsid w:val="00A517AC"/>
    <w:rsid w:val="00A518A8"/>
    <w:rsid w:val="00A52A05"/>
    <w:rsid w:val="00A52E77"/>
    <w:rsid w:val="00A5383B"/>
    <w:rsid w:val="00A54466"/>
    <w:rsid w:val="00A54C15"/>
    <w:rsid w:val="00A56476"/>
    <w:rsid w:val="00A56694"/>
    <w:rsid w:val="00A571F0"/>
    <w:rsid w:val="00A604A7"/>
    <w:rsid w:val="00A6050E"/>
    <w:rsid w:val="00A609D8"/>
    <w:rsid w:val="00A616F0"/>
    <w:rsid w:val="00A6193E"/>
    <w:rsid w:val="00A623CC"/>
    <w:rsid w:val="00A624D0"/>
    <w:rsid w:val="00A6314B"/>
    <w:rsid w:val="00A6390E"/>
    <w:rsid w:val="00A6462E"/>
    <w:rsid w:val="00A650A6"/>
    <w:rsid w:val="00A6531A"/>
    <w:rsid w:val="00A66BCC"/>
    <w:rsid w:val="00A671C5"/>
    <w:rsid w:val="00A67A94"/>
    <w:rsid w:val="00A70C38"/>
    <w:rsid w:val="00A71BDC"/>
    <w:rsid w:val="00A729AC"/>
    <w:rsid w:val="00A7313E"/>
    <w:rsid w:val="00A73815"/>
    <w:rsid w:val="00A7428C"/>
    <w:rsid w:val="00A74B06"/>
    <w:rsid w:val="00A7633B"/>
    <w:rsid w:val="00A76A43"/>
    <w:rsid w:val="00A77506"/>
    <w:rsid w:val="00A77987"/>
    <w:rsid w:val="00A814FC"/>
    <w:rsid w:val="00A81780"/>
    <w:rsid w:val="00A817C8"/>
    <w:rsid w:val="00A81848"/>
    <w:rsid w:val="00A81967"/>
    <w:rsid w:val="00A83330"/>
    <w:rsid w:val="00A836E8"/>
    <w:rsid w:val="00A84F08"/>
    <w:rsid w:val="00A8524C"/>
    <w:rsid w:val="00A85CC9"/>
    <w:rsid w:val="00A85E9C"/>
    <w:rsid w:val="00A867CF"/>
    <w:rsid w:val="00A86AD7"/>
    <w:rsid w:val="00A86B7C"/>
    <w:rsid w:val="00A87350"/>
    <w:rsid w:val="00A9127E"/>
    <w:rsid w:val="00A913BF"/>
    <w:rsid w:val="00A91575"/>
    <w:rsid w:val="00A91C04"/>
    <w:rsid w:val="00A91E1B"/>
    <w:rsid w:val="00A92B3E"/>
    <w:rsid w:val="00A92F50"/>
    <w:rsid w:val="00A93659"/>
    <w:rsid w:val="00A94110"/>
    <w:rsid w:val="00A95F58"/>
    <w:rsid w:val="00A9604B"/>
    <w:rsid w:val="00A966BD"/>
    <w:rsid w:val="00A97D49"/>
    <w:rsid w:val="00A97E9A"/>
    <w:rsid w:val="00AA09E1"/>
    <w:rsid w:val="00AA1E47"/>
    <w:rsid w:val="00AA2181"/>
    <w:rsid w:val="00AA2BA7"/>
    <w:rsid w:val="00AA3437"/>
    <w:rsid w:val="00AA398D"/>
    <w:rsid w:val="00AA3B7D"/>
    <w:rsid w:val="00AA4DB3"/>
    <w:rsid w:val="00AA50B8"/>
    <w:rsid w:val="00AA62E7"/>
    <w:rsid w:val="00AB1968"/>
    <w:rsid w:val="00AB1FDC"/>
    <w:rsid w:val="00AB2512"/>
    <w:rsid w:val="00AB3142"/>
    <w:rsid w:val="00AB31BA"/>
    <w:rsid w:val="00AB36DB"/>
    <w:rsid w:val="00AB3DF4"/>
    <w:rsid w:val="00AB4060"/>
    <w:rsid w:val="00AB4E33"/>
    <w:rsid w:val="00AB693C"/>
    <w:rsid w:val="00AC04E6"/>
    <w:rsid w:val="00AC06D5"/>
    <w:rsid w:val="00AC07C2"/>
    <w:rsid w:val="00AC1A5F"/>
    <w:rsid w:val="00AC2B62"/>
    <w:rsid w:val="00AC2F9E"/>
    <w:rsid w:val="00AC43A5"/>
    <w:rsid w:val="00AC4B18"/>
    <w:rsid w:val="00AC5AFD"/>
    <w:rsid w:val="00AC5D37"/>
    <w:rsid w:val="00AC6FDE"/>
    <w:rsid w:val="00AC7A91"/>
    <w:rsid w:val="00AD13E5"/>
    <w:rsid w:val="00AD192C"/>
    <w:rsid w:val="00AD242A"/>
    <w:rsid w:val="00AD24FB"/>
    <w:rsid w:val="00AD2B56"/>
    <w:rsid w:val="00AD4A5A"/>
    <w:rsid w:val="00AD5D70"/>
    <w:rsid w:val="00AD730B"/>
    <w:rsid w:val="00AE01A2"/>
    <w:rsid w:val="00AE040F"/>
    <w:rsid w:val="00AE1D52"/>
    <w:rsid w:val="00AE2520"/>
    <w:rsid w:val="00AE2DDE"/>
    <w:rsid w:val="00AE2FA8"/>
    <w:rsid w:val="00AE37E4"/>
    <w:rsid w:val="00AE45DE"/>
    <w:rsid w:val="00AE6246"/>
    <w:rsid w:val="00AE6B14"/>
    <w:rsid w:val="00AE7148"/>
    <w:rsid w:val="00AE7D15"/>
    <w:rsid w:val="00AE7EA5"/>
    <w:rsid w:val="00AF02CE"/>
    <w:rsid w:val="00AF0BD5"/>
    <w:rsid w:val="00AF3033"/>
    <w:rsid w:val="00AF37D5"/>
    <w:rsid w:val="00AF3D53"/>
    <w:rsid w:val="00B004D9"/>
    <w:rsid w:val="00B025A6"/>
    <w:rsid w:val="00B0421C"/>
    <w:rsid w:val="00B04614"/>
    <w:rsid w:val="00B06D6D"/>
    <w:rsid w:val="00B071DE"/>
    <w:rsid w:val="00B10069"/>
    <w:rsid w:val="00B103EE"/>
    <w:rsid w:val="00B11279"/>
    <w:rsid w:val="00B12852"/>
    <w:rsid w:val="00B13435"/>
    <w:rsid w:val="00B1477D"/>
    <w:rsid w:val="00B15393"/>
    <w:rsid w:val="00B15BE1"/>
    <w:rsid w:val="00B16CDF"/>
    <w:rsid w:val="00B17267"/>
    <w:rsid w:val="00B2044D"/>
    <w:rsid w:val="00B21347"/>
    <w:rsid w:val="00B222F9"/>
    <w:rsid w:val="00B22BE1"/>
    <w:rsid w:val="00B22F4A"/>
    <w:rsid w:val="00B23FA6"/>
    <w:rsid w:val="00B243A6"/>
    <w:rsid w:val="00B2453A"/>
    <w:rsid w:val="00B24E89"/>
    <w:rsid w:val="00B25DB0"/>
    <w:rsid w:val="00B2648B"/>
    <w:rsid w:val="00B278CF"/>
    <w:rsid w:val="00B27957"/>
    <w:rsid w:val="00B303B7"/>
    <w:rsid w:val="00B30A1B"/>
    <w:rsid w:val="00B30EA0"/>
    <w:rsid w:val="00B312E9"/>
    <w:rsid w:val="00B3223B"/>
    <w:rsid w:val="00B328A5"/>
    <w:rsid w:val="00B33BED"/>
    <w:rsid w:val="00B33CE8"/>
    <w:rsid w:val="00B348DA"/>
    <w:rsid w:val="00B35582"/>
    <w:rsid w:val="00B361B9"/>
    <w:rsid w:val="00B36E6C"/>
    <w:rsid w:val="00B3784E"/>
    <w:rsid w:val="00B417D9"/>
    <w:rsid w:val="00B428F8"/>
    <w:rsid w:val="00B42C61"/>
    <w:rsid w:val="00B43B61"/>
    <w:rsid w:val="00B43E57"/>
    <w:rsid w:val="00B447F7"/>
    <w:rsid w:val="00B44B08"/>
    <w:rsid w:val="00B4519E"/>
    <w:rsid w:val="00B4535D"/>
    <w:rsid w:val="00B46201"/>
    <w:rsid w:val="00B468C6"/>
    <w:rsid w:val="00B47B13"/>
    <w:rsid w:val="00B5048D"/>
    <w:rsid w:val="00B50AA1"/>
    <w:rsid w:val="00B51382"/>
    <w:rsid w:val="00B51C6B"/>
    <w:rsid w:val="00B521BB"/>
    <w:rsid w:val="00B5254C"/>
    <w:rsid w:val="00B5310C"/>
    <w:rsid w:val="00B53778"/>
    <w:rsid w:val="00B53C3E"/>
    <w:rsid w:val="00B55B1E"/>
    <w:rsid w:val="00B562D3"/>
    <w:rsid w:val="00B56384"/>
    <w:rsid w:val="00B564BB"/>
    <w:rsid w:val="00B56E9B"/>
    <w:rsid w:val="00B5769E"/>
    <w:rsid w:val="00B576D6"/>
    <w:rsid w:val="00B60675"/>
    <w:rsid w:val="00B607B4"/>
    <w:rsid w:val="00B60ABD"/>
    <w:rsid w:val="00B61110"/>
    <w:rsid w:val="00B6255D"/>
    <w:rsid w:val="00B6317F"/>
    <w:rsid w:val="00B641FC"/>
    <w:rsid w:val="00B64590"/>
    <w:rsid w:val="00B647FF"/>
    <w:rsid w:val="00B64D2E"/>
    <w:rsid w:val="00B64E18"/>
    <w:rsid w:val="00B665D0"/>
    <w:rsid w:val="00B66D97"/>
    <w:rsid w:val="00B6725A"/>
    <w:rsid w:val="00B6727B"/>
    <w:rsid w:val="00B70C2E"/>
    <w:rsid w:val="00B70EBE"/>
    <w:rsid w:val="00B71090"/>
    <w:rsid w:val="00B71DA8"/>
    <w:rsid w:val="00B734FC"/>
    <w:rsid w:val="00B738FC"/>
    <w:rsid w:val="00B74AFB"/>
    <w:rsid w:val="00B776AE"/>
    <w:rsid w:val="00B812E6"/>
    <w:rsid w:val="00B81E0E"/>
    <w:rsid w:val="00B8203C"/>
    <w:rsid w:val="00B823CC"/>
    <w:rsid w:val="00B842C2"/>
    <w:rsid w:val="00B85262"/>
    <w:rsid w:val="00B85F34"/>
    <w:rsid w:val="00B90B67"/>
    <w:rsid w:val="00B91561"/>
    <w:rsid w:val="00B91B31"/>
    <w:rsid w:val="00B91B7A"/>
    <w:rsid w:val="00B93662"/>
    <w:rsid w:val="00B93E64"/>
    <w:rsid w:val="00B944A0"/>
    <w:rsid w:val="00B94D88"/>
    <w:rsid w:val="00B96000"/>
    <w:rsid w:val="00B968A7"/>
    <w:rsid w:val="00B96925"/>
    <w:rsid w:val="00B96E13"/>
    <w:rsid w:val="00BA0989"/>
    <w:rsid w:val="00BA16CF"/>
    <w:rsid w:val="00BA1C7D"/>
    <w:rsid w:val="00BA1F46"/>
    <w:rsid w:val="00BA200C"/>
    <w:rsid w:val="00BA2103"/>
    <w:rsid w:val="00BA342A"/>
    <w:rsid w:val="00BA47CA"/>
    <w:rsid w:val="00BA4DBE"/>
    <w:rsid w:val="00BA538E"/>
    <w:rsid w:val="00BA650F"/>
    <w:rsid w:val="00BA67BA"/>
    <w:rsid w:val="00BA71D1"/>
    <w:rsid w:val="00BA7F88"/>
    <w:rsid w:val="00BB09AE"/>
    <w:rsid w:val="00BB0F08"/>
    <w:rsid w:val="00BB2E6A"/>
    <w:rsid w:val="00BB33C9"/>
    <w:rsid w:val="00BB358D"/>
    <w:rsid w:val="00BB405F"/>
    <w:rsid w:val="00BB476B"/>
    <w:rsid w:val="00BB5D96"/>
    <w:rsid w:val="00BB79AF"/>
    <w:rsid w:val="00BC3704"/>
    <w:rsid w:val="00BC44EF"/>
    <w:rsid w:val="00BC47C5"/>
    <w:rsid w:val="00BC4F4B"/>
    <w:rsid w:val="00BC564F"/>
    <w:rsid w:val="00BC5E5C"/>
    <w:rsid w:val="00BC6126"/>
    <w:rsid w:val="00BC6D50"/>
    <w:rsid w:val="00BC6E46"/>
    <w:rsid w:val="00BC7502"/>
    <w:rsid w:val="00BD45B9"/>
    <w:rsid w:val="00BD4B3B"/>
    <w:rsid w:val="00BD56C6"/>
    <w:rsid w:val="00BD696F"/>
    <w:rsid w:val="00BD6C64"/>
    <w:rsid w:val="00BD6E86"/>
    <w:rsid w:val="00BD7375"/>
    <w:rsid w:val="00BD7463"/>
    <w:rsid w:val="00BD7A86"/>
    <w:rsid w:val="00BE0EA0"/>
    <w:rsid w:val="00BE1991"/>
    <w:rsid w:val="00BE2133"/>
    <w:rsid w:val="00BE2289"/>
    <w:rsid w:val="00BE2476"/>
    <w:rsid w:val="00BE2AB9"/>
    <w:rsid w:val="00BE33DB"/>
    <w:rsid w:val="00BE4B6B"/>
    <w:rsid w:val="00BE4C12"/>
    <w:rsid w:val="00BE58BC"/>
    <w:rsid w:val="00BE61D8"/>
    <w:rsid w:val="00BE665F"/>
    <w:rsid w:val="00BE69BC"/>
    <w:rsid w:val="00BE6AD2"/>
    <w:rsid w:val="00BE73BB"/>
    <w:rsid w:val="00BE7A21"/>
    <w:rsid w:val="00BF086F"/>
    <w:rsid w:val="00BF0C35"/>
    <w:rsid w:val="00BF18F5"/>
    <w:rsid w:val="00BF1C8D"/>
    <w:rsid w:val="00BF1CED"/>
    <w:rsid w:val="00BF20D4"/>
    <w:rsid w:val="00BF2AF3"/>
    <w:rsid w:val="00BF3488"/>
    <w:rsid w:val="00BF4C6F"/>
    <w:rsid w:val="00BF4E14"/>
    <w:rsid w:val="00BF5111"/>
    <w:rsid w:val="00BF7057"/>
    <w:rsid w:val="00BF709B"/>
    <w:rsid w:val="00C00D33"/>
    <w:rsid w:val="00C0166A"/>
    <w:rsid w:val="00C018CF"/>
    <w:rsid w:val="00C01CA7"/>
    <w:rsid w:val="00C04C66"/>
    <w:rsid w:val="00C05717"/>
    <w:rsid w:val="00C061C6"/>
    <w:rsid w:val="00C06C84"/>
    <w:rsid w:val="00C07B37"/>
    <w:rsid w:val="00C1040F"/>
    <w:rsid w:val="00C106BA"/>
    <w:rsid w:val="00C11826"/>
    <w:rsid w:val="00C11EB5"/>
    <w:rsid w:val="00C12D4C"/>
    <w:rsid w:val="00C13302"/>
    <w:rsid w:val="00C13397"/>
    <w:rsid w:val="00C134B8"/>
    <w:rsid w:val="00C1469F"/>
    <w:rsid w:val="00C14720"/>
    <w:rsid w:val="00C148FF"/>
    <w:rsid w:val="00C1552D"/>
    <w:rsid w:val="00C157D8"/>
    <w:rsid w:val="00C15E86"/>
    <w:rsid w:val="00C16941"/>
    <w:rsid w:val="00C177F6"/>
    <w:rsid w:val="00C20591"/>
    <w:rsid w:val="00C20A4D"/>
    <w:rsid w:val="00C2125C"/>
    <w:rsid w:val="00C2166E"/>
    <w:rsid w:val="00C21D59"/>
    <w:rsid w:val="00C22BAE"/>
    <w:rsid w:val="00C2310C"/>
    <w:rsid w:val="00C237E0"/>
    <w:rsid w:val="00C239F8"/>
    <w:rsid w:val="00C24A71"/>
    <w:rsid w:val="00C24A85"/>
    <w:rsid w:val="00C25247"/>
    <w:rsid w:val="00C25453"/>
    <w:rsid w:val="00C26B8C"/>
    <w:rsid w:val="00C26E6A"/>
    <w:rsid w:val="00C27910"/>
    <w:rsid w:val="00C30282"/>
    <w:rsid w:val="00C30DAE"/>
    <w:rsid w:val="00C32712"/>
    <w:rsid w:val="00C32CF6"/>
    <w:rsid w:val="00C33C60"/>
    <w:rsid w:val="00C34F5A"/>
    <w:rsid w:val="00C35645"/>
    <w:rsid w:val="00C362C1"/>
    <w:rsid w:val="00C3667C"/>
    <w:rsid w:val="00C4009A"/>
    <w:rsid w:val="00C40415"/>
    <w:rsid w:val="00C40C62"/>
    <w:rsid w:val="00C4212D"/>
    <w:rsid w:val="00C432E2"/>
    <w:rsid w:val="00C436E5"/>
    <w:rsid w:val="00C43A4B"/>
    <w:rsid w:val="00C442D4"/>
    <w:rsid w:val="00C45280"/>
    <w:rsid w:val="00C46B8A"/>
    <w:rsid w:val="00C47044"/>
    <w:rsid w:val="00C5017C"/>
    <w:rsid w:val="00C50475"/>
    <w:rsid w:val="00C525E3"/>
    <w:rsid w:val="00C54125"/>
    <w:rsid w:val="00C577A3"/>
    <w:rsid w:val="00C605A8"/>
    <w:rsid w:val="00C60CEF"/>
    <w:rsid w:val="00C61636"/>
    <w:rsid w:val="00C61B50"/>
    <w:rsid w:val="00C61DF2"/>
    <w:rsid w:val="00C61FA0"/>
    <w:rsid w:val="00C63781"/>
    <w:rsid w:val="00C6385B"/>
    <w:rsid w:val="00C63BD4"/>
    <w:rsid w:val="00C640E9"/>
    <w:rsid w:val="00C642BF"/>
    <w:rsid w:val="00C6468A"/>
    <w:rsid w:val="00C64A4C"/>
    <w:rsid w:val="00C652B1"/>
    <w:rsid w:val="00C655C5"/>
    <w:rsid w:val="00C662C0"/>
    <w:rsid w:val="00C66C07"/>
    <w:rsid w:val="00C6770F"/>
    <w:rsid w:val="00C677A1"/>
    <w:rsid w:val="00C67A69"/>
    <w:rsid w:val="00C706E3"/>
    <w:rsid w:val="00C70C03"/>
    <w:rsid w:val="00C70D0B"/>
    <w:rsid w:val="00C710B4"/>
    <w:rsid w:val="00C73136"/>
    <w:rsid w:val="00C737E2"/>
    <w:rsid w:val="00C738FC"/>
    <w:rsid w:val="00C73FBB"/>
    <w:rsid w:val="00C747F2"/>
    <w:rsid w:val="00C77A9E"/>
    <w:rsid w:val="00C80291"/>
    <w:rsid w:val="00C8097C"/>
    <w:rsid w:val="00C821F6"/>
    <w:rsid w:val="00C837D3"/>
    <w:rsid w:val="00C848C0"/>
    <w:rsid w:val="00C85A3D"/>
    <w:rsid w:val="00C8744A"/>
    <w:rsid w:val="00C87DAD"/>
    <w:rsid w:val="00C907E2"/>
    <w:rsid w:val="00C91D04"/>
    <w:rsid w:val="00C93D3A"/>
    <w:rsid w:val="00C9492F"/>
    <w:rsid w:val="00C9501B"/>
    <w:rsid w:val="00C95DFA"/>
    <w:rsid w:val="00CA043F"/>
    <w:rsid w:val="00CA1D6C"/>
    <w:rsid w:val="00CA382D"/>
    <w:rsid w:val="00CA7DA9"/>
    <w:rsid w:val="00CB089F"/>
    <w:rsid w:val="00CB20E8"/>
    <w:rsid w:val="00CB2727"/>
    <w:rsid w:val="00CB2858"/>
    <w:rsid w:val="00CB346B"/>
    <w:rsid w:val="00CB3E50"/>
    <w:rsid w:val="00CB5D9D"/>
    <w:rsid w:val="00CB6A6F"/>
    <w:rsid w:val="00CB7A49"/>
    <w:rsid w:val="00CC0722"/>
    <w:rsid w:val="00CC22FC"/>
    <w:rsid w:val="00CC2C38"/>
    <w:rsid w:val="00CC35FA"/>
    <w:rsid w:val="00CC3617"/>
    <w:rsid w:val="00CC4509"/>
    <w:rsid w:val="00CC4FA6"/>
    <w:rsid w:val="00CC51E2"/>
    <w:rsid w:val="00CC5681"/>
    <w:rsid w:val="00CC62B3"/>
    <w:rsid w:val="00CC67E2"/>
    <w:rsid w:val="00CC6AB4"/>
    <w:rsid w:val="00CC6C9E"/>
    <w:rsid w:val="00CD0EF6"/>
    <w:rsid w:val="00CD174D"/>
    <w:rsid w:val="00CD2E1C"/>
    <w:rsid w:val="00CD3C91"/>
    <w:rsid w:val="00CD4B14"/>
    <w:rsid w:val="00CD5057"/>
    <w:rsid w:val="00CD5BEE"/>
    <w:rsid w:val="00CD78C0"/>
    <w:rsid w:val="00CE05D1"/>
    <w:rsid w:val="00CE1747"/>
    <w:rsid w:val="00CE26DF"/>
    <w:rsid w:val="00CE2ABD"/>
    <w:rsid w:val="00CE2FCF"/>
    <w:rsid w:val="00CE39F1"/>
    <w:rsid w:val="00CE3AAA"/>
    <w:rsid w:val="00CE40A3"/>
    <w:rsid w:val="00CE4BCF"/>
    <w:rsid w:val="00CE4E80"/>
    <w:rsid w:val="00CE6BE6"/>
    <w:rsid w:val="00CF005F"/>
    <w:rsid w:val="00CF0178"/>
    <w:rsid w:val="00CF0911"/>
    <w:rsid w:val="00CF10BC"/>
    <w:rsid w:val="00CF194D"/>
    <w:rsid w:val="00CF30EA"/>
    <w:rsid w:val="00CF3E21"/>
    <w:rsid w:val="00CF4372"/>
    <w:rsid w:val="00CF49A9"/>
    <w:rsid w:val="00CF4E29"/>
    <w:rsid w:val="00CF6500"/>
    <w:rsid w:val="00D01CFF"/>
    <w:rsid w:val="00D031FE"/>
    <w:rsid w:val="00D03496"/>
    <w:rsid w:val="00D04118"/>
    <w:rsid w:val="00D04E58"/>
    <w:rsid w:val="00D061C2"/>
    <w:rsid w:val="00D06F4F"/>
    <w:rsid w:val="00D111E6"/>
    <w:rsid w:val="00D119FD"/>
    <w:rsid w:val="00D11D36"/>
    <w:rsid w:val="00D12159"/>
    <w:rsid w:val="00D134A8"/>
    <w:rsid w:val="00D1451B"/>
    <w:rsid w:val="00D147B2"/>
    <w:rsid w:val="00D14A37"/>
    <w:rsid w:val="00D1542D"/>
    <w:rsid w:val="00D175EE"/>
    <w:rsid w:val="00D177F6"/>
    <w:rsid w:val="00D17A5F"/>
    <w:rsid w:val="00D200A2"/>
    <w:rsid w:val="00D20F6C"/>
    <w:rsid w:val="00D2179A"/>
    <w:rsid w:val="00D22456"/>
    <w:rsid w:val="00D23A17"/>
    <w:rsid w:val="00D25469"/>
    <w:rsid w:val="00D25ECD"/>
    <w:rsid w:val="00D26660"/>
    <w:rsid w:val="00D3011F"/>
    <w:rsid w:val="00D3031F"/>
    <w:rsid w:val="00D33535"/>
    <w:rsid w:val="00D35126"/>
    <w:rsid w:val="00D402AA"/>
    <w:rsid w:val="00D406BB"/>
    <w:rsid w:val="00D418C6"/>
    <w:rsid w:val="00D41E31"/>
    <w:rsid w:val="00D41EAB"/>
    <w:rsid w:val="00D43BF7"/>
    <w:rsid w:val="00D446CE"/>
    <w:rsid w:val="00D46423"/>
    <w:rsid w:val="00D46535"/>
    <w:rsid w:val="00D46A23"/>
    <w:rsid w:val="00D46BA5"/>
    <w:rsid w:val="00D47662"/>
    <w:rsid w:val="00D50CCE"/>
    <w:rsid w:val="00D50D4A"/>
    <w:rsid w:val="00D50DCC"/>
    <w:rsid w:val="00D5415A"/>
    <w:rsid w:val="00D54E9E"/>
    <w:rsid w:val="00D55AC5"/>
    <w:rsid w:val="00D56107"/>
    <w:rsid w:val="00D56EA9"/>
    <w:rsid w:val="00D572D1"/>
    <w:rsid w:val="00D60F08"/>
    <w:rsid w:val="00D62357"/>
    <w:rsid w:val="00D63588"/>
    <w:rsid w:val="00D642C1"/>
    <w:rsid w:val="00D648FB"/>
    <w:rsid w:val="00D64BC4"/>
    <w:rsid w:val="00D653D3"/>
    <w:rsid w:val="00D6558A"/>
    <w:rsid w:val="00D65D5E"/>
    <w:rsid w:val="00D6686D"/>
    <w:rsid w:val="00D673CA"/>
    <w:rsid w:val="00D67418"/>
    <w:rsid w:val="00D73E42"/>
    <w:rsid w:val="00D74925"/>
    <w:rsid w:val="00D74CA0"/>
    <w:rsid w:val="00D7688F"/>
    <w:rsid w:val="00D77559"/>
    <w:rsid w:val="00D8072B"/>
    <w:rsid w:val="00D81A44"/>
    <w:rsid w:val="00D827C7"/>
    <w:rsid w:val="00D83E54"/>
    <w:rsid w:val="00D841D2"/>
    <w:rsid w:val="00D85307"/>
    <w:rsid w:val="00D860FA"/>
    <w:rsid w:val="00D87651"/>
    <w:rsid w:val="00D9175B"/>
    <w:rsid w:val="00D92547"/>
    <w:rsid w:val="00D92FC2"/>
    <w:rsid w:val="00D94494"/>
    <w:rsid w:val="00D9552E"/>
    <w:rsid w:val="00D96E01"/>
    <w:rsid w:val="00D9755B"/>
    <w:rsid w:val="00DA0CDF"/>
    <w:rsid w:val="00DA25BE"/>
    <w:rsid w:val="00DA26F4"/>
    <w:rsid w:val="00DA2EB2"/>
    <w:rsid w:val="00DA40F8"/>
    <w:rsid w:val="00DA44E6"/>
    <w:rsid w:val="00DA4D63"/>
    <w:rsid w:val="00DA7898"/>
    <w:rsid w:val="00DB065E"/>
    <w:rsid w:val="00DB0B3C"/>
    <w:rsid w:val="00DB18A8"/>
    <w:rsid w:val="00DB3001"/>
    <w:rsid w:val="00DB54C8"/>
    <w:rsid w:val="00DB5B3A"/>
    <w:rsid w:val="00DB69CE"/>
    <w:rsid w:val="00DB6E39"/>
    <w:rsid w:val="00DB77C9"/>
    <w:rsid w:val="00DC04AB"/>
    <w:rsid w:val="00DC0E56"/>
    <w:rsid w:val="00DC2E18"/>
    <w:rsid w:val="00DC38B1"/>
    <w:rsid w:val="00DC3CED"/>
    <w:rsid w:val="00DC60AF"/>
    <w:rsid w:val="00DD01BB"/>
    <w:rsid w:val="00DD0648"/>
    <w:rsid w:val="00DD0C03"/>
    <w:rsid w:val="00DD0D00"/>
    <w:rsid w:val="00DD19CF"/>
    <w:rsid w:val="00DD504C"/>
    <w:rsid w:val="00DD6411"/>
    <w:rsid w:val="00DD6790"/>
    <w:rsid w:val="00DD6990"/>
    <w:rsid w:val="00DD7296"/>
    <w:rsid w:val="00DD73C6"/>
    <w:rsid w:val="00DD78DF"/>
    <w:rsid w:val="00DD7FBB"/>
    <w:rsid w:val="00DE041B"/>
    <w:rsid w:val="00DE0DC6"/>
    <w:rsid w:val="00DE12A4"/>
    <w:rsid w:val="00DE259B"/>
    <w:rsid w:val="00DE264D"/>
    <w:rsid w:val="00DE3EEC"/>
    <w:rsid w:val="00DE3F82"/>
    <w:rsid w:val="00DE4576"/>
    <w:rsid w:val="00DE4D06"/>
    <w:rsid w:val="00DE4F79"/>
    <w:rsid w:val="00DE547D"/>
    <w:rsid w:val="00DE65EB"/>
    <w:rsid w:val="00DE70B7"/>
    <w:rsid w:val="00DE7CD3"/>
    <w:rsid w:val="00DF0132"/>
    <w:rsid w:val="00DF1073"/>
    <w:rsid w:val="00DF14C5"/>
    <w:rsid w:val="00DF1BD1"/>
    <w:rsid w:val="00DF2B00"/>
    <w:rsid w:val="00DF3B4B"/>
    <w:rsid w:val="00DF465B"/>
    <w:rsid w:val="00DF5F26"/>
    <w:rsid w:val="00DF6056"/>
    <w:rsid w:val="00DF6146"/>
    <w:rsid w:val="00E00B0B"/>
    <w:rsid w:val="00E00D7D"/>
    <w:rsid w:val="00E05797"/>
    <w:rsid w:val="00E0669B"/>
    <w:rsid w:val="00E07229"/>
    <w:rsid w:val="00E1050C"/>
    <w:rsid w:val="00E12976"/>
    <w:rsid w:val="00E1381A"/>
    <w:rsid w:val="00E14C47"/>
    <w:rsid w:val="00E15001"/>
    <w:rsid w:val="00E168A6"/>
    <w:rsid w:val="00E20DA0"/>
    <w:rsid w:val="00E20EC2"/>
    <w:rsid w:val="00E2312A"/>
    <w:rsid w:val="00E2325E"/>
    <w:rsid w:val="00E23295"/>
    <w:rsid w:val="00E23CDB"/>
    <w:rsid w:val="00E264F6"/>
    <w:rsid w:val="00E2777C"/>
    <w:rsid w:val="00E31300"/>
    <w:rsid w:val="00E31418"/>
    <w:rsid w:val="00E31961"/>
    <w:rsid w:val="00E32C47"/>
    <w:rsid w:val="00E3412E"/>
    <w:rsid w:val="00E34BBE"/>
    <w:rsid w:val="00E34FBB"/>
    <w:rsid w:val="00E35E58"/>
    <w:rsid w:val="00E369A8"/>
    <w:rsid w:val="00E36A8A"/>
    <w:rsid w:val="00E377D1"/>
    <w:rsid w:val="00E40148"/>
    <w:rsid w:val="00E404A6"/>
    <w:rsid w:val="00E4084E"/>
    <w:rsid w:val="00E40F6E"/>
    <w:rsid w:val="00E41DEF"/>
    <w:rsid w:val="00E41E9C"/>
    <w:rsid w:val="00E42282"/>
    <w:rsid w:val="00E425D3"/>
    <w:rsid w:val="00E42817"/>
    <w:rsid w:val="00E42B43"/>
    <w:rsid w:val="00E42F4C"/>
    <w:rsid w:val="00E44995"/>
    <w:rsid w:val="00E456F6"/>
    <w:rsid w:val="00E4720E"/>
    <w:rsid w:val="00E50272"/>
    <w:rsid w:val="00E504F9"/>
    <w:rsid w:val="00E51584"/>
    <w:rsid w:val="00E52D37"/>
    <w:rsid w:val="00E531C4"/>
    <w:rsid w:val="00E53B56"/>
    <w:rsid w:val="00E53E82"/>
    <w:rsid w:val="00E53FDD"/>
    <w:rsid w:val="00E54327"/>
    <w:rsid w:val="00E56BE1"/>
    <w:rsid w:val="00E56F84"/>
    <w:rsid w:val="00E5725B"/>
    <w:rsid w:val="00E57A0F"/>
    <w:rsid w:val="00E57F57"/>
    <w:rsid w:val="00E6493E"/>
    <w:rsid w:val="00E6562B"/>
    <w:rsid w:val="00E66441"/>
    <w:rsid w:val="00E672AD"/>
    <w:rsid w:val="00E705EA"/>
    <w:rsid w:val="00E71987"/>
    <w:rsid w:val="00E7249D"/>
    <w:rsid w:val="00E724C6"/>
    <w:rsid w:val="00E72F4A"/>
    <w:rsid w:val="00E730B7"/>
    <w:rsid w:val="00E7315A"/>
    <w:rsid w:val="00E735DB"/>
    <w:rsid w:val="00E737F7"/>
    <w:rsid w:val="00E73A0B"/>
    <w:rsid w:val="00E7501A"/>
    <w:rsid w:val="00E75D00"/>
    <w:rsid w:val="00E75D35"/>
    <w:rsid w:val="00E77C3D"/>
    <w:rsid w:val="00E77DF2"/>
    <w:rsid w:val="00E8014B"/>
    <w:rsid w:val="00E80C47"/>
    <w:rsid w:val="00E81926"/>
    <w:rsid w:val="00E824B1"/>
    <w:rsid w:val="00E82D4D"/>
    <w:rsid w:val="00E84564"/>
    <w:rsid w:val="00E846D8"/>
    <w:rsid w:val="00E84FB1"/>
    <w:rsid w:val="00E8520E"/>
    <w:rsid w:val="00E85766"/>
    <w:rsid w:val="00E85B95"/>
    <w:rsid w:val="00E8680A"/>
    <w:rsid w:val="00E86F44"/>
    <w:rsid w:val="00E87411"/>
    <w:rsid w:val="00E87E2F"/>
    <w:rsid w:val="00E90BE1"/>
    <w:rsid w:val="00E9166B"/>
    <w:rsid w:val="00E91B9E"/>
    <w:rsid w:val="00E92132"/>
    <w:rsid w:val="00E936C5"/>
    <w:rsid w:val="00E95E1F"/>
    <w:rsid w:val="00EA0459"/>
    <w:rsid w:val="00EA1942"/>
    <w:rsid w:val="00EA4BB7"/>
    <w:rsid w:val="00EA51E1"/>
    <w:rsid w:val="00EA717A"/>
    <w:rsid w:val="00EA7808"/>
    <w:rsid w:val="00EA795C"/>
    <w:rsid w:val="00EA7B5E"/>
    <w:rsid w:val="00EA7F0C"/>
    <w:rsid w:val="00EB1AB1"/>
    <w:rsid w:val="00EB2559"/>
    <w:rsid w:val="00EB4EB5"/>
    <w:rsid w:val="00EB523E"/>
    <w:rsid w:val="00EB70F0"/>
    <w:rsid w:val="00EC07F3"/>
    <w:rsid w:val="00EC0A9D"/>
    <w:rsid w:val="00EC1D0E"/>
    <w:rsid w:val="00EC1FD4"/>
    <w:rsid w:val="00EC2178"/>
    <w:rsid w:val="00EC32AC"/>
    <w:rsid w:val="00EC3BA0"/>
    <w:rsid w:val="00EC4D87"/>
    <w:rsid w:val="00EC6972"/>
    <w:rsid w:val="00ED0BCB"/>
    <w:rsid w:val="00ED32A1"/>
    <w:rsid w:val="00ED330A"/>
    <w:rsid w:val="00ED37F7"/>
    <w:rsid w:val="00ED3DFB"/>
    <w:rsid w:val="00ED3F23"/>
    <w:rsid w:val="00ED46BA"/>
    <w:rsid w:val="00ED5647"/>
    <w:rsid w:val="00ED5C95"/>
    <w:rsid w:val="00ED61CA"/>
    <w:rsid w:val="00ED6391"/>
    <w:rsid w:val="00ED7AB0"/>
    <w:rsid w:val="00EE28A1"/>
    <w:rsid w:val="00EE498C"/>
    <w:rsid w:val="00EE5360"/>
    <w:rsid w:val="00EE68B1"/>
    <w:rsid w:val="00EF139F"/>
    <w:rsid w:val="00EF1A2E"/>
    <w:rsid w:val="00EF281D"/>
    <w:rsid w:val="00EF3644"/>
    <w:rsid w:val="00EF4386"/>
    <w:rsid w:val="00EF4A55"/>
    <w:rsid w:val="00EF51EC"/>
    <w:rsid w:val="00EF761D"/>
    <w:rsid w:val="00EF7C7D"/>
    <w:rsid w:val="00EF7CDD"/>
    <w:rsid w:val="00F01DC7"/>
    <w:rsid w:val="00F01EB1"/>
    <w:rsid w:val="00F02783"/>
    <w:rsid w:val="00F03BAD"/>
    <w:rsid w:val="00F03C2D"/>
    <w:rsid w:val="00F04DB6"/>
    <w:rsid w:val="00F053B3"/>
    <w:rsid w:val="00F066E1"/>
    <w:rsid w:val="00F06E89"/>
    <w:rsid w:val="00F06FEB"/>
    <w:rsid w:val="00F07AC5"/>
    <w:rsid w:val="00F1042D"/>
    <w:rsid w:val="00F10DEC"/>
    <w:rsid w:val="00F10EDF"/>
    <w:rsid w:val="00F11F69"/>
    <w:rsid w:val="00F12303"/>
    <w:rsid w:val="00F13066"/>
    <w:rsid w:val="00F13AB8"/>
    <w:rsid w:val="00F14738"/>
    <w:rsid w:val="00F16119"/>
    <w:rsid w:val="00F204D1"/>
    <w:rsid w:val="00F22D2D"/>
    <w:rsid w:val="00F24CE0"/>
    <w:rsid w:val="00F2518A"/>
    <w:rsid w:val="00F2658A"/>
    <w:rsid w:val="00F272A8"/>
    <w:rsid w:val="00F274EA"/>
    <w:rsid w:val="00F27C4F"/>
    <w:rsid w:val="00F33037"/>
    <w:rsid w:val="00F33A16"/>
    <w:rsid w:val="00F34120"/>
    <w:rsid w:val="00F37394"/>
    <w:rsid w:val="00F40684"/>
    <w:rsid w:val="00F40B1F"/>
    <w:rsid w:val="00F4153E"/>
    <w:rsid w:val="00F418CB"/>
    <w:rsid w:val="00F4255C"/>
    <w:rsid w:val="00F42731"/>
    <w:rsid w:val="00F434CB"/>
    <w:rsid w:val="00F438AA"/>
    <w:rsid w:val="00F43E29"/>
    <w:rsid w:val="00F44EAD"/>
    <w:rsid w:val="00F46B6F"/>
    <w:rsid w:val="00F4739C"/>
    <w:rsid w:val="00F47DF9"/>
    <w:rsid w:val="00F514AA"/>
    <w:rsid w:val="00F51909"/>
    <w:rsid w:val="00F534EB"/>
    <w:rsid w:val="00F53AFF"/>
    <w:rsid w:val="00F53B01"/>
    <w:rsid w:val="00F541C9"/>
    <w:rsid w:val="00F54946"/>
    <w:rsid w:val="00F55144"/>
    <w:rsid w:val="00F55736"/>
    <w:rsid w:val="00F5639B"/>
    <w:rsid w:val="00F56AC9"/>
    <w:rsid w:val="00F57DFA"/>
    <w:rsid w:val="00F60EF0"/>
    <w:rsid w:val="00F614BF"/>
    <w:rsid w:val="00F61747"/>
    <w:rsid w:val="00F62252"/>
    <w:rsid w:val="00F6237F"/>
    <w:rsid w:val="00F628BA"/>
    <w:rsid w:val="00F62BA0"/>
    <w:rsid w:val="00F631C5"/>
    <w:rsid w:val="00F63356"/>
    <w:rsid w:val="00F670F9"/>
    <w:rsid w:val="00F679C6"/>
    <w:rsid w:val="00F707CC"/>
    <w:rsid w:val="00F70EF7"/>
    <w:rsid w:val="00F716D9"/>
    <w:rsid w:val="00F71826"/>
    <w:rsid w:val="00F71BEA"/>
    <w:rsid w:val="00F71F39"/>
    <w:rsid w:val="00F72BF2"/>
    <w:rsid w:val="00F72D58"/>
    <w:rsid w:val="00F73269"/>
    <w:rsid w:val="00F747C2"/>
    <w:rsid w:val="00F74FF2"/>
    <w:rsid w:val="00F75B0C"/>
    <w:rsid w:val="00F77B7B"/>
    <w:rsid w:val="00F80D4A"/>
    <w:rsid w:val="00F82380"/>
    <w:rsid w:val="00F83427"/>
    <w:rsid w:val="00F8506D"/>
    <w:rsid w:val="00F86DBF"/>
    <w:rsid w:val="00F92207"/>
    <w:rsid w:val="00F93620"/>
    <w:rsid w:val="00F9469A"/>
    <w:rsid w:val="00F968B6"/>
    <w:rsid w:val="00F96951"/>
    <w:rsid w:val="00F96A6F"/>
    <w:rsid w:val="00F96ADA"/>
    <w:rsid w:val="00F96B42"/>
    <w:rsid w:val="00FA0255"/>
    <w:rsid w:val="00FA028E"/>
    <w:rsid w:val="00FA0395"/>
    <w:rsid w:val="00FA128A"/>
    <w:rsid w:val="00FA1A6D"/>
    <w:rsid w:val="00FA2931"/>
    <w:rsid w:val="00FA29EB"/>
    <w:rsid w:val="00FA29FF"/>
    <w:rsid w:val="00FA3EAC"/>
    <w:rsid w:val="00FA422B"/>
    <w:rsid w:val="00FA5533"/>
    <w:rsid w:val="00FA64D8"/>
    <w:rsid w:val="00FA6540"/>
    <w:rsid w:val="00FB2D4F"/>
    <w:rsid w:val="00FB2E03"/>
    <w:rsid w:val="00FB56AE"/>
    <w:rsid w:val="00FB69B2"/>
    <w:rsid w:val="00FB75BB"/>
    <w:rsid w:val="00FC0C1A"/>
    <w:rsid w:val="00FC150C"/>
    <w:rsid w:val="00FC234C"/>
    <w:rsid w:val="00FC2A2B"/>
    <w:rsid w:val="00FC3EC5"/>
    <w:rsid w:val="00FC4E42"/>
    <w:rsid w:val="00FC6C62"/>
    <w:rsid w:val="00FC6E42"/>
    <w:rsid w:val="00FD0262"/>
    <w:rsid w:val="00FD14BB"/>
    <w:rsid w:val="00FD3201"/>
    <w:rsid w:val="00FD3DAE"/>
    <w:rsid w:val="00FD43CC"/>
    <w:rsid w:val="00FD5656"/>
    <w:rsid w:val="00FD6FB1"/>
    <w:rsid w:val="00FD76A7"/>
    <w:rsid w:val="00FE0A85"/>
    <w:rsid w:val="00FE0F0E"/>
    <w:rsid w:val="00FE119F"/>
    <w:rsid w:val="00FE2137"/>
    <w:rsid w:val="00FE21CE"/>
    <w:rsid w:val="00FE21DF"/>
    <w:rsid w:val="00FE3D11"/>
    <w:rsid w:val="00FE3F15"/>
    <w:rsid w:val="00FE3F67"/>
    <w:rsid w:val="00FE418A"/>
    <w:rsid w:val="00FE4FDF"/>
    <w:rsid w:val="00FE65AE"/>
    <w:rsid w:val="00FE6855"/>
    <w:rsid w:val="00FE74FF"/>
    <w:rsid w:val="00FE750A"/>
    <w:rsid w:val="00FE7EC6"/>
    <w:rsid w:val="00FF1021"/>
    <w:rsid w:val="00FF19EA"/>
    <w:rsid w:val="00FF2840"/>
    <w:rsid w:val="00FF2EE7"/>
    <w:rsid w:val="00FF383F"/>
    <w:rsid w:val="00FF4FE7"/>
    <w:rsid w:val="00FF5706"/>
    <w:rsid w:val="206F33DE"/>
    <w:rsid w:val="207EF627"/>
    <w:rsid w:val="24C38239"/>
    <w:rsid w:val="2BB1CD5A"/>
    <w:rsid w:val="2D8C6FEA"/>
    <w:rsid w:val="383BE667"/>
    <w:rsid w:val="4F30271A"/>
    <w:rsid w:val="55AC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B48A89"/>
  <w15:docId w15:val="{A753F8E1-13BC-4BD7-9789-96C7BF8E5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B303B7"/>
    <w:rPr>
      <w:rFonts w:asciiTheme="minorHAnsi" w:hAnsiTheme="minorHAnsi"/>
      <w:lang w:val="en-US" w:eastAsia="es-ES"/>
    </w:rPr>
  </w:style>
  <w:style w:type="paragraph" w:styleId="Heading1">
    <w:name w:val="heading 1"/>
    <w:aliases w:val="2 Heading 1"/>
    <w:basedOn w:val="Normal"/>
    <w:next w:val="BodyText"/>
    <w:link w:val="Heading1Char"/>
    <w:uiPriority w:val="9"/>
    <w:rsid w:val="00B5310C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36"/>
    </w:rPr>
  </w:style>
  <w:style w:type="paragraph" w:styleId="Heading2">
    <w:name w:val="heading 2"/>
    <w:aliases w:val="HD2"/>
    <w:basedOn w:val="BodyText"/>
    <w:next w:val="BodyText"/>
    <w:link w:val="Heading2Char"/>
    <w:rsid w:val="00B5310C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  <w15:collapsed/>
    </w:pPr>
    <w:rPr>
      <w:b/>
      <w:sz w:val="32"/>
    </w:rPr>
  </w:style>
  <w:style w:type="paragraph" w:styleId="Heading3">
    <w:name w:val="heading 3"/>
    <w:basedOn w:val="BodyText"/>
    <w:next w:val="BodyText"/>
    <w:link w:val="Heading3Char"/>
    <w:autoRedefine/>
    <w:rsid w:val="00B5310C"/>
    <w:pPr>
      <w:keepNext/>
      <w:keepLines/>
      <w:ind w:left="737"/>
      <w:outlineLvl w:val="2"/>
      <w15:collapsed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autoRedefine/>
    <w:rsid w:val="00B5310C"/>
    <w:pPr>
      <w:keepNext/>
      <w:keepLines/>
      <w:ind w:left="851"/>
      <w:outlineLvl w:val="3"/>
      <w15:collapsed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autoRedefine/>
    <w:rsid w:val="004E3427"/>
    <w:pPr>
      <w:keepNext/>
      <w:keepLines/>
      <w:ind w:left="964"/>
      <w:outlineLvl w:val="4"/>
      <w15:collapsed/>
    </w:pPr>
    <w:rPr>
      <w:b/>
    </w:rPr>
  </w:style>
  <w:style w:type="paragraph" w:styleId="Heading6">
    <w:name w:val="heading 6"/>
    <w:basedOn w:val="BodyText"/>
    <w:next w:val="BodyText"/>
    <w:link w:val="Heading6Char"/>
    <w:rsid w:val="001B07B4"/>
    <w:pPr>
      <w:keepNext/>
      <w:spacing w:line="300" w:lineRule="auto"/>
      <w:ind w:left="1077"/>
      <w:outlineLvl w:val="5"/>
      <w15:collapsed/>
    </w:pPr>
    <w:rPr>
      <w:b/>
    </w:rPr>
  </w:style>
  <w:style w:type="paragraph" w:styleId="Heading7">
    <w:name w:val="heading 7"/>
    <w:basedOn w:val="Normal"/>
    <w:next w:val="NormalIndent"/>
    <w:link w:val="Heading7Char"/>
    <w:autoRedefine/>
    <w:rsid w:val="00C706E3"/>
    <w:pPr>
      <w:keepNext/>
      <w:spacing w:before="120" w:after="120" w:line="300" w:lineRule="auto"/>
      <w:ind w:left="1191"/>
      <w:outlineLvl w:val="6"/>
      <w15:collapsed/>
    </w:pPr>
    <w:rPr>
      <w:b/>
    </w:rPr>
  </w:style>
  <w:style w:type="paragraph" w:styleId="Heading8">
    <w:name w:val="heading 8"/>
    <w:basedOn w:val="BodyText"/>
    <w:next w:val="BodyText"/>
    <w:link w:val="Heading8Char"/>
    <w:rsid w:val="009E0319"/>
    <w:pPr>
      <w:keepNext/>
      <w:tabs>
        <w:tab w:val="left" w:pos="6480"/>
        <w:tab w:val="right" w:pos="10440"/>
      </w:tabs>
      <w:ind w:left="1304"/>
      <w:outlineLvl w:val="7"/>
      <w15:collapsed/>
    </w:pPr>
    <w:rPr>
      <w:b/>
    </w:rPr>
  </w:style>
  <w:style w:type="paragraph" w:styleId="Heading9">
    <w:name w:val="heading 9"/>
    <w:basedOn w:val="BodyText"/>
    <w:next w:val="BodyText"/>
    <w:link w:val="Heading9Char"/>
    <w:rsid w:val="00BF18F5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F18F5"/>
    <w:pPr>
      <w:spacing w:before="120" w:after="120"/>
      <w:ind w:left="1440"/>
    </w:pPr>
  </w:style>
  <w:style w:type="paragraph" w:styleId="NormalIndent">
    <w:name w:val="Normal Indent"/>
    <w:basedOn w:val="Normal"/>
    <w:rsid w:val="00BF18F5"/>
    <w:pPr>
      <w:ind w:left="720"/>
    </w:pPr>
  </w:style>
  <w:style w:type="paragraph" w:styleId="TOC3">
    <w:name w:val="toc 3"/>
    <w:basedOn w:val="Normal"/>
    <w:next w:val="Normal"/>
    <w:uiPriority w:val="39"/>
    <w:rsid w:val="00BF18F5"/>
    <w:pPr>
      <w:ind w:left="400"/>
    </w:pPr>
    <w:rPr>
      <w:rFonts w:cstheme="minorHAnsi"/>
    </w:rPr>
  </w:style>
  <w:style w:type="paragraph" w:styleId="TOC2">
    <w:name w:val="toc 2"/>
    <w:basedOn w:val="Normal"/>
    <w:next w:val="Normal"/>
    <w:uiPriority w:val="39"/>
    <w:rsid w:val="00BF18F5"/>
    <w:pPr>
      <w:spacing w:before="120"/>
      <w:ind w:left="200"/>
    </w:pPr>
    <w:rPr>
      <w:rFonts w:cstheme="minorHAnsi"/>
      <w:i/>
      <w:iCs/>
    </w:rPr>
  </w:style>
  <w:style w:type="paragraph" w:styleId="Footer">
    <w:name w:val="footer"/>
    <w:basedOn w:val="Normal"/>
    <w:link w:val="FooterChar"/>
    <w:uiPriority w:val="99"/>
    <w:rsid w:val="00BF18F5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BF18F5"/>
    <w:pPr>
      <w:tabs>
        <w:tab w:val="right" w:pos="10440"/>
      </w:tabs>
    </w:pPr>
    <w:rPr>
      <w:sz w:val="16"/>
    </w:rPr>
  </w:style>
  <w:style w:type="paragraph" w:styleId="Title">
    <w:name w:val="Title"/>
    <w:aliases w:val="1 Title"/>
    <w:basedOn w:val="Normal"/>
    <w:next w:val="Normal"/>
    <w:link w:val="TitleChar"/>
    <w:rsid w:val="00BF18F5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BF18F5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BF18F5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BF18F5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BF18F5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BF18F5"/>
    <w:rPr>
      <w:color w:val="13A3F7"/>
    </w:rPr>
  </w:style>
  <w:style w:type="paragraph" w:customStyle="1" w:styleId="TableHeading">
    <w:name w:val="Table Heading"/>
    <w:basedOn w:val="TableText"/>
    <w:rsid w:val="00BF18F5"/>
    <w:pPr>
      <w:spacing w:before="120" w:after="120"/>
    </w:pPr>
    <w:rPr>
      <w:b/>
    </w:rPr>
  </w:style>
  <w:style w:type="character" w:styleId="PageNumber">
    <w:name w:val="page number"/>
    <w:rsid w:val="00BF18F5"/>
    <w:rPr>
      <w:rFonts w:ascii="Arial" w:hAnsi="Arial"/>
    </w:rPr>
  </w:style>
  <w:style w:type="paragraph" w:customStyle="1" w:styleId="RouteTitle">
    <w:name w:val="Route Title"/>
    <w:basedOn w:val="Normal"/>
    <w:rsid w:val="00BF18F5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BF18F5"/>
    <w:pPr>
      <w:ind w:left="1440"/>
    </w:pPr>
    <w:rPr>
      <w:smallCaps/>
    </w:rPr>
  </w:style>
  <w:style w:type="paragraph" w:customStyle="1" w:styleId="Note">
    <w:name w:val="Note"/>
    <w:basedOn w:val="BodyText"/>
    <w:rsid w:val="00BF18F5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BF18F5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BF18F5"/>
    <w:pPr>
      <w:numPr>
        <w:numId w:val="3"/>
      </w:numPr>
    </w:pPr>
  </w:style>
  <w:style w:type="paragraph" w:customStyle="1" w:styleId="Subject">
    <w:name w:val="Subject"/>
    <w:basedOn w:val="BodyText"/>
    <w:link w:val="SubjectChar"/>
    <w:rsid w:val="00BF18F5"/>
    <w:rPr>
      <w:sz w:val="48"/>
    </w:rPr>
  </w:style>
  <w:style w:type="paragraph" w:customStyle="1" w:styleId="InfoBox">
    <w:name w:val="Info Box"/>
    <w:basedOn w:val="BodyText"/>
    <w:rsid w:val="00BF18F5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</w:style>
  <w:style w:type="paragraph" w:customStyle="1" w:styleId="NumberList">
    <w:name w:val="Number List"/>
    <w:basedOn w:val="NumberedList"/>
    <w:rsid w:val="00BF18F5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BF18F5"/>
    <w:pPr>
      <w:spacing w:before="240" w:after="120"/>
    </w:pPr>
    <w:rPr>
      <w:rFonts w:cstheme="minorHAnsi"/>
      <w:b/>
      <w:bCs/>
    </w:rPr>
  </w:style>
  <w:style w:type="paragraph" w:styleId="TOC4">
    <w:name w:val="toc 4"/>
    <w:basedOn w:val="Normal"/>
    <w:next w:val="Normal"/>
    <w:uiPriority w:val="39"/>
    <w:rsid w:val="00BF18F5"/>
    <w:pPr>
      <w:ind w:left="600"/>
    </w:pPr>
    <w:rPr>
      <w:rFonts w:cstheme="minorHAnsi"/>
    </w:rPr>
  </w:style>
  <w:style w:type="paragraph" w:styleId="TOC5">
    <w:name w:val="toc 5"/>
    <w:basedOn w:val="Normal"/>
    <w:next w:val="Normal"/>
    <w:uiPriority w:val="39"/>
    <w:rsid w:val="00BF18F5"/>
    <w:pPr>
      <w:ind w:left="800"/>
    </w:pPr>
    <w:rPr>
      <w:rFonts w:cstheme="minorHAnsi"/>
    </w:rPr>
  </w:style>
  <w:style w:type="paragraph" w:customStyle="1" w:styleId="tty132">
    <w:name w:val="tty132"/>
    <w:basedOn w:val="Normal"/>
    <w:rsid w:val="00BF18F5"/>
    <w:rPr>
      <w:rFonts w:ascii="Courier New" w:hAnsi="Courier New"/>
      <w:sz w:val="12"/>
    </w:rPr>
  </w:style>
  <w:style w:type="paragraph" w:customStyle="1" w:styleId="tty180">
    <w:name w:val="tty180"/>
    <w:basedOn w:val="Normal"/>
    <w:rsid w:val="00BF18F5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BF18F5"/>
    <w:rPr>
      <w:rFonts w:ascii="Courier New" w:hAnsi="Courier New"/>
    </w:rPr>
  </w:style>
  <w:style w:type="paragraph" w:customStyle="1" w:styleId="tty80indent">
    <w:name w:val="tty80 indent"/>
    <w:basedOn w:val="tty80"/>
    <w:rsid w:val="00BF18F5"/>
    <w:pPr>
      <w:ind w:left="2895"/>
    </w:pPr>
  </w:style>
  <w:style w:type="paragraph" w:customStyle="1" w:styleId="NoteWide">
    <w:name w:val="Note Wide"/>
    <w:basedOn w:val="Note"/>
    <w:rsid w:val="00BF18F5"/>
    <w:pPr>
      <w:ind w:right="2160"/>
    </w:pPr>
  </w:style>
  <w:style w:type="table" w:styleId="TableGrid">
    <w:name w:val="Table Grid"/>
    <w:basedOn w:val="TableNormal"/>
    <w:rsid w:val="00BF18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BF18F5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BF18F5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BF18F5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BF18F5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BF18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F18F5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BF18F5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BF18F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aliases w:val="1Subtitle"/>
    <w:basedOn w:val="Title"/>
    <w:next w:val="Normal"/>
    <w:link w:val="SubtitleChar"/>
    <w:uiPriority w:val="11"/>
    <w:rsid w:val="00713EAE"/>
    <w:rPr>
      <w:b/>
      <w:bCs/>
      <w:color w:val="13A3F7"/>
    </w:rPr>
  </w:style>
  <w:style w:type="character" w:customStyle="1" w:styleId="SubtitleChar">
    <w:name w:val="Subtitle Char"/>
    <w:aliases w:val="1Subtitle Char"/>
    <w:basedOn w:val="DefaultParagraphFont"/>
    <w:link w:val="Subtitle"/>
    <w:uiPriority w:val="11"/>
    <w:rsid w:val="00713EAE"/>
    <w:rPr>
      <w:rFonts w:asciiTheme="minorHAnsi" w:hAnsiTheme="minorHAnsi"/>
      <w:b/>
      <w:bCs/>
      <w:color w:val="13A3F7"/>
      <w:sz w:val="48"/>
      <w:lang w:val="en-US" w:eastAsia="es-ES"/>
    </w:rPr>
  </w:style>
  <w:style w:type="table" w:customStyle="1" w:styleId="InforTable0">
    <w:name w:val="Infor Table"/>
    <w:basedOn w:val="TableNormal"/>
    <w:uiPriority w:val="99"/>
    <w:rsid w:val="00BF18F5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aliases w:val="1 Title Char"/>
    <w:basedOn w:val="DefaultParagraphFont"/>
    <w:link w:val="Title"/>
    <w:rsid w:val="00BF18F5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basedOn w:val="DefaultParagraphFont"/>
    <w:link w:val="BodyText"/>
    <w:rsid w:val="00BF18F5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uiPriority w:val="99"/>
    <w:rsid w:val="00BF18F5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BF18F5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2 Heading 1 Char"/>
    <w:basedOn w:val="DefaultParagraphFont"/>
    <w:link w:val="Heading1"/>
    <w:uiPriority w:val="9"/>
    <w:rsid w:val="00B5310C"/>
    <w:rPr>
      <w:rFonts w:ascii="Arial" w:hAnsi="Arial"/>
      <w:b/>
      <w:caps/>
      <w:sz w:val="36"/>
      <w:lang w:val="en-US"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B5310C"/>
    <w:rPr>
      <w:rFonts w:ascii="Arial" w:hAnsi="Arial"/>
      <w:b/>
      <w:sz w:val="32"/>
      <w:lang w:val="en-US" w:eastAsia="es-ES"/>
    </w:rPr>
  </w:style>
  <w:style w:type="character" w:customStyle="1" w:styleId="Heading3Char">
    <w:name w:val="Heading 3 Char"/>
    <w:basedOn w:val="DefaultParagraphFont"/>
    <w:link w:val="Heading3"/>
    <w:rsid w:val="00B5310C"/>
    <w:rPr>
      <w:rFonts w:ascii="Arial" w:hAnsi="Arial"/>
      <w:b/>
      <w:sz w:val="28"/>
      <w:lang w:val="en-US" w:eastAsia="es-ES"/>
    </w:rPr>
  </w:style>
  <w:style w:type="character" w:customStyle="1" w:styleId="Heading4Char">
    <w:name w:val="Heading 4 Char"/>
    <w:basedOn w:val="DefaultParagraphFont"/>
    <w:link w:val="Heading4"/>
    <w:rsid w:val="00B5310C"/>
    <w:rPr>
      <w:rFonts w:ascii="Arial" w:hAnsi="Arial"/>
      <w:b/>
      <w:sz w:val="24"/>
      <w:lang w:val="en-US" w:eastAsia="es-ES"/>
    </w:rPr>
  </w:style>
  <w:style w:type="character" w:customStyle="1" w:styleId="Heading5Char">
    <w:name w:val="Heading 5 Char"/>
    <w:basedOn w:val="DefaultParagraphFont"/>
    <w:link w:val="Heading5"/>
    <w:rsid w:val="004E3427"/>
    <w:rPr>
      <w:rFonts w:asciiTheme="minorHAnsi" w:hAnsiTheme="minorHAnsi"/>
      <w:b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1B07B4"/>
    <w:rPr>
      <w:rFonts w:asciiTheme="minorHAnsi" w:hAnsiTheme="minorHAnsi"/>
      <w:b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C706E3"/>
    <w:rPr>
      <w:rFonts w:asciiTheme="minorHAnsi" w:hAnsiTheme="minorHAnsi"/>
      <w:b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9E0319"/>
    <w:rPr>
      <w:rFonts w:asciiTheme="minorHAnsi" w:hAnsiTheme="minorHAnsi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BF18F5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BF18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18F5"/>
  </w:style>
  <w:style w:type="character" w:customStyle="1" w:styleId="CommentTextChar">
    <w:name w:val="Comment Text Char"/>
    <w:basedOn w:val="DefaultParagraphFont"/>
    <w:link w:val="CommentText"/>
    <w:uiPriority w:val="99"/>
    <w:rsid w:val="00BF18F5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BF18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BF18F5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BF18F5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ListParagraph">
    <w:name w:val="List Paragraph"/>
    <w:basedOn w:val="Normal"/>
    <w:rsid w:val="008926C5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paragraph" w:customStyle="1" w:styleId="TOCHeading3">
    <w:name w:val="TOC Heading3"/>
    <w:basedOn w:val="Normal"/>
    <w:rsid w:val="008E7DE8"/>
    <w:pPr>
      <w:keepNext/>
      <w:pageBreakBefore/>
      <w:pBdr>
        <w:top w:val="single" w:sz="48" w:space="26" w:color="auto"/>
      </w:pBdr>
      <w:spacing w:before="960" w:after="960"/>
      <w:ind w:left="1440"/>
    </w:pPr>
    <w:rPr>
      <w:sz w:val="36"/>
    </w:rPr>
  </w:style>
  <w:style w:type="paragraph" w:styleId="TOC6">
    <w:name w:val="toc 6"/>
    <w:basedOn w:val="Normal"/>
    <w:next w:val="Normal"/>
    <w:autoRedefine/>
    <w:uiPriority w:val="39"/>
    <w:rsid w:val="008E7DE8"/>
    <w:pPr>
      <w:ind w:left="1000"/>
    </w:pPr>
    <w:rPr>
      <w:rFonts w:cstheme="minorHAnsi"/>
    </w:rPr>
  </w:style>
  <w:style w:type="paragraph" w:styleId="TOC7">
    <w:name w:val="toc 7"/>
    <w:basedOn w:val="Normal"/>
    <w:next w:val="Normal"/>
    <w:autoRedefine/>
    <w:rsid w:val="008E7DE8"/>
    <w:pPr>
      <w:ind w:left="1200"/>
    </w:pPr>
    <w:rPr>
      <w:rFonts w:cstheme="minorHAnsi"/>
    </w:rPr>
  </w:style>
  <w:style w:type="paragraph" w:styleId="TOC8">
    <w:name w:val="toc 8"/>
    <w:basedOn w:val="Normal"/>
    <w:next w:val="Normal"/>
    <w:autoRedefine/>
    <w:rsid w:val="008E7DE8"/>
    <w:pPr>
      <w:ind w:left="1400"/>
    </w:pPr>
    <w:rPr>
      <w:rFonts w:cstheme="minorHAnsi"/>
    </w:rPr>
  </w:style>
  <w:style w:type="paragraph" w:styleId="TOC9">
    <w:name w:val="toc 9"/>
    <w:basedOn w:val="Normal"/>
    <w:next w:val="Normal"/>
    <w:autoRedefine/>
    <w:rsid w:val="008E7DE8"/>
    <w:pPr>
      <w:ind w:left="1600"/>
    </w:pPr>
    <w:rPr>
      <w:rFonts w:cstheme="minorHAnsi"/>
    </w:rPr>
  </w:style>
  <w:style w:type="paragraph" w:customStyle="1" w:styleId="Bullets">
    <w:name w:val="Bullets"/>
    <w:rsid w:val="00D5415A"/>
    <w:pPr>
      <w:numPr>
        <w:numId w:val="5"/>
      </w:numPr>
    </w:pPr>
    <w:rPr>
      <w:rFonts w:ascii="Arial" w:hAnsi="Arial" w:cs="Arial"/>
      <w:bCs/>
      <w:kern w:val="32"/>
      <w:szCs w:val="32"/>
      <w:lang w:val="en-US" w:eastAsia="en-US"/>
    </w:rPr>
  </w:style>
  <w:style w:type="paragraph" w:styleId="NoSpacing">
    <w:name w:val="No Spacing"/>
    <w:link w:val="NoSpacingChar"/>
    <w:uiPriority w:val="1"/>
    <w:rsid w:val="00D5415A"/>
    <w:rPr>
      <w:rFonts w:ascii="Arial" w:hAnsi="Arial"/>
      <w:sz w:val="22"/>
      <w:szCs w:val="24"/>
      <w:lang w:val="en-US" w:eastAsia="en-US"/>
    </w:rPr>
  </w:style>
  <w:style w:type="table" w:styleId="MediumShading1-Accent1">
    <w:name w:val="Medium Shading 1 Accent 1"/>
    <w:basedOn w:val="TableNormal"/>
    <w:uiPriority w:val="63"/>
    <w:rsid w:val="00D5415A"/>
    <w:rPr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paragraph0">
    <w:name w:val="paragraph"/>
    <w:basedOn w:val="Normal"/>
    <w:rsid w:val="005B01D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5B01DA"/>
  </w:style>
  <w:style w:type="character" w:customStyle="1" w:styleId="eop">
    <w:name w:val="eop"/>
    <w:basedOn w:val="DefaultParagraphFont"/>
    <w:rsid w:val="005B01DA"/>
  </w:style>
  <w:style w:type="character" w:styleId="Hyperlink">
    <w:name w:val="Hyperlink"/>
    <w:basedOn w:val="DefaultParagraphFont"/>
    <w:uiPriority w:val="99"/>
    <w:unhideWhenUsed/>
    <w:rsid w:val="002D71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1F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rsid w:val="006A1FC2"/>
    <w:rPr>
      <w:b/>
      <w:bCs/>
    </w:rPr>
  </w:style>
  <w:style w:type="character" w:styleId="FollowedHyperlink">
    <w:name w:val="FollowedHyperlink"/>
    <w:basedOn w:val="DefaultParagraphFont"/>
    <w:semiHidden/>
    <w:unhideWhenUsed/>
    <w:rsid w:val="00B91561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rsid w:val="00E7501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240" w:after="0" w:line="259" w:lineRule="auto"/>
      <w:ind w:right="0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eastAsia="en-US"/>
    </w:rPr>
  </w:style>
  <w:style w:type="paragraph" w:customStyle="1" w:styleId="1bSubtitle">
    <w:name w:val="1b Subtitle"/>
    <w:basedOn w:val="Subtitle"/>
    <w:link w:val="1bSubtitleChar"/>
    <w:qFormat/>
    <w:rsid w:val="00050202"/>
    <w:pPr>
      <w:pBdr>
        <w:bottom w:val="single" w:sz="48" w:space="1" w:color="A6A6A6" w:themeColor="background1" w:themeShade="A6"/>
      </w:pBdr>
      <w:tabs>
        <w:tab w:val="left" w:pos="6140"/>
      </w:tabs>
      <w:ind w:right="0"/>
    </w:pPr>
    <w:rPr>
      <w:b w:val="0"/>
      <w:bCs w:val="0"/>
      <w:color w:val="auto"/>
    </w:rPr>
  </w:style>
  <w:style w:type="paragraph" w:customStyle="1" w:styleId="2aH11">
    <w:name w:val="2a H11"/>
    <w:basedOn w:val="Subject"/>
    <w:link w:val="2aH11Char"/>
    <w:rsid w:val="00636F1E"/>
    <w:pPr>
      <w:ind w:left="142"/>
    </w:pPr>
    <w:rPr>
      <w:color w:val="13A3F7"/>
    </w:rPr>
  </w:style>
  <w:style w:type="character" w:customStyle="1" w:styleId="1bSubtitleChar">
    <w:name w:val="1b Subtitle Char"/>
    <w:basedOn w:val="SubtitleChar"/>
    <w:link w:val="1bSubtitle"/>
    <w:rsid w:val="00050202"/>
    <w:rPr>
      <w:rFonts w:asciiTheme="minorHAnsi" w:hAnsiTheme="minorHAnsi"/>
      <w:b w:val="0"/>
      <w:bCs w:val="0"/>
      <w:color w:val="13A3F7"/>
      <w:sz w:val="48"/>
      <w:lang w:val="en-US" w:eastAsia="es-ES"/>
    </w:rPr>
  </w:style>
  <w:style w:type="paragraph" w:customStyle="1" w:styleId="1aTitle">
    <w:name w:val="1a Title"/>
    <w:link w:val="1aTitleChar"/>
    <w:qFormat/>
    <w:rsid w:val="00D67418"/>
    <w:pPr>
      <w:pBdr>
        <w:top w:val="single" w:sz="48" w:space="1" w:color="A6A6A6" w:themeColor="background1" w:themeShade="A6"/>
      </w:pBdr>
      <w:tabs>
        <w:tab w:val="left" w:pos="7749"/>
      </w:tabs>
      <w:spacing w:before="480"/>
    </w:pPr>
    <w:rPr>
      <w:rFonts w:asciiTheme="minorHAnsi" w:hAnsiTheme="minorHAnsi"/>
      <w:b/>
      <w:bCs/>
      <w:color w:val="13A3F7"/>
      <w:sz w:val="48"/>
      <w:lang w:val="en-US" w:eastAsia="es-ES"/>
    </w:rPr>
  </w:style>
  <w:style w:type="character" w:customStyle="1" w:styleId="SubjectChar">
    <w:name w:val="Subject Char"/>
    <w:basedOn w:val="BodyTextChar"/>
    <w:link w:val="Subject"/>
    <w:rsid w:val="00636F1E"/>
    <w:rPr>
      <w:rFonts w:asciiTheme="minorHAnsi" w:hAnsiTheme="minorHAnsi"/>
      <w:sz w:val="48"/>
      <w:lang w:val="en-US" w:eastAsia="es-ES"/>
    </w:rPr>
  </w:style>
  <w:style w:type="character" w:customStyle="1" w:styleId="2aH11Char">
    <w:name w:val="2a H11 Char"/>
    <w:basedOn w:val="SubjectChar"/>
    <w:link w:val="2aH11"/>
    <w:rsid w:val="00636F1E"/>
    <w:rPr>
      <w:rFonts w:asciiTheme="minorHAnsi" w:hAnsiTheme="minorHAnsi"/>
      <w:color w:val="13A3F7"/>
      <w:sz w:val="48"/>
      <w:lang w:val="en-US" w:eastAsia="es-ES"/>
    </w:rPr>
  </w:style>
  <w:style w:type="character" w:customStyle="1" w:styleId="1aTitleChar">
    <w:name w:val="1a Title Char"/>
    <w:basedOn w:val="TitleChar"/>
    <w:link w:val="1aTitle"/>
    <w:rsid w:val="00D67418"/>
    <w:rPr>
      <w:rFonts w:asciiTheme="minorHAnsi" w:hAnsiTheme="minorHAnsi"/>
      <w:b/>
      <w:bCs/>
      <w:color w:val="13A3F7"/>
      <w:sz w:val="48"/>
      <w:lang w:val="en-US" w:eastAsia="es-ES"/>
    </w:rPr>
  </w:style>
  <w:style w:type="character" w:styleId="Emphasis">
    <w:name w:val="Emphasis"/>
    <w:basedOn w:val="DefaultParagraphFont"/>
    <w:rsid w:val="00404EA3"/>
    <w:rPr>
      <w:i/>
      <w:iCs/>
    </w:rPr>
  </w:style>
  <w:style w:type="paragraph" w:customStyle="1" w:styleId="2aH1">
    <w:name w:val="2a H1"/>
    <w:basedOn w:val="1bSubtitle"/>
    <w:next w:val="2bNormal"/>
    <w:link w:val="2aH1Char"/>
    <w:qFormat/>
    <w:rsid w:val="000B004A"/>
    <w:pPr>
      <w:pBdr>
        <w:bottom w:val="none" w:sz="0" w:space="0" w:color="auto"/>
      </w:pBdr>
      <w:spacing w:before="240" w:after="120"/>
      <w:outlineLvl w:val="0"/>
    </w:pPr>
    <w:rPr>
      <w:sz w:val="40"/>
    </w:rPr>
  </w:style>
  <w:style w:type="paragraph" w:customStyle="1" w:styleId="2bNormal">
    <w:name w:val="2b Normal"/>
    <w:basedOn w:val="Normal"/>
    <w:link w:val="2bNormalChar"/>
    <w:qFormat/>
    <w:rsid w:val="001C32C0"/>
  </w:style>
  <w:style w:type="character" w:customStyle="1" w:styleId="2aH1Char">
    <w:name w:val="2a H1 Char"/>
    <w:basedOn w:val="2aH11Char"/>
    <w:link w:val="2aH1"/>
    <w:rsid w:val="000B004A"/>
    <w:rPr>
      <w:rFonts w:asciiTheme="minorHAnsi" w:hAnsiTheme="minorHAnsi"/>
      <w:color w:val="13A3F7"/>
      <w:sz w:val="40"/>
      <w:lang w:val="en-US" w:eastAsia="es-ES"/>
    </w:rPr>
  </w:style>
  <w:style w:type="table" w:styleId="PlainTable4">
    <w:name w:val="Plain Table 4"/>
    <w:basedOn w:val="TableNormal"/>
    <w:uiPriority w:val="44"/>
    <w:rsid w:val="001C32C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2bNormalChar">
    <w:name w:val="2b Normal Char"/>
    <w:basedOn w:val="DefaultParagraphFont"/>
    <w:link w:val="2bNormal"/>
    <w:rsid w:val="001C32C0"/>
    <w:rPr>
      <w:rFonts w:asciiTheme="minorHAnsi" w:hAnsiTheme="minorHAnsi"/>
      <w:lang w:val="en-US" w:eastAsia="es-ES"/>
    </w:rPr>
  </w:style>
  <w:style w:type="table" w:styleId="ListTable2-Accent1">
    <w:name w:val="List Table 2 Accent 1"/>
    <w:basedOn w:val="TableNormal"/>
    <w:uiPriority w:val="47"/>
    <w:rsid w:val="001C32C0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094044"/>
    <w:rPr>
      <w:rFonts w:ascii="Arial" w:hAnsi="Arial"/>
      <w:sz w:val="22"/>
      <w:szCs w:val="24"/>
      <w:lang w:val="en-US" w:eastAsia="en-US"/>
    </w:rPr>
  </w:style>
  <w:style w:type="paragraph" w:customStyle="1" w:styleId="3aH3">
    <w:name w:val="3a H3"/>
    <w:basedOn w:val="2aH1"/>
    <w:next w:val="3aNormal"/>
    <w:link w:val="3aH3Char"/>
    <w:qFormat/>
    <w:rsid w:val="00B11279"/>
    <w:pPr>
      <w:outlineLvl w:val="1"/>
      <w15:collapsed/>
    </w:pPr>
    <w:rPr>
      <w:sz w:val="32"/>
    </w:rPr>
  </w:style>
  <w:style w:type="paragraph" w:customStyle="1" w:styleId="3aNormal">
    <w:name w:val="3a Normal"/>
    <w:basedOn w:val="2bNormal"/>
    <w:link w:val="3aNormalChar"/>
    <w:qFormat/>
    <w:rsid w:val="00D25ECD"/>
  </w:style>
  <w:style w:type="character" w:customStyle="1" w:styleId="3aH3Char">
    <w:name w:val="3a H3 Char"/>
    <w:basedOn w:val="2aH1Char"/>
    <w:link w:val="3aH3"/>
    <w:rsid w:val="00B11279"/>
    <w:rPr>
      <w:rFonts w:asciiTheme="minorHAnsi" w:hAnsiTheme="minorHAnsi"/>
      <w:color w:val="13A3F7"/>
      <w:sz w:val="32"/>
      <w:lang w:val="en-US" w:eastAsia="es-ES"/>
    </w:rPr>
  </w:style>
  <w:style w:type="character" w:customStyle="1" w:styleId="3aNormalChar">
    <w:name w:val="3a Normal Char"/>
    <w:basedOn w:val="2bNormalChar"/>
    <w:link w:val="3aNormal"/>
    <w:rsid w:val="00D25ECD"/>
    <w:rPr>
      <w:rFonts w:asciiTheme="minorHAnsi" w:hAnsiTheme="minorHAnsi"/>
      <w:lang w:val="en-US" w:eastAsia="es-ES"/>
    </w:rPr>
  </w:style>
  <w:style w:type="paragraph" w:customStyle="1" w:styleId="4aH4">
    <w:name w:val="4a H4"/>
    <w:basedOn w:val="3aH3"/>
    <w:next w:val="4aNormal"/>
    <w:link w:val="4aH4Char"/>
    <w:qFormat/>
    <w:rsid w:val="00D25ECD"/>
    <w:pPr>
      <w:ind w:left="113"/>
      <w:outlineLvl w:val="2"/>
    </w:pPr>
    <w:rPr>
      <w:sz w:val="28"/>
    </w:rPr>
  </w:style>
  <w:style w:type="paragraph" w:customStyle="1" w:styleId="4aNormal">
    <w:name w:val="4a Normal"/>
    <w:basedOn w:val="3aNormal"/>
    <w:link w:val="4aNormalChar"/>
    <w:qFormat/>
    <w:rsid w:val="00D25ECD"/>
    <w:pPr>
      <w:ind w:left="113"/>
    </w:pPr>
  </w:style>
  <w:style w:type="character" w:customStyle="1" w:styleId="4aH4Char">
    <w:name w:val="4a H4 Char"/>
    <w:basedOn w:val="3aH3Char"/>
    <w:link w:val="4aH4"/>
    <w:rsid w:val="00D25ECD"/>
    <w:rPr>
      <w:rFonts w:asciiTheme="minorHAnsi" w:hAnsiTheme="minorHAnsi"/>
      <w:color w:val="13A3F7"/>
      <w:sz w:val="28"/>
      <w:lang w:val="en-US" w:eastAsia="es-ES"/>
    </w:rPr>
  </w:style>
  <w:style w:type="paragraph" w:customStyle="1" w:styleId="5aNormal">
    <w:name w:val="5a Normal"/>
    <w:basedOn w:val="4aNormal"/>
    <w:link w:val="5aNormalChar"/>
    <w:qFormat/>
    <w:rsid w:val="00D25ECD"/>
    <w:pPr>
      <w:ind w:left="227"/>
    </w:pPr>
  </w:style>
  <w:style w:type="character" w:customStyle="1" w:styleId="4aNormalChar">
    <w:name w:val="4a Normal Char"/>
    <w:basedOn w:val="3aNormalChar"/>
    <w:link w:val="4aNormal"/>
    <w:rsid w:val="00D25ECD"/>
    <w:rPr>
      <w:rFonts w:asciiTheme="minorHAnsi" w:hAnsiTheme="minorHAnsi"/>
      <w:lang w:val="en-US" w:eastAsia="es-ES"/>
    </w:rPr>
  </w:style>
  <w:style w:type="paragraph" w:customStyle="1" w:styleId="6aNormal">
    <w:name w:val="6a Normal"/>
    <w:basedOn w:val="5aNormal"/>
    <w:link w:val="6aNormalChar"/>
    <w:qFormat/>
    <w:rsid w:val="00D25ECD"/>
    <w:pPr>
      <w:ind w:left="340"/>
    </w:pPr>
  </w:style>
  <w:style w:type="character" w:customStyle="1" w:styleId="5aNormalChar">
    <w:name w:val="5a Normal Char"/>
    <w:basedOn w:val="4aNormalChar"/>
    <w:link w:val="5aNormal"/>
    <w:rsid w:val="00D25ECD"/>
    <w:rPr>
      <w:rFonts w:asciiTheme="minorHAnsi" w:hAnsiTheme="minorHAnsi"/>
      <w:lang w:val="en-US" w:eastAsia="es-ES"/>
    </w:rPr>
  </w:style>
  <w:style w:type="paragraph" w:customStyle="1" w:styleId="7aNormal">
    <w:name w:val="7a Normal"/>
    <w:basedOn w:val="6aNormal"/>
    <w:link w:val="7aNormalChar"/>
    <w:qFormat/>
    <w:rsid w:val="00D25ECD"/>
    <w:pPr>
      <w:ind w:left="454"/>
    </w:pPr>
  </w:style>
  <w:style w:type="character" w:customStyle="1" w:styleId="6aNormalChar">
    <w:name w:val="6a Normal Char"/>
    <w:basedOn w:val="5aNormalChar"/>
    <w:link w:val="6aNormal"/>
    <w:rsid w:val="00D25ECD"/>
    <w:rPr>
      <w:rFonts w:asciiTheme="minorHAnsi" w:hAnsiTheme="minorHAnsi"/>
      <w:lang w:val="en-US" w:eastAsia="es-ES"/>
    </w:rPr>
  </w:style>
  <w:style w:type="paragraph" w:customStyle="1" w:styleId="5aH5">
    <w:name w:val="5a H5"/>
    <w:basedOn w:val="4aH4"/>
    <w:next w:val="5aNormal"/>
    <w:link w:val="5aH5Char"/>
    <w:qFormat/>
    <w:rsid w:val="00D25ECD"/>
    <w:pPr>
      <w:ind w:left="227"/>
      <w:outlineLvl w:val="3"/>
    </w:pPr>
    <w:rPr>
      <w:sz w:val="24"/>
    </w:rPr>
  </w:style>
  <w:style w:type="character" w:customStyle="1" w:styleId="7aNormalChar">
    <w:name w:val="7a Normal Char"/>
    <w:basedOn w:val="6aNormalChar"/>
    <w:link w:val="7aNormal"/>
    <w:rsid w:val="00D25ECD"/>
    <w:rPr>
      <w:rFonts w:asciiTheme="minorHAnsi" w:hAnsiTheme="minorHAnsi"/>
      <w:lang w:val="en-US" w:eastAsia="es-ES"/>
    </w:rPr>
  </w:style>
  <w:style w:type="paragraph" w:customStyle="1" w:styleId="6aH6">
    <w:name w:val="6a H6"/>
    <w:basedOn w:val="5aH5"/>
    <w:next w:val="6aNormal"/>
    <w:link w:val="6aH6Char"/>
    <w:qFormat/>
    <w:rsid w:val="00D25ECD"/>
    <w:pPr>
      <w:ind w:left="340"/>
      <w:outlineLvl w:val="4"/>
    </w:pPr>
  </w:style>
  <w:style w:type="character" w:customStyle="1" w:styleId="5aH5Char">
    <w:name w:val="5a H5 Char"/>
    <w:basedOn w:val="4aH4Char"/>
    <w:link w:val="5aH5"/>
    <w:rsid w:val="00D25ECD"/>
    <w:rPr>
      <w:rFonts w:asciiTheme="minorHAnsi" w:hAnsiTheme="minorHAnsi"/>
      <w:color w:val="13A3F7"/>
      <w:sz w:val="24"/>
      <w:lang w:val="en-US" w:eastAsia="es-ES"/>
    </w:rPr>
  </w:style>
  <w:style w:type="paragraph" w:customStyle="1" w:styleId="7aH7">
    <w:name w:val="7a H7"/>
    <w:basedOn w:val="6aH6"/>
    <w:next w:val="7aNormal"/>
    <w:link w:val="7aH7Char"/>
    <w:qFormat/>
    <w:rsid w:val="00D25ECD"/>
    <w:pPr>
      <w:ind w:left="454"/>
      <w:outlineLvl w:val="5"/>
    </w:pPr>
  </w:style>
  <w:style w:type="character" w:customStyle="1" w:styleId="6aH6Char">
    <w:name w:val="6a H6 Char"/>
    <w:basedOn w:val="5aH5Char"/>
    <w:link w:val="6aH6"/>
    <w:rsid w:val="00D25ECD"/>
    <w:rPr>
      <w:rFonts w:asciiTheme="minorHAnsi" w:hAnsiTheme="minorHAnsi"/>
      <w:color w:val="13A3F7"/>
      <w:sz w:val="24"/>
      <w:lang w:val="en-US" w:eastAsia="es-ES"/>
    </w:rPr>
  </w:style>
  <w:style w:type="paragraph" w:customStyle="1" w:styleId="0Normal">
    <w:name w:val="0 Normal"/>
    <w:basedOn w:val="2bNormal"/>
    <w:link w:val="0NormalChar"/>
    <w:qFormat/>
    <w:rsid w:val="004632C0"/>
  </w:style>
  <w:style w:type="character" w:customStyle="1" w:styleId="7aH7Char">
    <w:name w:val="7a H7 Char"/>
    <w:basedOn w:val="6aH6Char"/>
    <w:link w:val="7aH7"/>
    <w:rsid w:val="00D25ECD"/>
    <w:rPr>
      <w:rFonts w:asciiTheme="minorHAnsi" w:hAnsiTheme="minorHAnsi"/>
      <w:color w:val="13A3F7"/>
      <w:sz w:val="24"/>
      <w:lang w:val="en-US" w:eastAsia="es-ES"/>
    </w:rPr>
  </w:style>
  <w:style w:type="character" w:customStyle="1" w:styleId="0NormalChar">
    <w:name w:val="0 Normal Char"/>
    <w:basedOn w:val="2bNormalChar"/>
    <w:link w:val="0Normal"/>
    <w:rsid w:val="004632C0"/>
    <w:rPr>
      <w:rFonts w:asciiTheme="minorHAnsi" w:hAnsiTheme="minorHAnsi"/>
      <w:lang w:val="en-US" w:eastAsia="es-ES"/>
    </w:rPr>
  </w:style>
  <w:style w:type="paragraph" w:customStyle="1" w:styleId="8aH8">
    <w:name w:val="8a H8"/>
    <w:basedOn w:val="7aH7"/>
    <w:next w:val="8aNormal"/>
    <w:link w:val="8aH8Char"/>
    <w:qFormat/>
    <w:rsid w:val="00BA0989"/>
    <w:pPr>
      <w:ind w:left="567"/>
      <w:outlineLvl w:val="6"/>
    </w:pPr>
    <w:rPr>
      <w:lang w:val="fr-FR"/>
    </w:rPr>
  </w:style>
  <w:style w:type="paragraph" w:customStyle="1" w:styleId="8aNormal">
    <w:name w:val="8a Normal"/>
    <w:basedOn w:val="7aNormal"/>
    <w:link w:val="8aNormalChar"/>
    <w:qFormat/>
    <w:rsid w:val="00FD76A7"/>
    <w:pPr>
      <w:ind w:left="567"/>
    </w:pPr>
  </w:style>
  <w:style w:type="character" w:customStyle="1" w:styleId="8aH8Char">
    <w:name w:val="8a H8 Char"/>
    <w:basedOn w:val="7aH7Char"/>
    <w:link w:val="8aH8"/>
    <w:rsid w:val="00BA0989"/>
    <w:rPr>
      <w:rFonts w:asciiTheme="minorHAnsi" w:hAnsiTheme="minorHAnsi"/>
      <w:color w:val="13A3F7"/>
      <w:sz w:val="24"/>
      <w:lang w:val="fr-FR" w:eastAsia="es-ES"/>
    </w:rPr>
  </w:style>
  <w:style w:type="paragraph" w:customStyle="1" w:styleId="9aH9">
    <w:name w:val="9a H9"/>
    <w:basedOn w:val="8aH8"/>
    <w:next w:val="9bNormal"/>
    <w:link w:val="9aH9Char"/>
    <w:qFormat/>
    <w:rsid w:val="00763A8A"/>
    <w:pPr>
      <w:ind w:left="680"/>
      <w:outlineLvl w:val="7"/>
    </w:pPr>
  </w:style>
  <w:style w:type="character" w:customStyle="1" w:styleId="8aNormalChar">
    <w:name w:val="8a Normal Char"/>
    <w:basedOn w:val="7aNormalChar"/>
    <w:link w:val="8aNormal"/>
    <w:rsid w:val="00FD76A7"/>
    <w:rPr>
      <w:rFonts w:asciiTheme="minorHAnsi" w:hAnsiTheme="minorHAnsi"/>
      <w:lang w:val="en-US" w:eastAsia="es-ES"/>
    </w:rPr>
  </w:style>
  <w:style w:type="paragraph" w:customStyle="1" w:styleId="9bNormal">
    <w:name w:val="9b Normal"/>
    <w:basedOn w:val="9aH9"/>
    <w:link w:val="9bNormalChar"/>
    <w:qFormat/>
    <w:rsid w:val="00AD2B56"/>
    <w:pPr>
      <w:outlineLvl w:val="9"/>
    </w:pPr>
    <w:rPr>
      <w:sz w:val="20"/>
    </w:rPr>
  </w:style>
  <w:style w:type="character" w:customStyle="1" w:styleId="9aH9Char">
    <w:name w:val="9a H9 Char"/>
    <w:basedOn w:val="8aH8Char"/>
    <w:link w:val="9aH9"/>
    <w:rsid w:val="00763A8A"/>
    <w:rPr>
      <w:rFonts w:asciiTheme="minorHAnsi" w:hAnsiTheme="minorHAnsi"/>
      <w:color w:val="13A3F7"/>
      <w:sz w:val="24"/>
      <w:lang w:val="fr-FR" w:eastAsia="es-ES"/>
    </w:rPr>
  </w:style>
  <w:style w:type="character" w:customStyle="1" w:styleId="9bNormalChar">
    <w:name w:val="9b Normal Char"/>
    <w:basedOn w:val="7aNormalChar"/>
    <w:link w:val="9bNormal"/>
    <w:rsid w:val="00AD2B56"/>
    <w:rPr>
      <w:rFonts w:asciiTheme="minorHAnsi" w:hAnsiTheme="minorHAnsi"/>
      <w:lang w:val="fr-FR" w:eastAsia="es-ES"/>
    </w:rPr>
  </w:style>
  <w:style w:type="paragraph" w:styleId="Caption">
    <w:name w:val="caption"/>
    <w:basedOn w:val="Normal"/>
    <w:next w:val="Normal"/>
    <w:rsid w:val="00302BDE"/>
    <w:pPr>
      <w:suppressAutoHyphens/>
      <w:autoSpaceDN w:val="0"/>
      <w:spacing w:after="200"/>
      <w:jc w:val="both"/>
    </w:pPr>
    <w:rPr>
      <w:rFonts w:ascii="Calibri" w:eastAsia="Calibri" w:hAnsi="Calibri"/>
      <w:i/>
      <w:iCs/>
      <w:color w:val="44546A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133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38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283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699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442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490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0356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9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630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0829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glossaryDocument" Target="glossary/document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thomas\AppData\Roaming\Microsoft\Templat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  <w:docPart>
      <w:docPartPr>
        <w:name w:val="AE2C308DA40C415A9A2B491633AB4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BF1F2C-B3A1-400F-A081-821DC8862855}"/>
      </w:docPartPr>
      <w:docPartBody>
        <w:p w:rsidR="00C15DE2" w:rsidRDefault="00B054A3">
          <w:r w:rsidRPr="001A79F7">
            <w:rPr>
              <w:rStyle w:val="PlaceholderText"/>
            </w:rPr>
            <w:t>[Company]</w:t>
          </w:r>
        </w:p>
      </w:docPartBody>
    </w:docPart>
    <w:docPart>
      <w:docPartPr>
        <w:name w:val="088C158FD1454FFD8153E6AA0668F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CE25D-6C0B-46C0-BDC6-D50A52189AAB}"/>
      </w:docPartPr>
      <w:docPartBody>
        <w:p w:rsidR="00C15DE2" w:rsidRDefault="00B054A3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9189662CBAF54A3B9D92E41DBFD5EC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469AB6-D9C7-4D17-852C-697EB7B6A9BC}"/>
      </w:docPartPr>
      <w:docPartBody>
        <w:p w:rsidR="00CB28A1" w:rsidRDefault="00C15DE2">
          <w:r w:rsidRPr="001A79F7">
            <w:rPr>
              <w:rStyle w:val="PlaceholderText"/>
            </w:rPr>
            <w:t>[Company]</w:t>
          </w:r>
        </w:p>
      </w:docPartBody>
    </w:docPart>
    <w:docPart>
      <w:docPartPr>
        <w:name w:val="D73EDDF649A64CC2B55E3CB167CE2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93A80A-1EFB-45F6-A2AA-2106823ACA27}"/>
      </w:docPartPr>
      <w:docPartBody>
        <w:p w:rsidR="00CB28A1" w:rsidRDefault="00C15DE2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A80CC77A69DE4D26ACDEC65F496A18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91E0C-D502-4276-8108-37B4902DE9C3}"/>
      </w:docPartPr>
      <w:docPartBody>
        <w:p w:rsidR="00CB28A1" w:rsidRDefault="00C15DE2" w:rsidP="00C15DE2">
          <w:pPr>
            <w:pStyle w:val="A80CC77A69DE4D26ACDEC65F496A18DF"/>
          </w:pPr>
          <w:r w:rsidRPr="001A79F7">
            <w:rPr>
              <w:rStyle w:val="PlaceholderText"/>
            </w:rPr>
            <w:t>[Publish Date]</w:t>
          </w:r>
        </w:p>
      </w:docPartBody>
    </w:docPart>
    <w:docPart>
      <w:docPartPr>
        <w:name w:val="247EC70D88174F6F9A15669170752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D6E471-5D15-4156-B8AC-1D4914603165}"/>
      </w:docPartPr>
      <w:docPartBody>
        <w:p w:rsidR="00E97B09" w:rsidRDefault="00CB28A1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DA87450C23164588BA8466AE0F921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697D3-0BB4-45DE-84AC-4E62605F4125}"/>
      </w:docPartPr>
      <w:docPartBody>
        <w:p w:rsidR="00E97B09" w:rsidRDefault="00CB28A1">
          <w:r w:rsidRPr="001A79F7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3228E"/>
    <w:rsid w:val="00041EA1"/>
    <w:rsid w:val="00063C44"/>
    <w:rsid w:val="00075240"/>
    <w:rsid w:val="00090C96"/>
    <w:rsid w:val="000A5306"/>
    <w:rsid w:val="000B29C7"/>
    <w:rsid w:val="000F2D21"/>
    <w:rsid w:val="00142B90"/>
    <w:rsid w:val="00143E50"/>
    <w:rsid w:val="001603FC"/>
    <w:rsid w:val="001C0401"/>
    <w:rsid w:val="001F4F97"/>
    <w:rsid w:val="00275040"/>
    <w:rsid w:val="00322D91"/>
    <w:rsid w:val="00361A59"/>
    <w:rsid w:val="0037631B"/>
    <w:rsid w:val="003A19E0"/>
    <w:rsid w:val="003B6D6E"/>
    <w:rsid w:val="003F0E53"/>
    <w:rsid w:val="00427212"/>
    <w:rsid w:val="004316D1"/>
    <w:rsid w:val="00433A69"/>
    <w:rsid w:val="00476FE0"/>
    <w:rsid w:val="004B3738"/>
    <w:rsid w:val="004D4A1F"/>
    <w:rsid w:val="004E7C56"/>
    <w:rsid w:val="004F3B20"/>
    <w:rsid w:val="0050659A"/>
    <w:rsid w:val="005517B1"/>
    <w:rsid w:val="005803B8"/>
    <w:rsid w:val="005A28BC"/>
    <w:rsid w:val="005B53E6"/>
    <w:rsid w:val="005E558D"/>
    <w:rsid w:val="006115CE"/>
    <w:rsid w:val="0062284C"/>
    <w:rsid w:val="00641AF9"/>
    <w:rsid w:val="00671B2A"/>
    <w:rsid w:val="00672991"/>
    <w:rsid w:val="006839CF"/>
    <w:rsid w:val="006B2F7D"/>
    <w:rsid w:val="006D0C00"/>
    <w:rsid w:val="006F1A50"/>
    <w:rsid w:val="007328EF"/>
    <w:rsid w:val="00735AC7"/>
    <w:rsid w:val="007842A0"/>
    <w:rsid w:val="007A1558"/>
    <w:rsid w:val="007B1618"/>
    <w:rsid w:val="0084570E"/>
    <w:rsid w:val="00862197"/>
    <w:rsid w:val="00874E51"/>
    <w:rsid w:val="00894C6A"/>
    <w:rsid w:val="008A6141"/>
    <w:rsid w:val="008A7D45"/>
    <w:rsid w:val="008B4079"/>
    <w:rsid w:val="008B5F9C"/>
    <w:rsid w:val="00976D60"/>
    <w:rsid w:val="00985515"/>
    <w:rsid w:val="009932DE"/>
    <w:rsid w:val="009B3CE5"/>
    <w:rsid w:val="00A10A48"/>
    <w:rsid w:val="00A278BC"/>
    <w:rsid w:val="00A35B0E"/>
    <w:rsid w:val="00A56B2D"/>
    <w:rsid w:val="00AA1238"/>
    <w:rsid w:val="00B054A3"/>
    <w:rsid w:val="00B27949"/>
    <w:rsid w:val="00B776AE"/>
    <w:rsid w:val="00B96DD8"/>
    <w:rsid w:val="00BB2133"/>
    <w:rsid w:val="00C15DE2"/>
    <w:rsid w:val="00C646C9"/>
    <w:rsid w:val="00C87B7F"/>
    <w:rsid w:val="00CB28A1"/>
    <w:rsid w:val="00CC4509"/>
    <w:rsid w:val="00CE6BE6"/>
    <w:rsid w:val="00CF005F"/>
    <w:rsid w:val="00D016A3"/>
    <w:rsid w:val="00D74637"/>
    <w:rsid w:val="00DB526A"/>
    <w:rsid w:val="00DE67FB"/>
    <w:rsid w:val="00DE6923"/>
    <w:rsid w:val="00DF3B4B"/>
    <w:rsid w:val="00E26CF4"/>
    <w:rsid w:val="00E32DD9"/>
    <w:rsid w:val="00E368D0"/>
    <w:rsid w:val="00E76470"/>
    <w:rsid w:val="00E76837"/>
    <w:rsid w:val="00E97B09"/>
    <w:rsid w:val="00EF1E83"/>
    <w:rsid w:val="00F20B0F"/>
    <w:rsid w:val="00F51909"/>
    <w:rsid w:val="00F96ADA"/>
    <w:rsid w:val="00FA64E2"/>
    <w:rsid w:val="00FE5632"/>
    <w:rsid w:val="00FF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B28A1"/>
    <w:rPr>
      <w:color w:val="808080"/>
    </w:rPr>
  </w:style>
  <w:style w:type="paragraph" w:customStyle="1" w:styleId="A80CC77A69DE4D26ACDEC65F496A18DF">
    <w:name w:val="A80CC77A69DE4D26ACDEC65F496A18DF"/>
    <w:rsid w:val="00C15DE2"/>
    <w:pPr>
      <w:spacing w:after="160" w:line="259" w:lineRule="auto"/>
    </w:pPr>
    <w:rPr>
      <w:lang w:val="en-GB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83EB2FF-23DE-41F9-888B-5B307524A7DB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2026-05-12T00:00:00</PublishDate>
  <Abstract>W&amp;S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86672B5581344B3B561EFFB4745CE" ma:contentTypeVersion="18" ma:contentTypeDescription="Create a new document." ma:contentTypeScope="" ma:versionID="9a1ef00551f84e27544ab6123fe04a26">
  <xsd:schema xmlns:xsd="http://www.w3.org/2001/XMLSchema" xmlns:xs="http://www.w3.org/2001/XMLSchema" xmlns:p="http://schemas.microsoft.com/office/2006/metadata/properties" xmlns:ns2="8f469b0f-b7d3-47c0-b90d-e0a77ae2f166" xmlns:ns3="48aad1ab-c6f5-4b01-9ce5-363dd36d3fea" targetNamespace="http://schemas.microsoft.com/office/2006/metadata/properties" ma:root="true" ma:fieldsID="62bf0bbb13c7bb1a014a5e36e8cf7211" ns2:_="" ns3:_="">
    <xsd:import namespace="8f469b0f-b7d3-47c0-b90d-e0a77ae2f166"/>
    <xsd:import namespace="48aad1ab-c6f5-4b01-9ce5-363dd36d3f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tion0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Created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469b0f-b7d3-47c0-b90d-e0a77ae2f1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tion0" ma:index="10" nillable="true" ma:displayName="Description" ma:format="Dropdown" ma:internalName="Description0">
      <xsd:simpleType>
        <xsd:restriction base="dms:Note">
          <xsd:maxLength value="255"/>
        </xsd:restriction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7fcd25d-8a93-41ea-85ea-c206ee88b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reatedDate" ma:index="25" nillable="true" ma:displayName="Created Date" ma:format="DateOnly" ma:internalName="Created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aad1ab-c6f5-4b01-9ce5-363dd36d3fe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42d37e3-efab-4491-8c09-136f75669bd1}" ma:internalName="TaxCatchAll" ma:showField="CatchAllData" ma:web="48aad1ab-c6f5-4b01-9ce5-363dd36d3f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8aad1ab-c6f5-4b01-9ce5-363dd36d3fea" xsi:nil="true"/>
    <lcf76f155ced4ddcb4097134ff3c332f xmlns="8f469b0f-b7d3-47c0-b90d-e0a77ae2f166">
      <Terms xmlns="http://schemas.microsoft.com/office/infopath/2007/PartnerControls"/>
    </lcf76f155ced4ddcb4097134ff3c332f>
    <Description0 xmlns="8f469b0f-b7d3-47c0-b90d-e0a77ae2f166" xsi:nil="true"/>
    <CreatedDate xmlns="8f469b0f-b7d3-47c0-b90d-e0a77ae2f166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0427DA1-4A84-4EAB-BF26-A56B2C50BE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469b0f-b7d3-47c0-b90d-e0a77ae2f166"/>
    <ds:schemaRef ds:uri="48aad1ab-c6f5-4b01-9ce5-363dd36d3f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6036C8-EF2C-477A-B1B6-45C40DCC1A0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7AD8D0-7F7E-4B18-A6B0-65325C23B6F0}">
  <ds:schemaRefs>
    <ds:schemaRef ds:uri="http://schemas.microsoft.com/office/2006/metadata/properties"/>
    <ds:schemaRef ds:uri="http://schemas.microsoft.com/office/infopath/2007/PartnerControls"/>
    <ds:schemaRef ds:uri="48aad1ab-c6f5-4b01-9ce5-363dd36d3fea"/>
    <ds:schemaRef ds:uri="8f469b0f-b7d3-47c0-b90d-e0a77ae2f166"/>
  </ds:schemaRefs>
</ds:datastoreItem>
</file>

<file path=customXml/itemProps5.xml><?xml version="1.0" encoding="utf-8"?>
<ds:datastoreItem xmlns:ds="http://schemas.openxmlformats.org/officeDocument/2006/customXml" ds:itemID="{8A6B953F-363F-486F-856E-71E04F023F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</Template>
  <TotalTime>650</TotalTime>
  <Pages>9</Pages>
  <Words>5752</Words>
  <Characters>32793</Characters>
  <Application>Microsoft Office Word</Application>
  <DocSecurity>0</DocSecurity>
  <Lines>273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TAR-040 Technical Specification</vt:lpstr>
    </vt:vector>
  </TitlesOfParts>
  <Company>Simpsons Beverages</Company>
  <LinksUpToDate>false</LinksUpToDate>
  <CharactersWithSpaces>38469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ANA-050 Functional Specification</dc:title>
  <dc:subject>PLM to Infor M3 integration to update UOMs, target quality values V6.0</dc:subject>
  <dc:creator>Callum Wright</dc:creator>
  <cp:keywords/>
  <dc:description/>
  <cp:lastModifiedBy>Eshan Fernando</cp:lastModifiedBy>
  <cp:revision>49</cp:revision>
  <cp:lastPrinted>2013-08-14T02:04:00Z</cp:lastPrinted>
  <dcterms:created xsi:type="dcterms:W3CDTF">2026-05-12T21:41:00Z</dcterms:created>
  <dcterms:modified xsi:type="dcterms:W3CDTF">2026-05-17T15:26:00Z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">
    <vt:lpwstr>Customer</vt:lpwstr>
  </property>
  <property fmtid="{D5CDD505-2E9C-101B-9397-08002B2CF9AE}" pid="3" name="MediaServiceImageTags">
    <vt:lpwstr/>
  </property>
  <property fmtid="{D5CDD505-2E9C-101B-9397-08002B2CF9AE}" pid="4" name="ContentTypeId">
    <vt:lpwstr>0x01010059A86672B5581344B3B561EFFB4745CE</vt:lpwstr>
  </property>
</Properties>
</file>