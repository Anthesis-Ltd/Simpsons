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4425916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2DC22D6C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636534">
            <w:t>4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34425917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>, changes to QMS009MI: AddQualityPlan</w:t>
            </w:r>
            <w:r w:rsidR="00B84F34">
              <w:t>, QMS200MI: AddQISpec</w:t>
            </w:r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6C7804" w14:paraId="2D95C43C" w14:textId="77777777" w:rsidTr="00F716D9">
        <w:tc>
          <w:tcPr>
            <w:tcW w:w="1418" w:type="dxa"/>
            <w:vMerge/>
          </w:tcPr>
          <w:p w14:paraId="6266F6F1" w14:textId="77777777" w:rsidR="006C7804" w:rsidRDefault="006C7804" w:rsidP="006C47AD">
            <w:pPr>
              <w:pStyle w:val="2bNormal"/>
            </w:pPr>
          </w:p>
        </w:tc>
        <w:tc>
          <w:tcPr>
            <w:tcW w:w="2268" w:type="dxa"/>
          </w:tcPr>
          <w:p w14:paraId="231C7802" w14:textId="4F1BC003" w:rsidR="006C7804" w:rsidRDefault="006C780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634B341" w14:textId="1C49C9F0" w:rsidR="006C7804" w:rsidRDefault="006C7804" w:rsidP="006C47AD">
            <w:pPr>
              <w:pStyle w:val="2bNormal"/>
            </w:pPr>
            <w:r>
              <w:t>Retrieve shelf life against recipe code and update pack code</w:t>
            </w:r>
          </w:p>
        </w:tc>
        <w:tc>
          <w:tcPr>
            <w:tcW w:w="1148" w:type="dxa"/>
          </w:tcPr>
          <w:p w14:paraId="7ECD85DF" w14:textId="35371E5F" w:rsidR="006C7804" w:rsidRDefault="006C7804" w:rsidP="006C47AD">
            <w:pPr>
              <w:pStyle w:val="2bNormal"/>
            </w:pPr>
            <w:r>
              <w:t>07/07/2026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34425918"/>
      <w:r w:rsidRPr="000B004A">
        <w:t>Contents</w:t>
      </w:r>
      <w:bookmarkEnd w:id="5"/>
    </w:p>
    <w:p w14:paraId="66BE460F" w14:textId="3C7BDE7B" w:rsidR="006E65DD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34425916" w:history="1">
        <w:r w:rsidR="006E65DD" w:rsidRPr="00F64B6A">
          <w:rPr>
            <w:rStyle w:val="Hyperlink"/>
            <w:noProof/>
          </w:rPr>
          <w:t>ANA-050 Functional Specification</w:t>
        </w:r>
        <w:r w:rsidR="006E65DD">
          <w:rPr>
            <w:noProof/>
            <w:webHidden/>
          </w:rPr>
          <w:tab/>
        </w:r>
        <w:r w:rsidR="006E65DD">
          <w:rPr>
            <w:noProof/>
            <w:webHidden/>
          </w:rPr>
          <w:fldChar w:fldCharType="begin"/>
        </w:r>
        <w:r w:rsidR="006E65DD">
          <w:rPr>
            <w:noProof/>
            <w:webHidden/>
          </w:rPr>
          <w:instrText xml:space="preserve"> PAGEREF _Toc234425916 \h </w:instrText>
        </w:r>
        <w:r w:rsidR="006E65DD">
          <w:rPr>
            <w:noProof/>
            <w:webHidden/>
          </w:rPr>
        </w:r>
        <w:r w:rsidR="006E65DD">
          <w:rPr>
            <w:noProof/>
            <w:webHidden/>
          </w:rPr>
          <w:fldChar w:fldCharType="separate"/>
        </w:r>
        <w:r w:rsidR="006E65DD">
          <w:rPr>
            <w:noProof/>
            <w:webHidden/>
          </w:rPr>
          <w:t>1</w:t>
        </w:r>
        <w:r w:rsidR="006E65DD">
          <w:rPr>
            <w:noProof/>
            <w:webHidden/>
          </w:rPr>
          <w:fldChar w:fldCharType="end"/>
        </w:r>
      </w:hyperlink>
    </w:p>
    <w:p w14:paraId="2C928E8F" w14:textId="296FBDB8" w:rsidR="006E65DD" w:rsidRDefault="006E65DD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17" w:history="1">
        <w:r w:rsidRPr="00F64B6A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73C703" w14:textId="016DBFE8" w:rsidR="006E65DD" w:rsidRDefault="006E65DD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18" w:history="1">
        <w:r w:rsidRPr="00F64B6A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A6875F" w14:textId="2F11C133" w:rsidR="006E65DD" w:rsidRDefault="006E65DD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19" w:history="1">
        <w:r w:rsidRPr="00F64B6A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A413B6" w14:textId="0B049E74" w:rsidR="006E65DD" w:rsidRDefault="006E65DD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0" w:history="1">
        <w:r w:rsidRPr="00F64B6A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9522E7" w14:textId="5F563879" w:rsidR="006E65DD" w:rsidRDefault="006E65DD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1" w:history="1">
        <w:r w:rsidRPr="00F64B6A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68E66F" w14:textId="5900678C" w:rsidR="006E65DD" w:rsidRDefault="006E65DD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2" w:history="1">
        <w:r w:rsidRPr="00F64B6A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5D2D87" w14:textId="040313A8" w:rsidR="006E65DD" w:rsidRDefault="006E65DD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3" w:history="1">
        <w:r w:rsidRPr="00F64B6A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A881E4" w14:textId="3187C166" w:rsidR="006E65DD" w:rsidRDefault="006E65DD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4" w:history="1">
        <w:r w:rsidRPr="00F64B6A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8BC665" w14:textId="397C346C" w:rsidR="006E65DD" w:rsidRDefault="006E65DD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4425925" w:history="1">
        <w:r w:rsidRPr="00F64B6A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_Toc234425925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63ECC5" w14:textId="4D46DDDE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34425919"/>
      <w:r w:rsidRPr="000B004A">
        <w:lastRenderedPageBreak/>
        <w:t>Introduction</w:t>
      </w:r>
      <w:bookmarkEnd w:id="6"/>
    </w:p>
    <w:p w14:paraId="1C931354" w14:textId="62E69A13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6E65DD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636534">
            <w:t>Auto Attach Recipe Specification and Density Information to Pack V4.0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34425920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34425921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34425922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DB0E9E0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E65DD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34425923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0FA8643C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E65DD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34425924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in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PMMSEQ in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5A636738" w:rsidR="00DD0ADE" w:rsidRPr="00DD0ADE" w:rsidRDefault="00DD0ADE" w:rsidP="00EC0CEA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</w:t>
      </w:r>
      <w:r w:rsidR="00164B45"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lastRenderedPageBreak/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>MTNO in MPDMAT table</w:t>
            </w:r>
          </w:p>
        </w:tc>
      </w:tr>
    </w:tbl>
    <w:p w14:paraId="2EA4E088" w14:textId="64BDFD89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</w:t>
      </w:r>
      <w:r w:rsidR="00164B45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32508724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6E65DD">
        <w:t xml:space="preserve">Table </w:t>
      </w:r>
      <w:r w:rsidR="006E65DD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0F4128D3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3</w:t>
      </w:r>
      <w:r w:rsidR="00164B45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>PRNO in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5934E838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1A16C0FE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19CA68EA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lastRenderedPageBreak/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6971CD1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46F1C55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1AD4E85A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6A1F3D29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3D04CD1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15A52550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68C54B1C" w:rsidR="002D15E3" w:rsidRPr="002D15E3" w:rsidRDefault="00722119" w:rsidP="00722119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4</w:t>
      </w:r>
      <w:r w:rsidR="00164B45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477BABB6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1EF977BD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>MTNO in MPDMAT table</w:t>
            </w:r>
          </w:p>
        </w:tc>
      </w:tr>
    </w:tbl>
    <w:p w14:paraId="4138BB7F" w14:textId="6227B4D7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5</w:t>
      </w:r>
      <w:r w:rsidR="00164B45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19C371DE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6E65DD">
        <w:t xml:space="preserve">Table </w:t>
      </w:r>
      <w:r w:rsidR="006E65DD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5BD8392B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6</w:t>
      </w:r>
      <w:r w:rsidR="00164B45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76BF9549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6E65DD">
        <w:t xml:space="preserve">Table </w:t>
      </w:r>
      <w:r w:rsidR="006E65DD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58365058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27BCE4CB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75F3FC4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135364C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12DA1D6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26B643D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48D8CBB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16588A8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5FC1213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117AB8C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01D23B0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7289553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52D3C95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71CE25B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722BAD1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0DA8358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5886790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14A4ED6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72CEB74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6D323F5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0A5D133E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37DA8CA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7C1358AF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428D911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2FB757BE" w:rsidR="009572E7" w:rsidRDefault="009572E7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7</w:t>
      </w:r>
      <w:r w:rsidR="00164B45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PMMTNO in</w:t>
            </w:r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04F3942A" w:rsidR="002A74BC" w:rsidRDefault="002A74BC" w:rsidP="002A74BC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8</w:t>
      </w:r>
      <w:r w:rsidR="00164B45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0B8389AE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9</w:t>
      </w:r>
      <w:r w:rsidR="00164B45">
        <w:fldChar w:fldCharType="end"/>
      </w:r>
      <w:bookmarkEnd w:id="17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</w:tbl>
    <w:p w14:paraId="4FB1180F" w14:textId="154A84AD" w:rsidR="00E00B9B" w:rsidRDefault="00DE49A4" w:rsidP="00DE49A4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10</w:t>
      </w:r>
      <w:r w:rsidR="00164B45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646DEFA3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11</w:t>
      </w:r>
      <w:r w:rsidR="00164B45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5807D8C4" w:rsidR="005B34E6" w:rsidRPr="00624A14" w:rsidRDefault="001B3F0B" w:rsidP="006F0664">
      <w:pPr>
        <w:pStyle w:val="6aH6"/>
      </w:pPr>
      <w:r w:rsidRPr="00624A14">
        <w:t>Step 0</w:t>
      </w:r>
      <w:r w:rsidR="00DB47EC" w:rsidRPr="00624A14">
        <w:t>4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6E65DD">
        <w:t xml:space="preserve">Table </w:t>
      </w:r>
      <w:r w:rsidR="006E65DD">
        <w:rPr>
          <w:noProof/>
        </w:rPr>
        <w:t>11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77587500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B47EC" w:rsidRPr="00624A14">
        <w:t>4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4272BD89" w:rsidR="00C23A76" w:rsidRPr="00624A14" w:rsidRDefault="00C23A76" w:rsidP="00C23A76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12</w:t>
      </w:r>
      <w:r w:rsidR="00164B45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339BB851" w:rsidR="00C23A76" w:rsidRPr="00624A14" w:rsidRDefault="00C23A76" w:rsidP="00C23A76">
      <w:pPr>
        <w:pStyle w:val="Caption"/>
      </w:pPr>
      <w:bookmarkStart w:id="19" w:name="_Ref219053341"/>
      <w:r w:rsidRPr="00624A14">
        <w:lastRenderedPageBreak/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13</w:t>
      </w:r>
      <w:r w:rsidR="00164B45">
        <w:fldChar w:fldCharType="end"/>
      </w:r>
      <w:bookmarkEnd w:id="19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22B4A8DD" w:rsidR="009B357F" w:rsidRPr="00624A14" w:rsidRDefault="003D7AAB" w:rsidP="009B357F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4A19E13F" w:rsidR="009B357F" w:rsidRPr="00624A14" w:rsidRDefault="009B357F" w:rsidP="009B357F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14</w:t>
      </w:r>
      <w:r w:rsidR="00164B45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6FBB6F01" w:rsidR="009B357F" w:rsidRPr="00624A14" w:rsidRDefault="009B357F" w:rsidP="009B357F">
      <w:pPr>
        <w:pStyle w:val="Caption"/>
      </w:pPr>
      <w:bookmarkStart w:id="20" w:name="_Ref218873509"/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15</w:t>
      </w:r>
      <w:r w:rsidR="00164B45">
        <w:fldChar w:fldCharType="end"/>
      </w:r>
      <w:bookmarkEnd w:id="20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4358359C" w:rsidR="00C23A76" w:rsidRPr="00624A14" w:rsidRDefault="003D7AAB" w:rsidP="005D6821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624A1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624A14" w:rsidRDefault="00B96284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624A1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624A1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624A14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PMPRNO in MPDMAT table</w:t>
            </w:r>
          </w:p>
        </w:tc>
      </w:tr>
      <w:tr w:rsidR="00ED6A42" w:rsidRPr="00624A14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2F07AF4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58008A">
              <w:t>DP</w:t>
            </w:r>
            <w:r w:rsidR="00FD5CC4" w:rsidRPr="0058008A">
              <w:t>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38D2A3E6" w:rsidR="00ED6A42" w:rsidRPr="00624A14" w:rsidRDefault="00F105CF" w:rsidP="00ED6A42">
            <w:pPr>
              <w:keepNext/>
              <w:spacing w:line="276" w:lineRule="auto"/>
              <w:jc w:val="center"/>
            </w:pPr>
            <w:r w:rsidRPr="0058008A">
              <w:rPr>
                <w:highlight w:val="yellow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B96284" w:rsidRPr="00624A1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624A14" w:rsidRDefault="00B97F10" w:rsidP="007439C6">
            <w:pPr>
              <w:keepNext/>
              <w:spacing w:line="276" w:lineRule="auto"/>
              <w:jc w:val="center"/>
            </w:pPr>
            <w:r w:rsidRPr="00624A14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68563109" w:rsidR="00B96284" w:rsidRPr="00624A14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lang w:val="en-GB" w:eastAsia="en-US"/>
              </w:rPr>
              <w:t xml:space="preserve">Conversion factor (COFA)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_Ref215495955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 * CNQT value on </w:t>
            </w:r>
            <w:r w:rsidR="00B045B9" w:rsidRPr="00624A14">
              <w:rPr>
                <w:lang w:val="en-GB" w:eastAsia="en-US"/>
              </w:rPr>
              <w:fldChar w:fldCharType="begin"/>
            </w:r>
            <w:r w:rsidR="00B045B9" w:rsidRPr="00624A14">
              <w:rPr>
                <w:lang w:val="en-GB" w:eastAsia="en-US"/>
              </w:rPr>
              <w:instrText xml:space="preserve"> REF _Ref219053341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B045B9" w:rsidRPr="00624A14">
              <w:rPr>
                <w:lang w:val="en-GB" w:eastAsia="en-US"/>
              </w:rPr>
            </w:r>
            <w:r w:rsidR="00B045B9" w:rsidRPr="00624A14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13</w:t>
            </w:r>
            <w:r w:rsidR="00B045B9"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/ </w:t>
            </w:r>
            <w:r w:rsidR="00920550" w:rsidRPr="00624A14">
              <w:rPr>
                <w:lang w:val="en-GB" w:eastAsia="en-US"/>
              </w:rPr>
              <w:t xml:space="preserve">CNQT value on </w:t>
            </w:r>
            <w:r w:rsidR="00920550" w:rsidRPr="00624A14">
              <w:rPr>
                <w:lang w:val="en-GB" w:eastAsia="en-US"/>
              </w:rPr>
              <w:fldChar w:fldCharType="begin"/>
            </w:r>
            <w:r w:rsidR="00920550" w:rsidRPr="00624A14">
              <w:rPr>
                <w:lang w:val="en-GB" w:eastAsia="en-US"/>
              </w:rPr>
              <w:instrText xml:space="preserve"> REF _Ref218873509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920550" w:rsidRPr="00624A14">
              <w:rPr>
                <w:lang w:val="en-GB" w:eastAsia="en-US"/>
              </w:rPr>
            </w:r>
            <w:r w:rsidR="00920550" w:rsidRPr="00624A14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15</w:t>
            </w:r>
            <w:r w:rsidR="00920550" w:rsidRPr="00624A14">
              <w:rPr>
                <w:lang w:val="en-GB" w:eastAsia="en-US"/>
              </w:rPr>
              <w:fldChar w:fldCharType="end"/>
            </w:r>
          </w:p>
        </w:tc>
      </w:tr>
      <w:tr w:rsidR="00B96284" w:rsidRPr="00624A1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34AEE699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 xml:space="preserve">Output from </w:t>
            </w:r>
            <w:r w:rsidRPr="00624A14">
              <w:fldChar w:fldCharType="begin"/>
            </w:r>
            <w:r w:rsidRPr="00624A14">
              <w:instrText xml:space="preserve"> REF _Ref215495955 \h </w:instrText>
            </w:r>
            <w:r w:rsidR="001029D5" w:rsidRPr="00624A14">
              <w:instrText xml:space="preserve"> \* MERGEFORMAT </w:instrText>
            </w:r>
            <w:r w:rsidRPr="00624A14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624A14">
              <w:fldChar w:fldCharType="end"/>
            </w:r>
          </w:p>
        </w:tc>
      </w:tr>
      <w:tr w:rsidR="00B96284" w:rsidRPr="00624A1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Pr="00624A14" w:rsidRDefault="00941FCA" w:rsidP="007439C6">
            <w:pPr>
              <w:keepNext/>
              <w:spacing w:line="276" w:lineRule="auto"/>
              <w:jc w:val="center"/>
            </w:pPr>
            <w:r w:rsidRPr="00624A14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3DE3715F" w14:textId="2D0AB40A" w:rsidR="00B96284" w:rsidRPr="00624A14" w:rsidRDefault="00B96284" w:rsidP="00B96284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16</w:t>
      </w:r>
      <w:r w:rsidR="00164B45">
        <w:fldChar w:fldCharType="end"/>
      </w:r>
      <w:r w:rsidRPr="00624A14">
        <w:t>: Inputs to add unit of measure conversion between Kilograms and Liters against pack item.</w:t>
      </w:r>
    </w:p>
    <w:p w14:paraId="55A912DF" w14:textId="6356561A" w:rsidR="00BB0FB9" w:rsidRPr="00624A14" w:rsidRDefault="00BB0FB9" w:rsidP="00BB0FB9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>. 04.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2700016B" w:rsidR="00BB0FB9" w:rsidRPr="00F26E88" w:rsidRDefault="00BB0FB9" w:rsidP="00BB0FB9">
      <w:pPr>
        <w:pStyle w:val="Caption"/>
      </w:pPr>
      <w:r w:rsidRPr="00F26E88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17</w:t>
      </w:r>
      <w:r w:rsidR="00164B45">
        <w:fldChar w:fldCharType="end"/>
      </w:r>
      <w:r w:rsidRPr="00F26E88">
        <w:t>: Add a quality plan against the pack item.</w:t>
      </w:r>
    </w:p>
    <w:p w14:paraId="63A24B7F" w14:textId="57ED7038" w:rsidR="0087328F" w:rsidRPr="00541AEA" w:rsidRDefault="00D233E0" w:rsidP="0087328F">
      <w:pPr>
        <w:pStyle w:val="7aH7"/>
      </w:pPr>
      <w:r w:rsidRPr="00541AEA">
        <w:t>Step 0</w:t>
      </w:r>
      <w:r w:rsidR="00DB47EC" w:rsidRPr="00541AEA">
        <w:t>4</w:t>
      </w:r>
      <w:r w:rsidRPr="00541AEA">
        <w:t>. 03. 0</w:t>
      </w:r>
      <w:r w:rsidR="001C4D96" w:rsidRPr="00541AEA">
        <w:t>1</w:t>
      </w:r>
      <w:r w:rsidRPr="00541AEA">
        <w:t>. 0</w:t>
      </w:r>
      <w:r w:rsidR="00210A90" w:rsidRPr="00541AEA">
        <w:t>5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PMPRNO in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Today’s date in YYYYMMDD format</w:t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PMPRNO in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7AD45EB4" w:rsidR="0087328F" w:rsidRPr="00541AEA" w:rsidRDefault="0087328F" w:rsidP="0087328F">
      <w:pPr>
        <w:pStyle w:val="Caption"/>
      </w:pPr>
      <w:r w:rsidRPr="00541AEA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18</w:t>
      </w:r>
      <w:r w:rsidR="00164B45">
        <w:fldChar w:fldCharType="end"/>
      </w:r>
      <w:r w:rsidRPr="00541AEA">
        <w:t>: Add Recipe specification against the pack item.</w:t>
      </w:r>
    </w:p>
    <w:p w14:paraId="35CCD0A8" w14:textId="7E22297D" w:rsidR="00C414AE" w:rsidRPr="00E5198D" w:rsidRDefault="00D233E0" w:rsidP="00C414AE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>. 0</w:t>
      </w:r>
      <w:r w:rsidR="00C414AE" w:rsidRPr="00E5198D">
        <w:t>6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1412A71D" w:rsidR="00C414AE" w:rsidRPr="00E5198D" w:rsidRDefault="00C414AE" w:rsidP="00C414AE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19</w:t>
      </w:r>
      <w:r w:rsidR="00164B45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6D4B95A4" w:rsidR="00C414AE" w:rsidRPr="00E5198D" w:rsidRDefault="00C414AE" w:rsidP="008D0FCC">
      <w:pPr>
        <w:pStyle w:val="Caption"/>
      </w:pPr>
      <w:bookmarkStart w:id="21" w:name="_Ref223605874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20</w:t>
      </w:r>
      <w:r w:rsidR="00164B45">
        <w:fldChar w:fldCharType="end"/>
      </w:r>
      <w:bookmarkEnd w:id="21"/>
      <w:r w:rsidRPr="00E5198D">
        <w:t>: Pack Tests retrieved</w:t>
      </w:r>
    </w:p>
    <w:p w14:paraId="63EEF3B9" w14:textId="00DB3783" w:rsidR="00A45E07" w:rsidRPr="00E5198D" w:rsidRDefault="008D0FCC" w:rsidP="00A45E07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07.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28162981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20</w:t>
            </w:r>
            <w:r w:rsidRPr="00E5198D">
              <w:fldChar w:fldCharType="end"/>
            </w:r>
          </w:p>
        </w:tc>
      </w:tr>
    </w:tbl>
    <w:p w14:paraId="6273B6BA" w14:textId="47549024" w:rsidR="00A45E07" w:rsidRPr="00E5198D" w:rsidRDefault="00A45E07" w:rsidP="00A45E07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21</w:t>
      </w:r>
      <w:r w:rsidR="00164B45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343E9488" w:rsidR="00A45E07" w:rsidRPr="00E5198D" w:rsidRDefault="00A45E07" w:rsidP="00A45E07">
      <w:pPr>
        <w:pStyle w:val="Caption"/>
      </w:pPr>
      <w:bookmarkStart w:id="22" w:name="_Ref219911705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22</w:t>
      </w:r>
      <w:r w:rsidR="00164B45">
        <w:fldChar w:fldCharType="end"/>
      </w:r>
      <w:bookmarkEnd w:id="22"/>
      <w:r w:rsidRPr="00E5198D">
        <w:t>: Details against weight checks.</w:t>
      </w:r>
    </w:p>
    <w:p w14:paraId="03A21489" w14:textId="0334B4D6" w:rsidR="0087328F" w:rsidRPr="00E5198D" w:rsidRDefault="001C100A" w:rsidP="00D075B2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08.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6E65DD" w:rsidRPr="00E5198D">
        <w:t xml:space="preserve">Table </w:t>
      </w:r>
      <w:r w:rsidR="006E65DD">
        <w:rPr>
          <w:noProof/>
        </w:rPr>
        <w:t>22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363109AA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2E6CB7C8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09606EB0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55C246B1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2157ED05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00DE83F6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7F280540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5B0EAEDE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13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007053B3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13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3C8A9E49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13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 w:rsidRPr="00624A14">
              <w:t xml:space="preserve">Table </w:t>
            </w:r>
            <w:r w:rsidR="006E65D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1FFD10C0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74A0AE9E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7157CC48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04A5504C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38963B49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4448062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1F18FE63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797998E1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</w:tbl>
    <w:p w14:paraId="2C6BF339" w14:textId="4835153D" w:rsidR="0087328F" w:rsidRPr="00E5198D" w:rsidRDefault="0087328F" w:rsidP="0087328F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23</w:t>
      </w:r>
      <w:r w:rsidR="00164B45">
        <w:fldChar w:fldCharType="end"/>
      </w:r>
      <w:r w:rsidRPr="00E5198D">
        <w:t>: Adding specification tests relating to the pack item specification.</w:t>
      </w:r>
    </w:p>
    <w:p w14:paraId="0FEBC99D" w14:textId="2898E850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6E65DD" w:rsidRPr="00E5198D">
        <w:t xml:space="preserve">Table </w:t>
      </w:r>
      <w:r w:rsidR="006E65DD">
        <w:rPr>
          <w:noProof/>
        </w:rPr>
        <w:t>22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66E23BD0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6E65DD">
        <w:t xml:space="preserve">Table </w:t>
      </w:r>
      <w:r w:rsidR="006E65DD">
        <w:rPr>
          <w:noProof/>
        </w:rPr>
        <w:t>11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67D9B4E7" w:rsidR="00E07683" w:rsidRPr="00E5198D" w:rsidRDefault="00E07683" w:rsidP="00E07683">
      <w:pPr>
        <w:pStyle w:val="7aH7"/>
      </w:pPr>
      <w:r w:rsidRPr="00E5198D">
        <w:lastRenderedPageBreak/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243E92F8" w:rsidR="00496826" w:rsidRPr="00E5198D" w:rsidRDefault="0058008A" w:rsidP="00496826">
            <w:pPr>
              <w:keepNext/>
              <w:spacing w:line="276" w:lineRule="auto"/>
              <w:jc w:val="center"/>
            </w:pPr>
            <w:r w:rsidRPr="0058008A">
              <w:rPr>
                <w:highlight w:val="yellow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628A72A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1029D5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0937B453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2B0C9F2F" w:rsidR="00E07683" w:rsidRPr="00E5198D" w:rsidRDefault="00E07683" w:rsidP="00E07683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24</w:t>
      </w:r>
      <w:r w:rsidR="00164B45">
        <w:fldChar w:fldCharType="end"/>
      </w:r>
      <w:r w:rsidRPr="00E5198D">
        <w:t>: Inputs to add unit of measure conversion between Kilograms and Liters against pack item.</w:t>
      </w:r>
    </w:p>
    <w:p w14:paraId="2C2FDA8E" w14:textId="65CF71FB" w:rsidR="0034237C" w:rsidRPr="00E5198D" w:rsidRDefault="0034237C" w:rsidP="0034237C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02. Add a quality plan against the pack item</w:t>
      </w:r>
    </w:p>
    <w:p w14:paraId="42E031B5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E5198D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E5198D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E5198D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65617FAF" w:rsidR="0034237C" w:rsidRPr="00E5198D" w:rsidRDefault="0034237C" w:rsidP="0034237C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25</w:t>
      </w:r>
      <w:r w:rsidR="00164B45">
        <w:fldChar w:fldCharType="end"/>
      </w:r>
      <w:r w:rsidRPr="00E5198D">
        <w:t>: Add a quality plan against the pack item.</w:t>
      </w:r>
    </w:p>
    <w:p w14:paraId="04CC0724" w14:textId="6483F05C" w:rsidR="00096587" w:rsidRPr="00E5198D" w:rsidRDefault="00E75CB1" w:rsidP="008016BD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</w:t>
      </w:r>
      <w:r w:rsidR="008E74E4" w:rsidRPr="00E5198D">
        <w:t>3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5596F40F" w:rsidR="00096587" w:rsidRPr="00E5198D" w:rsidRDefault="00096587" w:rsidP="00096587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26</w:t>
      </w:r>
      <w:r w:rsidR="00164B45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4F0A9CFD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1D4D10" w:rsidRPr="00E5198D">
        <w:t>4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8E74E4" w:rsidRPr="00E5198D">
        <w:t>4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2B777FA7" w:rsidR="00491990" w:rsidRPr="00E5198D" w:rsidRDefault="00491990" w:rsidP="00491990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27</w:t>
      </w:r>
      <w:r w:rsidR="00164B45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6E7194EF" w:rsidR="00491990" w:rsidRPr="00E5198D" w:rsidRDefault="00491990" w:rsidP="00491990">
      <w:pPr>
        <w:pStyle w:val="Caption"/>
      </w:pPr>
      <w:bookmarkStart w:id="23" w:name="_Ref223606372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28</w:t>
      </w:r>
      <w:r w:rsidR="00164B45">
        <w:fldChar w:fldCharType="end"/>
      </w:r>
      <w:bookmarkEnd w:id="23"/>
      <w:r w:rsidRPr="00E5198D">
        <w:t>: Pack Tests retrieved</w:t>
      </w:r>
    </w:p>
    <w:p w14:paraId="7FFFFCF5" w14:textId="1E18D103" w:rsidR="006D22EB" w:rsidRPr="00E5198D" w:rsidRDefault="00FE0637" w:rsidP="00FE0637">
      <w:pPr>
        <w:pStyle w:val="7aH7"/>
        <w:ind w:left="0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 xml:space="preserve">. 05.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2113C85A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28</w:t>
            </w:r>
            <w:r w:rsidRPr="00E5198D">
              <w:fldChar w:fldCharType="end"/>
            </w:r>
          </w:p>
        </w:tc>
      </w:tr>
    </w:tbl>
    <w:p w14:paraId="35EEBCAF" w14:textId="00382315" w:rsidR="006D22EB" w:rsidRPr="00E5198D" w:rsidRDefault="006D22EB" w:rsidP="006D22EB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29</w:t>
      </w:r>
      <w:r w:rsidR="00164B45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188AD99A" w:rsidR="006D22EB" w:rsidRPr="00E5198D" w:rsidRDefault="006D22EB" w:rsidP="006D22EB">
      <w:pPr>
        <w:pStyle w:val="Caption"/>
      </w:pPr>
      <w:bookmarkStart w:id="24" w:name="_Ref219912256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30</w:t>
      </w:r>
      <w:r w:rsidR="00164B45">
        <w:fldChar w:fldCharType="end"/>
      </w:r>
      <w:bookmarkEnd w:id="24"/>
      <w:r w:rsidRPr="00E5198D">
        <w:t>: Details against weight checks.</w:t>
      </w:r>
    </w:p>
    <w:p w14:paraId="7389C273" w14:textId="5E4F6EB0" w:rsidR="00E465DA" w:rsidRPr="00E5198D" w:rsidRDefault="00F533FF" w:rsidP="009252A9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>. 0</w:t>
      </w:r>
      <w:r w:rsidR="009252A9" w:rsidRPr="00E5198D">
        <w:t>6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6E65DD" w:rsidRPr="00E5198D">
        <w:t xml:space="preserve">Table </w:t>
      </w:r>
      <w:r w:rsidR="006E65DD">
        <w:rPr>
          <w:noProof/>
        </w:rPr>
        <w:t>30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3D0D2500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4E18C2CC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2BABA836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7E9A44E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20130FF3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79E61B60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137AF89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14F6AF13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06DF4F5D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298EED51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6E65DD">
              <w:t xml:space="preserve">Table </w:t>
            </w:r>
            <w:r w:rsidR="006E65D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38CB715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493C39F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1543BC3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356918F8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40B730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3385B86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1CF25FBB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3BDCB17F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6E65DD" w:rsidRPr="00E5198D">
              <w:t xml:space="preserve">Table </w:t>
            </w:r>
            <w:r w:rsidR="006E65D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</w:tbl>
    <w:p w14:paraId="6F781E2F" w14:textId="6F922D86" w:rsidR="00E465DA" w:rsidRPr="00E5198D" w:rsidRDefault="00E465DA" w:rsidP="00E465DA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31</w:t>
      </w:r>
      <w:r w:rsidR="00164B45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25ECE73A" w14:textId="12D33416" w:rsidR="003F31F7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6E65DD" w:rsidRPr="00E5198D">
        <w:t xml:space="preserve">Table </w:t>
      </w:r>
      <w:r w:rsidR="006E65DD">
        <w:rPr>
          <w:noProof/>
        </w:rPr>
        <w:t>30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01E050DA" w14:textId="66264E7B" w:rsidR="003F31F7" w:rsidRPr="00164B45" w:rsidRDefault="003F31F7" w:rsidP="003F31F7">
      <w:pPr>
        <w:pStyle w:val="5aH5"/>
        <w:rPr>
          <w:highlight w:val="yellow"/>
        </w:rPr>
      </w:pPr>
      <w:r w:rsidRPr="00164B45">
        <w:rPr>
          <w:highlight w:val="yellow"/>
        </w:rPr>
        <w:t>Step 0</w:t>
      </w:r>
      <w:r w:rsidR="00FC1B59" w:rsidRPr="00164B45">
        <w:rPr>
          <w:highlight w:val="yellow"/>
        </w:rPr>
        <w:t>5</w:t>
      </w:r>
      <w:r w:rsidRPr="00164B45">
        <w:rPr>
          <w:highlight w:val="yellow"/>
        </w:rPr>
        <w:t xml:space="preserve">: </w:t>
      </w:r>
      <w:r w:rsidRPr="00164B45">
        <w:rPr>
          <w:highlight w:val="yellow"/>
        </w:rPr>
        <w:t>Updat</w:t>
      </w:r>
      <w:r w:rsidR="00FC1B59" w:rsidRPr="00164B45">
        <w:rPr>
          <w:highlight w:val="yellow"/>
        </w:rPr>
        <w:t xml:space="preserve">e shelf life </w:t>
      </w:r>
      <w:r w:rsidR="00B14A54" w:rsidRPr="00164B45">
        <w:rPr>
          <w:highlight w:val="yellow"/>
        </w:rPr>
        <w:t>against</w:t>
      </w:r>
      <w:r w:rsidR="00FC1B59" w:rsidRPr="00164B45">
        <w:rPr>
          <w:highlight w:val="yellow"/>
        </w:rPr>
        <w:t xml:space="preserve"> the pack code</w:t>
      </w:r>
    </w:p>
    <w:p w14:paraId="714C277D" w14:textId="42780CC2" w:rsidR="00FC1B59" w:rsidRPr="00164B45" w:rsidRDefault="00FC1B59" w:rsidP="00FC1B59">
      <w:pPr>
        <w:pStyle w:val="5aH5"/>
        <w:rPr>
          <w:highlight w:val="yellow"/>
        </w:rPr>
      </w:pPr>
      <w:r w:rsidRPr="00164B45">
        <w:rPr>
          <w:highlight w:val="yellow"/>
        </w:rPr>
        <w:t>Step 05</w:t>
      </w:r>
      <w:r w:rsidRPr="00164B45">
        <w:rPr>
          <w:highlight w:val="yellow"/>
        </w:rPr>
        <w:t>.01</w:t>
      </w:r>
      <w:r w:rsidRPr="00164B45">
        <w:rPr>
          <w:highlight w:val="yellow"/>
        </w:rPr>
        <w:t xml:space="preserve">: </w:t>
      </w:r>
      <w:r w:rsidR="005B1726" w:rsidRPr="00164B45">
        <w:rPr>
          <w:highlight w:val="yellow"/>
        </w:rPr>
        <w:t xml:space="preserve">Retrieve shelf life </w:t>
      </w:r>
      <w:r w:rsidR="00A94E7F" w:rsidRPr="00164B45">
        <w:rPr>
          <w:highlight w:val="yellow"/>
        </w:rPr>
        <w:t>against</w:t>
      </w:r>
      <w:r w:rsidR="005B1726" w:rsidRPr="00164B45">
        <w:rPr>
          <w:highlight w:val="yellow"/>
        </w:rPr>
        <w:t xml:space="preserve"> recipe code</w:t>
      </w:r>
    </w:p>
    <w:p w14:paraId="057B2FE4" w14:textId="713EB813" w:rsidR="005B1726" w:rsidRPr="00164B45" w:rsidRDefault="005B1726" w:rsidP="005B172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164B4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API: </w:t>
      </w:r>
      <w:r w:rsidRPr="00164B4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MMS200MI</w:t>
      </w:r>
    </w:p>
    <w:p w14:paraId="61E8FF50" w14:textId="6A73545B" w:rsidR="005B1726" w:rsidRPr="00164B45" w:rsidRDefault="005B1726" w:rsidP="005B172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164B4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255574" w:rsidRPr="00164B4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GetItmWhsBasic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5B1726" w:rsidRPr="00164B45" w14:paraId="46EF81B8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796D3" w14:textId="77777777" w:rsidR="005B1726" w:rsidRPr="00164B45" w:rsidRDefault="005B1726" w:rsidP="00CF6A15">
            <w:pPr>
              <w:pStyle w:val="ListParagraph"/>
              <w:spacing w:line="276" w:lineRule="auto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1F2AB" w14:textId="77777777" w:rsidR="005B1726" w:rsidRPr="00164B45" w:rsidRDefault="005B172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7780B" w14:textId="77777777" w:rsidR="005B1726" w:rsidRPr="00164B45" w:rsidRDefault="005B1726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D50361" w14:textId="77777777" w:rsidR="005B1726" w:rsidRPr="00164B45" w:rsidRDefault="005B172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5B1726" w:rsidRPr="00164B45" w14:paraId="3B53BBDE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055BE" w14:textId="3BC097A7" w:rsidR="005B1726" w:rsidRPr="00164B45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Warehouse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65B6D" w14:textId="7B37FB5C" w:rsidR="005B1726" w:rsidRPr="00164B45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WHLO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32C0" w14:textId="2304402F" w:rsidR="005B1726" w:rsidRPr="00164B45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SIM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8DB489" w14:textId="1A9E0BF6" w:rsidR="005B1726" w:rsidRPr="00164B45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highlight w:val="yellow"/>
              </w:rPr>
              <w:t>Hardcoded</w:t>
            </w:r>
          </w:p>
        </w:tc>
      </w:tr>
      <w:tr w:rsidR="00BF7D03" w:rsidRPr="00164B45" w14:paraId="00CF2BA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B994B" w14:textId="26094D48" w:rsidR="00BF7D03" w:rsidRPr="00164B45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49BAD" w14:textId="00686F76" w:rsidR="00BF7D03" w:rsidRPr="00164B45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515FD" w14:textId="2190FDC1" w:rsidR="00BF7D03" w:rsidRPr="00164B45" w:rsidRDefault="00BF7D03" w:rsidP="00BF7D0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highlight w:val="yellow"/>
              </w:rPr>
              <w:t>153228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F95218" w14:textId="526392EE" w:rsidR="00BF7D03" w:rsidRPr="00164B45" w:rsidRDefault="00BF7D03" w:rsidP="00BF7D03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highlight w:val="yellow"/>
              </w:rPr>
              <w:t>PMMTNO in MPDMAT table</w:t>
            </w:r>
          </w:p>
        </w:tc>
      </w:tr>
    </w:tbl>
    <w:p w14:paraId="18041FFF" w14:textId="2A970134" w:rsidR="00FC1B59" w:rsidRPr="00164B45" w:rsidRDefault="005B1726" w:rsidP="00D7012D">
      <w:pPr>
        <w:pStyle w:val="Caption"/>
        <w:rPr>
          <w:highlight w:val="yellow"/>
        </w:rPr>
      </w:pPr>
      <w:r w:rsidRPr="00164B45">
        <w:rPr>
          <w:highlight w:val="yellow"/>
        </w:rPr>
        <w:t xml:space="preserve">Table </w:t>
      </w:r>
      <w:r w:rsidR="00164B45" w:rsidRPr="00164B45">
        <w:rPr>
          <w:highlight w:val="yellow"/>
        </w:rPr>
        <w:fldChar w:fldCharType="begin"/>
      </w:r>
      <w:r w:rsidR="00164B45" w:rsidRPr="00164B45">
        <w:rPr>
          <w:highlight w:val="yellow"/>
        </w:rPr>
        <w:instrText xml:space="preserve"> SEQ Table \* ARABIC </w:instrText>
      </w:r>
      <w:r w:rsidR="00164B45" w:rsidRPr="00164B45">
        <w:rPr>
          <w:highlight w:val="yellow"/>
        </w:rPr>
        <w:fldChar w:fldCharType="separate"/>
      </w:r>
      <w:r w:rsidR="006E65DD">
        <w:rPr>
          <w:noProof/>
          <w:highlight w:val="yellow"/>
        </w:rPr>
        <w:t>32</w:t>
      </w:r>
      <w:r w:rsidR="00164B45" w:rsidRPr="00164B45">
        <w:rPr>
          <w:highlight w:val="yellow"/>
        </w:rPr>
        <w:fldChar w:fldCharType="end"/>
      </w:r>
      <w:r w:rsidRPr="00164B45">
        <w:rPr>
          <w:highlight w:val="yellow"/>
        </w:rPr>
        <w:t xml:space="preserve">: Inputs to extract </w:t>
      </w:r>
      <w:r w:rsidR="00D7012D" w:rsidRPr="00164B45">
        <w:rPr>
          <w:highlight w:val="yellow"/>
        </w:rPr>
        <w:t xml:space="preserve">shelf life against the </w:t>
      </w:r>
      <w:r w:rsidR="006A4962" w:rsidRPr="00164B45">
        <w:rPr>
          <w:highlight w:val="yellow"/>
        </w:rPr>
        <w:t>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1D6005" w:rsidRPr="00164B45" w14:paraId="3E0032A4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8E4BC" w14:textId="77777777" w:rsidR="001D6005" w:rsidRPr="00164B45" w:rsidRDefault="001D6005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BE17B" w14:textId="77777777" w:rsidR="001D6005" w:rsidRPr="00164B45" w:rsidRDefault="001D6005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5F5B7" w14:textId="77777777" w:rsidR="001D6005" w:rsidRPr="00164B45" w:rsidRDefault="001D6005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64B45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1D6005" w:rsidRPr="00164B45" w14:paraId="791854CC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38A28" w14:textId="285AA483" w:rsidR="001D6005" w:rsidRPr="00164B45" w:rsidRDefault="00380C31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Shelf life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7EC70" w14:textId="5047DBD7" w:rsidR="001D6005" w:rsidRPr="00164B45" w:rsidRDefault="00164B45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SLDY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6383D" w14:textId="6B38D5E4" w:rsidR="001D6005" w:rsidRPr="00164B45" w:rsidRDefault="00164B45" w:rsidP="00164B4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64B45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250</w:t>
            </w:r>
          </w:p>
        </w:tc>
      </w:tr>
    </w:tbl>
    <w:p w14:paraId="11D9ECDA" w14:textId="3D15ED82" w:rsidR="001D6005" w:rsidRPr="001D6005" w:rsidRDefault="00164B45" w:rsidP="00164B45">
      <w:pPr>
        <w:pStyle w:val="Caption"/>
      </w:pPr>
      <w:bookmarkStart w:id="25" w:name="_Ref234425847"/>
      <w:r w:rsidRPr="00164B45">
        <w:rPr>
          <w:highlight w:val="yellow"/>
        </w:rPr>
        <w:t xml:space="preserve">Table </w:t>
      </w:r>
      <w:r w:rsidRPr="00164B45">
        <w:rPr>
          <w:highlight w:val="yellow"/>
        </w:rPr>
        <w:fldChar w:fldCharType="begin"/>
      </w:r>
      <w:r w:rsidRPr="00164B45">
        <w:rPr>
          <w:highlight w:val="yellow"/>
        </w:rPr>
        <w:instrText xml:space="preserve"> SEQ Table \* ARABIC </w:instrText>
      </w:r>
      <w:r w:rsidRPr="00164B45">
        <w:rPr>
          <w:highlight w:val="yellow"/>
        </w:rPr>
        <w:fldChar w:fldCharType="separate"/>
      </w:r>
      <w:r w:rsidR="006E65DD">
        <w:rPr>
          <w:noProof/>
          <w:highlight w:val="yellow"/>
        </w:rPr>
        <w:t>33</w:t>
      </w:r>
      <w:r w:rsidRPr="00164B45">
        <w:rPr>
          <w:highlight w:val="yellow"/>
        </w:rPr>
        <w:fldChar w:fldCharType="end"/>
      </w:r>
      <w:bookmarkEnd w:id="25"/>
      <w:r w:rsidRPr="00164B45">
        <w:rPr>
          <w:highlight w:val="yellow"/>
        </w:rPr>
        <w:t xml:space="preserve">: Shelf life retrieved against </w:t>
      </w:r>
      <w:r w:rsidRPr="00164B45">
        <w:rPr>
          <w:highlight w:val="yellow"/>
        </w:rPr>
        <w:t>the recipe code</w:t>
      </w:r>
    </w:p>
    <w:p w14:paraId="40DF29FA" w14:textId="2E7A79B2" w:rsidR="005B1726" w:rsidRDefault="005B1726" w:rsidP="005B1726">
      <w:pPr>
        <w:pStyle w:val="5aH5"/>
      </w:pPr>
      <w:r w:rsidRPr="00164B45">
        <w:rPr>
          <w:highlight w:val="yellow"/>
        </w:rPr>
        <w:t>Step 05.0</w:t>
      </w:r>
      <w:r w:rsidRPr="00164B45">
        <w:rPr>
          <w:highlight w:val="yellow"/>
        </w:rPr>
        <w:t>2</w:t>
      </w:r>
      <w:r w:rsidRPr="00164B45">
        <w:rPr>
          <w:highlight w:val="yellow"/>
        </w:rPr>
        <w:t xml:space="preserve">: </w:t>
      </w:r>
      <w:r w:rsidRPr="00164B45">
        <w:rPr>
          <w:highlight w:val="yellow"/>
        </w:rPr>
        <w:t>Update</w:t>
      </w:r>
      <w:r w:rsidRPr="00164B45">
        <w:rPr>
          <w:highlight w:val="yellow"/>
        </w:rPr>
        <w:t xml:space="preserve"> shelf life </w:t>
      </w:r>
      <w:r w:rsidR="00A94E7F" w:rsidRPr="00164B45">
        <w:rPr>
          <w:highlight w:val="yellow"/>
        </w:rPr>
        <w:t>against</w:t>
      </w:r>
      <w:r w:rsidRPr="00164B45">
        <w:rPr>
          <w:highlight w:val="yellow"/>
        </w:rPr>
        <w:t xml:space="preserve"> </w:t>
      </w:r>
      <w:r w:rsidRPr="00164B45">
        <w:rPr>
          <w:highlight w:val="yellow"/>
        </w:rPr>
        <w:t>pack</w:t>
      </w:r>
      <w:r w:rsidRPr="00164B45">
        <w:rPr>
          <w:highlight w:val="yellow"/>
        </w:rPr>
        <w:t xml:space="preserve"> code</w:t>
      </w:r>
    </w:p>
    <w:p w14:paraId="0A1C45FE" w14:textId="77777777" w:rsidR="00A5559E" w:rsidRPr="00117E1E" w:rsidRDefault="00A5559E" w:rsidP="00A5559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MMS200MI</w:t>
      </w:r>
    </w:p>
    <w:p w14:paraId="79B5E6CE" w14:textId="77777777" w:rsidR="00A5559E" w:rsidRPr="00117E1E" w:rsidRDefault="00A5559E" w:rsidP="00A5559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117E1E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</w:t>
      </w:r>
      <w:r w:rsidRPr="007520B5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n: UpdItmWhs</w:t>
      </w:r>
    </w:p>
    <w:tbl>
      <w:tblPr>
        <w:tblW w:w="100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993"/>
        <w:gridCol w:w="2551"/>
        <w:gridCol w:w="3723"/>
      </w:tblGrid>
      <w:tr w:rsidR="00A5559E" w:rsidRPr="00117E1E" w14:paraId="1905F727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45C41" w14:textId="77777777" w:rsidR="00A5559E" w:rsidRPr="00117E1E" w:rsidRDefault="00A5559E" w:rsidP="00CF6A15">
            <w:pPr>
              <w:pStyle w:val="ListParagraph"/>
              <w:spacing w:line="276" w:lineRule="auto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40759" w14:textId="77777777" w:rsidR="00A5559E" w:rsidRPr="00117E1E" w:rsidRDefault="00A5559E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C417" w14:textId="77777777" w:rsidR="00A5559E" w:rsidRPr="00117E1E" w:rsidRDefault="00A5559E" w:rsidP="00CF6A15">
            <w:pPr>
              <w:spacing w:line="276" w:lineRule="auto"/>
              <w:jc w:val="center"/>
              <w:rPr>
                <w:highlight w:val="yellow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11696A" w14:textId="77777777" w:rsidR="00A5559E" w:rsidRPr="00117E1E" w:rsidRDefault="00A5559E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A94E7F" w:rsidRPr="00117E1E" w14:paraId="6906FE2C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75F5F" w14:textId="77777777" w:rsidR="00A94E7F" w:rsidRPr="00F66AA1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F66A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28EF0" w14:textId="77777777" w:rsidR="00A94E7F" w:rsidRPr="00F66AA1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F66A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25559" w14:textId="1EE436F9" w:rsidR="00A94E7F" w:rsidRPr="00F66AA1" w:rsidRDefault="004A55AA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F66AA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100194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40E7BD" w14:textId="42746521" w:rsidR="00A94E7F" w:rsidRPr="00F66AA1" w:rsidRDefault="00A94E7F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F66AA1">
              <w:rPr>
                <w:highlight w:val="yellow"/>
              </w:rPr>
              <w:t>PMPRNO in MPDMAT table</w:t>
            </w:r>
          </w:p>
        </w:tc>
      </w:tr>
      <w:tr w:rsidR="00A5559E" w:rsidRPr="00117E1E" w14:paraId="30301FF2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1C6E2" w14:textId="77777777" w:rsidR="00A5559E" w:rsidRPr="00117E1E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lastRenderedPageBreak/>
              <w:t>Warehouse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7B154" w14:textId="77777777" w:rsidR="00A5559E" w:rsidRPr="00117E1E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WHLO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ACC90" w14:textId="77777777" w:rsidR="00A5559E" w:rsidRPr="00117E1E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SIM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36A3A1" w14:textId="77777777" w:rsidR="00A5559E" w:rsidRPr="00C57B80" w:rsidRDefault="00A5559E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A5559E" w14:paraId="0E71F59E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65331" w14:textId="77777777" w:rsidR="00A5559E" w:rsidRPr="00117E1E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Shelf Life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25531" w14:textId="77777777" w:rsidR="00A5559E" w:rsidRPr="00117E1E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SLDY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B2334" w14:textId="77777777" w:rsidR="00A5559E" w:rsidRPr="00117E1E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17E1E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20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EAD7A" w14:textId="0763CBF0" w:rsidR="00A5559E" w:rsidRPr="00C57B80" w:rsidRDefault="00C57B80" w:rsidP="00CF6A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t xml:space="preserve">Shelf life retrieved from </w:t>
            </w: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begin"/>
            </w: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REF _Ref234425847 \h </w:instrText>
            </w: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</w: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instrText xml:space="preserve"> \* MERGEFORMAT </w:instrText>
            </w: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separate"/>
            </w:r>
            <w:r w:rsidR="006E65DD" w:rsidRPr="00164B45">
              <w:rPr>
                <w:highlight w:val="yellow"/>
              </w:rPr>
              <w:t xml:space="preserve">Table </w:t>
            </w:r>
            <w:r w:rsidR="006E65DD">
              <w:rPr>
                <w:noProof/>
                <w:highlight w:val="yellow"/>
              </w:rPr>
              <w:t>33</w:t>
            </w:r>
            <w:r w:rsidRPr="00C57B80">
              <w:rPr>
                <w:rFonts w:cs="Calibri"/>
                <w:color w:val="000000"/>
                <w:szCs w:val="24"/>
                <w:highlight w:val="yellow"/>
                <w:lang w:eastAsia="en-GB"/>
              </w:rPr>
              <w:fldChar w:fldCharType="end"/>
            </w:r>
          </w:p>
        </w:tc>
      </w:tr>
    </w:tbl>
    <w:p w14:paraId="27B2A3DB" w14:textId="3EF8F6A6" w:rsidR="003F31F7" w:rsidRPr="00C57B80" w:rsidRDefault="00A5559E" w:rsidP="00C57B80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6E65DD">
        <w:rPr>
          <w:noProof/>
        </w:rPr>
        <w:t>34</w:t>
      </w:r>
      <w:r w:rsidR="00164B45">
        <w:fldChar w:fldCharType="end"/>
      </w:r>
      <w:r>
        <w:t xml:space="preserve">: </w:t>
      </w:r>
      <w:r w:rsidRPr="00221731">
        <w:t xml:space="preserve">Inputs </w:t>
      </w:r>
      <w:r>
        <w:t>to update shelf life against the recipe code.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6" w:name="_Toc234425925"/>
      <w:r w:rsidRPr="00843533">
        <w:rPr>
          <w:lang w:val="en-GB"/>
        </w:rPr>
        <w:t>Assumptions &amp; Limitations</w:t>
      </w:r>
      <w:bookmarkEnd w:id="26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724FF" w14:textId="77777777" w:rsidR="00615A91" w:rsidRDefault="00615A91">
      <w:r>
        <w:separator/>
      </w:r>
    </w:p>
  </w:endnote>
  <w:endnote w:type="continuationSeparator" w:id="0">
    <w:p w14:paraId="58B1CB89" w14:textId="77777777" w:rsidR="00615A91" w:rsidRDefault="00615A91">
      <w:r>
        <w:continuationSeparator/>
      </w:r>
    </w:p>
  </w:endnote>
  <w:endnote w:type="continuationNotice" w:id="1">
    <w:p w14:paraId="45D435D6" w14:textId="77777777" w:rsidR="00615A91" w:rsidRDefault="00615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1CE3" w14:textId="77777777" w:rsidR="00615A91" w:rsidRDefault="00615A91">
      <w:r>
        <w:separator/>
      </w:r>
    </w:p>
  </w:footnote>
  <w:footnote w:type="continuationSeparator" w:id="0">
    <w:p w14:paraId="58A64203" w14:textId="77777777" w:rsidR="00615A91" w:rsidRDefault="00615A91">
      <w:r>
        <w:continuationSeparator/>
      </w:r>
    </w:p>
  </w:footnote>
  <w:footnote w:type="continuationNotice" w:id="1">
    <w:p w14:paraId="7F0CB014" w14:textId="77777777" w:rsidR="00615A91" w:rsidRDefault="00615A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FEFB76E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636534">
          <w:t>Auto Attach Recipe Specification and Density Information to Pack V4.0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976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B45"/>
    <w:rsid w:val="00164EF3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005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477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57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C31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31F7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5AA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08A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726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5A91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4A14"/>
    <w:rsid w:val="00625528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4962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C7804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E65DD"/>
    <w:rsid w:val="006F05A1"/>
    <w:rsid w:val="006F0664"/>
    <w:rsid w:val="006F0B76"/>
    <w:rsid w:val="006F130B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430"/>
    <w:rsid w:val="00731C3C"/>
    <w:rsid w:val="007330DB"/>
    <w:rsid w:val="007339C0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64AA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46A6"/>
    <w:rsid w:val="009660B8"/>
    <w:rsid w:val="009664D3"/>
    <w:rsid w:val="009667D5"/>
    <w:rsid w:val="009669B8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559E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4E7F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A54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DB0"/>
    <w:rsid w:val="00BE4B6B"/>
    <w:rsid w:val="00BE4C12"/>
    <w:rsid w:val="00BE5001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BF7D03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B80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0F9F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012D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5CF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6AA1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1B59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22BDD"/>
    <w:rsid w:val="002256A4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65C6A"/>
    <w:rsid w:val="00476FE0"/>
    <w:rsid w:val="004B3738"/>
    <w:rsid w:val="004B5707"/>
    <w:rsid w:val="004D4A1F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328EF"/>
    <w:rsid w:val="00735AC7"/>
    <w:rsid w:val="007564AA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B2D"/>
    <w:rsid w:val="00A7381E"/>
    <w:rsid w:val="00AB7E9C"/>
    <w:rsid w:val="00AF0036"/>
    <w:rsid w:val="00B054A3"/>
    <w:rsid w:val="00B25EF3"/>
    <w:rsid w:val="00B27949"/>
    <w:rsid w:val="00B776AE"/>
    <w:rsid w:val="00B902CA"/>
    <w:rsid w:val="00BB2133"/>
    <w:rsid w:val="00BD2A2F"/>
    <w:rsid w:val="00BD3CCB"/>
    <w:rsid w:val="00C15DE2"/>
    <w:rsid w:val="00CB28A1"/>
    <w:rsid w:val="00CC0EE8"/>
    <w:rsid w:val="00CC4509"/>
    <w:rsid w:val="00CE6BE6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52A95"/>
    <w:rsid w:val="00F545A4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4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3325</TotalTime>
  <Pages>22</Pages>
  <Words>5542</Words>
  <Characters>31592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V4.0</dc:subject>
  <dc:creator>Callum Wright</dc:creator>
  <cp:keywords/>
  <dc:description/>
  <cp:lastModifiedBy>Eshan Fernando</cp:lastModifiedBy>
  <cp:revision>62</cp:revision>
  <cp:lastPrinted>2013-08-14T02:04:00Z</cp:lastPrinted>
  <dcterms:created xsi:type="dcterms:W3CDTF">2026-04-15T09:24:00Z</dcterms:created>
  <dcterms:modified xsi:type="dcterms:W3CDTF">2026-07-08T16:58:00Z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