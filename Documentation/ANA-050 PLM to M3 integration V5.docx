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6993560"/>
    <w:p w14:paraId="6EA55CED" w14:textId="4DE09AE9" w:rsidR="008B31B8" w:rsidRPr="00404EA3" w:rsidRDefault="000703C7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76DE8D51" w:rsidR="00695B1C" w:rsidRPr="00005B63" w:rsidRDefault="000703C7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56476">
            <w:t xml:space="preserve">PLM to </w:t>
          </w:r>
          <w:r w:rsidR="0055781B">
            <w:t xml:space="preserve">Infor </w:t>
          </w:r>
          <w:r w:rsidR="00A56476">
            <w:t xml:space="preserve">M3 integration to update UOMs, </w:t>
          </w:r>
          <w:r w:rsidR="00845097">
            <w:t xml:space="preserve">target </w:t>
          </w:r>
          <w:r w:rsidR="00A56476">
            <w:t xml:space="preserve">quality </w:t>
          </w:r>
          <w:r w:rsidR="00FE6855">
            <w:t xml:space="preserve">values </w:t>
          </w:r>
          <w:r w:rsidR="003F05DB">
            <w:t>V</w:t>
          </w:r>
          <w:r w:rsidR="00A81848">
            <w:t>5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6993561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19BD0DF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E44995" w14:paraId="57169B1D" w14:textId="77777777" w:rsidTr="00F716D9">
        <w:tc>
          <w:tcPr>
            <w:tcW w:w="1418" w:type="dxa"/>
            <w:vMerge/>
          </w:tcPr>
          <w:p w14:paraId="3C3A5363" w14:textId="77777777" w:rsidR="00E44995" w:rsidRDefault="00E44995" w:rsidP="006C47AD">
            <w:pPr>
              <w:pStyle w:val="2bNormal"/>
            </w:pPr>
          </w:p>
        </w:tc>
        <w:tc>
          <w:tcPr>
            <w:tcW w:w="2268" w:type="dxa"/>
          </w:tcPr>
          <w:p w14:paraId="249DBE3B" w14:textId="099760E3" w:rsidR="00E44995" w:rsidRDefault="00E44995" w:rsidP="006C47AD">
            <w:pPr>
              <w:pStyle w:val="2bNormal"/>
            </w:pPr>
            <w:r>
              <w:t xml:space="preserve">Barry </w:t>
            </w:r>
            <w:r w:rsidR="00225FB1">
              <w:t>McDonnell</w:t>
            </w:r>
          </w:p>
        </w:tc>
        <w:tc>
          <w:tcPr>
            <w:tcW w:w="5273" w:type="dxa"/>
          </w:tcPr>
          <w:p w14:paraId="529798ED" w14:textId="51B753AB" w:rsidR="00E44995" w:rsidRDefault="00225FB1" w:rsidP="006C47AD">
            <w:pPr>
              <w:pStyle w:val="2bNormal"/>
            </w:pPr>
            <w:r>
              <w:t>PLM Solution Architect</w:t>
            </w:r>
          </w:p>
        </w:tc>
        <w:tc>
          <w:tcPr>
            <w:tcW w:w="1134" w:type="dxa"/>
          </w:tcPr>
          <w:p w14:paraId="1CD29E7B" w14:textId="42509908" w:rsidR="00E44995" w:rsidRDefault="00225FB1" w:rsidP="006C47AD">
            <w:pPr>
              <w:pStyle w:val="2bNormal"/>
            </w:pPr>
            <w:r>
              <w:t>Date: 02/10/2025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64A1ACA8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2A949FDA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845097">
              <w:t>02/10</w:t>
            </w:r>
            <w:r w:rsidR="00BF20D4">
              <w:t>/2025</w:t>
            </w:r>
          </w:p>
        </w:tc>
      </w:tr>
      <w:tr w:rsidR="008906BA" w14:paraId="638CA998" w14:textId="77777777" w:rsidTr="00F716D9">
        <w:tc>
          <w:tcPr>
            <w:tcW w:w="1418" w:type="dxa"/>
            <w:vMerge/>
          </w:tcPr>
          <w:p w14:paraId="3F10BA5F" w14:textId="77777777" w:rsidR="008906BA" w:rsidRDefault="008906BA" w:rsidP="006C47AD">
            <w:pPr>
              <w:pStyle w:val="2bNormal"/>
            </w:pPr>
          </w:p>
        </w:tc>
        <w:tc>
          <w:tcPr>
            <w:tcW w:w="2268" w:type="dxa"/>
          </w:tcPr>
          <w:p w14:paraId="7FCAA400" w14:textId="31910B3B" w:rsidR="008906BA" w:rsidRDefault="008906B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C029DDF" w14:textId="2A0BA95F" w:rsidR="008906BA" w:rsidRDefault="00EF7CDD" w:rsidP="006C47AD">
            <w:pPr>
              <w:pStyle w:val="2bNormal"/>
            </w:pPr>
            <w:r>
              <w:t>CRS881 mapping and minor changes to API inputs</w:t>
            </w:r>
          </w:p>
        </w:tc>
        <w:tc>
          <w:tcPr>
            <w:tcW w:w="1148" w:type="dxa"/>
          </w:tcPr>
          <w:p w14:paraId="2B6F2FE2" w14:textId="49678E71" w:rsidR="008906BA" w:rsidRDefault="00EF7CDD" w:rsidP="006C47AD">
            <w:pPr>
              <w:pStyle w:val="2bNormal"/>
            </w:pPr>
            <w:r>
              <w:t>09/01/2026</w:t>
            </w:r>
          </w:p>
        </w:tc>
      </w:tr>
      <w:tr w:rsidR="00E07229" w14:paraId="548991A2" w14:textId="77777777" w:rsidTr="00F716D9">
        <w:tc>
          <w:tcPr>
            <w:tcW w:w="1418" w:type="dxa"/>
            <w:vMerge/>
          </w:tcPr>
          <w:p w14:paraId="664CC38A" w14:textId="77777777" w:rsidR="00E07229" w:rsidRDefault="00E07229" w:rsidP="006C47AD">
            <w:pPr>
              <w:pStyle w:val="2bNormal"/>
            </w:pPr>
          </w:p>
        </w:tc>
        <w:tc>
          <w:tcPr>
            <w:tcW w:w="2268" w:type="dxa"/>
          </w:tcPr>
          <w:p w14:paraId="29F671DB" w14:textId="23772004" w:rsidR="00E07229" w:rsidRDefault="00E0722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E7AA789" w14:textId="07781776" w:rsidR="00E07229" w:rsidRDefault="004217B8" w:rsidP="006C47AD">
            <w:pPr>
              <w:pStyle w:val="2bNormal"/>
            </w:pPr>
            <w:r>
              <w:t>CRS881 mapping for q</w:t>
            </w:r>
            <w:r w:rsidR="00480B5B">
              <w:t xml:space="preserve">ualitative tests and </w:t>
            </w:r>
            <w:r>
              <w:t xml:space="preserve">consuming BOD </w:t>
            </w:r>
            <w:r w:rsidR="002F2AF5">
              <w:t>values for quantitative tests</w:t>
            </w:r>
          </w:p>
        </w:tc>
        <w:tc>
          <w:tcPr>
            <w:tcW w:w="1148" w:type="dxa"/>
          </w:tcPr>
          <w:p w14:paraId="727A2FD2" w14:textId="1327D3B8" w:rsidR="00E07229" w:rsidRDefault="002F2AF5" w:rsidP="006C47AD">
            <w:pPr>
              <w:pStyle w:val="2bNormal"/>
            </w:pPr>
            <w:r>
              <w:t>12/01/2026</w:t>
            </w:r>
          </w:p>
        </w:tc>
      </w:tr>
      <w:tr w:rsidR="005E78CA" w14:paraId="00FF62F6" w14:textId="77777777" w:rsidTr="00F716D9">
        <w:tc>
          <w:tcPr>
            <w:tcW w:w="1418" w:type="dxa"/>
            <w:vMerge/>
          </w:tcPr>
          <w:p w14:paraId="112BB09A" w14:textId="77777777" w:rsidR="005E78CA" w:rsidRDefault="005E78CA" w:rsidP="006C47AD">
            <w:pPr>
              <w:pStyle w:val="2bNormal"/>
            </w:pPr>
          </w:p>
        </w:tc>
        <w:tc>
          <w:tcPr>
            <w:tcW w:w="2268" w:type="dxa"/>
          </w:tcPr>
          <w:p w14:paraId="5422BE2A" w14:textId="4B857BD0" w:rsidR="005E78CA" w:rsidRDefault="005E78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3E63044" w14:textId="6D9F3C87" w:rsidR="005E78CA" w:rsidRDefault="005E78CA" w:rsidP="006C47AD">
            <w:pPr>
              <w:pStyle w:val="2bNormal"/>
            </w:pPr>
            <w:r>
              <w:t>Map target value against qualitative field to test description field in M3</w:t>
            </w:r>
          </w:p>
        </w:tc>
        <w:tc>
          <w:tcPr>
            <w:tcW w:w="1148" w:type="dxa"/>
          </w:tcPr>
          <w:p w14:paraId="40D686D5" w14:textId="58AD4285" w:rsidR="005E78CA" w:rsidRDefault="005E78CA" w:rsidP="006C47AD">
            <w:pPr>
              <w:pStyle w:val="2bNormal"/>
            </w:pPr>
            <w:r>
              <w:t>26/03/2026</w:t>
            </w:r>
          </w:p>
        </w:tc>
      </w:tr>
      <w:tr w:rsidR="007E6E4B" w14:paraId="55A364D8" w14:textId="77777777" w:rsidTr="00F716D9">
        <w:tc>
          <w:tcPr>
            <w:tcW w:w="1418" w:type="dxa"/>
            <w:vMerge/>
          </w:tcPr>
          <w:p w14:paraId="12EE1950" w14:textId="77777777" w:rsidR="007E6E4B" w:rsidRDefault="007E6E4B" w:rsidP="006C47AD">
            <w:pPr>
              <w:pStyle w:val="2bNormal"/>
            </w:pPr>
          </w:p>
        </w:tc>
        <w:tc>
          <w:tcPr>
            <w:tcW w:w="2268" w:type="dxa"/>
          </w:tcPr>
          <w:p w14:paraId="534DBEB8" w14:textId="5789F2C6" w:rsidR="007E6E4B" w:rsidRDefault="007E6E4B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89A7C92" w14:textId="3627C450" w:rsidR="007E6E4B" w:rsidRDefault="007E6E4B" w:rsidP="006C47AD">
            <w:pPr>
              <w:pStyle w:val="2bNormal"/>
            </w:pPr>
            <w:r>
              <w:t xml:space="preserve">Approved by </w:t>
            </w:r>
            <w:r w:rsidR="0018643F">
              <w:t>is removed from QMS200MI: AddSpec since it is automatically set</w:t>
            </w:r>
            <w:r w:rsidR="00AE040F">
              <w:t xml:space="preserve"> and </w:t>
            </w:r>
            <w:r w:rsidR="002A3E64">
              <w:t>specification name is changed to MIXING</w:t>
            </w:r>
          </w:p>
        </w:tc>
        <w:tc>
          <w:tcPr>
            <w:tcW w:w="1148" w:type="dxa"/>
          </w:tcPr>
          <w:p w14:paraId="09A9E42E" w14:textId="144210D8" w:rsidR="007E6E4B" w:rsidRDefault="0018643F" w:rsidP="006C47AD">
            <w:pPr>
              <w:pStyle w:val="2bNormal"/>
            </w:pPr>
            <w:r>
              <w:t>13/04/2026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6993562"/>
      <w:r w:rsidRPr="000B004A">
        <w:t>Contents</w:t>
      </w:r>
      <w:bookmarkEnd w:id="5"/>
    </w:p>
    <w:p w14:paraId="640CCD92" w14:textId="03CE2837" w:rsidR="004C5473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6993560" w:history="1">
        <w:r w:rsidR="004C5473" w:rsidRPr="00A94658">
          <w:rPr>
            <w:rStyle w:val="Hyperlink"/>
            <w:noProof/>
          </w:rPr>
          <w:t>ANA-050 Functional Specification</w:t>
        </w:r>
        <w:r w:rsidR="004C5473">
          <w:rPr>
            <w:noProof/>
            <w:webHidden/>
          </w:rPr>
          <w:tab/>
        </w:r>
        <w:r w:rsidR="004C5473">
          <w:rPr>
            <w:noProof/>
            <w:webHidden/>
          </w:rPr>
          <w:fldChar w:fldCharType="begin"/>
        </w:r>
        <w:r w:rsidR="004C5473">
          <w:rPr>
            <w:noProof/>
            <w:webHidden/>
          </w:rPr>
          <w:instrText xml:space="preserve"> PAGEREF _Toc226993560 \h </w:instrText>
        </w:r>
        <w:r w:rsidR="004C5473">
          <w:rPr>
            <w:noProof/>
            <w:webHidden/>
          </w:rPr>
        </w:r>
        <w:r w:rsidR="004C5473">
          <w:rPr>
            <w:noProof/>
            <w:webHidden/>
          </w:rPr>
          <w:fldChar w:fldCharType="separate"/>
        </w:r>
        <w:r w:rsidR="004C5473">
          <w:rPr>
            <w:noProof/>
            <w:webHidden/>
          </w:rPr>
          <w:t>1</w:t>
        </w:r>
        <w:r w:rsidR="004C5473">
          <w:rPr>
            <w:noProof/>
            <w:webHidden/>
          </w:rPr>
          <w:fldChar w:fldCharType="end"/>
        </w:r>
      </w:hyperlink>
    </w:p>
    <w:p w14:paraId="5A375080" w14:textId="1771FD55" w:rsidR="004C5473" w:rsidRDefault="004C5473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1" w:history="1">
        <w:r w:rsidRPr="00A94658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181F03" w14:textId="0E323EDF" w:rsidR="004C5473" w:rsidRDefault="004C5473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2" w:history="1">
        <w:r w:rsidRPr="00A94658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6A67C5" w14:textId="52596369" w:rsidR="004C5473" w:rsidRDefault="004C5473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3" w:history="1">
        <w:r w:rsidRPr="00A9465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1BB473" w14:textId="35857665" w:rsidR="004C5473" w:rsidRDefault="004C5473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4" w:history="1">
        <w:r w:rsidRPr="00A94658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E68F58" w14:textId="2F7F546A" w:rsidR="004C5473" w:rsidRDefault="004C5473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5" w:history="1">
        <w:r w:rsidRPr="00A94658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160EA4" w14:textId="2C70160C" w:rsidR="004C5473" w:rsidRDefault="004C5473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6" w:history="1">
        <w:r w:rsidRPr="00A94658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3C8418" w14:textId="25DD7D28" w:rsidR="004C5473" w:rsidRDefault="004C5473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7" w:history="1">
        <w:r w:rsidRPr="00A94658">
          <w:rPr>
            <w:rStyle w:val="Hyperlink"/>
            <w:noProof/>
          </w:rPr>
          <w:t>Below is the sequence being which APIs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A45061" w14:textId="3C3FD8B5" w:rsidR="004C5473" w:rsidRDefault="004C5473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8" w:history="1">
        <w:r w:rsidRPr="00A94658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AC73E6" w14:textId="7F127314" w:rsidR="004C5473" w:rsidRDefault="004C5473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6993569" w:history="1">
        <w:r w:rsidRPr="00A94658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63ECC5" w14:textId="46E73684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6993563"/>
      <w:r w:rsidRPr="000B004A">
        <w:lastRenderedPageBreak/>
        <w:t>Introduction</w:t>
      </w:r>
      <w:bookmarkEnd w:id="6"/>
    </w:p>
    <w:p w14:paraId="1C931354" w14:textId="00DB3EF7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4C5473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81848">
            <w:t>PLM to Infor M3 integration to update UOMs, target quality values V5.0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6993564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6993565"/>
      <w:r>
        <w:t>Current process</w:t>
      </w:r>
      <w:bookmarkEnd w:id="8"/>
    </w:p>
    <w:p w14:paraId="2572C8C8" w14:textId="360B51AC" w:rsidR="00A6531A" w:rsidRDefault="00B46201" w:rsidP="00022018">
      <w:pPr>
        <w:pStyle w:val="2bNormal"/>
      </w:pPr>
      <w:r>
        <w:t xml:space="preserve">New Product Development (NPD) team </w:t>
      </w:r>
      <w:r w:rsidR="005976BF">
        <w:t>uploads recipes and ingredients to Product Lifecycle Management (PLM)</w:t>
      </w:r>
      <w:r w:rsidR="0094591A">
        <w:t xml:space="preserve">. </w:t>
      </w:r>
      <w:r w:rsidR="00F74FF2">
        <w:t>While trials remain in PLM till they are approved</w:t>
      </w:r>
      <w:r w:rsidR="001744C8">
        <w:t xml:space="preserve">, recipes approved </w:t>
      </w:r>
      <w:r w:rsidR="005B04D5">
        <w:t xml:space="preserve">on PLM </w:t>
      </w:r>
      <w:r w:rsidR="001744C8">
        <w:t>gets</w:t>
      </w:r>
      <w:r w:rsidR="0094591A">
        <w:t xml:space="preserve"> pushed through to Infor M3.</w:t>
      </w:r>
      <w:r w:rsidR="009F5518">
        <w:t xml:space="preserve"> </w:t>
      </w:r>
      <w:r w:rsidR="003E26C6">
        <w:t xml:space="preserve">Certain information that </w:t>
      </w:r>
      <w:r w:rsidR="009564A8">
        <w:t>is</w:t>
      </w:r>
      <w:r w:rsidR="003E26C6">
        <w:t xml:space="preserve"> pushed from PLM to </w:t>
      </w:r>
      <w:r w:rsidR="0055781B">
        <w:t xml:space="preserve">Infor </w:t>
      </w:r>
      <w:r w:rsidR="003E26C6">
        <w:t xml:space="preserve">M3 updates </w:t>
      </w:r>
      <w:r w:rsidR="0055781B">
        <w:t xml:space="preserve">Infor </w:t>
      </w:r>
      <w:r w:rsidR="003E26C6">
        <w:t>M3 as</w:t>
      </w:r>
      <w:r w:rsidR="00056A3B">
        <w:t xml:space="preserve"> part of the standard integration</w:t>
      </w:r>
      <w:r w:rsidR="007C1C78">
        <w:t xml:space="preserve"> while certain others </w:t>
      </w:r>
      <w:r w:rsidR="00B004D9">
        <w:t xml:space="preserve">don’t. Currently, once a recipe is published to </w:t>
      </w:r>
      <w:r w:rsidR="0055781B">
        <w:t xml:space="preserve">Infor </w:t>
      </w:r>
      <w:r w:rsidR="00B004D9">
        <w:t xml:space="preserve">M3 </w:t>
      </w:r>
      <w:r w:rsidR="00A6531A">
        <w:t>information such as target values against quality tests, UOM (Unit of Measure) conversions</w:t>
      </w:r>
      <w:r w:rsidR="00C577A3">
        <w:t xml:space="preserve"> such as Kilograms per Liter</w:t>
      </w:r>
      <w:r w:rsidR="009A59B5">
        <w:t xml:space="preserve"> </w:t>
      </w:r>
      <w:r w:rsidR="006B3BE1">
        <w:t xml:space="preserve">needs </w:t>
      </w:r>
      <w:r w:rsidR="00E824B1">
        <w:t xml:space="preserve">maintaining separately in </w:t>
      </w:r>
      <w:r w:rsidR="00B641FC">
        <w:t xml:space="preserve">both PLM and </w:t>
      </w:r>
      <w:r w:rsidR="007B680E">
        <w:t xml:space="preserve">Infor </w:t>
      </w:r>
      <w:r w:rsidR="00B641FC">
        <w:t xml:space="preserve">M3 which is additional work </w:t>
      </w:r>
      <w:r w:rsidR="00263E97">
        <w:t xml:space="preserve">for the team. </w:t>
      </w:r>
    </w:p>
    <w:p w14:paraId="2011B698" w14:textId="77777777" w:rsidR="00E53B56" w:rsidRDefault="00E53B56" w:rsidP="00022018">
      <w:pPr>
        <w:pStyle w:val="2bNormal"/>
      </w:pPr>
    </w:p>
    <w:p w14:paraId="162AB882" w14:textId="42DD4671" w:rsidR="00E53B56" w:rsidRDefault="0061786F" w:rsidP="00E53B56">
      <w:pPr>
        <w:pStyle w:val="2bNormal"/>
        <w:keepNext/>
      </w:pPr>
      <w:r>
        <w:rPr>
          <w:noProof/>
        </w:rPr>
        <w:drawing>
          <wp:inline distT="0" distB="0" distL="0" distR="0" wp14:anchorId="3DE4377D" wp14:editId="5B39E100">
            <wp:extent cx="6417945" cy="4752340"/>
            <wp:effectExtent l="0" t="0" r="1905" b="0"/>
            <wp:docPr id="1474216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666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65B" w14:textId="3CDD7796" w:rsidR="00E53B56" w:rsidRDefault="00E53B56" w:rsidP="00E53B56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473">
        <w:rPr>
          <w:noProof/>
        </w:rPr>
        <w:t>1</w:t>
      </w:r>
      <w:r>
        <w:fldChar w:fldCharType="end"/>
      </w:r>
      <w:r>
        <w:t xml:space="preserve">: Current integration between PLM to </w:t>
      </w:r>
      <w:r w:rsidR="007B680E">
        <w:t xml:space="preserve">Infor </w:t>
      </w:r>
      <w:r>
        <w:t>M3</w:t>
      </w:r>
    </w:p>
    <w:p w14:paraId="2E3D9E35" w14:textId="3FF23154" w:rsidR="007105C1" w:rsidRDefault="007105C1" w:rsidP="007105C1">
      <w:pPr>
        <w:pStyle w:val="3aH3"/>
      </w:pPr>
      <w:bookmarkStart w:id="9" w:name="_Toc226993566"/>
      <w:r>
        <w:lastRenderedPageBreak/>
        <w:t>Proposed process</w:t>
      </w:r>
      <w:bookmarkEnd w:id="9"/>
    </w:p>
    <w:p w14:paraId="6A11302F" w14:textId="5279EF6C" w:rsidR="00A66BCC" w:rsidRDefault="00A66BCC" w:rsidP="00022018">
      <w:pPr>
        <w:pStyle w:val="2bNormal"/>
      </w:pPr>
      <w:r>
        <w:t xml:space="preserve">To minimize duplication </w:t>
      </w:r>
      <w:r w:rsidR="0050022D">
        <w:t xml:space="preserve">of tasks in PLM and </w:t>
      </w:r>
      <w:r w:rsidR="007B680E">
        <w:t xml:space="preserve">Infor </w:t>
      </w:r>
      <w:r w:rsidR="0050022D">
        <w:t>M3,</w:t>
      </w:r>
      <w:r>
        <w:t xml:space="preserve"> a modification is proposed to pick up the information from an XML (Extensible Markup Language) file </w:t>
      </w:r>
      <w:r w:rsidR="004704FA">
        <w:t xml:space="preserve">which gets pushed from PLM </w:t>
      </w:r>
      <w:r w:rsidR="00252492">
        <w:t xml:space="preserve">to Intelligent Open Network (ION) </w:t>
      </w:r>
      <w:r>
        <w:t xml:space="preserve">and feed into </w:t>
      </w:r>
      <w:r w:rsidR="007B680E">
        <w:t xml:space="preserve">Infor </w:t>
      </w:r>
      <w:r>
        <w:t xml:space="preserve">M3 APIs to update </w:t>
      </w:r>
      <w:r w:rsidR="00700E7D">
        <w:t xml:space="preserve">Infor </w:t>
      </w:r>
      <w:r>
        <w:t>M3.</w:t>
      </w:r>
      <w:r w:rsidR="00326CC1">
        <w:t xml:space="preserve"> </w:t>
      </w:r>
      <w:r w:rsidR="00C2125C">
        <w:t xml:space="preserve">This will be accommodated by mapping the relevant information </w:t>
      </w:r>
      <w:r w:rsidR="008C02C2">
        <w:t xml:space="preserve">on the XML to </w:t>
      </w:r>
      <w:r w:rsidR="007B680E">
        <w:t xml:space="preserve">Infor </w:t>
      </w:r>
      <w:r w:rsidR="008C02C2">
        <w:t xml:space="preserve">M3 APIs. </w:t>
      </w:r>
    </w:p>
    <w:p w14:paraId="1006D6DE" w14:textId="77777777" w:rsidR="00011B1C" w:rsidRDefault="00011B1C" w:rsidP="00022018">
      <w:pPr>
        <w:pStyle w:val="2bNormal"/>
      </w:pPr>
    </w:p>
    <w:p w14:paraId="079F50A0" w14:textId="3B5BA655" w:rsidR="000934CC" w:rsidRDefault="00734710" w:rsidP="000934CC">
      <w:pPr>
        <w:pStyle w:val="2bNormal"/>
        <w:keepNext/>
      </w:pPr>
      <w:r>
        <w:rPr>
          <w:noProof/>
        </w:rPr>
        <w:drawing>
          <wp:inline distT="0" distB="0" distL="0" distR="0" wp14:anchorId="4608E0BF" wp14:editId="31D177FF">
            <wp:extent cx="6119446" cy="7995209"/>
            <wp:effectExtent l="0" t="0" r="0" b="6350"/>
            <wp:docPr id="105536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32" cy="7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42A" w14:textId="3EB842D7" w:rsidR="00011B1C" w:rsidRDefault="000934CC" w:rsidP="000934CC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473">
        <w:rPr>
          <w:noProof/>
        </w:rPr>
        <w:t>2</w:t>
      </w:r>
      <w:r>
        <w:fldChar w:fldCharType="end"/>
      </w:r>
      <w:r>
        <w:t xml:space="preserve">: Proposed integration between PLM and </w:t>
      </w:r>
      <w:r w:rsidR="00700E7D">
        <w:t xml:space="preserve">Infor </w:t>
      </w:r>
      <w:r>
        <w:t xml:space="preserve">M3 with dotted lines highlighting the role of the </w:t>
      </w:r>
      <w:r w:rsidR="00BB33C9">
        <w:t>modification.</w:t>
      </w:r>
    </w:p>
    <w:p w14:paraId="0D0B3600" w14:textId="10EED677" w:rsidR="004D6A6A" w:rsidRDefault="00582AA3" w:rsidP="003E007B">
      <w:pPr>
        <w:pStyle w:val="4aH4"/>
      </w:pPr>
      <w:bookmarkStart w:id="10" w:name="_Toc226993567"/>
      <w:r>
        <w:lastRenderedPageBreak/>
        <w:t xml:space="preserve">Below is the sequence </w:t>
      </w:r>
      <w:r w:rsidR="004A04A1">
        <w:t>being</w:t>
      </w:r>
      <w:r>
        <w:t xml:space="preserve"> which APIs to be executed</w:t>
      </w:r>
      <w:r w:rsidR="00D23A17">
        <w:t>.</w:t>
      </w:r>
      <w:bookmarkEnd w:id="10"/>
    </w:p>
    <w:p w14:paraId="3D62C32C" w14:textId="7DA5F920" w:rsidR="00361E99" w:rsidRPr="00361E99" w:rsidRDefault="00361E99" w:rsidP="00361E99">
      <w:pPr>
        <w:pStyle w:val="4aNormal"/>
      </w:pPr>
      <w:r>
        <w:t>When a</w:t>
      </w:r>
      <w:r w:rsidR="00643460">
        <w:t xml:space="preserve"> SyncBill</w:t>
      </w:r>
      <w:r w:rsidR="00BE7A21">
        <w:t>O</w:t>
      </w:r>
      <w:r w:rsidR="00643460">
        <w:t>fMaterials BOD</w:t>
      </w:r>
      <w:r w:rsidR="00DA44E6">
        <w:t xml:space="preserve"> is </w:t>
      </w:r>
      <w:r w:rsidR="002B54D1">
        <w:t xml:space="preserve">published to </w:t>
      </w:r>
      <w:r w:rsidR="00DB0B3C">
        <w:t>OneView below APIs</w:t>
      </w:r>
      <w:r w:rsidR="002131BB">
        <w:t xml:space="preserve"> </w:t>
      </w:r>
      <w:r w:rsidR="004E7381">
        <w:t>needs</w:t>
      </w:r>
      <w:r w:rsidR="002131BB">
        <w:t xml:space="preserve"> to be executed.</w:t>
      </w:r>
    </w:p>
    <w:p w14:paraId="63C3F02B" w14:textId="1F34675D" w:rsidR="00C821F6" w:rsidRDefault="003E007B" w:rsidP="0000630A">
      <w:pPr>
        <w:pStyle w:val="5aH5"/>
      </w:pPr>
      <w:r>
        <w:t xml:space="preserve">Step 01: </w:t>
      </w:r>
      <w:r w:rsidR="004F1AFD">
        <w:t>Creating a quality plan for the recipe</w:t>
      </w:r>
      <w:r>
        <w:t>.</w:t>
      </w:r>
    </w:p>
    <w:p w14:paraId="04894E82" w14:textId="5B227970" w:rsidR="00302BDE" w:rsidRDefault="00302BDE" w:rsidP="00302B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52764E">
        <w:rPr>
          <w:rFonts w:eastAsia="Times New Roman" w:cs="Calibri"/>
          <w:b/>
          <w:bCs/>
          <w:color w:val="000000"/>
          <w:szCs w:val="24"/>
          <w:lang w:eastAsia="en-GB"/>
        </w:rPr>
        <w:t>QMS009MI</w:t>
      </w:r>
    </w:p>
    <w:p w14:paraId="22957259" w14:textId="11459440" w:rsidR="00302BDE" w:rsidRDefault="00302BDE" w:rsidP="00302B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15C9">
        <w:rPr>
          <w:rFonts w:eastAsia="Times New Roman" w:cs="Calibri"/>
          <w:b/>
          <w:bCs/>
          <w:color w:val="000000"/>
          <w:szCs w:val="24"/>
          <w:lang w:eastAsia="en-GB"/>
        </w:rPr>
        <w:t>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707"/>
        <w:gridCol w:w="866"/>
        <w:gridCol w:w="7217"/>
      </w:tblGrid>
      <w:tr w:rsidR="00C9492F" w14:paraId="4BB5F7B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07EB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B4AFD" w14:textId="0017CA69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8B16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BF43E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9492F" w14:paraId="0316C35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17CD" w14:textId="05D0DB5B" w:rsidR="00302BDE" w:rsidRDefault="0000630A" w:rsidP="006076D6">
            <w:pPr>
              <w:spacing w:line="276" w:lineRule="auto"/>
              <w:jc w:val="center"/>
            </w:pPr>
            <w:r>
              <w:t>Quality plan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6D1AB" w14:textId="79662AD5" w:rsidR="00302BDE" w:rsidRDefault="0000630A" w:rsidP="006076D6">
            <w:pPr>
              <w:spacing w:line="276" w:lineRule="auto"/>
              <w:jc w:val="center"/>
            </w:pPr>
            <w:r>
              <w:t>QLPN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774" w14:textId="2E2511BE" w:rsidR="00302BDE" w:rsidRDefault="008977B0" w:rsidP="006076D6">
            <w:pPr>
              <w:spacing w:line="276" w:lineRule="auto"/>
              <w:jc w:val="center"/>
            </w:pPr>
            <w:r w:rsidRPr="008977B0">
              <w:t>RECIPE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F08" w14:textId="1FA16528" w:rsidR="00302BDE" w:rsidRDefault="002E3BBA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0AF891B1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F5A2A" w14:textId="35732593" w:rsidR="006476CF" w:rsidRDefault="006476CF" w:rsidP="006076D6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ABB7" w14:textId="6C71E9A1" w:rsidR="006476CF" w:rsidRDefault="006476CF" w:rsidP="006076D6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56A3" w14:textId="070A1AC0" w:rsidR="006476CF" w:rsidRDefault="007D2F4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265CF" w14:textId="11DEC552" w:rsidR="006476CF" w:rsidRPr="001400FD" w:rsidRDefault="00A20666" w:rsidP="004F0626">
            <w:pPr>
              <w:keepNext/>
              <w:spacing w:line="276" w:lineRule="auto"/>
              <w:jc w:val="center"/>
            </w:pPr>
            <w:r w:rsidRPr="001400FD">
              <w:t xml:space="preserve">In the </w:t>
            </w:r>
            <w:r w:rsidR="006952D3">
              <w:t>Sync</w:t>
            </w:r>
            <w:r w:rsidR="00D9755B">
              <w:t>Bill</w:t>
            </w:r>
            <w:r w:rsidR="00B417D9">
              <w:t>O</w:t>
            </w:r>
            <w:r w:rsidR="00D9755B">
              <w:t>fMaterials</w:t>
            </w:r>
            <w:r w:rsidRPr="001400FD">
              <w:t xml:space="preserve"> BOD (Business Object Document), the &lt;ID&gt; element, </w:t>
            </w:r>
            <w:r w:rsidR="00D20F6C" w:rsidRPr="001400FD">
              <w:t xml:space="preserve">which </w:t>
            </w:r>
            <w:r w:rsidRPr="001400FD">
              <w:t xml:space="preserve">holds the item number, is located at the XML path </w:t>
            </w:r>
            <w:r w:rsidR="002470BF">
              <w:t>&lt;SyncBill</w:t>
            </w:r>
            <w:r w:rsidR="00871248">
              <w:t>Of</w:t>
            </w:r>
            <w:r w:rsidR="002470BF">
              <w:t>Materials&gt;</w:t>
            </w:r>
            <w:r w:rsidRPr="001400FD">
              <w:t>&lt;DataArea&gt;&lt;</w:t>
            </w:r>
            <w:r w:rsidR="008A7265">
              <w:t>BillOfMaterials</w:t>
            </w:r>
            <w:r w:rsidRPr="001400FD">
              <w:t>&gt;&lt;</w:t>
            </w:r>
            <w:r w:rsidR="008A7265">
              <w:t>BillOfMaterialsHeader</w:t>
            </w:r>
            <w:r w:rsidRPr="001400FD">
              <w:t>&gt;&lt;</w:t>
            </w:r>
            <w:r w:rsidR="00C9492F">
              <w:t>DocumentID</w:t>
            </w:r>
            <w:r w:rsidRPr="001400FD">
              <w:t>&gt;&lt;ID</w:t>
            </w:r>
            <w:r w:rsidR="00D20F6C" w:rsidRPr="001400FD">
              <w:t>&gt;</w:t>
            </w:r>
          </w:p>
        </w:tc>
      </w:tr>
      <w:tr w:rsidR="00C9492F" w14:paraId="59E05A6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0B466" w14:textId="3E68233C" w:rsidR="00127D2A" w:rsidRDefault="00245D51" w:rsidP="006076D6">
            <w:pPr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5A025" w14:textId="6D8D83A3" w:rsidR="00127D2A" w:rsidRDefault="00245D51" w:rsidP="006076D6">
            <w:pPr>
              <w:spacing w:line="276" w:lineRule="auto"/>
              <w:jc w:val="center"/>
            </w:pPr>
            <w:r>
              <w:t>TX40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8547" w14:textId="2197BAFD" w:rsidR="00127D2A" w:rsidRDefault="002D463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EECD3" w14:textId="3BDB42F7" w:rsidR="00127D2A" w:rsidRPr="00E8520E" w:rsidRDefault="003F7B01" w:rsidP="004F06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474098">
              <w:t xml:space="preserve">. </w:t>
            </w:r>
          </w:p>
        </w:tc>
      </w:tr>
      <w:tr w:rsidR="00C9492F" w14:paraId="1085598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49625" w14:textId="322AB99D" w:rsidR="002D463B" w:rsidRDefault="00D63588" w:rsidP="006076D6">
            <w:pPr>
              <w:spacing w:line="276" w:lineRule="auto"/>
              <w:jc w:val="center"/>
            </w:pPr>
            <w:r>
              <w:t>Active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0F3C5" w14:textId="3C01DE6F" w:rsidR="002D463B" w:rsidRDefault="00D63588" w:rsidP="006076D6">
            <w:pPr>
              <w:spacing w:line="276" w:lineRule="auto"/>
              <w:jc w:val="center"/>
            </w:pPr>
            <w:r>
              <w:t>ACTF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47673" w14:textId="2EBF0B63" w:rsidR="002D463B" w:rsidRDefault="00D63588" w:rsidP="006076D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10839" w14:textId="2C6E27CB" w:rsidR="002D463B" w:rsidRDefault="00341E2B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22961A2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D232" w14:textId="6EC9C1BA" w:rsidR="00D63588" w:rsidRDefault="0016795C" w:rsidP="006076D6">
            <w:pPr>
              <w:spacing w:line="276" w:lineRule="auto"/>
              <w:jc w:val="center"/>
            </w:pPr>
            <w:r>
              <w:t>Changing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09ACF" w14:textId="13985FFE" w:rsidR="00D63588" w:rsidRDefault="00FF383F" w:rsidP="006076D6">
            <w:pPr>
              <w:spacing w:line="276" w:lineRule="auto"/>
              <w:jc w:val="center"/>
            </w:pPr>
            <w:r>
              <w:t>QIMD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DE73" w14:textId="567365DA" w:rsidR="00D63588" w:rsidRDefault="00BF4C6F" w:rsidP="006076D6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5C727" w14:textId="4A9451B5" w:rsidR="00D63588" w:rsidRDefault="0058753E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42A3ED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834E7" w14:textId="55223A67" w:rsidR="00E369A8" w:rsidRDefault="00537B96" w:rsidP="00E369A8">
            <w:pPr>
              <w:spacing w:line="276" w:lineRule="auto"/>
              <w:jc w:val="center"/>
            </w:pPr>
            <w:r>
              <w:t>Adding test to QI req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25311" w14:textId="418EA148" w:rsidR="00E369A8" w:rsidRDefault="00E369A8" w:rsidP="00E369A8">
            <w:pPr>
              <w:spacing w:line="276" w:lineRule="auto"/>
              <w:jc w:val="center"/>
            </w:pPr>
            <w:r>
              <w:t>QIAT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8226" w14:textId="17CE18D5" w:rsidR="00E369A8" w:rsidRDefault="00E369A8" w:rsidP="00E369A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2D6E0" w14:textId="3D9F466B" w:rsidR="00E369A8" w:rsidRDefault="00476CB3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43402E2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4D8E" w14:textId="694542A3" w:rsidR="00E369A8" w:rsidRDefault="00537B96" w:rsidP="00E369A8">
            <w:pPr>
              <w:spacing w:line="276" w:lineRule="auto"/>
              <w:jc w:val="center"/>
            </w:pPr>
            <w:r>
              <w:t>Spec approval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BFF3A" w14:textId="7E10DDE9" w:rsidR="00E369A8" w:rsidRDefault="00E369A8" w:rsidP="00E369A8">
            <w:pPr>
              <w:spacing w:line="276" w:lineRule="auto"/>
              <w:jc w:val="center"/>
            </w:pPr>
            <w:r>
              <w:t>QPLN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B2838" w14:textId="2C02CB65" w:rsidR="00E369A8" w:rsidRDefault="00FC2A2B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29F25" w14:textId="26266C3A" w:rsidR="00E369A8" w:rsidRDefault="000A4DBC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0B376C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E825C" w14:textId="0F61E127" w:rsidR="00E369A8" w:rsidRDefault="00537B96" w:rsidP="00E369A8">
            <w:pPr>
              <w:spacing w:line="276" w:lineRule="auto"/>
              <w:jc w:val="center"/>
            </w:pPr>
            <w:r>
              <w:t>QI req appr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C0353" w14:textId="5D195152" w:rsidR="00E369A8" w:rsidRDefault="00E369A8" w:rsidP="00E369A8">
            <w:pPr>
              <w:spacing w:line="276" w:lineRule="auto"/>
              <w:jc w:val="center"/>
            </w:pPr>
            <w:r>
              <w:t>QPLT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6364" w14:textId="3996AC37" w:rsidR="00E369A8" w:rsidRDefault="0069247C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9BDD0" w14:textId="25AB903C" w:rsidR="00E369A8" w:rsidRDefault="00557A1F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B9DAD8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6114" w14:textId="1CC9C7CE" w:rsidR="00557A1F" w:rsidRDefault="00557A1F" w:rsidP="00557A1F">
            <w:pPr>
              <w:spacing w:line="276" w:lineRule="auto"/>
              <w:jc w:val="center"/>
            </w:pPr>
            <w:r>
              <w:t>Approval passed/passed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3C65" w14:textId="560CE7CB" w:rsidR="00557A1F" w:rsidRDefault="00557A1F" w:rsidP="00557A1F">
            <w:pPr>
              <w:spacing w:line="276" w:lineRule="auto"/>
              <w:jc w:val="center"/>
            </w:pPr>
            <w:r>
              <w:t>QAPP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B98C" w14:textId="268BB5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CF4F1" w14:textId="713D3A2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54C44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5776" w14:textId="1775BEEE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61D1D" w14:textId="4F0A2448" w:rsidR="00557A1F" w:rsidRDefault="00557A1F" w:rsidP="00557A1F">
            <w:pPr>
              <w:spacing w:line="276" w:lineRule="auto"/>
              <w:jc w:val="center"/>
            </w:pPr>
            <w:r>
              <w:t>QAPF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B3CE" w14:textId="58C272D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D09C" w14:textId="2C5EC0B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D1CED95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C6D3" w14:textId="45031ED5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2B4" w14:textId="51A020A8" w:rsidR="00557A1F" w:rsidRDefault="00557A1F" w:rsidP="00557A1F">
            <w:pPr>
              <w:spacing w:line="276" w:lineRule="auto"/>
              <w:jc w:val="center"/>
            </w:pPr>
            <w:r>
              <w:t>QAPN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2B538" w14:textId="36BC8E2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EF72B" w14:textId="715F326A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5DFAC95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34847" w14:textId="2376A4B2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A04F" w14:textId="13591A75" w:rsidR="00557A1F" w:rsidRDefault="00557A1F" w:rsidP="00557A1F">
            <w:pPr>
              <w:spacing w:line="276" w:lineRule="auto"/>
              <w:jc w:val="center"/>
            </w:pPr>
            <w:r>
              <w:t>QAPE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F2B5" w14:textId="4A96D8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DD4D5" w14:textId="5667A49F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6BE0FB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97247" w14:textId="02AA9F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FD23" w14:textId="6D213061" w:rsidR="00557A1F" w:rsidRDefault="00557A1F" w:rsidP="00557A1F">
            <w:pPr>
              <w:spacing w:line="276" w:lineRule="auto"/>
              <w:jc w:val="center"/>
            </w:pPr>
            <w:r>
              <w:t>QAFP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8FE8F" w14:textId="18004BF0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7B6E" w14:textId="21CEF4A7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21751B2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AB44" w14:textId="43C03C37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D0EDE" w14:textId="36A5700D" w:rsidR="00557A1F" w:rsidRDefault="00557A1F" w:rsidP="00557A1F">
            <w:pPr>
              <w:spacing w:line="276" w:lineRule="auto"/>
              <w:jc w:val="center"/>
            </w:pPr>
            <w:r>
              <w:t>QAFF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03935" w14:textId="5E6DEE4F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F88EE" w14:textId="753DA981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F257CB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EA6D1" w14:textId="008580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273FE" w14:textId="5C215145" w:rsidR="00557A1F" w:rsidRDefault="00557A1F" w:rsidP="00557A1F">
            <w:pPr>
              <w:spacing w:line="276" w:lineRule="auto"/>
              <w:jc w:val="center"/>
            </w:pPr>
            <w:r>
              <w:t>QAFN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8CFD5" w14:textId="3A5C286A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0243" w14:textId="6AFD028B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69E0E1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3630" w14:textId="457EED45" w:rsidR="00557A1F" w:rsidRDefault="00557A1F" w:rsidP="00557A1F">
            <w:pPr>
              <w:spacing w:line="276" w:lineRule="auto"/>
              <w:jc w:val="center"/>
            </w:pPr>
            <w:r w:rsidRPr="006A0E33">
              <w:t>Approval failed/no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CFDD" w14:textId="043B12C2" w:rsidR="00557A1F" w:rsidRDefault="00557A1F" w:rsidP="00557A1F">
            <w:pPr>
              <w:spacing w:line="276" w:lineRule="auto"/>
              <w:jc w:val="center"/>
            </w:pPr>
            <w:r>
              <w:t>QAFE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73804" w14:textId="4C8975BD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CA621" w14:textId="42F672C6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475ED62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E5FFE" w14:textId="13C1FB84" w:rsidR="00557A1F" w:rsidRDefault="00557A1F" w:rsidP="00557A1F">
            <w:pPr>
              <w:spacing w:line="276" w:lineRule="auto"/>
              <w:jc w:val="center"/>
            </w:pPr>
            <w:r w:rsidRPr="006A0E33">
              <w:lastRenderedPageBreak/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6791" w14:textId="65B820D2" w:rsidR="00557A1F" w:rsidRDefault="00557A1F" w:rsidP="00557A1F">
            <w:pPr>
              <w:spacing w:line="276" w:lineRule="auto"/>
              <w:jc w:val="center"/>
            </w:pPr>
            <w:r>
              <w:t>QANP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30CC7" w14:textId="5076BC1C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E05BB" w14:textId="5E4EBB5D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303FD4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ACD38" w14:textId="73EBFE8B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FAD83" w14:textId="099AE86C" w:rsidR="00557A1F" w:rsidRDefault="00557A1F" w:rsidP="00557A1F">
            <w:pPr>
              <w:spacing w:line="276" w:lineRule="auto"/>
              <w:jc w:val="center"/>
            </w:pPr>
            <w:r>
              <w:t>QANF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0886D" w14:textId="761B5FF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EB7F4" w14:textId="223BD9C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EBFAF7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884F" w14:textId="74F37ED2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EF28D" w14:textId="0BF3B91F" w:rsidR="00557A1F" w:rsidRDefault="00557A1F" w:rsidP="00557A1F">
            <w:pPr>
              <w:spacing w:line="276" w:lineRule="auto"/>
              <w:jc w:val="center"/>
            </w:pPr>
            <w:r>
              <w:t>QANN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D960" w14:textId="133CEF0E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FCA8" w14:textId="357DA8A0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A9AF4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C555C" w14:textId="50602C09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6324" w14:textId="5157471C" w:rsidR="00557A1F" w:rsidRDefault="00557A1F" w:rsidP="00557A1F">
            <w:pPr>
              <w:spacing w:line="276" w:lineRule="auto"/>
              <w:jc w:val="center"/>
            </w:pPr>
            <w:r>
              <w:t>QANE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F492C" w14:textId="23ABB6A4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708CF" w14:textId="0A70319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09DFB81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6654D" w14:textId="52AC02B6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91663" w14:textId="02D17352" w:rsidR="00557A1F" w:rsidRDefault="00557A1F" w:rsidP="00557A1F">
            <w:pPr>
              <w:spacing w:line="276" w:lineRule="auto"/>
              <w:jc w:val="center"/>
            </w:pPr>
            <w:r>
              <w:t>QAEP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C9E84" w14:textId="0D8A8128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A23E4" w14:textId="55D98ABE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55BBA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56700" w14:textId="0690B5F1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D4A62" w14:textId="1ED53F12" w:rsidR="00557A1F" w:rsidRDefault="00557A1F" w:rsidP="00557A1F">
            <w:pPr>
              <w:spacing w:line="276" w:lineRule="auto"/>
              <w:jc w:val="center"/>
            </w:pPr>
            <w:r>
              <w:t>QAEF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B7435" w14:textId="15898B4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F097" w14:textId="14065438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971E4A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4489" w14:textId="45819CDD" w:rsidR="00A92B3E" w:rsidRDefault="00A92B3E" w:rsidP="00A92B3E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EB1F" w14:textId="48A25C2E" w:rsidR="00A92B3E" w:rsidRDefault="00A92B3E" w:rsidP="00A92B3E">
            <w:pPr>
              <w:spacing w:line="276" w:lineRule="auto"/>
              <w:jc w:val="center"/>
            </w:pPr>
            <w:r>
              <w:t>QAEN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FFCAC" w14:textId="58B057DD" w:rsidR="00A92B3E" w:rsidRDefault="00A92B3E" w:rsidP="00A92B3E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D285B" w14:textId="5E0B1F2D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A33991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10BD" w14:textId="5F942ED0" w:rsidR="00A92B3E" w:rsidRDefault="00A92B3E" w:rsidP="00A92B3E">
            <w:pPr>
              <w:spacing w:line="276" w:lineRule="auto"/>
              <w:jc w:val="center"/>
            </w:pPr>
            <w:r>
              <w:t>Lot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FC1F" w14:textId="563B029E" w:rsidR="00A92B3E" w:rsidRDefault="00A92B3E" w:rsidP="00A92B3E">
            <w:pPr>
              <w:spacing w:line="276" w:lineRule="auto"/>
              <w:jc w:val="center"/>
            </w:pPr>
            <w:r>
              <w:t>QLTA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2CD3" w14:textId="0027A0EA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C3BEC" w14:textId="0BC47F8C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08413E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4BE5A" w14:textId="60FF44C3" w:rsidR="00A92B3E" w:rsidRDefault="00A92B3E" w:rsidP="00A92B3E">
            <w:pPr>
              <w:spacing w:line="276" w:lineRule="auto"/>
              <w:jc w:val="center"/>
            </w:pPr>
            <w:r>
              <w:t>Spec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68F9" w14:textId="21C308AB" w:rsidR="00A92B3E" w:rsidRDefault="00A92B3E" w:rsidP="00A92B3E">
            <w:pPr>
              <w:spacing w:line="276" w:lineRule="auto"/>
              <w:jc w:val="center"/>
            </w:pPr>
            <w:r>
              <w:t>QSPA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2EFF9" w14:textId="0B54EC81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D034B" w14:textId="062362B2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F1D910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A0CC" w14:textId="7E74576A" w:rsidR="00A92B3E" w:rsidRDefault="00A92B3E" w:rsidP="00A92B3E">
            <w:pPr>
              <w:spacing w:line="276" w:lineRule="auto"/>
              <w:jc w:val="center"/>
            </w:pPr>
            <w:r>
              <w:t>QI request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9E4F" w14:textId="02C91D80" w:rsidR="00A92B3E" w:rsidRDefault="00A92B3E" w:rsidP="00A92B3E">
            <w:pPr>
              <w:spacing w:line="276" w:lineRule="auto"/>
              <w:jc w:val="center"/>
            </w:pPr>
            <w:r>
              <w:t>QIRA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BFB44" w14:textId="5401CCE2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2CE1" w14:textId="5DA5A110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0AE7C7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727E" w14:textId="45656BB3" w:rsidR="00A92B3E" w:rsidRDefault="00A92B3E" w:rsidP="00A92B3E">
            <w:pPr>
              <w:spacing w:line="276" w:lineRule="auto"/>
              <w:jc w:val="center"/>
            </w:pPr>
            <w:r>
              <w:t>QI request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0B" w14:textId="7B3240F4" w:rsidR="00A92B3E" w:rsidRDefault="00A92B3E" w:rsidP="00A92B3E">
            <w:pPr>
              <w:spacing w:line="276" w:lineRule="auto"/>
              <w:jc w:val="center"/>
            </w:pPr>
            <w:r>
              <w:t>QRLV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F08D2" w14:textId="62504A3C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223A7" w14:textId="7B9BD8F9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769A69C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5EBC" w14:textId="490317AE" w:rsidR="00A92B3E" w:rsidRDefault="00A92B3E" w:rsidP="00A92B3E">
            <w:pPr>
              <w:spacing w:line="276" w:lineRule="auto"/>
              <w:jc w:val="center"/>
            </w:pPr>
            <w:r>
              <w:t>Manual QI req status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3A4D" w14:textId="7CE4BCCC" w:rsidR="00A92B3E" w:rsidRDefault="00A92B3E" w:rsidP="00A92B3E">
            <w:pPr>
              <w:spacing w:line="276" w:lineRule="auto"/>
              <w:jc w:val="center"/>
            </w:pPr>
            <w:r>
              <w:t>QST1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953F2" w14:textId="2CB1FE0F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638B0" w14:textId="375E55F0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74B63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96D04" w14:textId="0B994A8C" w:rsidR="00A92B3E" w:rsidRDefault="00A92B3E" w:rsidP="00A92B3E">
            <w:pPr>
              <w:spacing w:line="276" w:lineRule="auto"/>
              <w:jc w:val="center"/>
            </w:pPr>
            <w:r>
              <w:t>Default QI req as test at pre-ship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EABA" w14:textId="3A4CD666" w:rsidR="00A92B3E" w:rsidRDefault="00A92B3E" w:rsidP="00A92B3E">
            <w:pPr>
              <w:spacing w:line="276" w:lineRule="auto"/>
              <w:jc w:val="center"/>
            </w:pPr>
            <w:r>
              <w:t>TPS2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4A4DC" w14:textId="436C4AD5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43BE" w14:textId="409C4B0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D3D820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F9F9E" w14:textId="17C314A7" w:rsidR="00A92B3E" w:rsidRDefault="00A92B3E" w:rsidP="00A92B3E">
            <w:pPr>
              <w:spacing w:line="276" w:lineRule="auto"/>
              <w:jc w:val="center"/>
            </w:pPr>
            <w:r>
              <w:t>Test freq basis for PO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B545A" w14:textId="72FCC5A3" w:rsidR="00A92B3E" w:rsidRDefault="00A92B3E" w:rsidP="00A92B3E">
            <w:pPr>
              <w:spacing w:line="276" w:lineRule="auto"/>
              <w:jc w:val="center"/>
            </w:pPr>
            <w:r>
              <w:t>QIFR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FE660" w14:textId="2C7FAEDD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5B714" w14:textId="6F39E73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B1EDBA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7234" w14:textId="0ED5BC6D" w:rsidR="00A92B3E" w:rsidRDefault="00A92B3E" w:rsidP="00A92B3E">
            <w:pPr>
              <w:spacing w:line="276" w:lineRule="auto"/>
              <w:jc w:val="center"/>
            </w:pPr>
            <w:r>
              <w:t>Replace PO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140C" w14:textId="2FF09A01" w:rsidR="00A92B3E" w:rsidRDefault="00A92B3E" w:rsidP="00A92B3E">
            <w:pPr>
              <w:spacing w:line="276" w:lineRule="auto"/>
              <w:jc w:val="center"/>
            </w:pPr>
            <w:r>
              <w:t>QIRP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046C" w14:textId="396413D3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08AF0" w14:textId="5FA29BCD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C9C8BA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D4D90" w14:textId="78D0D8FE" w:rsidR="00A92B3E" w:rsidRDefault="00A92B3E" w:rsidP="00A92B3E">
            <w:pPr>
              <w:spacing w:line="276" w:lineRule="auto"/>
              <w:jc w:val="center"/>
            </w:pPr>
            <w:r>
              <w:t>Test freq basis for MO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57A7C" w14:textId="612D5650" w:rsidR="00A92B3E" w:rsidRDefault="00A92B3E" w:rsidP="00A92B3E">
            <w:pPr>
              <w:spacing w:line="276" w:lineRule="auto"/>
              <w:jc w:val="center"/>
            </w:pPr>
            <w:r>
              <w:t>QIF1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8B379" w14:textId="4F5960B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0D49" w14:textId="3C12107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0D9D28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743E4" w14:textId="2D9A5633" w:rsidR="00A92B3E" w:rsidRDefault="00A92B3E" w:rsidP="00A92B3E">
            <w:pPr>
              <w:spacing w:line="276" w:lineRule="auto"/>
              <w:jc w:val="center"/>
            </w:pPr>
            <w:r>
              <w:t>Replace MO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445B8" w14:textId="2ED504B9" w:rsidR="00A92B3E" w:rsidRDefault="00A92B3E" w:rsidP="00A92B3E">
            <w:pPr>
              <w:spacing w:line="276" w:lineRule="auto"/>
              <w:jc w:val="center"/>
            </w:pPr>
            <w:r>
              <w:t>QIPF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346AF" w14:textId="32DF346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932C" w14:textId="584C1CD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320B034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330" w14:textId="2BBCDCC9" w:rsidR="00A92B3E" w:rsidRDefault="00A92B3E" w:rsidP="00A92B3E">
            <w:pPr>
              <w:spacing w:line="276" w:lineRule="auto"/>
              <w:jc w:val="center"/>
            </w:pPr>
            <w:r>
              <w:t>Create QI request on CO returns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5D2BA" w14:textId="15A05CC1" w:rsidR="00A92B3E" w:rsidRDefault="00A92B3E" w:rsidP="00A92B3E">
            <w:pPr>
              <w:spacing w:line="276" w:lineRule="auto"/>
              <w:jc w:val="center"/>
            </w:pPr>
            <w:r>
              <w:t>QCRF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1FEB1" w14:textId="441BA947" w:rsidR="00A92B3E" w:rsidRDefault="00241BDD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48CF7" w14:textId="71EBC18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A5D055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4A357" w14:textId="26BA072F" w:rsidR="00A92B3E" w:rsidRDefault="00A92B3E" w:rsidP="00A92B3E">
            <w:pPr>
              <w:spacing w:line="276" w:lineRule="auto"/>
              <w:jc w:val="center"/>
            </w:pPr>
            <w:r>
              <w:t>Copy QI request on new lot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B2263" w14:textId="2B788C69" w:rsidR="00A92B3E" w:rsidRDefault="00A92B3E" w:rsidP="00A92B3E">
            <w:pPr>
              <w:spacing w:line="276" w:lineRule="auto"/>
              <w:jc w:val="center"/>
            </w:pPr>
            <w:r>
              <w:t>QCRO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30B60" w14:textId="07258C4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852CC" w14:textId="600CE27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470C19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F0E2" w14:textId="0B2BA9E1" w:rsidR="00A92B3E" w:rsidRDefault="00A92B3E" w:rsidP="00A92B3E">
            <w:pPr>
              <w:spacing w:line="276" w:lineRule="auto"/>
              <w:jc w:val="center"/>
            </w:pPr>
            <w:r>
              <w:t>Auto-reinspection of lots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2EA44" w14:textId="16D79052" w:rsidR="00A92B3E" w:rsidRDefault="00A92B3E" w:rsidP="00A92B3E">
            <w:pPr>
              <w:spacing w:line="276" w:lineRule="auto"/>
              <w:jc w:val="center"/>
            </w:pPr>
            <w:r>
              <w:t>QARE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F636" w14:textId="46846C7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F68B4" w14:textId="0FA1F825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BDBA61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FB5F8" w14:textId="7AD5B698" w:rsidR="00A92B3E" w:rsidRDefault="00A92B3E" w:rsidP="00A92B3E">
            <w:pPr>
              <w:spacing w:line="276" w:lineRule="auto"/>
              <w:jc w:val="center"/>
            </w:pPr>
            <w:r>
              <w:lastRenderedPageBreak/>
              <w:t>QI reinspection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A517" w14:textId="1EEA8C25" w:rsidR="00A92B3E" w:rsidRDefault="00A92B3E" w:rsidP="00A92B3E">
            <w:pPr>
              <w:spacing w:line="276" w:lineRule="auto"/>
              <w:jc w:val="center"/>
            </w:pPr>
            <w:r>
              <w:t>QARL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E2D76" w14:textId="6142132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2D400" w14:textId="072E93B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62712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FB2FF" w14:textId="29EB0DDF" w:rsidR="00A92B3E" w:rsidRDefault="00A92B3E" w:rsidP="00A92B3E">
            <w:pPr>
              <w:spacing w:line="276" w:lineRule="auto"/>
              <w:jc w:val="center"/>
            </w:pPr>
            <w:r>
              <w:t>Reinspection generation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2C288" w14:textId="4E562587" w:rsidR="00A92B3E" w:rsidRDefault="00A92B3E" w:rsidP="00A92B3E">
            <w:pPr>
              <w:spacing w:line="276" w:lineRule="auto"/>
              <w:jc w:val="center"/>
            </w:pPr>
            <w:r>
              <w:t>QARB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DAE20" w14:textId="3EE5BE06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DEFD7" w14:textId="292DD25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9146B2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91A84" w14:textId="5B13EBF5" w:rsidR="00A92B3E" w:rsidRDefault="00A92B3E" w:rsidP="00A92B3E">
            <w:pPr>
              <w:spacing w:line="276" w:lineRule="auto"/>
              <w:jc w:val="center"/>
            </w:pPr>
            <w:r>
              <w:t>Reinspection calculation date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AFDD7" w14:textId="14DFAEA8" w:rsidR="00A92B3E" w:rsidRDefault="00A92B3E" w:rsidP="00A92B3E">
            <w:pPr>
              <w:spacing w:line="276" w:lineRule="auto"/>
              <w:jc w:val="center"/>
            </w:pPr>
            <w:r>
              <w:t>QARD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8EA50" w14:textId="0EB7B384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C44B" w14:textId="035A63BC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D653B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A564" w14:textId="12734F1A" w:rsidR="00A92B3E" w:rsidRDefault="00A92B3E" w:rsidP="00A92B3E">
            <w:pPr>
              <w:spacing w:line="276" w:lineRule="auto"/>
              <w:jc w:val="center"/>
            </w:pPr>
            <w:r>
              <w:t>Manual update of calculated test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8A83A" w14:textId="1E881705" w:rsidR="00A92B3E" w:rsidRDefault="00A92B3E" w:rsidP="00A92B3E">
            <w:pPr>
              <w:spacing w:line="276" w:lineRule="auto"/>
              <w:jc w:val="center"/>
            </w:pPr>
            <w:r>
              <w:t>QMTU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A63B4" w14:textId="386E7F6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FD7CC" w14:textId="4676A13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CB19F7D" w14:textId="1754DB9B" w:rsidR="004F0626" w:rsidRDefault="004F0626">
      <w:pPr>
        <w:pStyle w:val="Caption"/>
      </w:pPr>
      <w:bookmarkStart w:id="11" w:name="_Ref191567251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1</w:t>
      </w:r>
      <w:r w:rsidR="00E42B43">
        <w:fldChar w:fldCharType="end"/>
      </w:r>
      <w:bookmarkEnd w:id="11"/>
      <w:r>
        <w:t xml:space="preserve">: Inputs to </w:t>
      </w:r>
      <w:r w:rsidR="006476CF">
        <w:t xml:space="preserve">create a quality plan for the </w:t>
      </w:r>
      <w:r w:rsidR="00E92132">
        <w:t>recipe.</w:t>
      </w:r>
    </w:p>
    <w:p w14:paraId="4F2666DB" w14:textId="1542667E" w:rsidR="00F204D1" w:rsidRDefault="005538FB" w:rsidP="00F204D1">
      <w:pPr>
        <w:rPr>
          <w:lang w:val="en-GB" w:eastAsia="en-US"/>
        </w:rPr>
      </w:pPr>
      <w:r>
        <w:rPr>
          <w:lang w:val="en-GB" w:eastAsia="en-US"/>
        </w:rPr>
        <w:t xml:space="preserve">In the event a quality plan </w:t>
      </w:r>
      <w:r w:rsidR="00A2555B">
        <w:rPr>
          <w:lang w:val="en-GB" w:eastAsia="en-US"/>
        </w:rPr>
        <w:t>is</w:t>
      </w:r>
      <w:r>
        <w:rPr>
          <w:lang w:val="en-GB" w:eastAsia="en-US"/>
        </w:rPr>
        <w:t xml:space="preserve"> successfully created </w:t>
      </w:r>
      <w:r w:rsidR="00D402AA">
        <w:rPr>
          <w:lang w:val="en-GB" w:eastAsia="en-US"/>
        </w:rPr>
        <w:t>for the recipe</w:t>
      </w:r>
      <w:r w:rsidR="004C724F">
        <w:rPr>
          <w:lang w:val="en-GB" w:eastAsia="en-US"/>
        </w:rPr>
        <w:t>,</w:t>
      </w:r>
      <w:r w:rsidR="00D402AA">
        <w:rPr>
          <w:lang w:val="en-GB" w:eastAsia="en-US"/>
        </w:rPr>
        <w:t xml:space="preserve"> the output would </w:t>
      </w:r>
      <w:r w:rsidR="00E92132">
        <w:rPr>
          <w:lang w:val="en-GB" w:eastAsia="en-US"/>
        </w:rPr>
        <w:t>one</w:t>
      </w:r>
      <w:r w:rsidR="00D402AA">
        <w:rPr>
          <w:lang w:val="en-GB" w:eastAsia="en-US"/>
        </w:rPr>
        <w:t>.</w:t>
      </w:r>
    </w:p>
    <w:p w14:paraId="5823A15C" w14:textId="29C841C2" w:rsidR="00F204D1" w:rsidRPr="00F204D1" w:rsidRDefault="00F204D1" w:rsidP="00B27957">
      <w:pPr>
        <w:pStyle w:val="5aH5"/>
        <w:rPr>
          <w:lang w:val="en-GB" w:eastAsia="en-US"/>
        </w:rPr>
      </w:pPr>
      <w:r w:rsidRPr="00B27957">
        <w:t>Step 02: Creating a specification header for the recipe</w:t>
      </w:r>
      <w:r>
        <w:t>.</w:t>
      </w:r>
    </w:p>
    <w:p w14:paraId="69F23504" w14:textId="5DED2970" w:rsidR="00F204D1" w:rsidRDefault="00F204D1" w:rsidP="00F204D1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bookmarkStart w:id="12" w:name="_Hlk219212746"/>
      <w:r>
        <w:rPr>
          <w:rFonts w:eastAsia="Times New Roman" w:cs="Calibri"/>
          <w:b/>
          <w:bCs/>
          <w:color w:val="000000"/>
          <w:szCs w:val="24"/>
          <w:lang w:eastAsia="en-GB"/>
        </w:rPr>
        <w:t>API: QMS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200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4FC0B865" w14:textId="16B1E48C" w:rsidR="00D402AA" w:rsidRPr="00F204D1" w:rsidRDefault="00F204D1" w:rsidP="00DB703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592"/>
        <w:gridCol w:w="871"/>
        <w:gridCol w:w="7419"/>
      </w:tblGrid>
      <w:tr w:rsidR="00F70EF7" w14:paraId="12AB44C6" w14:textId="5DAE092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5F799" w14:textId="2ED93E54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5311" w14:textId="277AF0CB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8CA4" w14:textId="353AD66C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27050" w14:textId="2D40AA87" w:rsidR="00B521BB" w:rsidRDefault="00B521BB" w:rsidP="00B521B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70EF7" w14:paraId="18A1232E" w14:textId="4498B6C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A278F" w14:textId="2790603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C8BAB" w14:textId="6BB8B1F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6D61E" w14:textId="5D05D57D" w:rsidR="00B521BB" w:rsidRDefault="00D03496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725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MIXING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A939A0" w14:textId="47647E15" w:rsidR="00B521BB" w:rsidRDefault="006A137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27DAB7D4" w14:textId="09FBEBFC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C54A1" w14:textId="103A78A0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74DC5" w14:textId="08CE1DEF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81FE" w14:textId="5FEC9802" w:rsidR="00CD5BEE" w:rsidRDefault="00CD5BEE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98D786" w14:textId="7EBC0C6E" w:rsidR="00CD5BEE" w:rsidRDefault="003F7B01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F70EF7" w14:paraId="7ADDC28A" w14:textId="51465DC6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34378" w14:textId="18A9563A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00E9C" w14:textId="1503B4E5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D6379" w14:textId="26B1A03D" w:rsidR="00B521BB" w:rsidRPr="00BE1991" w:rsidRDefault="00DB6E39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8846FB" w14:textId="467D0AD4" w:rsidR="00B521BB" w:rsidRPr="00BE1991" w:rsidRDefault="004A64CA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r w:rsidR="00D175EE" w:rsidRPr="00BE1991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r w:rsidR="003740BC"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</w:t>
            </w:r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&lt;StartDateTime&gt;</w:t>
            </w:r>
            <w:r w:rsidR="00DD7296" w:rsidRPr="00BE1991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30079F" w:rsidRPr="00BE1991">
              <w:rPr>
                <w:rFonts w:cs="Calibri"/>
                <w:color w:val="000000"/>
                <w:szCs w:val="24"/>
                <w:lang w:eastAsia="en-GB"/>
              </w:rPr>
              <w:t>element, which holds the start date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E80C47">
              <w:t>&lt;SyncBillOfMaterials&gt;</w:t>
            </w:r>
            <w:r w:rsidR="00F70EF7">
              <w:t>&lt;DataArea&gt;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</w:t>
            </w:r>
            <w:r w:rsidR="006F67D4" w:rsidRPr="00BE1991">
              <w:rPr>
                <w:rFonts w:cs="Calibri"/>
                <w:color w:val="000000"/>
                <w:szCs w:val="24"/>
                <w:lang w:eastAsia="en-GB"/>
              </w:rPr>
              <w:t>&lt;Status&gt;&lt;TimePeriod&gt;&lt;StartDateTime&gt;</w:t>
            </w:r>
          </w:p>
        </w:tc>
      </w:tr>
      <w:tr w:rsidR="00F70EF7" w14:paraId="5BD24D6E" w14:textId="06BF1870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A276" w14:textId="2302AFA2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7237" w14:textId="36CB5F2B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90A7" w14:textId="074FD2F0" w:rsidR="00B521BB" w:rsidRPr="00BE1991" w:rsidRDefault="00F40B1F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194206" w14:textId="7879BEA8" w:rsidR="00B521BB" w:rsidRPr="00BE1991" w:rsidRDefault="00BE199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D175EE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&lt;EndDateTime&gt; element, which holds the end date, is located at the XML path </w:t>
            </w:r>
            <w:r w:rsidR="00C2166E"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&lt;BillOfMaterials&gt;&lt;BillOfMaterialsHeader&gt;&lt;Status&gt;&lt;TimePeriod&gt;&lt;EndDateTime</w:t>
            </w:r>
            <w:r w:rsidR="00BB5D96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F70EF7" w14:paraId="3A31457C" w14:textId="7C32E5CD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D0152" w14:textId="4245E984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85EE8" w14:textId="518E7C09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EC5C" w14:textId="1FA9BC48" w:rsidR="00893A87" w:rsidRDefault="00893A87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A6D824" w14:textId="5701BEED" w:rsidR="00893A87" w:rsidRDefault="002202C6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23529A">
              <w:t xml:space="preserve">. </w:t>
            </w:r>
            <w:r w:rsidR="0023529A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4D4B411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F45CC" w14:textId="4B629CC1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5AE66" w14:textId="191E896A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72AC" w14:textId="2D8C4A53" w:rsidR="008C6BCD" w:rsidRDefault="00BA1F46" w:rsidP="006076D6">
            <w:pPr>
              <w:keepNext/>
              <w:spacing w:line="276" w:lineRule="auto"/>
              <w:jc w:val="center"/>
            </w:pPr>
            <w:r>
              <w:t>20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5BEE5F" w14:textId="6684B4BF" w:rsidR="008C6BCD" w:rsidRDefault="006A1371" w:rsidP="006076D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73D341A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B264" w14:textId="0E01584B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type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B4FD7" w14:textId="7922CF94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B6B5" w14:textId="3CF5F8AB" w:rsidR="006A1371" w:rsidRDefault="006A1371" w:rsidP="006A137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2229" w14:textId="354985D0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4487634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9DCE" w14:textId="26AED27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Retest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49E50" w14:textId="6150CF5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A1890" w14:textId="43519E06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1D1A51" w14:textId="5A2A5174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68C215ED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86A12" w14:textId="2B48C8D0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9EEC3" w14:textId="750C152C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677C" w14:textId="2D282738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A3E62C" w14:textId="6B5AE6D1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3315D8E5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0D2B" w14:textId="0421A2E5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Auto-attach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63649" w14:textId="30E61C8C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D7E89" w14:textId="78755D6A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DC3CD1" w14:textId="7CB5DEA0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17C75888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3294" w14:textId="7A4854E6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E1EB9" w14:textId="387C4D8F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D7993" w14:textId="1CB8CF42" w:rsidR="003331C7" w:rsidRDefault="003331C7" w:rsidP="003331C7">
            <w:pPr>
              <w:keepNext/>
              <w:spacing w:line="276" w:lineRule="auto"/>
              <w:jc w:val="center"/>
            </w:pPr>
            <w:r w:rsidRPr="00913AD9">
              <w:t>MOVEX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DB221" w14:textId="70C08BAA" w:rsidR="003331C7" w:rsidRPr="00BB58A4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714A9800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EA128" w14:textId="1213BDDA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95ECF" w14:textId="0B87B0F1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71EE4" w14:textId="498DB60D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98D5B0" w14:textId="0C9B18FC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78CF4CDC" w14:textId="65DD6291" w:rsidR="00302BDE" w:rsidRDefault="00302BDE" w:rsidP="00302BDE">
      <w:pPr>
        <w:pStyle w:val="Caption"/>
      </w:pPr>
      <w:bookmarkStart w:id="13" w:name="_Ref148108282"/>
      <w:bookmarkStart w:id="14" w:name="_Ref148108277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2</w:t>
      </w:r>
      <w:r w:rsidR="00E42B43">
        <w:fldChar w:fldCharType="end"/>
      </w:r>
      <w:bookmarkEnd w:id="13"/>
      <w:r>
        <w:t xml:space="preserve">: </w:t>
      </w:r>
      <w:bookmarkEnd w:id="14"/>
      <w:r w:rsidR="000E719A">
        <w:t xml:space="preserve">Inputs to create the specification header against the recipe </w:t>
      </w:r>
      <w:r w:rsidR="00E92132">
        <w:t xml:space="preserve">code. </w:t>
      </w:r>
    </w:p>
    <w:bookmarkEnd w:id="12"/>
    <w:p w14:paraId="2FC81D4A" w14:textId="0ED0ED9E" w:rsidR="004D5615" w:rsidRPr="004D5615" w:rsidRDefault="004D5615" w:rsidP="004D5615">
      <w:pPr>
        <w:rPr>
          <w:lang w:val="en-GB" w:eastAsia="en-US"/>
        </w:rPr>
      </w:pPr>
      <w:r>
        <w:rPr>
          <w:lang w:val="en-GB" w:eastAsia="en-US"/>
        </w:rPr>
        <w:t xml:space="preserve">In the event </w:t>
      </w:r>
      <w:r w:rsidR="006D2ADA">
        <w:rPr>
          <w:lang w:val="en-GB" w:eastAsia="en-US"/>
        </w:rPr>
        <w:t>the specification header is successfully created for the item</w:t>
      </w:r>
      <w:r w:rsidR="004C724F">
        <w:rPr>
          <w:lang w:val="en-GB" w:eastAsia="en-US"/>
        </w:rPr>
        <w:t xml:space="preserve">, </w:t>
      </w:r>
      <w:r>
        <w:rPr>
          <w:lang w:val="en-GB" w:eastAsia="en-US"/>
        </w:rPr>
        <w:t>the output would be one.</w:t>
      </w:r>
      <w:r w:rsidR="004A5FF7">
        <w:rPr>
          <w:lang w:val="en-GB" w:eastAsia="en-US"/>
        </w:rPr>
        <w:t xml:space="preserve"> </w:t>
      </w:r>
      <w:r w:rsidR="00ED6391">
        <w:rPr>
          <w:lang w:val="en-GB" w:eastAsia="en-US"/>
        </w:rPr>
        <w:t xml:space="preserve">Specification name </w:t>
      </w:r>
      <w:r w:rsidR="002D75E7">
        <w:rPr>
          <w:lang w:val="en-GB" w:eastAsia="en-US"/>
        </w:rPr>
        <w:t>is</w:t>
      </w:r>
      <w:r w:rsidR="00586CD7">
        <w:rPr>
          <w:lang w:val="en-GB" w:eastAsia="en-US"/>
        </w:rPr>
        <w:t xml:space="preserve"> set </w:t>
      </w:r>
      <w:r w:rsidR="002D75E7">
        <w:rPr>
          <w:lang w:val="en-GB" w:eastAsia="en-US"/>
        </w:rPr>
        <w:t>to ‘</w:t>
      </w:r>
      <w:r w:rsidR="00D03496">
        <w:rPr>
          <w:lang w:val="en-GB" w:eastAsia="en-US"/>
        </w:rPr>
        <w:t>MIXING’</w:t>
      </w:r>
      <w:r w:rsidR="002D75E7">
        <w:rPr>
          <w:lang w:val="en-GB" w:eastAsia="en-US"/>
        </w:rPr>
        <w:t xml:space="preserve"> w</w:t>
      </w:r>
      <w:r w:rsidR="0085244F">
        <w:rPr>
          <w:lang w:val="en-GB" w:eastAsia="en-US"/>
        </w:rPr>
        <w:t xml:space="preserve">hile the description on the specification will align with the recipe code. </w:t>
      </w:r>
      <w:r w:rsidR="004A5FF7">
        <w:rPr>
          <w:lang w:val="en-GB" w:eastAsia="en-US"/>
        </w:rPr>
        <w:t xml:space="preserve">In the event </w:t>
      </w:r>
      <w:r w:rsidR="00BD56C6">
        <w:rPr>
          <w:lang w:val="en-GB" w:eastAsia="en-US"/>
        </w:rPr>
        <w:t xml:space="preserve">a specification against the same item for the same effective period (From and To date range) exists in </w:t>
      </w:r>
      <w:r w:rsidR="00700E7D">
        <w:rPr>
          <w:lang w:val="en-GB" w:eastAsia="en-US"/>
        </w:rPr>
        <w:t xml:space="preserve">Infor </w:t>
      </w:r>
      <w:r w:rsidR="00BD56C6">
        <w:rPr>
          <w:lang w:val="en-GB" w:eastAsia="en-US"/>
        </w:rPr>
        <w:t xml:space="preserve">M3, the </w:t>
      </w:r>
      <w:r w:rsidR="00FE2137">
        <w:rPr>
          <w:lang w:val="en-GB" w:eastAsia="en-US"/>
        </w:rPr>
        <w:t xml:space="preserve">record </w:t>
      </w:r>
      <w:r w:rsidR="009808E9">
        <w:rPr>
          <w:lang w:val="en-GB" w:eastAsia="en-US"/>
        </w:rPr>
        <w:t>will not</w:t>
      </w:r>
      <w:r w:rsidR="00FE2137">
        <w:rPr>
          <w:lang w:val="en-GB" w:eastAsia="en-US"/>
        </w:rPr>
        <w:t xml:space="preserve"> be created in </w:t>
      </w:r>
      <w:r w:rsidR="00700E7D">
        <w:rPr>
          <w:lang w:val="en-GB" w:eastAsia="en-US"/>
        </w:rPr>
        <w:t xml:space="preserve">Infor </w:t>
      </w:r>
      <w:r w:rsidR="00FE2137">
        <w:rPr>
          <w:lang w:val="en-GB" w:eastAsia="en-US"/>
        </w:rPr>
        <w:t xml:space="preserve">M3. While the laboratory manager is </w:t>
      </w:r>
      <w:r w:rsidR="00586CD7">
        <w:rPr>
          <w:lang w:val="en-GB" w:eastAsia="en-US"/>
        </w:rPr>
        <w:t>set</w:t>
      </w:r>
      <w:r w:rsidR="00FE2137">
        <w:rPr>
          <w:lang w:val="en-GB" w:eastAsia="en-US"/>
        </w:rPr>
        <w:t xml:space="preserve"> to MOVEX, </w:t>
      </w:r>
      <w:r w:rsidR="002E422C">
        <w:rPr>
          <w:lang w:val="en-GB" w:eastAsia="en-US"/>
        </w:rPr>
        <w:t xml:space="preserve">approved by will consume the </w:t>
      </w:r>
      <w:r w:rsidR="004C148B">
        <w:rPr>
          <w:lang w:val="en-GB" w:eastAsia="en-US"/>
        </w:rPr>
        <w:t>&lt;SPEC_ISSUE&gt; on the BOD</w:t>
      </w:r>
      <w:r w:rsidR="001529C2">
        <w:rPr>
          <w:lang w:val="en-GB" w:eastAsia="en-US"/>
        </w:rPr>
        <w:t xml:space="preserve">. However, in the event </w:t>
      </w:r>
      <w:r w:rsidR="00197D4B">
        <w:rPr>
          <w:lang w:val="en-GB" w:eastAsia="en-US"/>
        </w:rPr>
        <w:t>approved by user ID</w:t>
      </w:r>
      <w:r w:rsidR="001529C2">
        <w:rPr>
          <w:lang w:val="en-GB" w:eastAsia="en-US"/>
        </w:rPr>
        <w:t xml:space="preserve"> is </w:t>
      </w:r>
      <w:r w:rsidR="00E52D37">
        <w:rPr>
          <w:lang w:val="en-GB" w:eastAsia="en-US"/>
        </w:rPr>
        <w:t>in status 90</w:t>
      </w:r>
      <w:r w:rsidR="00B842C2">
        <w:rPr>
          <w:lang w:val="en-GB" w:eastAsia="en-US"/>
        </w:rPr>
        <w:t xml:space="preserve">: </w:t>
      </w:r>
      <w:r w:rsidR="00FA29EB">
        <w:rPr>
          <w:lang w:val="en-GB" w:eastAsia="en-US"/>
        </w:rPr>
        <w:t>Deactivated</w:t>
      </w:r>
      <w:r w:rsidR="00E52D37">
        <w:rPr>
          <w:lang w:val="en-GB" w:eastAsia="en-US"/>
        </w:rPr>
        <w:t xml:space="preserve"> in </w:t>
      </w:r>
      <w:r w:rsidR="00700E7D">
        <w:rPr>
          <w:lang w:val="en-GB" w:eastAsia="en-US"/>
        </w:rPr>
        <w:t xml:space="preserve">Infor </w:t>
      </w:r>
      <w:r w:rsidR="00E52D37">
        <w:rPr>
          <w:lang w:val="en-GB" w:eastAsia="en-US"/>
        </w:rPr>
        <w:t>M3, user ID ‘MOVEX’ will be used instead.</w:t>
      </w:r>
    </w:p>
    <w:p w14:paraId="0BDB42CD" w14:textId="716B71DA" w:rsidR="00F534EB" w:rsidRDefault="00884D01" w:rsidP="00E724C6">
      <w:pPr>
        <w:pStyle w:val="5aH5"/>
      </w:pPr>
      <w:r w:rsidRPr="00B27957">
        <w:t>Step 0</w:t>
      </w:r>
      <w:r w:rsidR="00AE37E4" w:rsidRPr="00B27957">
        <w:t>3</w:t>
      </w:r>
      <w:r w:rsidRPr="00B27957">
        <w:t xml:space="preserve">: </w:t>
      </w:r>
      <w:r w:rsidR="00F534EB">
        <w:t xml:space="preserve">Mapping test names </w:t>
      </w:r>
      <w:r w:rsidR="008906BA">
        <w:t xml:space="preserve">in M3 </w:t>
      </w:r>
      <w:r w:rsidR="00F534EB">
        <w:t xml:space="preserve">to </w:t>
      </w:r>
      <w:r w:rsidR="008906BA">
        <w:t>the BOD</w:t>
      </w:r>
    </w:p>
    <w:p w14:paraId="749B808E" w14:textId="447FD566" w:rsidR="005D3D9D" w:rsidRPr="005D3D9D" w:rsidRDefault="005D3D9D" w:rsidP="005D3D9D">
      <w:pPr>
        <w:pStyle w:val="5aNormal"/>
      </w:pPr>
      <w:r>
        <w:t xml:space="preserve">This needs to be executed in a loop for each </w:t>
      </w:r>
      <w:r w:rsidRPr="00B27957">
        <w:t>&lt;ID&gt; value</w:t>
      </w:r>
      <w:r w:rsidR="0099193D">
        <w:t xml:space="preserve"> </w:t>
      </w:r>
      <w:r w:rsidRPr="00B27957">
        <w:t xml:space="preserve">within </w:t>
      </w:r>
      <w:r w:rsidRPr="00F61747">
        <w:rPr>
          <w:rFonts w:cs="Calibri"/>
          <w:color w:val="000000"/>
          <w:szCs w:val="24"/>
          <w:lang w:eastAsia="en-GB"/>
        </w:rPr>
        <w:t>&lt;Specification type="attribute"&gt;</w:t>
      </w:r>
      <w:r w:rsidR="0099193D">
        <w:rPr>
          <w:rFonts w:cs="Calibri"/>
          <w:color w:val="000000"/>
          <w:szCs w:val="24"/>
          <w:lang w:eastAsia="en-GB"/>
        </w:rPr>
        <w:t xml:space="preserve"> record</w:t>
      </w:r>
      <w:r w:rsidR="005E17DE">
        <w:rPr>
          <w:rFonts w:cs="Calibri"/>
          <w:color w:val="000000"/>
          <w:szCs w:val="24"/>
          <w:lang w:eastAsia="en-GB"/>
        </w:rPr>
        <w:t>.</w:t>
      </w:r>
    </w:p>
    <w:p w14:paraId="087CAC7B" w14:textId="24D49D14" w:rsidR="00E724C6" w:rsidRPr="00AE37E4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 w:rsidR="000F7C6D"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31F18D4D" w14:textId="47DEBA9F" w:rsidR="00E724C6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94FE5" w:rsidRPr="00694FE5">
        <w:rPr>
          <w:rFonts w:cs="Calibri"/>
          <w:b/>
          <w:bCs/>
          <w:color w:val="000000"/>
          <w:szCs w:val="24"/>
          <w:lang w:eastAsia="en-GB"/>
        </w:rPr>
        <w:t>GetTranslData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B61110" w14:paraId="512EAF2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699AB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1EEAA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DCC7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7BA325" w14:textId="77777777" w:rsidR="00E724C6" w:rsidRDefault="00E724C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1110" w14:paraId="7A96351A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2A751" w14:textId="01865362" w:rsidR="00E724C6" w:rsidRDefault="00270C1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985BA" w14:textId="03F37EFE" w:rsidR="00E724C6" w:rsidRDefault="008F6B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BE5FF" w14:textId="647E6AE8" w:rsidR="00E724C6" w:rsidRDefault="008F6B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823775" w14:textId="4D7E7828" w:rsidR="00E724C6" w:rsidRDefault="00270C1F" w:rsidP="00576DF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9C92E7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4B6FD" w14:textId="3F85C5BA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CFBC1" w14:textId="740A8818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2C7B3" w14:textId="42C3A01B" w:rsidR="008F6B62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13D46D" w14:textId="2569A626" w:rsidR="008F6B62" w:rsidRPr="00C6770F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470C3B10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993DE" w14:textId="05F8873D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A83FD" w14:textId="64D1E8A1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660AB" w14:textId="63D6544F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F75F34" w14:textId="03BE03E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7E10B3A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3C650" w14:textId="682D741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BE785" w14:textId="21EAF867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DA7EB" w14:textId="4556BC14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BillOfMaterials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0FAA9B" w14:textId="2BA8D57E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80321F" w14:paraId="0CFF8ED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C403" w14:textId="0EB8649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49469" w14:textId="247A2BBB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A96" w14:textId="52F7964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F5E92E" w14:textId="07130012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6C5CFC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3B3E" w14:textId="14474E85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7A365" w14:textId="3B83849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44CC8" w14:textId="4244CCB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326E7E" w14:textId="7EF655F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275ED67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26BF" w14:textId="70634A0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3698A" w14:textId="0F32E9F9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4D297" w14:textId="33F9A7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9D36" w14:textId="4B4D54CD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0B8947D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2D5" w14:textId="4ED77BAE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926E5" w14:textId="1297504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60025" w14:textId="2228D615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6459AA" w14:textId="77777777" w:rsidR="00133F8A" w:rsidRPr="009E0953" w:rsidRDefault="002611D7" w:rsidP="00133F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&lt;ID&gt; element, which holds the </w:t>
            </w:r>
            <w:r w:rsidR="00684F1C">
              <w:rPr>
                <w:rFonts w:cs="Calibri"/>
                <w:color w:val="000000"/>
                <w:szCs w:val="24"/>
                <w:lang w:eastAsia="en-GB"/>
              </w:rPr>
              <w:t xml:space="preserve">quantitative 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quality test name, is located at the XML path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133F8A" w:rsidRPr="009E0953">
              <w:t>&lt;SyncBillOfMaterials&gt;</w:t>
            </w:r>
            <w:r w:rsidR="00133F8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1632EA5" w14:textId="5356FD6A" w:rsidR="00A310CE" w:rsidRPr="00F61747" w:rsidRDefault="00133F8A" w:rsidP="00A310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</w:t>
            </w:r>
            <w:r w:rsidR="00A310CE" w:rsidRPr="00F6174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</w:p>
          <w:p w14:paraId="73908D4A" w14:textId="729E4985" w:rsidR="00F83427" w:rsidRPr="00C6770F" w:rsidRDefault="002611D7" w:rsidP="002611D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ID&gt;</w:t>
            </w:r>
          </w:p>
        </w:tc>
      </w:tr>
      <w:tr w:rsidR="00B61110" w14:paraId="0C13361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E8CC" w14:textId="60A532D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A7A9" w14:textId="1D9325F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BD829" w14:textId="716143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06799" w14:textId="54314E49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501D20B5" w14:textId="2E23E6CC" w:rsidR="00E724C6" w:rsidRDefault="00E724C6" w:rsidP="00515397">
      <w:pPr>
        <w:pStyle w:val="Caption"/>
      </w:pPr>
      <w:bookmarkStart w:id="15" w:name="_Ref219132208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3</w:t>
      </w:r>
      <w:r w:rsidR="00E42B43">
        <w:fldChar w:fldCharType="end"/>
      </w:r>
      <w:bookmarkEnd w:id="15"/>
      <w:r>
        <w:t xml:space="preserve">: Inputs to </w:t>
      </w:r>
      <w:r w:rsidR="00791E3C">
        <w:t>map test name on the BOD to</w:t>
      </w:r>
      <w:r w:rsidR="00F053B3">
        <w:t xml:space="preserve"> in M3</w:t>
      </w:r>
      <w:r>
        <w:t>.</w:t>
      </w:r>
    </w:p>
    <w:p w14:paraId="512E94D2" w14:textId="03DA4AFB" w:rsidR="00515397" w:rsidRDefault="00515397" w:rsidP="00515397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A517AC">
        <w:rPr>
          <w:lang w:val="en-GB" w:eastAsia="en-US"/>
        </w:rPr>
        <w:t xml:space="preserve"> </w:t>
      </w:r>
      <w:r w:rsidR="00A517AC">
        <w:rPr>
          <w:lang w:val="en-GB" w:eastAsia="en-US"/>
        </w:rPr>
        <w:fldChar w:fldCharType="begin"/>
      </w:r>
      <w:r w:rsidR="00A517AC">
        <w:rPr>
          <w:lang w:val="en-GB" w:eastAsia="en-US"/>
        </w:rPr>
        <w:instrText xml:space="preserve"> REF _Ref219132208 \h </w:instrText>
      </w:r>
      <w:r w:rsidR="00A517AC">
        <w:rPr>
          <w:lang w:val="en-GB" w:eastAsia="en-US"/>
        </w:rPr>
      </w:r>
      <w:r w:rsidR="00A517AC">
        <w:rPr>
          <w:lang w:val="en-GB" w:eastAsia="en-US"/>
        </w:rPr>
        <w:fldChar w:fldCharType="separate"/>
      </w:r>
      <w:r w:rsidR="004C5473">
        <w:t xml:space="preserve">Table </w:t>
      </w:r>
      <w:r w:rsidR="004C5473">
        <w:rPr>
          <w:noProof/>
        </w:rPr>
        <w:t>3</w:t>
      </w:r>
      <w:r w:rsidR="00A517A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03101828" w14:textId="77777777" w:rsidR="00515397" w:rsidRPr="006F3484" w:rsidRDefault="00515397" w:rsidP="0051539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515397" w14:paraId="3C66D5E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5E2C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74D5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FEBA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515397" w14:paraId="02BC000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8B876" w14:textId="5C998072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973E3" w14:textId="27113F47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FB051" w14:textId="0E8960F6" w:rsidR="00515397" w:rsidRDefault="00E42B43" w:rsidP="00E42B4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</w:tr>
    </w:tbl>
    <w:p w14:paraId="7A356285" w14:textId="410E70A9" w:rsidR="00515397" w:rsidRPr="00515397" w:rsidRDefault="00E42B43" w:rsidP="00E42B43">
      <w:pPr>
        <w:pStyle w:val="Caption"/>
      </w:pPr>
      <w:bookmarkStart w:id="16" w:name="_Ref2188685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C5473">
        <w:rPr>
          <w:noProof/>
        </w:rPr>
        <w:t>4</w:t>
      </w:r>
      <w:r>
        <w:fldChar w:fldCharType="end"/>
      </w:r>
      <w:bookmarkEnd w:id="16"/>
      <w:r>
        <w:t>: Quality test name in M3.</w:t>
      </w:r>
    </w:p>
    <w:p w14:paraId="2CDBCAEC" w14:textId="1688F647" w:rsidR="00884D01" w:rsidRPr="00B27957" w:rsidRDefault="00F534EB" w:rsidP="00B27957">
      <w:pPr>
        <w:pStyle w:val="5aH5"/>
      </w:pPr>
      <w:r>
        <w:t xml:space="preserve">Step 04: </w:t>
      </w:r>
      <w:r w:rsidR="00884D01" w:rsidRPr="00B27957">
        <w:t xml:space="preserve">Extract </w:t>
      </w:r>
      <w:r w:rsidR="00580689">
        <w:t xml:space="preserve">quantitative </w:t>
      </w:r>
      <w:r w:rsidR="00884D01" w:rsidRPr="00B27957">
        <w:t>test details</w:t>
      </w:r>
      <w:r w:rsidR="00E6562B" w:rsidRPr="00B27957">
        <w:t>. This needs to be executed in a loop for</w:t>
      </w:r>
      <w:r w:rsidR="005E17DE">
        <w:t xml:space="preserve"> each </w:t>
      </w:r>
      <w:r w:rsidR="007E29E7">
        <w:t xml:space="preserve">quantitative </w:t>
      </w:r>
      <w:r w:rsidR="005E17DE">
        <w:t>quality test name that i</w:t>
      </w:r>
      <w:r w:rsidR="007111A5">
        <w:t xml:space="preserve">s retrieved as an output in </w:t>
      </w:r>
      <w:r w:rsidR="007111A5">
        <w:fldChar w:fldCharType="begin"/>
      </w:r>
      <w:r w:rsidR="007111A5">
        <w:instrText xml:space="preserve"> REF _Ref218868524 \h </w:instrText>
      </w:r>
      <w:r w:rsidR="007111A5">
        <w:fldChar w:fldCharType="separate"/>
      </w:r>
      <w:r w:rsidR="004C5473">
        <w:t xml:space="preserve">Table </w:t>
      </w:r>
      <w:r w:rsidR="004C5473">
        <w:rPr>
          <w:noProof/>
        </w:rPr>
        <w:t>4</w:t>
      </w:r>
      <w:r w:rsidR="007111A5">
        <w:fldChar w:fldCharType="end"/>
      </w:r>
      <w:r w:rsidR="007111A5">
        <w:t>.</w:t>
      </w:r>
    </w:p>
    <w:p w14:paraId="62E62A3C" w14:textId="2772C004" w:rsidR="00AE37E4" w:rsidRP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5A004E4E" w14:textId="69A7EDC0" w:rsid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37E4" w14:paraId="0816B2D3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183F6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068E1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46AE3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5691" w14:textId="77777777" w:rsidR="00AE37E4" w:rsidRDefault="00AE37E4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37E4" w14:paraId="15D81BA8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6FA54" w14:textId="11B64991" w:rsidR="00AE37E4" w:rsidRDefault="00CF4E29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52C3" w14:textId="41BBA232" w:rsidR="00AE37E4" w:rsidRDefault="006B3946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F269" w14:textId="5E8A1684" w:rsidR="00AE37E4" w:rsidRDefault="00CF30EA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656B73" w14:textId="260C0F2F" w:rsidR="00273C7D" w:rsidRDefault="009D20EC" w:rsidP="009D20E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>
              <w:rPr>
                <w:rFonts w:cs="Calibri"/>
                <w:color w:val="000000"/>
                <w:szCs w:val="24"/>
                <w:lang w:eastAsia="en-GB"/>
              </w:rPr>
              <w:instrText xml:space="preserve"> REF _Ref218868524 \h  \* MERGEFORMAT </w:instrText>
            </w:r>
            <w:r>
              <w:rPr>
                <w:rFonts w:cs="Calibri"/>
                <w:color w:val="000000"/>
                <w:szCs w:val="24"/>
                <w:lang w:eastAsia="en-GB"/>
              </w:rPr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4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>
              <w:rPr>
                <w:rFonts w:cs="Calibri"/>
                <w:color w:val="000000"/>
                <w:szCs w:val="24"/>
                <w:lang w:eastAsia="en-GB"/>
              </w:rPr>
              <w:t>.</w:t>
            </w:r>
          </w:p>
        </w:tc>
      </w:tr>
    </w:tbl>
    <w:p w14:paraId="337F5FB6" w14:textId="2C46B089" w:rsidR="00AE37E4" w:rsidRDefault="00DF1073" w:rsidP="00DF1073">
      <w:pPr>
        <w:pStyle w:val="Caption"/>
      </w:pPr>
      <w:bookmarkStart w:id="17" w:name="_Ref210222789"/>
      <w:bookmarkStart w:id="18" w:name="_Ref219129083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5</w:t>
      </w:r>
      <w:r w:rsidR="00E42B43">
        <w:fldChar w:fldCharType="end"/>
      </w:r>
      <w:bookmarkEnd w:id="17"/>
      <w:r>
        <w:t xml:space="preserve">: Inputs to extract </w:t>
      </w:r>
      <w:r w:rsidR="001B0C24">
        <w:t xml:space="preserve">quantitative </w:t>
      </w:r>
      <w:r>
        <w:t xml:space="preserve">test details for each quality test transferred from </w:t>
      </w:r>
      <w:r w:rsidR="00E92132">
        <w:t>PLM.</w:t>
      </w:r>
      <w:bookmarkEnd w:id="18"/>
    </w:p>
    <w:p w14:paraId="55678A48" w14:textId="7956AF9F" w:rsidR="00C747F2" w:rsidRDefault="00C747F2" w:rsidP="00C747F2">
      <w:pPr>
        <w:rPr>
          <w:lang w:val="en-GB" w:eastAsia="en-US"/>
        </w:rPr>
      </w:pPr>
      <w:bookmarkStart w:id="19" w:name="_Hlk219216598"/>
      <w:r>
        <w:rPr>
          <w:lang w:val="en-GB" w:eastAsia="en-US"/>
        </w:rPr>
        <w:t xml:space="preserve">Based on </w:t>
      </w:r>
      <w:r w:rsidR="006F3484">
        <w:rPr>
          <w:lang w:val="en-GB" w:eastAsia="en-US"/>
        </w:rPr>
        <w:t>inputs</w:t>
      </w:r>
      <w:r w:rsidR="00B16CDF">
        <w:rPr>
          <w:lang w:val="en-GB" w:eastAsia="en-US"/>
        </w:rPr>
        <w:t xml:space="preserve"> </w:t>
      </w:r>
      <w:r w:rsidR="006F3484">
        <w:rPr>
          <w:lang w:val="en-GB" w:eastAsia="en-US"/>
        </w:rPr>
        <w:t>to</w:t>
      </w:r>
      <w:r>
        <w:rPr>
          <w:lang w:val="en-GB" w:eastAsia="en-US"/>
        </w:rPr>
        <w:t xml:space="preserve">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_Ref210222789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4C5473">
        <w:t xml:space="preserve">Table </w:t>
      </w:r>
      <w:r w:rsidR="004C5473">
        <w:rPr>
          <w:noProof/>
        </w:rPr>
        <w:t>5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, </w:t>
      </w:r>
      <w:r w:rsidR="006F3484">
        <w:rPr>
          <w:lang w:val="en-GB" w:eastAsia="en-US"/>
        </w:rPr>
        <w:t>below outputs are obtained</w:t>
      </w:r>
      <w:r w:rsidR="00E87E2F">
        <w:rPr>
          <w:lang w:val="en-GB" w:eastAsia="en-US"/>
        </w:rPr>
        <w:t>.</w:t>
      </w:r>
    </w:p>
    <w:p w14:paraId="5F65450A" w14:textId="48C5A3F1" w:rsidR="00B16CDF" w:rsidRPr="006F3484" w:rsidRDefault="00B16CDF" w:rsidP="006F348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0D90" w14:paraId="0F62A270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67F60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1718C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DE25F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0D90" w14:paraId="1AC70266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E4DEC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02929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7B5E0" w14:textId="015A7D4F" w:rsidR="00A40D90" w:rsidRDefault="00A40D90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</w:tr>
      <w:tr w:rsidR="00CB20E8" w14:paraId="5DCE54B7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10463" w14:textId="6A12EA94" w:rsidR="00CB20E8" w:rsidRDefault="00BA650F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1F473" w14:textId="58000C69" w:rsidR="00CB20E8" w:rsidRDefault="00E85B95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B93D" w14:textId="14E90D56" w:rsidR="00CB20E8" w:rsidRDefault="00E85B95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CCDDF4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23F4B" w14:textId="449CBA3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2EA46" w14:textId="48BAC0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6AF4" w14:textId="18F2D862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F40684" w14:paraId="04E3CB2D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FC131D" w14:textId="4BA03D3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763BB1" w14:textId="3F86C90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CCE50" w14:textId="485ED30F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F40684" w14:paraId="6A459990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F6376B" w14:textId="5D5A8A5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B8D4F1" w14:textId="30DA5E4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E0FEC" w14:textId="1D94EDBA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 check</w:t>
            </w:r>
          </w:p>
        </w:tc>
      </w:tr>
      <w:bookmarkEnd w:id="19"/>
      <w:tr w:rsidR="00F40684" w14:paraId="6E16BCF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21186F" w14:textId="757A912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31C1D" w14:textId="446033C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A4A71" w14:textId="7570BCD4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0744BE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038F33" w14:textId="51AF6B8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9943F6" w14:textId="29CC76B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10332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12A29CD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92078F" w14:textId="51BD90E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38DCD4" w14:textId="23F2C3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8FBA" w14:textId="0FAAF0DC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F40684" w14:paraId="017252AC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724B8" w14:textId="706DE7B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8670F" w14:textId="3351B5E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6777A" w14:textId="7DAAF69C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591509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A51AD" w14:textId="435EDE2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7C0E5F" w14:textId="60BC41F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04484" w14:textId="6821598B" w:rsidR="00F40684" w:rsidRDefault="00E56F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5F9F8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EC757" w14:textId="297D381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C23DCF" w14:textId="313BCC3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9E294" w14:textId="03FAB000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85C224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70761A" w14:textId="43DD8D7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6F8707" w14:textId="5E1737B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C119A" w14:textId="433E9A8F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EC12CB1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9BD5C3" w14:textId="2589EB0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6456C2" w14:textId="3BC270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11DCD" w14:textId="2BE6DEB2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F40684" w14:paraId="434EB2B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DC7FCF" w14:textId="370A0D4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1FE544" w14:textId="2D5C2D7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B3CF8" w14:textId="22C3C386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0DAD1FE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2AC7EF" w14:textId="17AB932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44F12B" w14:textId="44491E1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4D430" w14:textId="4B30A11A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F9E1C9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AE0BC1" w14:textId="2C3890B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05CA59" w14:textId="4414863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8D01" w14:textId="23A14FD8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7FE30B3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04751" w14:textId="11147EA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3C9FE1" w14:textId="626CC8D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E5015" w14:textId="284E7147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363AD8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3167A3" w14:textId="5A4B42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61B667" w14:textId="02628F9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4D41" w14:textId="645C80D1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6802549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04D1A2" w14:textId="143C67C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EB1987" w14:textId="1A2A79E1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3C89" w14:textId="1FACD065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05F7172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73482B" w14:textId="6C673B2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47F60" w14:textId="6A927C2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752FB" w14:textId="5C518950" w:rsidR="00F40684" w:rsidRDefault="003711AD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34E9471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3F7D24" w14:textId="4F542D0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0CFB4" w14:textId="10B2366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D0F85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4EB6296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14D65E" w14:textId="6B50C08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70A898" w14:textId="1FDE749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09DE5" w14:textId="6F0244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9CC8AF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EBAF1" w14:textId="13F8055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92AE" w14:textId="342AECB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02F7" w14:textId="44FBA496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A74E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FCA370" w14:textId="2CF0C67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16DAE0" w14:textId="6DC8F77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79F63" w14:textId="04E5F42C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A649049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3396E4" w14:textId="2BFAE5D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05B8D" w14:textId="51CB2E4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2F4D" w14:textId="25CE1CAE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F40684" w14:paraId="6B11582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002F56" w14:textId="534FAFA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24E8E2" w14:textId="7ABC53A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6FC7F" w14:textId="6F2EF7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66BCC9E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E11E44" w14:textId="3311CDD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2CD2D" w14:textId="25E22E6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61337" w14:textId="36646B6A" w:rsidR="00F40684" w:rsidRDefault="00562F09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294950DF" w14:textId="63646455" w:rsidR="00C747F2" w:rsidRPr="00C747F2" w:rsidRDefault="00E87E2F" w:rsidP="00E87E2F">
      <w:pPr>
        <w:pStyle w:val="Caption"/>
      </w:pPr>
      <w:bookmarkStart w:id="20" w:name="_Ref210223056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6</w:t>
      </w:r>
      <w:r w:rsidR="00E42B43">
        <w:fldChar w:fldCharType="end"/>
      </w:r>
      <w:bookmarkEnd w:id="20"/>
      <w:r>
        <w:t>: Output from CMS100MI: LstTestDetail</w:t>
      </w:r>
    </w:p>
    <w:p w14:paraId="46A0FB37" w14:textId="410B219F" w:rsidR="00AE7D15" w:rsidRDefault="00AE7D15" w:rsidP="00B27957">
      <w:pPr>
        <w:pStyle w:val="5aH5"/>
      </w:pPr>
      <w:r w:rsidRPr="00B27957">
        <w:t>Step 0</w:t>
      </w:r>
      <w:r w:rsidR="0054058B">
        <w:t>5</w:t>
      </w:r>
      <w:r w:rsidRPr="00B27957">
        <w:t>: Adding</w:t>
      </w:r>
      <w:r w:rsidR="00062688">
        <w:t xml:space="preserve"> quantitative</w:t>
      </w:r>
      <w:r w:rsidRPr="00B27957">
        <w:t xml:space="preserve"> quality tests against the specification.</w:t>
      </w:r>
    </w:p>
    <w:p w14:paraId="6C15EF02" w14:textId="195CEF7A" w:rsidR="004535CB" w:rsidRPr="003F63A7" w:rsidRDefault="00411C6D" w:rsidP="003F63A7">
      <w:pPr>
        <w:rPr>
          <w:rFonts w:cs="Calibri"/>
          <w:b/>
          <w:bCs/>
          <w:color w:val="000000"/>
          <w:szCs w:val="24"/>
          <w:lang w:eastAsia="en-GB"/>
        </w:rPr>
      </w:pPr>
      <w:r>
        <w:t xml:space="preserve">Below are </w:t>
      </w:r>
      <w:r w:rsidR="00012D1A">
        <w:t xml:space="preserve">the inputs to add a </w:t>
      </w:r>
      <w:r w:rsidR="009B7BE5">
        <w:t xml:space="preserve">quantitative </w:t>
      </w:r>
      <w:r w:rsidR="00012D1A">
        <w:t>test</w:t>
      </w:r>
      <w:r w:rsidR="0023720B">
        <w:t>.</w:t>
      </w:r>
      <w:r w:rsidR="0005002D">
        <w:t xml:space="preserve"> </w:t>
      </w:r>
      <w:r w:rsidR="00D92547">
        <w:t xml:space="preserve">This will represent all quality tests retrieved </w:t>
      </w:r>
      <w:r w:rsidR="004535CB">
        <w:t xml:space="preserve">from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CRS881MI</w:t>
      </w:r>
      <w:r w:rsidR="003F63A7">
        <w:rPr>
          <w:rFonts w:cs="Calibri"/>
          <w:b/>
          <w:bCs/>
          <w:color w:val="000000"/>
          <w:szCs w:val="24"/>
          <w:lang w:eastAsia="en-GB"/>
        </w:rPr>
        <w:t xml:space="preserve">: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GetTranslData</w:t>
      </w:r>
      <w:r w:rsidR="006D2FD8">
        <w:rPr>
          <w:rFonts w:cs="Calibri"/>
          <w:b/>
          <w:bCs/>
          <w:color w:val="000000"/>
          <w:szCs w:val="24"/>
          <w:lang w:eastAsia="en-GB"/>
        </w:rPr>
        <w:t xml:space="preserve"> in 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begin"/>
      </w:r>
      <w:r w:rsidR="006D2FD8">
        <w:rPr>
          <w:rFonts w:cs="Calibri"/>
          <w:b/>
          <w:bCs/>
          <w:color w:val="000000"/>
          <w:szCs w:val="24"/>
          <w:lang w:eastAsia="en-GB"/>
        </w:rPr>
        <w:instrText xml:space="preserve"> REF _Ref218868524 \h </w:instrText>
      </w:r>
      <w:r w:rsidR="006D2FD8">
        <w:rPr>
          <w:rFonts w:cs="Calibri"/>
          <w:b/>
          <w:bCs/>
          <w:color w:val="000000"/>
          <w:szCs w:val="24"/>
          <w:lang w:eastAsia="en-GB"/>
        </w:rPr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separate"/>
      </w:r>
      <w:r w:rsidR="004C5473">
        <w:t xml:space="preserve">Table </w:t>
      </w:r>
      <w:r w:rsidR="004C5473">
        <w:rPr>
          <w:noProof/>
        </w:rPr>
        <w:t>4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end"/>
      </w:r>
      <w:r w:rsidR="00697C82">
        <w:rPr>
          <w:rFonts w:cs="Calibri"/>
          <w:b/>
          <w:bCs/>
          <w:color w:val="000000"/>
          <w:szCs w:val="24"/>
          <w:lang w:eastAsia="en-GB"/>
        </w:rPr>
        <w:t>.</w:t>
      </w:r>
    </w:p>
    <w:p w14:paraId="78FA5605" w14:textId="207F1AC3" w:rsidR="00411C6D" w:rsidRPr="00411C6D" w:rsidRDefault="00411C6D" w:rsidP="00411C6D">
      <w:pPr>
        <w:pStyle w:val="5aNormal"/>
      </w:pPr>
    </w:p>
    <w:p w14:paraId="28D25069" w14:textId="6E7EABBA" w:rsidR="00AE7D15" w:rsidRDefault="00AE7D15" w:rsidP="00AE7D15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2763A769" w14:textId="06439327" w:rsidR="00AE7D15" w:rsidRPr="00F204D1" w:rsidRDefault="00AE7D15" w:rsidP="00AE7D15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ED3DFB" w14:paraId="7EB88D2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8B2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28AB8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07774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38957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3DFB" w14:paraId="4EB11D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C9E2A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C6855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4BC4" w14:textId="2DFBF1F2" w:rsidR="00ED3DFB" w:rsidRDefault="00D03496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2134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F64B3C" w14:textId="74C0FE78" w:rsidR="00ED3DFB" w:rsidRDefault="006A1371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8045C" w14:paraId="65A572F7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D94EF" w14:textId="5F9FB081" w:rsidR="0028045C" w:rsidRPr="00984FA2" w:rsidRDefault="00656929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lastRenderedPageBreak/>
              <w:t xml:space="preserve">Effective </w:t>
            </w:r>
            <w:r w:rsidR="0028045C" w:rsidRPr="00984FA2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5662" w14:textId="2E4575F3" w:rsidR="0028045C" w:rsidRPr="00984FA2" w:rsidRDefault="0028045C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9EB54" w14:textId="39CABE39" w:rsidR="0028045C" w:rsidRPr="00984FA2" w:rsidRDefault="0028045C" w:rsidP="0028045C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A5EDED" w14:textId="7530AC31" w:rsidR="0028045C" w:rsidRPr="00984FA2" w:rsidRDefault="000704C9" w:rsidP="0028045C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5D4C44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984FA2" w14:paraId="7038A8B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291E4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3D290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1A62C" w14:textId="77777777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50A0E1" w14:textId="15351B5A" w:rsidR="00984FA2" w:rsidRDefault="00C362C1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984FA2" w14:paraId="46B2E2C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EE62C" w14:textId="171F7AD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119C0" w14:textId="06E702C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5A6A8" w14:textId="0D36AF06" w:rsidR="00984FA2" w:rsidRDefault="00984FA2" w:rsidP="00984FA2">
            <w:pPr>
              <w:keepNext/>
              <w:spacing w:line="276" w:lineRule="auto"/>
              <w:jc w:val="center"/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A72E95" w14:textId="2F172964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_Ref210223056 \h </w:instrText>
            </w:r>
            <w:r w:rsidR="002422AA">
              <w:instrText xml:space="preserve"> \* MERGEFORMAT </w:instrText>
            </w:r>
            <w: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>
              <w:fldChar w:fldCharType="end"/>
            </w:r>
          </w:p>
        </w:tc>
      </w:tr>
      <w:tr w:rsidR="00984FA2" w14:paraId="4BB6340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E1BB3" w14:textId="580F2C1F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96EFA" w14:textId="1E99B851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35B91" w14:textId="188AE64C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6C8EFC" w14:textId="17A5C746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0EA337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85CCA" w14:textId="2C98152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A7FF" w14:textId="5DDBB8B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A9CB" w14:textId="51E19C7F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9FA783" w14:textId="255C36AD" w:rsidR="00984FA2" w:rsidRPr="00984130" w:rsidRDefault="00984FA2" w:rsidP="00984FA2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EAB75A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80D79" w14:textId="77777777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9B59E" w14:textId="08F28881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9665C" w14:textId="77777777" w:rsidR="00984FA2" w:rsidRPr="00470054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48A9EB" w14:textId="709986BD" w:rsidR="00984FA2" w:rsidRPr="00F40B1F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D5FEC4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EA831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5609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C8964" w14:textId="1879A5FB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3F6705" w14:textId="25002DDE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DEAFA4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953BD" w14:textId="437373D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469C" w14:textId="7B816BA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7BD6A" w14:textId="015F3D63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EA772E" w14:textId="195D9ACB" w:rsidR="00984FA2" w:rsidRDefault="00984FA2" w:rsidP="00984FA2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9B88B2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5EE0" w14:textId="71A43E2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46276" w14:textId="1813331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20D5A" w14:textId="71194CA9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771049" w14:textId="3D6380D1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C97BC1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1D34D" w14:textId="3ADD899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EB30" w14:textId="48886AE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95D0" w14:textId="3DC2B151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5A0C54" w14:textId="3C6F2046" w:rsidR="00984FA2" w:rsidRDefault="00984FA2" w:rsidP="00984FA2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066C97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2D993" w14:textId="2CDBA87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1BBA3" w14:textId="20C2307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830E1" w14:textId="39E2579F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E3378F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</w:t>
            </w:r>
            <w:r w:rsidR="005D4C44" w:rsidRPr="00830CF5">
              <w:rPr>
                <w:rFonts w:cs="Calibri"/>
                <w:color w:val="000000"/>
                <w:szCs w:val="24"/>
                <w:lang w:eastAsia="en-GB"/>
              </w:rPr>
              <w:t>B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illOfMaterials BOD</w:t>
            </w:r>
            <w:r w:rsidRPr="00830CF5">
              <w:rPr>
                <w:rFonts w:cs="Calibri"/>
                <w:color w:val="000000"/>
                <w:szCs w:val="24"/>
              </w:rPr>
              <w:t>, the</w:t>
            </w:r>
            <w:r w:rsidR="00F9469A" w:rsidRPr="00830CF5">
              <w:rPr>
                <w:rFonts w:cs="Calibri"/>
                <w:color w:val="000000"/>
                <w:szCs w:val="24"/>
              </w:rPr>
              <w:t xml:space="preserve"> 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&lt;MaxValue&gt; element, which holds the </w:t>
            </w:r>
            <w:r w:rsidR="00E82D4D" w:rsidRPr="00830CF5">
              <w:rPr>
                <w:rFonts w:cs="Calibri"/>
                <w:color w:val="000000"/>
                <w:szCs w:val="24"/>
                <w:lang w:eastAsia="en-GB"/>
              </w:rPr>
              <w:t>maximum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9D72AA9" w14:textId="7D25D073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Max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70831AF" w14:textId="0E8C7AB3" w:rsidR="00984FA2" w:rsidRPr="00830CF5" w:rsidRDefault="00984FA2" w:rsidP="00F9469A">
            <w:pPr>
              <w:keepNext/>
              <w:spacing w:line="276" w:lineRule="auto"/>
              <w:jc w:val="center"/>
            </w:pPr>
          </w:p>
        </w:tc>
      </w:tr>
      <w:tr w:rsidR="00984FA2" w14:paraId="12BFAE1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3F19" w14:textId="6CFF5E36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57E79" w14:textId="15B6233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9A02" w14:textId="3B484FA5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3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56C5AC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</w:t>
            </w:r>
            <w:r w:rsidRPr="00830CF5">
              <w:rPr>
                <w:rFonts w:cs="Calibri"/>
                <w:color w:val="000000"/>
                <w:szCs w:val="24"/>
              </w:rPr>
              <w:t xml:space="preserve">, </w:t>
            </w:r>
            <w:r w:rsidR="007A0E1F" w:rsidRPr="00830CF5">
              <w:rPr>
                <w:rFonts w:cs="Calibri"/>
                <w:color w:val="000000"/>
                <w:szCs w:val="24"/>
              </w:rPr>
              <w:t xml:space="preserve">the </w:t>
            </w:r>
            <w:r w:rsidR="007A0E1F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&lt;MinValue&gt; element, which holds the minimum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BEA3C7D" w14:textId="49DF0124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Min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D0E2574" w14:textId="741F5B8D" w:rsidR="00984FA2" w:rsidRPr="00830CF5" w:rsidRDefault="00984FA2" w:rsidP="007A0E1F">
            <w:pPr>
              <w:keepNext/>
              <w:spacing w:line="276" w:lineRule="auto"/>
              <w:jc w:val="center"/>
            </w:pPr>
          </w:p>
        </w:tc>
      </w:tr>
      <w:tr w:rsidR="00984FA2" w14:paraId="56A6A69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9ED6E" w14:textId="70055BD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97DC" w14:textId="43374924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B95A" w14:textId="3AFDC7E4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4B3CA" w14:textId="18350F65" w:rsidR="00BB476B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BOD, the &lt;</w:t>
            </w:r>
            <w:r w:rsidR="00297DA3" w:rsidRPr="00830CF5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D3031F" w:rsidRPr="00830CF5">
              <w:rPr>
                <w:rFonts w:cs="Calibri"/>
                <w:color w:val="000000"/>
                <w:szCs w:val="24"/>
                <w:lang w:eastAsia="en-GB"/>
              </w:rPr>
              <w:t>target value on the quality test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FB69B2"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70A5C3E" w14:textId="32A1E9BB" w:rsidR="00984FA2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 xml:space="preserve">"&gt;&lt;ID&gt;{’QTQTST’ in 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="00643FA4" w:rsidRPr="00830CF5">
              <w:t>NameValue name=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643FA4" w:rsidRPr="00830CF5">
              <w:t>type="Actual Value"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0171592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563B7B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44F70C8" w14:textId="1475316C" w:rsidR="00DA7898" w:rsidRPr="00830CF5" w:rsidRDefault="00DA7898" w:rsidP="00DA7898">
            <w:pPr>
              <w:keepNext/>
              <w:spacing w:line="276" w:lineRule="auto"/>
              <w:jc w:val="center"/>
            </w:pPr>
          </w:p>
        </w:tc>
      </w:tr>
      <w:tr w:rsidR="00984FA2" w14:paraId="2F42455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BE293" w14:textId="3607C88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1F48" w14:textId="3EE2811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CECFD" w14:textId="55C6180B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6C8BF7" w14:textId="5607AAFC" w:rsidR="00984FA2" w:rsidRDefault="00984FA2" w:rsidP="00984FA2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1AAE6D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A4DA3" w14:textId="74CE7F9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10EE7" w14:textId="1AB1219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57F99" w14:textId="186181B5" w:rsidR="00984FA2" w:rsidRDefault="00984FA2" w:rsidP="00984FA2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4CD598" w14:textId="17C900EE" w:rsidR="00984FA2" w:rsidRDefault="00984FA2" w:rsidP="00984FA2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B7B0A7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C4786" w14:textId="066A61B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0BC37" w14:textId="1A67B79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17055" w14:textId="17FB407A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7F4B5E" w14:textId="3825DA1D" w:rsidR="00984FA2" w:rsidRDefault="00984FA2" w:rsidP="00984FA2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6F63CB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37DAD" w14:textId="6793C3B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93C80" w14:textId="05C6FDC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E7E" w14:textId="2AC7278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28A95E" w14:textId="3D72EDA8" w:rsidR="00984FA2" w:rsidRDefault="00984FA2" w:rsidP="00984FA2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6863C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9B9EE" w14:textId="539CC95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E9F87" w14:textId="57D077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ABD22" w14:textId="40E566EC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E698F1" w14:textId="4043A97B" w:rsidR="00984FA2" w:rsidRDefault="00984FA2" w:rsidP="00984FA2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73A41F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0904" w14:textId="1C827C1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6CA7F" w14:textId="3EBBBAF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367A5" w14:textId="3325BA08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9BE201" w14:textId="53E45C3E" w:rsidR="00984FA2" w:rsidRDefault="00984FA2" w:rsidP="00984FA2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17D2A96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6A0B" w14:textId="3ADBA48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AE762" w14:textId="0652C55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B8E11" w14:textId="495EA03E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0603F6" w14:textId="2CB3FB4D" w:rsidR="00984FA2" w:rsidRDefault="00984FA2" w:rsidP="00984FA2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D775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A386E" w14:textId="31E476F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7D2D" w14:textId="74C721D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5D714" w14:textId="51B56FC2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08E8CB" w14:textId="6773FD45" w:rsidR="00984FA2" w:rsidRDefault="00984FA2" w:rsidP="00984FA2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570D7B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AF96" w14:textId="09A5D1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C9A8" w14:textId="018B020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12CC4" w14:textId="1FB64CFA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7F230F" w14:textId="4748C9CF" w:rsidR="00984FA2" w:rsidRDefault="00984FA2" w:rsidP="00984FA2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9B013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00BC1" w14:textId="3D3E68C4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FAC27" w14:textId="7DF40D5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11E" w14:textId="433C4A4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AF6AA5" w14:textId="2E1AEAD9" w:rsidR="00984FA2" w:rsidRDefault="00984FA2" w:rsidP="00984FA2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6FFF69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3C5D4" w14:textId="482BEB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907D7" w14:textId="11C4BAB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EBB4B" w14:textId="235709C3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3ED35" w14:textId="6B4D0512" w:rsidR="00984FA2" w:rsidRDefault="00984FA2" w:rsidP="00984FA2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4DF1D12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1D095" w14:textId="664B9D1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BE215" w14:textId="4810BEE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D2682" w14:textId="45787EC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5B0BC2" w14:textId="514651E7" w:rsidR="00984FA2" w:rsidRDefault="00984FA2" w:rsidP="00984FA2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BA6070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B0CAF" w14:textId="6838D12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28AEA" w14:textId="5A4C1FD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7F7DD" w14:textId="356DA3F7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5CD6B7" w14:textId="46DF00A4" w:rsidR="00984FA2" w:rsidRDefault="00984FA2" w:rsidP="00984FA2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157A10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80ACF" w14:textId="63858D2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5F53" w14:textId="3026CE6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CA880" w14:textId="45AAB7C6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791CED" w14:textId="3A499A49" w:rsidR="00984FA2" w:rsidRDefault="00984FA2" w:rsidP="00984FA2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0DB676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8E607" w14:textId="04F62E2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D70A2" w14:textId="4AC9CBB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EBBD" w14:textId="5CD3D54C" w:rsidR="00984FA2" w:rsidRDefault="00984FA2" w:rsidP="00984FA2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CE9949" w14:textId="6F65F939" w:rsidR="00984FA2" w:rsidRDefault="00984FA2" w:rsidP="00984FA2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1C0C42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B042" w14:textId="1C070FD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B9A69" w14:textId="4B8D229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7E19" w14:textId="0073BB45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85314A" w14:textId="235A110D" w:rsidR="00984FA2" w:rsidRDefault="00984FA2" w:rsidP="00984FA2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E34E8" w14:paraId="073DAEF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268C2" w14:textId="46B35C5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9AAB9" w14:textId="769081C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769A6" w14:textId="69E9F408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CFB9F" w14:textId="606DA636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22DBF7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E4060" w14:textId="4FF34B0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897DF" w14:textId="62853022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74B3D" w14:textId="2A9465F0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6E1524" w14:textId="1144DBC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CE9F1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77B0B" w14:textId="6F4C622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</w:t>
            </w: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83906" w14:textId="6FE6FE5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087D4" w14:textId="0BB7A5C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379207" w14:textId="753E531D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DA1A1E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5ABB2" w14:textId="33CC421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88EE1" w14:textId="424F150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FE98" w14:textId="3E117953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6CD12E" w14:textId="7F918070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549E02D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C4294" w14:textId="42FE169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2FBC4" w14:textId="7AE74F7E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13311" w14:textId="54C643BD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0FB1B" w14:textId="75EC9EE2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2AA0C6F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ED4C1" w14:textId="671FD3A3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4DF3C" w14:textId="62BF0240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4C296" w14:textId="5521987A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E9BA67" w14:textId="164DFB05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673693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47B1" w14:textId="2C21BA5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5553" w14:textId="1096C32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A2D17" w14:textId="02CA9EFF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E0A053" w14:textId="48650B1E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84FA2" w:rsidRPr="00830CF5" w14:paraId="7CB1002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483D" w14:textId="132C9333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2866" w14:textId="3373908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9B88" w14:textId="3688DD79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AA9F61" w14:textId="3A2C3797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SARL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fldChar w:fldCharType="end"/>
            </w:r>
          </w:p>
        </w:tc>
      </w:tr>
      <w:tr w:rsidR="00984FA2" w:rsidRPr="00830CF5" w14:paraId="40CAA6F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02061" w14:textId="4BD33EA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6E9E6" w14:textId="501646DB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1363" w14:textId="2F24EC45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DCC050" w14:textId="4A5C948D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QPLN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6</w:t>
            </w:r>
            <w:r w:rsidRPr="00830CF5">
              <w:fldChar w:fldCharType="end"/>
            </w:r>
          </w:p>
        </w:tc>
      </w:tr>
    </w:tbl>
    <w:p w14:paraId="30323C30" w14:textId="4D0BA1EB" w:rsidR="00AE7D15" w:rsidRPr="00830CF5" w:rsidRDefault="00DF1073" w:rsidP="00DF1073">
      <w:pPr>
        <w:pStyle w:val="Caption"/>
      </w:pPr>
      <w:r w:rsidRPr="00830CF5">
        <w:t xml:space="preserve">Table </w:t>
      </w:r>
      <w:r w:rsidR="00E42B43" w:rsidRPr="00830CF5">
        <w:fldChar w:fldCharType="begin"/>
      </w:r>
      <w:r w:rsidR="00E42B43" w:rsidRPr="00830CF5">
        <w:instrText xml:space="preserve"> SEQ Table \* ARABIC </w:instrText>
      </w:r>
      <w:r w:rsidR="00E42B43" w:rsidRPr="00830CF5">
        <w:fldChar w:fldCharType="separate"/>
      </w:r>
      <w:r w:rsidR="004C5473">
        <w:rPr>
          <w:noProof/>
        </w:rPr>
        <w:t>7</w:t>
      </w:r>
      <w:r w:rsidR="00E42B43" w:rsidRPr="00830CF5">
        <w:fldChar w:fldCharType="end"/>
      </w:r>
      <w:r w:rsidRPr="00830CF5">
        <w:t xml:space="preserve">: Inputs to add each </w:t>
      </w:r>
      <w:r w:rsidR="0023720B" w:rsidRPr="00830CF5">
        <w:t xml:space="preserve">quantitative </w:t>
      </w:r>
      <w:r w:rsidRPr="00830CF5">
        <w:t xml:space="preserve">test to the </w:t>
      </w:r>
      <w:r w:rsidR="00E92132" w:rsidRPr="00830CF5">
        <w:t>specification.</w:t>
      </w:r>
    </w:p>
    <w:p w14:paraId="13988DF4" w14:textId="456142ED" w:rsidR="008614DE" w:rsidRPr="00830CF5" w:rsidRDefault="006B2879" w:rsidP="008614DE">
      <w:pPr>
        <w:pStyle w:val="5aH5"/>
      </w:pPr>
      <w:r w:rsidRPr="00830CF5">
        <w:t xml:space="preserve">Step 06: </w:t>
      </w:r>
      <w:r w:rsidR="0012453A" w:rsidRPr="00830CF5">
        <w:t>Retrieving</w:t>
      </w:r>
      <w:r w:rsidR="00E377D1" w:rsidRPr="00830CF5">
        <w:t xml:space="preserve"> </w:t>
      </w:r>
      <w:r w:rsidR="0012453A" w:rsidRPr="00830CF5">
        <w:t>qualitative</w:t>
      </w:r>
      <w:r w:rsidR="00E377D1" w:rsidRPr="00830CF5">
        <w:t xml:space="preserve"> test</w:t>
      </w:r>
      <w:r w:rsidR="005D52FC" w:rsidRPr="00830CF5">
        <w:t>s</w:t>
      </w:r>
      <w:r w:rsidR="00E377D1" w:rsidRPr="00830CF5">
        <w:t xml:space="preserve">. </w:t>
      </w:r>
    </w:p>
    <w:p w14:paraId="3BA0FFB9" w14:textId="77777777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bookmarkStart w:id="21" w:name="_Hlk219151146"/>
      <w:r w:rsidRPr="00830CF5">
        <w:rPr>
          <w:rFonts w:cs="Calibri"/>
          <w:b/>
          <w:bCs/>
          <w:color w:val="000000"/>
          <w:szCs w:val="24"/>
          <w:lang w:eastAsia="en-GB"/>
        </w:rPr>
        <w:t>API: CRS881MI</w:t>
      </w:r>
    </w:p>
    <w:p w14:paraId="2A7F3C91" w14:textId="28ADACDC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735F4" w:rsidRPr="00830CF5">
        <w:rPr>
          <w:rFonts w:cs="Calibri"/>
          <w:b/>
          <w:bCs/>
          <w:color w:val="000000"/>
          <w:szCs w:val="24"/>
          <w:lang w:eastAsia="en-GB"/>
        </w:rPr>
        <w:t>LstTranslDataIB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887"/>
        <w:gridCol w:w="1984"/>
        <w:gridCol w:w="6508"/>
      </w:tblGrid>
      <w:tr w:rsidR="00662E46" w:rsidRPr="00830CF5" w14:paraId="5C6439C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7D1B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46235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4639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AD0A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62E46" w:rsidRPr="00830CF5" w14:paraId="0758940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8E188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0E34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B7EC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B27F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09B48870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4C3C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8DD87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C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C098D9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F7A83E8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2EEBA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D3EB2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B068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858CE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5FCDF92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331E6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1D7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E5BEA" w14:textId="2446A273" w:rsidR="00662E46" w:rsidRPr="00830CF5" w:rsidRDefault="00154A7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19047D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2CD9972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12EC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C03E0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D66B8" w14:textId="4D2D039A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1A591E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1B1EE4A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9C443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lastRenderedPageBreak/>
              <w:t>Data element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FE2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5FB42" w14:textId="66328DE5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F4F6EE" w14:textId="77777777" w:rsidR="00662E46" w:rsidRPr="00830CF5" w:rsidRDefault="00662E46" w:rsidP="00C46B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E4084E" w:rsidRPr="00830CF5" w14:paraId="308F8875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F5AF" w14:textId="0B9A2F14" w:rsidR="00E4084E" w:rsidRPr="00830CF5" w:rsidRDefault="001724A5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61CCF" w14:textId="5C0727CC" w:rsidR="00E4084E" w:rsidRPr="00830CF5" w:rsidRDefault="00DB18A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BE9B1" w14:textId="1499A9D7" w:rsidR="00E4084E" w:rsidRPr="00830CF5" w:rsidRDefault="00144DD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99E19" w14:textId="77777777" w:rsidR="00E57A0F" w:rsidRPr="00830CF5" w:rsidRDefault="00A027D7" w:rsidP="00987BD7">
            <w:pPr>
              <w:keepNext/>
              <w:spacing w:line="276" w:lineRule="auto"/>
              <w:jc w:val="center"/>
            </w:pPr>
            <w:r w:rsidRPr="00830CF5">
              <w:t xml:space="preserve">In the SyncBillOfMaterials BOD (Business Object Document), the &lt;ID&gt; element, which holds the test name, is located at the XML path </w:t>
            </w:r>
          </w:p>
          <w:p w14:paraId="005313C1" w14:textId="77777777" w:rsidR="00E57A0F" w:rsidRPr="00830CF5" w:rsidRDefault="00E57A0F" w:rsidP="00E57A0F">
            <w:pPr>
              <w:keepNext/>
              <w:spacing w:line="276" w:lineRule="auto"/>
              <w:jc w:val="center"/>
            </w:pPr>
            <w:r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E6129DB" w14:textId="73648A72" w:rsidR="00E4084E" w:rsidRPr="00830CF5" w:rsidRDefault="00E57A0F" w:rsidP="00EB1AB1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type="attribute"&gt;&lt;ID&gt;&lt;</w:t>
            </w:r>
            <w:r w:rsidRPr="00830CF5">
              <w:t>NameValue name&gt;type="Actual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</w:tc>
      </w:tr>
    </w:tbl>
    <w:p w14:paraId="103AD243" w14:textId="536AAA8B" w:rsidR="008614DE" w:rsidRPr="00830CF5" w:rsidRDefault="00C46B8A" w:rsidP="00C46B8A">
      <w:pPr>
        <w:pStyle w:val="Caption"/>
      </w:pPr>
      <w:bookmarkStart w:id="22" w:name="_Ref219132992"/>
      <w:r w:rsidRPr="00830CF5">
        <w:t xml:space="preserve">Table </w:t>
      </w:r>
      <w:r w:rsidRPr="00830CF5">
        <w:fldChar w:fldCharType="begin"/>
      </w:r>
      <w:r w:rsidRPr="00830CF5">
        <w:instrText xml:space="preserve"> SEQ Table \* ARABIC </w:instrText>
      </w:r>
      <w:r w:rsidRPr="00830CF5">
        <w:fldChar w:fldCharType="separate"/>
      </w:r>
      <w:r w:rsidR="004C5473">
        <w:rPr>
          <w:noProof/>
        </w:rPr>
        <w:t>8</w:t>
      </w:r>
      <w:r w:rsidRPr="00830CF5">
        <w:fldChar w:fldCharType="end"/>
      </w:r>
      <w:bookmarkEnd w:id="22"/>
      <w:r w:rsidRPr="00830CF5">
        <w:t>: Inputs to retrieve qualitative test</w:t>
      </w:r>
      <w:r w:rsidR="00E54327" w:rsidRPr="00830CF5">
        <w:t>s</w:t>
      </w:r>
    </w:p>
    <w:p w14:paraId="4E4EA2CE" w14:textId="4BE0E207" w:rsidR="00E54327" w:rsidRPr="00830CF5" w:rsidRDefault="00E54327" w:rsidP="00E54327">
      <w:pPr>
        <w:rPr>
          <w:lang w:val="en-GB" w:eastAsia="en-US"/>
        </w:rPr>
      </w:pPr>
      <w:r w:rsidRPr="00830CF5">
        <w:rPr>
          <w:lang w:val="en-GB" w:eastAsia="en-US"/>
        </w:rPr>
        <w:t xml:space="preserve">Based on inputs to </w:t>
      </w:r>
      <w:r w:rsidR="0074565C" w:rsidRPr="00830CF5">
        <w:rPr>
          <w:lang w:val="en-GB" w:eastAsia="en-US"/>
        </w:rPr>
        <w:fldChar w:fldCharType="begin"/>
      </w:r>
      <w:r w:rsidR="0074565C" w:rsidRPr="00830CF5">
        <w:rPr>
          <w:lang w:val="en-GB" w:eastAsia="en-US"/>
        </w:rPr>
        <w:instrText xml:space="preserve"> REF _Ref219132992 \h </w:instrText>
      </w:r>
      <w:r w:rsidR="006262A7" w:rsidRPr="00830CF5">
        <w:rPr>
          <w:lang w:val="en-GB" w:eastAsia="en-US"/>
        </w:rPr>
        <w:instrText xml:space="preserve"> \* MERGEFORMAT </w:instrText>
      </w:r>
      <w:r w:rsidR="0074565C" w:rsidRPr="00830CF5">
        <w:rPr>
          <w:lang w:val="en-GB" w:eastAsia="en-US"/>
        </w:rPr>
      </w:r>
      <w:r w:rsidR="0074565C" w:rsidRPr="00830CF5">
        <w:rPr>
          <w:lang w:val="en-GB" w:eastAsia="en-US"/>
        </w:rPr>
        <w:fldChar w:fldCharType="separate"/>
      </w:r>
      <w:r w:rsidR="004C5473" w:rsidRPr="00830CF5">
        <w:t xml:space="preserve">Table </w:t>
      </w:r>
      <w:r w:rsidR="004C5473">
        <w:rPr>
          <w:noProof/>
        </w:rPr>
        <w:t>8</w:t>
      </w:r>
      <w:r w:rsidR="0074565C" w:rsidRPr="00830CF5">
        <w:rPr>
          <w:lang w:val="en-GB" w:eastAsia="en-US"/>
        </w:rPr>
        <w:fldChar w:fldCharType="end"/>
      </w:r>
      <w:r w:rsidRPr="00830CF5">
        <w:rPr>
          <w:lang w:val="en-GB" w:eastAsia="en-US"/>
        </w:rPr>
        <w:t>, below outputs are obtained.</w:t>
      </w:r>
    </w:p>
    <w:p w14:paraId="39C8AA34" w14:textId="77777777" w:rsidR="00E54327" w:rsidRPr="00830CF5" w:rsidRDefault="00E54327" w:rsidP="00E5432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E54327" w:rsidRPr="00830CF5" w14:paraId="057FD2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5FE9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A515F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0A0A6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E54327" w:rsidRPr="00830CF5" w14:paraId="41CF358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C786D" w14:textId="2C684729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4D6B9" w14:textId="67A49704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E4AFB" w14:textId="616361B6" w:rsidR="00E54327" w:rsidRPr="00830CF5" w:rsidRDefault="0043618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E54327" w:rsidRPr="00830CF5" w14:paraId="355EA1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448A27" w14:textId="62DA888A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74D068" w14:textId="61326408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C289C" w14:textId="3764436F" w:rsidR="00E54327" w:rsidRPr="00830CF5" w:rsidRDefault="003F239C" w:rsidP="001018A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Quantit</w:t>
            </w:r>
            <w:r w:rsidR="001018A0" w:rsidRPr="00830CF5">
              <w:rPr>
                <w:rFonts w:cs="Calibri"/>
                <w:color w:val="000000"/>
                <w:szCs w:val="24"/>
                <w:lang w:eastAsia="en-GB"/>
              </w:rPr>
              <w:t>ative tests</w:t>
            </w:r>
          </w:p>
        </w:tc>
      </w:tr>
    </w:tbl>
    <w:p w14:paraId="28D6AA43" w14:textId="17EC793E" w:rsidR="00E54327" w:rsidRPr="00830CF5" w:rsidRDefault="001018A0" w:rsidP="001018A0">
      <w:pPr>
        <w:pStyle w:val="Caption"/>
      </w:pPr>
      <w:bookmarkStart w:id="23" w:name="_Ref219128856"/>
      <w:r w:rsidRPr="00830CF5">
        <w:t xml:space="preserve">Table </w:t>
      </w:r>
      <w:r w:rsidRPr="00830CF5">
        <w:fldChar w:fldCharType="begin"/>
      </w:r>
      <w:r w:rsidRPr="00830CF5">
        <w:instrText xml:space="preserve"> SEQ Table \* ARABIC </w:instrText>
      </w:r>
      <w:r w:rsidRPr="00830CF5">
        <w:fldChar w:fldCharType="separate"/>
      </w:r>
      <w:r w:rsidR="004C5473">
        <w:rPr>
          <w:noProof/>
        </w:rPr>
        <w:t>9</w:t>
      </w:r>
      <w:r w:rsidRPr="00830CF5">
        <w:fldChar w:fldCharType="end"/>
      </w:r>
      <w:bookmarkEnd w:id="23"/>
      <w:r w:rsidRPr="00830CF5">
        <w:t>: Qualitative tests in use</w:t>
      </w:r>
    </w:p>
    <w:bookmarkEnd w:id="21"/>
    <w:p w14:paraId="03A0CF11" w14:textId="4D04D291" w:rsidR="00BE2476" w:rsidRPr="00830CF5" w:rsidRDefault="00BE2476" w:rsidP="00C66C07">
      <w:pPr>
        <w:pStyle w:val="5aH5"/>
        <w:rPr>
          <w:lang w:val="en-GB" w:eastAsia="en-US"/>
        </w:rPr>
      </w:pPr>
      <w:r w:rsidRPr="00830CF5">
        <w:rPr>
          <w:lang w:val="en-GB" w:eastAsia="en-US"/>
        </w:rPr>
        <w:t>Step 07: Retrieving details against qualitative quality tests</w:t>
      </w:r>
    </w:p>
    <w:p w14:paraId="0E63E943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9F85FF8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A7F88" w:rsidRPr="00830CF5" w14:paraId="1CC0FE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68283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9B821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989F9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9F1A4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A7F88" w14:paraId="632F424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1D8A8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1865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C75BF" w14:textId="12D5A4C2" w:rsidR="00BA7F88" w:rsidRPr="00830CF5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CE2A08" w14:textId="5D33FB23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_Ref219128856 \h </w:instrText>
            </w:r>
            <w:r w:rsidR="00830CF5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C5473" w:rsidRPr="00830CF5">
              <w:t xml:space="preserve">Table </w:t>
            </w:r>
            <w:r w:rsidR="004C5473">
              <w:rPr>
                <w:noProof/>
              </w:rPr>
              <w:t>9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0F9C87" w14:textId="0CE524F4" w:rsidR="00BA7F88" w:rsidRDefault="00BA7F88" w:rsidP="00BA7F88">
      <w:pPr>
        <w:pStyle w:val="Caption"/>
      </w:pPr>
      <w:bookmarkStart w:id="24" w:name="_Ref21912913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C5473">
        <w:rPr>
          <w:noProof/>
        </w:rPr>
        <w:t>10</w:t>
      </w:r>
      <w:r>
        <w:fldChar w:fldCharType="end"/>
      </w:r>
      <w:bookmarkEnd w:id="24"/>
      <w:r>
        <w:t xml:space="preserve">: Inputs to extract </w:t>
      </w:r>
      <w:r w:rsidR="00BF0C35">
        <w:t>qualitative</w:t>
      </w:r>
      <w:r>
        <w:t xml:space="preserve"> test details for each quality test transferred from PLM.</w:t>
      </w:r>
    </w:p>
    <w:p w14:paraId="1CF4B9FE" w14:textId="63DF35EB" w:rsidR="00BA7F88" w:rsidRDefault="00BA7F88" w:rsidP="00BA7F88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897318">
        <w:rPr>
          <w:lang w:val="en-GB" w:eastAsia="en-US"/>
        </w:rPr>
        <w:t xml:space="preserve"> </w:t>
      </w:r>
      <w:r w:rsidR="00897318">
        <w:rPr>
          <w:lang w:val="en-GB" w:eastAsia="en-US"/>
        </w:rPr>
        <w:fldChar w:fldCharType="begin"/>
      </w:r>
      <w:r w:rsidR="00897318">
        <w:rPr>
          <w:lang w:val="en-GB" w:eastAsia="en-US"/>
        </w:rPr>
        <w:instrText xml:space="preserve"> REF _Ref219129130 \h </w:instrText>
      </w:r>
      <w:r w:rsidR="00897318">
        <w:rPr>
          <w:lang w:val="en-GB" w:eastAsia="en-US"/>
        </w:rPr>
      </w:r>
      <w:r w:rsidR="00897318">
        <w:rPr>
          <w:lang w:val="en-GB" w:eastAsia="en-US"/>
        </w:rPr>
        <w:fldChar w:fldCharType="separate"/>
      </w:r>
      <w:r w:rsidR="004C5473">
        <w:t xml:space="preserve">Table </w:t>
      </w:r>
      <w:r w:rsidR="004C5473">
        <w:rPr>
          <w:noProof/>
        </w:rPr>
        <w:t>10</w:t>
      </w:r>
      <w:r w:rsidR="00897318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738FFBAB" w14:textId="77777777" w:rsidR="00BA7F88" w:rsidRPr="006F3484" w:rsidRDefault="00BA7F88" w:rsidP="00BA7F88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A7F88" w14:paraId="4EBDBC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CA6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BD7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62F35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A7F88" w14:paraId="3B3F867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935B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DFC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73596" w14:textId="180B34F3" w:rsidR="00BA7F88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BA7F88" w14:paraId="410BD90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892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5A74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861D" w14:textId="092D4683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BA7F88" w14:paraId="34BD8AC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91E1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7A0E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CE9AF" w14:textId="1F584152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  <w:tr w:rsidR="00BA7F88" w14:paraId="720A2B8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81FAF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384B2B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7DA30" w14:textId="2B1EF5FF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271230</w:t>
            </w:r>
          </w:p>
        </w:tc>
      </w:tr>
      <w:tr w:rsidR="00BA7F88" w14:paraId="1916EE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345D1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E50C9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85CD" w14:textId="312893E7" w:rsidR="00BA7F88" w:rsidRDefault="0095443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54438">
              <w:rPr>
                <w:rFonts w:cs="Calibri"/>
                <w:color w:val="000000"/>
                <w:szCs w:val="24"/>
                <w:lang w:eastAsia="en-GB"/>
              </w:rPr>
              <w:t>Cloudy Colourless Liquid</w:t>
            </w:r>
          </w:p>
        </w:tc>
      </w:tr>
      <w:tr w:rsidR="00BA7F88" w14:paraId="1DF2382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B933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EAA6F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3495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704F5C7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0C89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FC514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7C7F9" w14:textId="5A55521C" w:rsidR="00BA7F88" w:rsidRDefault="001E476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OK</w:t>
            </w:r>
          </w:p>
        </w:tc>
      </w:tr>
      <w:tr w:rsidR="00BA7F88" w14:paraId="1534988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9C411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79D7D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912D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BA7F88" w14:paraId="115F4A4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B2A8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BA0E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8EE00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4C25BCE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2065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AA5B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93CC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3DF59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CD6BF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lastRenderedPageBreak/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B3F8D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D16B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049C8EB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03DD7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5464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2E0F2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89A11E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AC9A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621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2B016" w14:textId="58A7CABA" w:rsidR="00BA7F88" w:rsidRDefault="004820B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95FF54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AEE4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B6FC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CC64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0F2D84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169F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5A82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26A3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24EE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0E93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E0153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B7D5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AD6CF0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E7AA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96AB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610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F01563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089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6EDE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2B834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7A9F4B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55661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39EE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EBB0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16B599F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1D6C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CD57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3EB4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0A5DE8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DFB79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43F6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464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47EE4E6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57943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DF2A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21723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B9D80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42206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E1F3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B08CE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36ED8C9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5B95D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9164A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2FE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3909685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7F85B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895A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19337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BA7F88" w14:paraId="31DEF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4B6C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412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8C8D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8296B2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E2D7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93DC6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BBDB4" w14:textId="6D71DEC4" w:rsidR="00BA7F88" w:rsidRDefault="00C45280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094DF2AF" w14:textId="4A80D88E" w:rsidR="00BA7F88" w:rsidRPr="00BA7F88" w:rsidRDefault="00BA7F88" w:rsidP="00C45280">
      <w:pPr>
        <w:pStyle w:val="Caption"/>
      </w:pPr>
      <w:bookmarkStart w:id="25" w:name="_Ref21912958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C5473">
        <w:rPr>
          <w:noProof/>
        </w:rPr>
        <w:t>11</w:t>
      </w:r>
      <w:r>
        <w:fldChar w:fldCharType="end"/>
      </w:r>
      <w:bookmarkEnd w:id="25"/>
      <w:r>
        <w:t>: Output from CMS100MI: LstTestDetail</w:t>
      </w:r>
    </w:p>
    <w:p w14:paraId="2B271271" w14:textId="19D43DE1" w:rsidR="006B2879" w:rsidRDefault="001B6322" w:rsidP="002135BE">
      <w:pPr>
        <w:pStyle w:val="5aH5"/>
      </w:pPr>
      <w:r>
        <w:t>Step 0</w:t>
      </w:r>
      <w:r w:rsidR="00D03496">
        <w:t>8</w:t>
      </w:r>
      <w:r>
        <w:t xml:space="preserve">: </w:t>
      </w:r>
      <w:r w:rsidR="006B2879" w:rsidRPr="00B27957">
        <w:t>Adding</w:t>
      </w:r>
      <w:r w:rsidR="006B2879">
        <w:t xml:space="preserve"> qualitative</w:t>
      </w:r>
      <w:r w:rsidR="006B2879" w:rsidRPr="00B27957">
        <w:t xml:space="preserve"> quality tests against the specification.</w:t>
      </w:r>
    </w:p>
    <w:p w14:paraId="197877ED" w14:textId="3CC42A5E" w:rsidR="0023720B" w:rsidRPr="00411C6D" w:rsidRDefault="0023720B" w:rsidP="0023720B">
      <w:pPr>
        <w:pStyle w:val="5aNormal"/>
      </w:pPr>
      <w:r>
        <w:t>Below are the inputs to add a qualitative test.</w:t>
      </w:r>
      <w:r w:rsidR="002B77B6">
        <w:t xml:space="preserve"> This information is</w:t>
      </w:r>
      <w:r>
        <w:t xml:space="preserve"> </w:t>
      </w:r>
      <w:r w:rsidR="00D65D5E">
        <w:t>not transferred from PLM and is maintained in M3</w:t>
      </w:r>
      <w:r w:rsidR="003C6A74">
        <w:t>.</w:t>
      </w:r>
    </w:p>
    <w:p w14:paraId="3D9D7DBD" w14:textId="77777777" w:rsidR="0023720B" w:rsidRDefault="0023720B" w:rsidP="0023720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DED8FCE" w14:textId="77777777" w:rsidR="0023720B" w:rsidRPr="00F204D1" w:rsidRDefault="0023720B" w:rsidP="0023720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23720B" w14:paraId="5903E98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2AAF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6FEA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557C5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B4CC0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3720B" w14:paraId="53CF5CD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1E6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972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D431" w14:textId="4AD01A9E" w:rsidR="0023720B" w:rsidRDefault="00D0349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B4E33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386032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1E2AF74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A907B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A4BC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DA945" w14:textId="77777777" w:rsidR="0023720B" w:rsidRPr="00984FA2" w:rsidRDefault="0023720B" w:rsidP="007439C6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3A843" w14:textId="77B4EC12" w:rsidR="0023720B" w:rsidRPr="00984FA2" w:rsidRDefault="002A5412" w:rsidP="007439C6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23720B" w14:paraId="4F337BA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CDF3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D2AD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02696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2504BC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3720B" w14:paraId="0C7CF58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ADF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88F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93A57" w14:textId="57DB114D" w:rsidR="0023720B" w:rsidRDefault="00AE2DDE" w:rsidP="007439C6">
            <w:pPr>
              <w:keepNext/>
              <w:spacing w:line="276" w:lineRule="auto"/>
              <w:jc w:val="center"/>
            </w:pPr>
            <w:r>
              <w:t>TASTE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EFEDA7" w14:textId="7E871F8C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4F7A905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68C1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381BD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51064" w14:textId="7EDBABA4" w:rsidR="0023720B" w:rsidRPr="00984130" w:rsidRDefault="0026279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2B946" w14:textId="49465E09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1250599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F3DC2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F624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CBE6" w14:textId="7777777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DE041B" w14:textId="50306EF0" w:rsidR="0023720B" w:rsidRPr="00984130" w:rsidRDefault="0023720B" w:rsidP="007439C6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</w:t>
            </w:r>
            <w:r w:rsidR="00600405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00298C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9271B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E1452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BA4" w14:textId="77777777" w:rsidR="0023720B" w:rsidRPr="00470054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E71D9" w14:textId="27F5709B" w:rsidR="0023720B" w:rsidRPr="00830CF5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t xml:space="preserve">QTI1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 w:rsidRPr="00830CF5">
              <w:fldChar w:fldCharType="end"/>
            </w:r>
          </w:p>
        </w:tc>
      </w:tr>
      <w:tr w:rsidR="0023720B" w14:paraId="68AE204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E9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4F4F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B9EA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89FC8E" w14:textId="6CB4410E" w:rsidR="00E20EC2" w:rsidRPr="007C23E8" w:rsidRDefault="00E20EC2" w:rsidP="00271888">
            <w:pPr>
              <w:keepNext/>
              <w:spacing w:line="276" w:lineRule="auto"/>
              <w:jc w:val="center"/>
              <w:rPr>
                <w:highlight w:val="green"/>
              </w:rPr>
            </w:pPr>
            <w:r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 xml:space="preserve">In the SyncBillOfMaterials BOD, the </w:t>
            </w:r>
            <w:r w:rsidR="00F06E89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</w:t>
            </w:r>
            <w:r w:rsidR="00F06E89" w:rsidRPr="007C23E8">
              <w:rPr>
                <w:highlight w:val="green"/>
              </w:rPr>
              <w:t>NameValue</w:t>
            </w:r>
            <w:r w:rsidR="00D74CA0" w:rsidRPr="007C23E8">
              <w:rPr>
                <w:highlight w:val="green"/>
              </w:rPr>
              <w:t>&gt; element</w:t>
            </w:r>
            <w:r w:rsidR="00B96925" w:rsidRPr="007C23E8">
              <w:rPr>
                <w:highlight w:val="green"/>
              </w:rPr>
              <w:t>, which holds the test description is located at the XML path</w:t>
            </w:r>
            <w:r w:rsidR="00E05797" w:rsidRPr="007C23E8">
              <w:rPr>
                <w:highlight w:val="green"/>
              </w:rPr>
              <w:t xml:space="preserve"> </w:t>
            </w:r>
            <w:r w:rsidRPr="007C23E8">
              <w:rPr>
                <w:highlight w:val="green"/>
              </w:rPr>
              <w:t>&lt;SyncBillOfMaterials&gt;</w:t>
            </w:r>
            <w:r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&lt;DataArea&gt;&lt;BillOfMaterials&gt;&lt;BillOfMaterialsHeader&gt;&lt;OutputItem&gt;</w:t>
            </w:r>
          </w:p>
          <w:p w14:paraId="40A72E75" w14:textId="793E40FA" w:rsidR="00E20EC2" w:rsidRPr="00830CF5" w:rsidRDefault="00E20EC2" w:rsidP="00E20E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&lt;Specification type="attribute"&gt;&lt;ID&gt;</w:t>
            </w:r>
            <w:r w:rsidR="00B1477D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{</w:t>
            </w:r>
            <w:r w:rsidR="00091AA6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’</w:t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 xml:space="preserve">QTQTST’ in </w:t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begin"/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instrText xml:space="preserve"> REF _Ref219129587 \h </w:instrText>
            </w:r>
            <w:r w:rsidR="00E72F4A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instrText xml:space="preserve"> \* MERGEFORMAT </w:instrText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separate"/>
            </w:r>
            <w:r w:rsidR="004C5473" w:rsidRPr="004C5473">
              <w:rPr>
                <w:highlight w:val="green"/>
              </w:rPr>
              <w:t xml:space="preserve">Table </w:t>
            </w:r>
            <w:r w:rsidR="004C5473" w:rsidRPr="004C5473">
              <w:rPr>
                <w:noProof/>
                <w:highlight w:val="green"/>
              </w:rPr>
              <w:t>11</w:t>
            </w:r>
            <w:r w:rsidR="009743A7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end"/>
            </w:r>
            <w:r w:rsidR="00B1477D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}</w:t>
            </w:r>
            <w:r w:rsidR="003D685F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</w:t>
            </w:r>
            <w:r w:rsidR="007650E2" w:rsidRPr="007C23E8">
              <w:rPr>
                <w:highlight w:val="green"/>
              </w:rPr>
              <w:t>NameValue name=</w:t>
            </w:r>
            <w:r w:rsidR="00B1477D" w:rsidRPr="007C23E8">
              <w:rPr>
                <w:highlight w:val="green"/>
              </w:rPr>
              <w:t>{</w:t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 xml:space="preserve">’QTQTST’ in </w:t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begin"/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instrText xml:space="preserve"> REF _Ref219129587 \h </w:instrText>
            </w:r>
            <w:r w:rsidR="00E72F4A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instrText xml:space="preserve"> \* MERGEFORMAT </w:instrText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separate"/>
            </w:r>
            <w:r w:rsidR="004C5473" w:rsidRPr="004C5473">
              <w:rPr>
                <w:highlight w:val="green"/>
              </w:rPr>
              <w:t xml:space="preserve">Table </w:t>
            </w:r>
            <w:r w:rsidR="004C5473" w:rsidRPr="004C5473">
              <w:rPr>
                <w:noProof/>
                <w:highlight w:val="green"/>
              </w:rPr>
              <w:t>11</w:t>
            </w:r>
            <w:r w:rsidR="007650E2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fldChar w:fldCharType="end"/>
            </w:r>
            <w:r w:rsidR="00B1477D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}</w:t>
            </w:r>
            <w:r w:rsidR="007650E2" w:rsidRPr="007C23E8">
              <w:rPr>
                <w:highlight w:val="green"/>
              </w:rPr>
              <w:t xml:space="preserve"> type="Actual Value"</w:t>
            </w:r>
            <w:r w:rsidR="003D685F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&gt;</w:t>
            </w:r>
            <w:r w:rsidR="00F77B7B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&lt;/NameValue&gt;</w:t>
            </w:r>
            <w:r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</w:t>
            </w:r>
            <w:r w:rsidR="00737765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/</w:t>
            </w:r>
            <w:r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Property&gt;</w:t>
            </w:r>
            <w:r w:rsidR="00271888" w:rsidRPr="007C23E8">
              <w:rPr>
                <w:rFonts w:cs="Calibri"/>
                <w:color w:val="000000"/>
                <w:szCs w:val="24"/>
                <w:highlight w:val="green"/>
                <w:lang w:eastAsia="en-GB"/>
              </w:rPr>
              <w:t>&lt;/Specification&gt;</w:t>
            </w:r>
          </w:p>
        </w:tc>
      </w:tr>
      <w:tr w:rsidR="0023720B" w14:paraId="6CD73C9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96BE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E7A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AAE2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DDA386" w14:textId="61DBE8B5" w:rsidR="0023720B" w:rsidRPr="00830CF5" w:rsidRDefault="0023720B" w:rsidP="007439C6">
            <w:pPr>
              <w:keepNext/>
              <w:spacing w:line="276" w:lineRule="auto"/>
              <w:jc w:val="center"/>
            </w:pPr>
            <w:r w:rsidRPr="00830CF5">
              <w:t xml:space="preserve">EXSQ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 w:rsidRPr="00830CF5">
              <w:fldChar w:fldCharType="end"/>
            </w:r>
          </w:p>
        </w:tc>
      </w:tr>
      <w:tr w:rsidR="003B2B7D" w14:paraId="482F9F1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32571" w14:textId="32E20C29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03AA4" w14:textId="0EEFBBEE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67034" w14:textId="6601BA0D" w:rsidR="003B2B7D" w:rsidRDefault="00125E90" w:rsidP="007439C6">
            <w:pPr>
              <w:keepNext/>
              <w:spacing w:line="276" w:lineRule="auto"/>
              <w:jc w:val="center"/>
            </w:pPr>
            <w:r>
              <w:t>OK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FB77CD" w14:textId="46E49B8F" w:rsidR="003B2B7D" w:rsidRPr="00830CF5" w:rsidRDefault="00125E90" w:rsidP="007439C6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1E7CB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C892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99C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1D6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4264B6" w14:textId="6186FC2D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DF7CED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A08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2DE7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8F1C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7AFAE4" w14:textId="1F5BB4C7" w:rsidR="0023720B" w:rsidRDefault="0023720B" w:rsidP="007439C6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350371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8A01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3523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3ECE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44677" w14:textId="780152B2" w:rsidR="0023720B" w:rsidRDefault="0023720B" w:rsidP="007439C6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7FD55D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D807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F1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76719" w14:textId="59959483" w:rsidR="0023720B" w:rsidRDefault="001C576F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4AD5EA" w14:textId="44478C50" w:rsidR="0023720B" w:rsidRDefault="0023720B" w:rsidP="007439C6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2CED2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1F2B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839E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154D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0F94DD" w14:textId="537CE335" w:rsidR="0023720B" w:rsidRDefault="0023720B" w:rsidP="007439C6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B2B64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6C30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451A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CA45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8A9EA" w14:textId="190F6AE5" w:rsidR="0023720B" w:rsidRDefault="0023720B" w:rsidP="007439C6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8105914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7E55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248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0758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A8AD62" w14:textId="751A2F26" w:rsidR="0023720B" w:rsidRDefault="0023720B" w:rsidP="007439C6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CB1687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60AE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C904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7467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66FAD4" w14:textId="6F40EDAD" w:rsidR="0023720B" w:rsidRDefault="0023720B" w:rsidP="007439C6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47E08AC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61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E84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30F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AB08D1" w14:textId="57B21E3D" w:rsidR="0023720B" w:rsidRDefault="0023720B" w:rsidP="007439C6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4B183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FAB0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08DF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606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9CB1A" w14:textId="6FEF8B80" w:rsidR="0023720B" w:rsidRDefault="0023720B" w:rsidP="007439C6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FCCFD5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71F8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14F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1B89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C42505" w14:textId="6A67A378" w:rsidR="0023720B" w:rsidRDefault="0023720B" w:rsidP="007439C6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117AD3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EF7B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2523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9ECC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2DDA2D" w14:textId="25C16027" w:rsidR="0023720B" w:rsidRDefault="0023720B" w:rsidP="007439C6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B3B3C3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BF7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5A8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B9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AD2A43" w14:textId="5BBF0509" w:rsidR="0023720B" w:rsidRDefault="0023720B" w:rsidP="007439C6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07DC39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19E7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F8B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70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BEA2F0" w14:textId="1E56959A" w:rsidR="0023720B" w:rsidRDefault="0023720B" w:rsidP="007439C6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7AB4FF2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5D2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78C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1372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7D01A5" w14:textId="1B6894EA" w:rsidR="0023720B" w:rsidRDefault="0023720B" w:rsidP="007439C6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E4113C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DE19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38C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FA03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219AEB" w14:textId="6E141091" w:rsidR="0023720B" w:rsidRDefault="0023720B" w:rsidP="007439C6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2E3585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043B5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5A1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B8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C9455" w14:textId="34EA20B9" w:rsidR="0023720B" w:rsidRDefault="0023720B" w:rsidP="007439C6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33190B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01AA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B62D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BD1B4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F37C" w14:textId="10485380" w:rsidR="0023720B" w:rsidRDefault="0023720B" w:rsidP="007439C6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F62D47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9D74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C95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CBC8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A59BA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0897D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D3F0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F38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9B75F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9C80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F23380D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51E9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75C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91A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571DE8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1FB018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44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AA28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9050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22D966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5EF036C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AD2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B9C9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2653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225A5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4CDF0B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38B6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8A17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786B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98A3BA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E87AD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3D4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7BE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136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5330E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DC0452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D3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400C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F0586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63ABBE" w14:textId="63EF449D" w:rsidR="0023720B" w:rsidRDefault="0023720B" w:rsidP="007439C6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4A2BF3A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EA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2BB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6F3B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9159BA" w14:textId="687F64BE" w:rsidR="0023720B" w:rsidRDefault="0023720B" w:rsidP="007439C6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C5473">
              <w:t xml:space="preserve">Table </w:t>
            </w:r>
            <w:r w:rsidR="004C5473">
              <w:rPr>
                <w:noProof/>
              </w:rPr>
              <w:t>11</w:t>
            </w:r>
            <w:r w:rsidR="005648F4">
              <w:fldChar w:fldCharType="end"/>
            </w:r>
          </w:p>
        </w:tc>
      </w:tr>
    </w:tbl>
    <w:p w14:paraId="14303BF2" w14:textId="546A3C9E" w:rsidR="0023720B" w:rsidRPr="0023720B" w:rsidRDefault="0023720B" w:rsidP="00F631C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12</w:t>
      </w:r>
      <w:r w:rsidR="00E42B43">
        <w:fldChar w:fldCharType="end"/>
      </w:r>
      <w:r>
        <w:t xml:space="preserve">: Inputs to add each </w:t>
      </w:r>
      <w:r w:rsidR="00F631C5">
        <w:t xml:space="preserve">qualitative </w:t>
      </w:r>
      <w:r>
        <w:t>test to the specification.</w:t>
      </w:r>
    </w:p>
    <w:p w14:paraId="32F531CD" w14:textId="5BB745AF" w:rsidR="008B754E" w:rsidRPr="00B27957" w:rsidRDefault="008B754E" w:rsidP="00B27957">
      <w:pPr>
        <w:pStyle w:val="5aH5"/>
      </w:pPr>
      <w:r w:rsidRPr="00B27957">
        <w:t>Step 0</w:t>
      </w:r>
      <w:r w:rsidR="00D03496">
        <w:t>9</w:t>
      </w:r>
      <w:r w:rsidRPr="00B27957">
        <w:t>: Generating an alternate UOM.</w:t>
      </w:r>
    </w:p>
    <w:p w14:paraId="03844CF5" w14:textId="525F0D19" w:rsidR="008B754E" w:rsidRDefault="008B754E" w:rsidP="008B754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MMS015MI</w:t>
      </w:r>
    </w:p>
    <w:p w14:paraId="0AAE31D5" w14:textId="1D0F02A6" w:rsidR="003C4C40" w:rsidRPr="003C4C40" w:rsidRDefault="008B754E" w:rsidP="003C4C4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3C4C40" w14:paraId="794C3F4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E1D61" w14:textId="77777777" w:rsidR="003C4C40" w:rsidRDefault="003C4C40" w:rsidP="003C4C40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E2EF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3DCB7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2735EB" w14:textId="77777777" w:rsidR="003C4C40" w:rsidRDefault="003C4C40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02AF8" w14:paraId="309A53C3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7401" w14:textId="518883A1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5102" w14:textId="27DA2AB2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EA34D" w14:textId="73864296" w:rsidR="00402AF8" w:rsidRDefault="00402AF8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CB9831" w14:textId="7223CB78" w:rsidR="00402AF8" w:rsidRPr="00C85A3D" w:rsidRDefault="00B55B1E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E3BBA" w14:paraId="346D283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9F10D" w14:textId="4A21D0A4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14C98" w14:textId="33B53607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4715C" w14:textId="0B48A9CE" w:rsidR="002E3BBA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7D9FEC" w14:textId="40D5F7C3" w:rsidR="002E3BBA" w:rsidRDefault="008B0056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D3D083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8DD5" w14:textId="7F901DFA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91C6A" w14:textId="427994BF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3E80C" w14:textId="013A4738" w:rsidR="002E3BBA" w:rsidRPr="00026627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69F085" w14:textId="6B71E8BB" w:rsidR="002E3BBA" w:rsidRPr="00026627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57833D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0CDCD" w14:textId="4186709B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3918" w14:textId="3EA8DB20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1EDD" w14:textId="295F2FFF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5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DFF9A0" w14:textId="1AB17C31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C4E42" w14:paraId="7E2AA389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521D3" w14:textId="263F1B01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F5C8A" w14:textId="696655B2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FF82" w14:textId="2AE15316" w:rsidR="00FC4E42" w:rsidRPr="00FC4E42" w:rsidRDefault="007740E9" w:rsidP="00FC4E42">
            <w:pPr>
              <w:keepNext/>
              <w:spacing w:line="276" w:lineRule="auto"/>
              <w:jc w:val="center"/>
            </w:pPr>
            <w: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F98AC" w14:textId="469C6273" w:rsidR="00026627" w:rsidRPr="00C6770F" w:rsidRDefault="00026627" w:rsidP="000266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</w:t>
            </w:r>
            <w:r w:rsidR="007125CA">
              <w:rPr>
                <w:rFonts w:cs="Calibri"/>
                <w:color w:val="000000"/>
                <w:szCs w:val="24"/>
                <w:lang w:eastAsia="en-GB"/>
              </w:rPr>
              <w:t>conversion factor for density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B55B1E">
              <w:t>&lt;SyncBillOfMaterials&gt;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00B01538" w14:textId="395B7354" w:rsidR="00FC4E42" w:rsidRPr="00C24A85" w:rsidRDefault="00026627" w:rsidP="00C24A8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BE2133">
              <w:rPr>
                <w:rFonts w:cs="Calibri"/>
                <w:color w:val="000000"/>
                <w:szCs w:val="24"/>
                <w:lang w:eastAsia="en-GB"/>
              </w:rPr>
              <w:t>&lt;ID&gt;Density&lt;/ID&gt;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&lt;Property&gt;&lt;NameValue&gt;</w:t>
            </w:r>
          </w:p>
        </w:tc>
      </w:tr>
      <w:tr w:rsidR="002E3BBA" w14:paraId="40B28E9D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3AB0B" w14:textId="775D9849" w:rsidR="002E3BBA" w:rsidRDefault="002E3BBA" w:rsidP="002E3BBA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5C439" w14:textId="79D74D61" w:rsidR="002E3BBA" w:rsidRDefault="002E3BBA" w:rsidP="002E3BBA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5A908" w14:textId="53C06DD6" w:rsidR="002E3BBA" w:rsidRDefault="002E3BBA" w:rsidP="002E3BBA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26828" w14:textId="4DB1D653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0969200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5ECD6" w14:textId="12FECC66" w:rsidR="002E3BBA" w:rsidRDefault="002E3BBA" w:rsidP="002E3BB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B9260" w14:textId="2DFCE11D" w:rsidR="002E3BBA" w:rsidRDefault="002E3BBA" w:rsidP="002E3BB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B5567" w14:textId="5954D0A7" w:rsidR="002E3BBA" w:rsidRDefault="002E3BBA" w:rsidP="002E3BBA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2812E1" w14:textId="28507E89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0A3938B" w14:textId="74CF4CB6" w:rsidR="003D7B17" w:rsidRDefault="006028DE" w:rsidP="00B6067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C5473">
        <w:rPr>
          <w:noProof/>
        </w:rPr>
        <w:t>13</w:t>
      </w:r>
      <w:r w:rsidR="00E42B43">
        <w:fldChar w:fldCharType="end"/>
      </w:r>
      <w:r>
        <w:t xml:space="preserve">: </w:t>
      </w:r>
      <w:r w:rsidRPr="00221731">
        <w:t>Inputs to add unit of measure conversion between Kilograms and Liters</w:t>
      </w:r>
    </w:p>
    <w:p w14:paraId="703D538E" w14:textId="45562026" w:rsidR="003D7B17" w:rsidRDefault="003D7B17" w:rsidP="003D7B17">
      <w:pPr>
        <w:pStyle w:val="4aH4"/>
      </w:pPr>
      <w:bookmarkStart w:id="26" w:name="_Toc226993568"/>
      <w:r w:rsidRPr="003D7B17">
        <w:t>Error Handling</w:t>
      </w:r>
      <w:bookmarkEnd w:id="26"/>
    </w:p>
    <w:p w14:paraId="391359A7" w14:textId="1EBE3D89" w:rsidR="002E7586" w:rsidRDefault="006231C8" w:rsidP="003D7B17">
      <w:pPr>
        <w:pStyle w:val="4aNormal"/>
      </w:pPr>
      <w:r>
        <w:t xml:space="preserve">In the event </w:t>
      </w:r>
      <w:r w:rsidR="00A91E1B">
        <w:t>of an error on the standard integration between PLM to Infor M3, the error needs to be fixed</w:t>
      </w:r>
      <w:r w:rsidR="00E50272">
        <w:t xml:space="preserve"> in PLM/ Infor </w:t>
      </w:r>
      <w:r w:rsidR="00E84564">
        <w:t>M3,</w:t>
      </w:r>
      <w:r w:rsidR="00E50272">
        <w:t xml:space="preserve"> and the record needs to be pushed again from PLM</w:t>
      </w:r>
      <w:r w:rsidR="0089301E">
        <w:t xml:space="preserve">. </w:t>
      </w:r>
    </w:p>
    <w:p w14:paraId="1384D661" w14:textId="77777777" w:rsidR="002E7586" w:rsidRDefault="002E7586" w:rsidP="003D7B17">
      <w:pPr>
        <w:pStyle w:val="4aNormal"/>
      </w:pPr>
    </w:p>
    <w:p w14:paraId="2D2F952F" w14:textId="2477EF6A" w:rsidR="003D7B17" w:rsidRPr="003D7B17" w:rsidRDefault="00E84564" w:rsidP="003D7B17">
      <w:pPr>
        <w:pStyle w:val="4aNormal"/>
      </w:pPr>
      <w:r>
        <w:t xml:space="preserve">However, in the event of an error on the integration such as </w:t>
      </w:r>
      <w:r w:rsidR="006231C8">
        <w:t xml:space="preserve">an API </w:t>
      </w:r>
      <w:r>
        <w:t>failing</w:t>
      </w:r>
      <w:r w:rsidR="005569DF">
        <w:t xml:space="preserve"> </w:t>
      </w:r>
      <w:r w:rsidR="00E168A6">
        <w:t xml:space="preserve">to successfully complete, an error email would be generated to a user group notifying the </w:t>
      </w:r>
      <w:r w:rsidR="005569DF">
        <w:t>error</w:t>
      </w:r>
      <w:r w:rsidR="00E168A6">
        <w:t>.</w:t>
      </w:r>
      <w:r w:rsidR="0062059E">
        <w:t xml:space="preserve"> </w:t>
      </w:r>
      <w:r w:rsidR="00C61636">
        <w:t>Once notified</w:t>
      </w:r>
      <w:r w:rsidR="0062059E">
        <w:t>,</w:t>
      </w:r>
      <w:r w:rsidR="00F272A8">
        <w:t xml:space="preserve"> the </w:t>
      </w:r>
      <w:r w:rsidR="009B04BD">
        <w:t>error needs to be fixed</w:t>
      </w:r>
      <w:r w:rsidR="005569DF">
        <w:t>,</w:t>
      </w:r>
      <w:r w:rsidR="00F707CC">
        <w:t xml:space="preserve"> and the </w:t>
      </w:r>
      <w:r w:rsidR="008B6442">
        <w:t>job needs to be reprocessed</w:t>
      </w:r>
      <w:r w:rsidR="00C26B8C"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7" w:name="_Toc226993569"/>
      <w:r w:rsidRPr="00843533">
        <w:rPr>
          <w:lang w:val="en-GB"/>
        </w:rPr>
        <w:t>Assumptions &amp; Limitations</w:t>
      </w:r>
      <w:bookmarkEnd w:id="27"/>
    </w:p>
    <w:p w14:paraId="5E14CFB1" w14:textId="1CB8CA8B" w:rsidR="00ED7AB0" w:rsidRDefault="00977D4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Quantitative q</w:t>
      </w:r>
      <w:r w:rsidR="00D77559">
        <w:rPr>
          <w:lang w:val="en-GB"/>
        </w:rPr>
        <w:t xml:space="preserve">uality test names on PLM and Infor M3 are </w:t>
      </w:r>
      <w:r w:rsidR="004B5BF4">
        <w:rPr>
          <w:lang w:val="en-GB"/>
        </w:rPr>
        <w:t>mapped in CRS881</w:t>
      </w:r>
      <w:r w:rsidR="00F11F69">
        <w:rPr>
          <w:lang w:val="en-GB"/>
        </w:rPr>
        <w:t xml:space="preserve"> for recipe items.</w:t>
      </w:r>
    </w:p>
    <w:p w14:paraId="28DF5A4A" w14:textId="59860A69" w:rsidR="00172DE0" w:rsidRDefault="004B5BF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</w:t>
      </w:r>
      <w:r w:rsidR="00977D41">
        <w:rPr>
          <w:lang w:val="en-GB"/>
        </w:rPr>
        <w:t xml:space="preserve">quantitative </w:t>
      </w:r>
      <w:r>
        <w:rPr>
          <w:lang w:val="en-GB"/>
        </w:rPr>
        <w:t xml:space="preserve">quality tests are </w:t>
      </w:r>
      <w:r w:rsidR="006E6CC2">
        <w:rPr>
          <w:lang w:val="en-GB"/>
        </w:rPr>
        <w:t>added to QMS100</w:t>
      </w:r>
      <w:r>
        <w:rPr>
          <w:lang w:val="en-GB"/>
        </w:rPr>
        <w:t>, CRS881 mapping needs to be updated.</w:t>
      </w:r>
    </w:p>
    <w:p w14:paraId="7E0477A2" w14:textId="5E506BD9" w:rsidR="001D75B4" w:rsidRDefault="001D75B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All recipe codes would include </w:t>
      </w:r>
      <w:r w:rsidR="008F2659">
        <w:rPr>
          <w:lang w:val="en-GB"/>
        </w:rPr>
        <w:t xml:space="preserve">qualitative </w:t>
      </w:r>
      <w:r w:rsidR="00422C4B">
        <w:rPr>
          <w:lang w:val="en-GB"/>
        </w:rPr>
        <w:t>tests defined in the CRS881</w:t>
      </w:r>
      <w:r w:rsidR="00077045">
        <w:rPr>
          <w:lang w:val="en-GB"/>
        </w:rPr>
        <w:t xml:space="preserve"> </w:t>
      </w:r>
      <w:r w:rsidR="00422C4B">
        <w:rPr>
          <w:lang w:val="en-GB"/>
        </w:rPr>
        <w:t xml:space="preserve">mapping for </w:t>
      </w:r>
      <w:r w:rsidR="00077045" w:rsidRPr="00077045">
        <w:rPr>
          <w:lang w:val="en-GB"/>
        </w:rPr>
        <w:t>QualitativeTests</w:t>
      </w:r>
      <w:r w:rsidR="008F2659">
        <w:rPr>
          <w:lang w:val="en-GB"/>
        </w:rPr>
        <w:t>.</w:t>
      </w:r>
      <w:r w:rsidR="0082654C">
        <w:rPr>
          <w:lang w:val="en-GB"/>
        </w:rPr>
        <w:t xml:space="preserve"> </w:t>
      </w:r>
    </w:p>
    <w:p w14:paraId="254A72E7" w14:textId="77777777" w:rsidR="00783503" w:rsidRDefault="003303D6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lastRenderedPageBreak/>
        <w:t xml:space="preserve">In the event new qualitative quality tests are </w:t>
      </w:r>
      <w:r w:rsidR="007975F9">
        <w:rPr>
          <w:lang w:val="en-GB"/>
        </w:rPr>
        <w:t>added against</w:t>
      </w:r>
      <w:r>
        <w:rPr>
          <w:lang w:val="en-GB"/>
        </w:rPr>
        <w:t xml:space="preserve"> recipe items, CRS881 mapping needs to be updated</w:t>
      </w:r>
      <w:r w:rsidR="00783503">
        <w:rPr>
          <w:lang w:val="en-GB"/>
        </w:rPr>
        <w:t>.</w:t>
      </w:r>
    </w:p>
    <w:p w14:paraId="55900FBF" w14:textId="4A1DBC67" w:rsidR="00044612" w:rsidRPr="00044612" w:rsidRDefault="00783503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Qualitative quality tests</w:t>
      </w:r>
      <w:r w:rsidR="003303D6">
        <w:rPr>
          <w:lang w:val="en-GB"/>
        </w:rPr>
        <w:t xml:space="preserve"> </w:t>
      </w:r>
      <w:r w:rsidR="00044612">
        <w:rPr>
          <w:lang w:val="en-GB"/>
        </w:rPr>
        <w:t>won’t be transmitted from PLM to M3.</w:t>
      </w:r>
    </w:p>
    <w:p w14:paraId="2FC46D72" w14:textId="5E2ABE9C" w:rsidR="005F6CBA" w:rsidRPr="00172DE0" w:rsidRDefault="005F6CBA" w:rsidP="00172DE0">
      <w:pPr>
        <w:pStyle w:val="2bNormal"/>
        <w:numPr>
          <w:ilvl w:val="0"/>
          <w:numId w:val="36"/>
        </w:numPr>
        <w:rPr>
          <w:lang w:val="en-GB"/>
        </w:rPr>
      </w:pPr>
      <w:r w:rsidRPr="00172DE0">
        <w:rPr>
          <w:lang w:val="en-GB"/>
        </w:rPr>
        <w:t xml:space="preserve">Infor M3 is only able to handle a minimum, maximum and a target value and </w:t>
      </w:r>
      <w:r w:rsidR="009808E9" w:rsidRPr="00172DE0">
        <w:rPr>
          <w:lang w:val="en-GB"/>
        </w:rPr>
        <w:t>is not</w:t>
      </w:r>
      <w:r w:rsidRPr="00172DE0">
        <w:rPr>
          <w:lang w:val="en-GB"/>
        </w:rPr>
        <w:t xml:space="preserve"> capable in handling ‘&lt;’, ‘&gt;’, plus or minus values.</w:t>
      </w:r>
    </w:p>
    <w:p w14:paraId="7D669B15" w14:textId="1CC7FCE8" w:rsidR="00EC6972" w:rsidRDefault="005F6CB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Minimum, maximum and target values transferred from PLM to</w:t>
      </w:r>
      <w:r w:rsidR="00700E7D">
        <w:rPr>
          <w:lang w:val="en-GB"/>
        </w:rPr>
        <w:t xml:space="preserve"> Infor</w:t>
      </w:r>
      <w:r>
        <w:rPr>
          <w:lang w:val="en-GB"/>
        </w:rPr>
        <w:t xml:space="preserve"> M3 need to align with the</w:t>
      </w:r>
      <w:r w:rsidR="009660B8">
        <w:rPr>
          <w:lang w:val="en-GB"/>
        </w:rPr>
        <w:t xml:space="preserve"> correct test type in Infor M3</w:t>
      </w:r>
      <w:r w:rsidR="00172EEE">
        <w:rPr>
          <w:lang w:val="en-GB"/>
        </w:rPr>
        <w:t xml:space="preserve"> </w:t>
      </w:r>
      <w:r w:rsidR="009660B8">
        <w:rPr>
          <w:lang w:val="en-GB"/>
        </w:rPr>
        <w:t xml:space="preserve">(i.e. </w:t>
      </w:r>
      <w:r w:rsidR="00172EEE">
        <w:rPr>
          <w:lang w:val="en-GB"/>
        </w:rPr>
        <w:t xml:space="preserve">Values a test could hold would depend on whether the test being correctly setup in </w:t>
      </w:r>
      <w:r w:rsidR="008A769B">
        <w:rPr>
          <w:lang w:val="en-GB"/>
        </w:rPr>
        <w:t xml:space="preserve">Infor </w:t>
      </w:r>
      <w:r w:rsidR="00172EEE">
        <w:rPr>
          <w:lang w:val="en-GB"/>
        </w:rPr>
        <w:t>M3 as a qualitative or a quantitative test).</w:t>
      </w:r>
    </w:p>
    <w:p w14:paraId="40B52FB4" w14:textId="374B520F" w:rsidR="005E5858" w:rsidRDefault="00C061C6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effective period</w:t>
      </w:r>
      <w:r w:rsidR="00476765">
        <w:rPr>
          <w:lang w:val="en-GB"/>
        </w:rPr>
        <w:t xml:space="preserve"> (From and To date)</w:t>
      </w:r>
      <w:r>
        <w:rPr>
          <w:lang w:val="en-GB"/>
        </w:rPr>
        <w:t xml:space="preserve"> </w:t>
      </w:r>
      <w:r w:rsidR="00476765">
        <w:rPr>
          <w:lang w:val="en-GB"/>
        </w:rPr>
        <w:t>on</w:t>
      </w:r>
      <w:r w:rsidR="00167257">
        <w:rPr>
          <w:lang w:val="en-GB"/>
        </w:rPr>
        <w:t xml:space="preserve"> a quality specification </w:t>
      </w:r>
      <w:r w:rsidR="00476765">
        <w:rPr>
          <w:lang w:val="en-GB"/>
        </w:rPr>
        <w:t>generated against</w:t>
      </w:r>
      <w:r w:rsidR="00167257">
        <w:rPr>
          <w:lang w:val="en-GB"/>
        </w:rPr>
        <w:t xml:space="preserve"> a recipe code </w:t>
      </w:r>
      <w:r w:rsidR="005E5858">
        <w:rPr>
          <w:lang w:val="en-GB"/>
        </w:rPr>
        <w:t xml:space="preserve">will </w:t>
      </w:r>
      <w:r w:rsidR="00402B17">
        <w:rPr>
          <w:lang w:val="en-GB"/>
        </w:rPr>
        <w:t xml:space="preserve">align with the start date and the end date </w:t>
      </w:r>
      <w:r w:rsidR="00972131">
        <w:rPr>
          <w:lang w:val="en-GB"/>
        </w:rPr>
        <w:t xml:space="preserve">on the bill of material version transferred from PLM to </w:t>
      </w:r>
      <w:r w:rsidR="007B47A8">
        <w:rPr>
          <w:lang w:val="en-GB"/>
        </w:rPr>
        <w:t xml:space="preserve">Infor </w:t>
      </w:r>
      <w:r w:rsidR="00972131">
        <w:rPr>
          <w:lang w:val="en-GB"/>
        </w:rPr>
        <w:t>M3.</w:t>
      </w:r>
    </w:p>
    <w:p w14:paraId="69A238F0" w14:textId="55B8D261" w:rsidR="0064507A" w:rsidRDefault="0048020B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When a quality specification is created against an item, </w:t>
      </w:r>
      <w:r w:rsidR="00F04DB6">
        <w:rPr>
          <w:lang w:val="en-GB"/>
        </w:rPr>
        <w:t>i</w:t>
      </w:r>
      <w:r w:rsidR="00C5017C">
        <w:rPr>
          <w:lang w:val="en-GB"/>
        </w:rPr>
        <w:t>f a quality specification</w:t>
      </w:r>
      <w:r w:rsidR="00A01260">
        <w:rPr>
          <w:lang w:val="en-GB"/>
        </w:rPr>
        <w:t xml:space="preserve"> already</w:t>
      </w:r>
      <w:r w:rsidR="00C5017C">
        <w:rPr>
          <w:lang w:val="en-GB"/>
        </w:rPr>
        <w:t xml:space="preserve"> exists</w:t>
      </w:r>
      <w:r w:rsidR="00A01260">
        <w:rPr>
          <w:lang w:val="en-GB"/>
        </w:rPr>
        <w:t xml:space="preserve"> in </w:t>
      </w:r>
      <w:r w:rsidR="007B47A8">
        <w:rPr>
          <w:lang w:val="en-GB"/>
        </w:rPr>
        <w:t xml:space="preserve">Infor </w:t>
      </w:r>
      <w:r w:rsidR="00A01260">
        <w:rPr>
          <w:lang w:val="en-GB"/>
        </w:rPr>
        <w:t>M3 for the same item for</w:t>
      </w:r>
      <w:r w:rsidR="00F04DB6">
        <w:rPr>
          <w:lang w:val="en-GB"/>
        </w:rPr>
        <w:t xml:space="preserve"> the same effective period</w:t>
      </w:r>
      <w:r w:rsidR="00120844">
        <w:rPr>
          <w:lang w:val="en-GB"/>
        </w:rPr>
        <w:t xml:space="preserve"> (From and To date range)</w:t>
      </w:r>
      <w:r w:rsidR="00FA29FF">
        <w:rPr>
          <w:lang w:val="en-GB"/>
        </w:rPr>
        <w:t xml:space="preserve"> the </w:t>
      </w:r>
      <w:r w:rsidR="00275622">
        <w:rPr>
          <w:lang w:val="en-GB"/>
        </w:rPr>
        <w:t>specification will not be created.</w:t>
      </w:r>
    </w:p>
    <w:p w14:paraId="23A6BA16" w14:textId="01F23630" w:rsidR="00C157D8" w:rsidRDefault="00C157D8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Laboratory Manager will </w:t>
      </w:r>
      <w:r w:rsidR="002E3BBA">
        <w:rPr>
          <w:lang w:val="en-GB"/>
        </w:rPr>
        <w:t xml:space="preserve">be made equal </w:t>
      </w:r>
      <w:r>
        <w:rPr>
          <w:lang w:val="en-GB"/>
        </w:rPr>
        <w:t xml:space="preserve">to </w:t>
      </w:r>
      <w:r w:rsidR="00FE65AE">
        <w:rPr>
          <w:lang w:val="en-GB"/>
        </w:rPr>
        <w:t>an</w:t>
      </w:r>
      <w:r>
        <w:rPr>
          <w:lang w:val="en-GB"/>
        </w:rPr>
        <w:t xml:space="preserve"> </w:t>
      </w:r>
      <w:r w:rsidR="008A769B">
        <w:rPr>
          <w:lang w:val="en-GB"/>
        </w:rPr>
        <w:t xml:space="preserve">Infor </w:t>
      </w:r>
      <w:r>
        <w:rPr>
          <w:lang w:val="en-GB"/>
        </w:rPr>
        <w:t>M3 generic ID</w:t>
      </w:r>
      <w:r w:rsidR="008C6E3E">
        <w:rPr>
          <w:lang w:val="en-GB"/>
        </w:rPr>
        <w:t xml:space="preserve">: </w:t>
      </w:r>
      <w:r>
        <w:rPr>
          <w:lang w:val="en-GB"/>
        </w:rPr>
        <w:t xml:space="preserve">‘MOVEX’ while </w:t>
      </w:r>
      <w:r w:rsidR="008C6E3E">
        <w:rPr>
          <w:lang w:val="en-GB"/>
        </w:rPr>
        <w:t xml:space="preserve">‘approved by’ will pick the </w:t>
      </w:r>
      <w:r w:rsidR="00B91B7A">
        <w:rPr>
          <w:lang w:val="en-GB"/>
        </w:rPr>
        <w:t>‘S</w:t>
      </w:r>
      <w:r w:rsidR="00C70D0B">
        <w:rPr>
          <w:lang w:val="en-GB"/>
        </w:rPr>
        <w:t>pec issued by</w:t>
      </w:r>
      <w:r w:rsidR="00B91B7A">
        <w:rPr>
          <w:lang w:val="en-GB"/>
        </w:rPr>
        <w:t>’</w:t>
      </w:r>
      <w:r w:rsidR="008C6E3E">
        <w:rPr>
          <w:lang w:val="en-GB"/>
        </w:rPr>
        <w:t xml:space="preserve"> transferred from PLM. In the event, </w:t>
      </w:r>
      <w:r w:rsidR="00B91B7A">
        <w:rPr>
          <w:lang w:val="en-GB"/>
        </w:rPr>
        <w:t>‘Spec issued by’</w:t>
      </w:r>
      <w:r w:rsidR="002416BA">
        <w:rPr>
          <w:lang w:val="en-GB"/>
        </w:rPr>
        <w:t xml:space="preserve"> </w:t>
      </w:r>
      <w:r w:rsidR="008C6E3E">
        <w:rPr>
          <w:lang w:val="en-GB"/>
        </w:rPr>
        <w:t>is in status 90: Deactivated, a generic user ID: MOVEX will be used.</w:t>
      </w:r>
    </w:p>
    <w:p w14:paraId="7EC49CD7" w14:textId="199F14B6" w:rsidR="00DF1BD1" w:rsidRDefault="00C1040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For density conversion to </w:t>
      </w:r>
      <w:r w:rsidR="00424D74">
        <w:rPr>
          <w:lang w:val="en-GB"/>
        </w:rPr>
        <w:t>be successful</w:t>
      </w:r>
      <w:r>
        <w:rPr>
          <w:lang w:val="en-GB"/>
        </w:rPr>
        <w:t>, a</w:t>
      </w:r>
      <w:r w:rsidR="00F274EA">
        <w:rPr>
          <w:lang w:val="en-GB"/>
        </w:rPr>
        <w:t xml:space="preserve"> unit of measure conversion </w:t>
      </w:r>
      <w:r w:rsidR="009808E9">
        <w:rPr>
          <w:lang w:val="en-GB"/>
        </w:rPr>
        <w:t>should not</w:t>
      </w:r>
      <w:r w:rsidR="008A1A59">
        <w:rPr>
          <w:lang w:val="en-GB"/>
        </w:rPr>
        <w:t xml:space="preserve"> already</w:t>
      </w:r>
      <w:r w:rsidR="00F274EA">
        <w:rPr>
          <w:lang w:val="en-GB"/>
        </w:rPr>
        <w:t xml:space="preserve"> </w:t>
      </w:r>
      <w:r w:rsidR="00E14C47">
        <w:rPr>
          <w:lang w:val="en-GB"/>
        </w:rPr>
        <w:t xml:space="preserve">exist </w:t>
      </w:r>
      <w:r w:rsidR="008A1A59">
        <w:rPr>
          <w:lang w:val="en-GB"/>
        </w:rPr>
        <w:t xml:space="preserve">in </w:t>
      </w:r>
      <w:r w:rsidR="008A769B">
        <w:rPr>
          <w:lang w:val="en-GB"/>
        </w:rPr>
        <w:t xml:space="preserve">Infor </w:t>
      </w:r>
      <w:r w:rsidR="008A1A59">
        <w:rPr>
          <w:lang w:val="en-GB"/>
        </w:rPr>
        <w:t xml:space="preserve">M3 </w:t>
      </w:r>
      <w:r>
        <w:rPr>
          <w:lang w:val="en-GB"/>
        </w:rPr>
        <w:t>against the item for alternate unit of measure</w:t>
      </w:r>
      <w:r w:rsidR="00E14C47">
        <w:rPr>
          <w:lang w:val="en-GB"/>
        </w:rPr>
        <w:t xml:space="preserve"> </w:t>
      </w:r>
      <w:r w:rsidR="008A1A59">
        <w:rPr>
          <w:lang w:val="en-GB"/>
        </w:rPr>
        <w:t>KG.</w:t>
      </w:r>
    </w:p>
    <w:p w14:paraId="62C1C677" w14:textId="73C7E252" w:rsidR="00E8014B" w:rsidRDefault="00A3034C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If a density is transferred from PLM to </w:t>
      </w:r>
      <w:r w:rsidR="007B47A8">
        <w:rPr>
          <w:lang w:val="en-GB"/>
        </w:rPr>
        <w:t xml:space="preserve">Infor </w:t>
      </w:r>
      <w:r>
        <w:rPr>
          <w:lang w:val="en-GB"/>
        </w:rPr>
        <w:t xml:space="preserve">M3 for a recipe code, the manufacturing unit of measure against the </w:t>
      </w:r>
      <w:r w:rsidR="002D1A2B">
        <w:rPr>
          <w:lang w:val="en-GB"/>
        </w:rPr>
        <w:t>recipe code</w:t>
      </w:r>
      <w:r>
        <w:rPr>
          <w:lang w:val="en-GB"/>
        </w:rPr>
        <w:t xml:space="preserve"> will always be</w:t>
      </w:r>
      <w:r w:rsidR="002D1A2B">
        <w:rPr>
          <w:lang w:val="en-GB"/>
        </w:rPr>
        <w:t xml:space="preserve"> KG.</w:t>
      </w:r>
    </w:p>
    <w:p w14:paraId="2D4ECB44" w14:textId="418C3F44" w:rsidR="008D0E02" w:rsidRDefault="001602A5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logic relevant for output documents related to quality or traceability arising </w:t>
      </w:r>
      <w:r w:rsidR="00E8014B">
        <w:rPr>
          <w:lang w:val="en-GB"/>
        </w:rPr>
        <w:t>because of</w:t>
      </w:r>
      <w:r>
        <w:rPr>
          <w:lang w:val="en-GB"/>
        </w:rPr>
        <w:t xml:space="preserve"> this integration is outside the scope of this specification and will be undertaken separately.</w:t>
      </w:r>
    </w:p>
    <w:p w14:paraId="3D2C0C08" w14:textId="7AE940F1" w:rsidR="0089436F" w:rsidRDefault="0089436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user group </w:t>
      </w:r>
      <w:r w:rsidR="00635259">
        <w:rPr>
          <w:lang w:val="en-GB"/>
        </w:rPr>
        <w:t xml:space="preserve">that needs notifying about an API failure is determined by Simpsons and </w:t>
      </w:r>
      <w:r w:rsidR="00C61636">
        <w:rPr>
          <w:lang w:val="en-GB"/>
        </w:rPr>
        <w:t>communicated</w:t>
      </w:r>
      <w:r w:rsidR="00384FF6">
        <w:rPr>
          <w:lang w:val="en-GB"/>
        </w:rPr>
        <w:t xml:space="preserve"> to Anthesis.</w:t>
      </w:r>
    </w:p>
    <w:p w14:paraId="2EA3B235" w14:textId="251802AA" w:rsidR="00BC3704" w:rsidRPr="007B47A8" w:rsidRDefault="000B55F6" w:rsidP="00BC3704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Standard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error handling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will apply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when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data flow from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PLM to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Infor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M3</w:t>
      </w:r>
      <w:r w:rsidR="0095017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p w14:paraId="5514F498" w14:textId="0D6FA03E" w:rsidR="00BC3704" w:rsidRPr="0055781B" w:rsidRDefault="001D54FD" w:rsidP="0055781B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API errors will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need to be </w:t>
      </w:r>
      <w:r w:rsidR="00313046">
        <w:rPr>
          <w:rFonts w:asciiTheme="minorHAnsi" w:eastAsia="Times New Roman" w:hAnsiTheme="minorHAnsi"/>
          <w:sz w:val="20"/>
          <w:szCs w:val="20"/>
          <w:lang w:val="en-GB" w:eastAsia="es-ES"/>
        </w:rPr>
        <w:t>handled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 on the integration between PLM and Infor M3</w:t>
      </w:r>
      <w:r w:rsidR="0055781B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sectPr w:rsidR="00BC3704" w:rsidRPr="0055781B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0332" w14:textId="77777777" w:rsidR="000703C7" w:rsidRDefault="000703C7">
      <w:r>
        <w:separator/>
      </w:r>
    </w:p>
  </w:endnote>
  <w:endnote w:type="continuationSeparator" w:id="0">
    <w:p w14:paraId="1C59A529" w14:textId="77777777" w:rsidR="000703C7" w:rsidRDefault="000703C7">
      <w:r>
        <w:continuationSeparator/>
      </w:r>
    </w:p>
  </w:endnote>
  <w:endnote w:type="continuationNotice" w:id="1">
    <w:p w14:paraId="4D2AE5A9" w14:textId="77777777" w:rsidR="000703C7" w:rsidRDefault="000703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2E027938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4704FA">
        <w:rPr>
          <w:noProof/>
        </w:rPr>
        <w:t>PLM to</w:t>
      </w:r>
      <w:r w:rsidR="0055781B">
        <w:rPr>
          <w:noProof/>
        </w:rPr>
        <w:t xml:space="preserve"> Infor</w:t>
      </w:r>
      <w:r w:rsidR="004704FA">
        <w:rPr>
          <w:noProof/>
        </w:rPr>
        <w:t xml:space="preserve"> M3 integration</w:t>
      </w:r>
      <w:r>
        <w:rPr>
          <w:noProof/>
        </w:rPr>
        <w:t>.docx</w:t>
      </w:r>
    </w:fldSimple>
  </w:p>
  <w:p w14:paraId="7A292896" w14:textId="006EA7BE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1-12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2F2AF5">
          <w:rPr>
            <w:lang w:val="en-GB"/>
          </w:rPr>
          <w:t>12/01/2026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97E6" w14:textId="77777777" w:rsidR="000703C7" w:rsidRDefault="000703C7">
      <w:r>
        <w:separator/>
      </w:r>
    </w:p>
  </w:footnote>
  <w:footnote w:type="continuationSeparator" w:id="0">
    <w:p w14:paraId="100B6555" w14:textId="77777777" w:rsidR="000703C7" w:rsidRDefault="000703C7">
      <w:r>
        <w:continuationSeparator/>
      </w:r>
    </w:p>
  </w:footnote>
  <w:footnote w:type="continuationNotice" w:id="1">
    <w:p w14:paraId="1ABA37DC" w14:textId="77777777" w:rsidR="000703C7" w:rsidRDefault="000703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A89A154" w:rsidR="0020610E" w:rsidRDefault="000703C7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A81848">
          <w:t>PLM to Infor M3 integration to update UOMs, target quality values V5.0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4562"/>
    <w:rsid w:val="00004EAC"/>
    <w:rsid w:val="00005414"/>
    <w:rsid w:val="00005B63"/>
    <w:rsid w:val="0000630A"/>
    <w:rsid w:val="00010332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7FA"/>
    <w:rsid w:val="00040DF2"/>
    <w:rsid w:val="00041EA1"/>
    <w:rsid w:val="000421F8"/>
    <w:rsid w:val="00042EB3"/>
    <w:rsid w:val="0004459C"/>
    <w:rsid w:val="00044612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9F4"/>
    <w:rsid w:val="00050AEC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3C7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29E"/>
    <w:rsid w:val="000B2F81"/>
    <w:rsid w:val="000B32B0"/>
    <w:rsid w:val="000B3FDD"/>
    <w:rsid w:val="000B55F6"/>
    <w:rsid w:val="000B5B90"/>
    <w:rsid w:val="000B6F63"/>
    <w:rsid w:val="000B70B7"/>
    <w:rsid w:val="000B7211"/>
    <w:rsid w:val="000B7A78"/>
    <w:rsid w:val="000B7E08"/>
    <w:rsid w:val="000C024D"/>
    <w:rsid w:val="000C0A66"/>
    <w:rsid w:val="000C33B2"/>
    <w:rsid w:val="000C3DCA"/>
    <w:rsid w:val="000C58D9"/>
    <w:rsid w:val="000D0537"/>
    <w:rsid w:val="000D0C9E"/>
    <w:rsid w:val="000D2CDF"/>
    <w:rsid w:val="000D34FA"/>
    <w:rsid w:val="000D4E64"/>
    <w:rsid w:val="000D5110"/>
    <w:rsid w:val="000D678A"/>
    <w:rsid w:val="000D6828"/>
    <w:rsid w:val="000D7525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318"/>
    <w:rsid w:val="000F254B"/>
    <w:rsid w:val="000F34BC"/>
    <w:rsid w:val="000F3A1B"/>
    <w:rsid w:val="000F420A"/>
    <w:rsid w:val="000F4227"/>
    <w:rsid w:val="000F5BE2"/>
    <w:rsid w:val="000F606F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50D"/>
    <w:rsid w:val="00117C35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19E6"/>
    <w:rsid w:val="00142B90"/>
    <w:rsid w:val="00144DD7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3F3E"/>
    <w:rsid w:val="0016457E"/>
    <w:rsid w:val="00167257"/>
    <w:rsid w:val="0016750C"/>
    <w:rsid w:val="0016795C"/>
    <w:rsid w:val="0017205F"/>
    <w:rsid w:val="001724A5"/>
    <w:rsid w:val="00172DE0"/>
    <w:rsid w:val="00172EEE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277"/>
    <w:rsid w:val="00185CEE"/>
    <w:rsid w:val="0018643F"/>
    <w:rsid w:val="00186D3B"/>
    <w:rsid w:val="001878A4"/>
    <w:rsid w:val="00187F8C"/>
    <w:rsid w:val="001908D3"/>
    <w:rsid w:val="00191571"/>
    <w:rsid w:val="00191B44"/>
    <w:rsid w:val="00191C81"/>
    <w:rsid w:val="00192FED"/>
    <w:rsid w:val="00195176"/>
    <w:rsid w:val="00197D4B"/>
    <w:rsid w:val="001A02C7"/>
    <w:rsid w:val="001A068B"/>
    <w:rsid w:val="001A13D3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EE1"/>
    <w:rsid w:val="001C576F"/>
    <w:rsid w:val="001C6DBD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436"/>
    <w:rsid w:val="001E4763"/>
    <w:rsid w:val="001E5100"/>
    <w:rsid w:val="001E513E"/>
    <w:rsid w:val="001E5AE7"/>
    <w:rsid w:val="001E765B"/>
    <w:rsid w:val="001F0860"/>
    <w:rsid w:val="001F1669"/>
    <w:rsid w:val="001F1F37"/>
    <w:rsid w:val="001F29BE"/>
    <w:rsid w:val="001F2B67"/>
    <w:rsid w:val="001F33DD"/>
    <w:rsid w:val="001F353D"/>
    <w:rsid w:val="001F362C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610E"/>
    <w:rsid w:val="00206974"/>
    <w:rsid w:val="002072C9"/>
    <w:rsid w:val="00207839"/>
    <w:rsid w:val="00210509"/>
    <w:rsid w:val="00210DAA"/>
    <w:rsid w:val="002131BB"/>
    <w:rsid w:val="00213416"/>
    <w:rsid w:val="002135BE"/>
    <w:rsid w:val="002144A0"/>
    <w:rsid w:val="0021471F"/>
    <w:rsid w:val="002202C6"/>
    <w:rsid w:val="00221389"/>
    <w:rsid w:val="0022201F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9A7"/>
    <w:rsid w:val="00260500"/>
    <w:rsid w:val="002611D7"/>
    <w:rsid w:val="00262791"/>
    <w:rsid w:val="002627AB"/>
    <w:rsid w:val="00263081"/>
    <w:rsid w:val="00263173"/>
    <w:rsid w:val="00263E97"/>
    <w:rsid w:val="00266781"/>
    <w:rsid w:val="00267CAB"/>
    <w:rsid w:val="00270624"/>
    <w:rsid w:val="00270C1F"/>
    <w:rsid w:val="00271888"/>
    <w:rsid w:val="00273C7D"/>
    <w:rsid w:val="00275622"/>
    <w:rsid w:val="002768E8"/>
    <w:rsid w:val="002769F7"/>
    <w:rsid w:val="0028045C"/>
    <w:rsid w:val="00280F19"/>
    <w:rsid w:val="00281B89"/>
    <w:rsid w:val="00282369"/>
    <w:rsid w:val="00283F1D"/>
    <w:rsid w:val="002860B7"/>
    <w:rsid w:val="002866B4"/>
    <w:rsid w:val="0028754B"/>
    <w:rsid w:val="00290F11"/>
    <w:rsid w:val="00291FC5"/>
    <w:rsid w:val="00295028"/>
    <w:rsid w:val="00297DA3"/>
    <w:rsid w:val="002A1EB4"/>
    <w:rsid w:val="002A2FDE"/>
    <w:rsid w:val="002A3E64"/>
    <w:rsid w:val="002A5412"/>
    <w:rsid w:val="002A5B61"/>
    <w:rsid w:val="002A5DDB"/>
    <w:rsid w:val="002A64A4"/>
    <w:rsid w:val="002A6E77"/>
    <w:rsid w:val="002B0A43"/>
    <w:rsid w:val="002B169A"/>
    <w:rsid w:val="002B1F62"/>
    <w:rsid w:val="002B360A"/>
    <w:rsid w:val="002B54D1"/>
    <w:rsid w:val="002B6BD7"/>
    <w:rsid w:val="002B77B6"/>
    <w:rsid w:val="002C02A5"/>
    <w:rsid w:val="002C1FD6"/>
    <w:rsid w:val="002C2512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300232"/>
    <w:rsid w:val="0030079F"/>
    <w:rsid w:val="00302BDE"/>
    <w:rsid w:val="003032E6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50D6"/>
    <w:rsid w:val="0033537E"/>
    <w:rsid w:val="00335469"/>
    <w:rsid w:val="003365BC"/>
    <w:rsid w:val="00340139"/>
    <w:rsid w:val="00340FB1"/>
    <w:rsid w:val="00341C8F"/>
    <w:rsid w:val="00341E2B"/>
    <w:rsid w:val="00342028"/>
    <w:rsid w:val="00342581"/>
    <w:rsid w:val="00342DAE"/>
    <w:rsid w:val="00343B5C"/>
    <w:rsid w:val="00347EB5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8C3"/>
    <w:rsid w:val="003666BB"/>
    <w:rsid w:val="003711AD"/>
    <w:rsid w:val="00372E39"/>
    <w:rsid w:val="00372E77"/>
    <w:rsid w:val="003738C2"/>
    <w:rsid w:val="003740BC"/>
    <w:rsid w:val="0037470C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88E"/>
    <w:rsid w:val="00395B5B"/>
    <w:rsid w:val="003A09E5"/>
    <w:rsid w:val="003A1A6E"/>
    <w:rsid w:val="003A37E3"/>
    <w:rsid w:val="003A3950"/>
    <w:rsid w:val="003A5DA2"/>
    <w:rsid w:val="003A683E"/>
    <w:rsid w:val="003A6904"/>
    <w:rsid w:val="003A72C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D00EE"/>
    <w:rsid w:val="003D0948"/>
    <w:rsid w:val="003D3847"/>
    <w:rsid w:val="003D3BD0"/>
    <w:rsid w:val="003D4B17"/>
    <w:rsid w:val="003D53A9"/>
    <w:rsid w:val="003D612C"/>
    <w:rsid w:val="003D685F"/>
    <w:rsid w:val="003D7960"/>
    <w:rsid w:val="003D7B17"/>
    <w:rsid w:val="003E007B"/>
    <w:rsid w:val="003E12D8"/>
    <w:rsid w:val="003E22D6"/>
    <w:rsid w:val="003E25F2"/>
    <w:rsid w:val="003E26C6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AF8"/>
    <w:rsid w:val="00402B17"/>
    <w:rsid w:val="0040339E"/>
    <w:rsid w:val="00404EA3"/>
    <w:rsid w:val="004055EF"/>
    <w:rsid w:val="004057DB"/>
    <w:rsid w:val="00406DFA"/>
    <w:rsid w:val="0041035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403F1"/>
    <w:rsid w:val="00440BD3"/>
    <w:rsid w:val="004415A6"/>
    <w:rsid w:val="00442071"/>
    <w:rsid w:val="0044215A"/>
    <w:rsid w:val="00442CB2"/>
    <w:rsid w:val="004449DE"/>
    <w:rsid w:val="00446C50"/>
    <w:rsid w:val="00447A78"/>
    <w:rsid w:val="004535CB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4098"/>
    <w:rsid w:val="00475AC8"/>
    <w:rsid w:val="00476765"/>
    <w:rsid w:val="00476CB3"/>
    <w:rsid w:val="004771BB"/>
    <w:rsid w:val="0048020B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4198"/>
    <w:rsid w:val="00495025"/>
    <w:rsid w:val="00497929"/>
    <w:rsid w:val="004A04A1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78"/>
    <w:rsid w:val="004B53CC"/>
    <w:rsid w:val="004B55C7"/>
    <w:rsid w:val="004B5BF4"/>
    <w:rsid w:val="004B62BC"/>
    <w:rsid w:val="004B6338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473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6D0"/>
    <w:rsid w:val="004F7DCF"/>
    <w:rsid w:val="0050022D"/>
    <w:rsid w:val="00502807"/>
    <w:rsid w:val="00504046"/>
    <w:rsid w:val="00504B91"/>
    <w:rsid w:val="005079FD"/>
    <w:rsid w:val="005151E9"/>
    <w:rsid w:val="00515397"/>
    <w:rsid w:val="00515A78"/>
    <w:rsid w:val="005162BB"/>
    <w:rsid w:val="00517763"/>
    <w:rsid w:val="00517985"/>
    <w:rsid w:val="00517D9D"/>
    <w:rsid w:val="00517FF0"/>
    <w:rsid w:val="00520118"/>
    <w:rsid w:val="0052048B"/>
    <w:rsid w:val="0052150F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69C0"/>
    <w:rsid w:val="00536FBB"/>
    <w:rsid w:val="00537B96"/>
    <w:rsid w:val="0054058B"/>
    <w:rsid w:val="0054084B"/>
    <w:rsid w:val="005425BF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222"/>
    <w:rsid w:val="0056675F"/>
    <w:rsid w:val="00570605"/>
    <w:rsid w:val="00571686"/>
    <w:rsid w:val="005721C5"/>
    <w:rsid w:val="005729BA"/>
    <w:rsid w:val="005735CB"/>
    <w:rsid w:val="00573C48"/>
    <w:rsid w:val="005752B9"/>
    <w:rsid w:val="00576A9D"/>
    <w:rsid w:val="00576DF7"/>
    <w:rsid w:val="00577937"/>
    <w:rsid w:val="00577B9C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20E1"/>
    <w:rsid w:val="005E21F5"/>
    <w:rsid w:val="005E241E"/>
    <w:rsid w:val="005E257A"/>
    <w:rsid w:val="005E2D63"/>
    <w:rsid w:val="005E41F2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64"/>
    <w:rsid w:val="006022CA"/>
    <w:rsid w:val="006028DE"/>
    <w:rsid w:val="00602979"/>
    <w:rsid w:val="006030E7"/>
    <w:rsid w:val="00604612"/>
    <w:rsid w:val="00605A7D"/>
    <w:rsid w:val="00605B16"/>
    <w:rsid w:val="00606645"/>
    <w:rsid w:val="00611029"/>
    <w:rsid w:val="0061484A"/>
    <w:rsid w:val="006154CA"/>
    <w:rsid w:val="00615895"/>
    <w:rsid w:val="006168F0"/>
    <w:rsid w:val="0061786F"/>
    <w:rsid w:val="0062045A"/>
    <w:rsid w:val="0062059E"/>
    <w:rsid w:val="0062101E"/>
    <w:rsid w:val="00622DBD"/>
    <w:rsid w:val="006231C8"/>
    <w:rsid w:val="00623ACA"/>
    <w:rsid w:val="0062609D"/>
    <w:rsid w:val="006262A7"/>
    <w:rsid w:val="006311B3"/>
    <w:rsid w:val="0063340F"/>
    <w:rsid w:val="00634786"/>
    <w:rsid w:val="00634DAC"/>
    <w:rsid w:val="00635259"/>
    <w:rsid w:val="006363C7"/>
    <w:rsid w:val="00636860"/>
    <w:rsid w:val="00636F1E"/>
    <w:rsid w:val="00637476"/>
    <w:rsid w:val="006379AE"/>
    <w:rsid w:val="006423AA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62E46"/>
    <w:rsid w:val="00665931"/>
    <w:rsid w:val="00665F74"/>
    <w:rsid w:val="00670133"/>
    <w:rsid w:val="006702CB"/>
    <w:rsid w:val="0067208E"/>
    <w:rsid w:val="006725FD"/>
    <w:rsid w:val="00672E54"/>
    <w:rsid w:val="006735F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3F4A"/>
    <w:rsid w:val="00684326"/>
    <w:rsid w:val="00684F1C"/>
    <w:rsid w:val="00685CE8"/>
    <w:rsid w:val="006871D9"/>
    <w:rsid w:val="00687EB0"/>
    <w:rsid w:val="006921E5"/>
    <w:rsid w:val="0069247C"/>
    <w:rsid w:val="0069355C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C28"/>
    <w:rsid w:val="006B5579"/>
    <w:rsid w:val="006B5754"/>
    <w:rsid w:val="006B5F09"/>
    <w:rsid w:val="006B6A83"/>
    <w:rsid w:val="006B7100"/>
    <w:rsid w:val="006B7406"/>
    <w:rsid w:val="006B7477"/>
    <w:rsid w:val="006C2152"/>
    <w:rsid w:val="006C3B28"/>
    <w:rsid w:val="006C3BB4"/>
    <w:rsid w:val="006C522C"/>
    <w:rsid w:val="006D2ADA"/>
    <w:rsid w:val="006D2FD8"/>
    <w:rsid w:val="006D3C84"/>
    <w:rsid w:val="006D4652"/>
    <w:rsid w:val="006D46D4"/>
    <w:rsid w:val="006D5F66"/>
    <w:rsid w:val="006D7787"/>
    <w:rsid w:val="006E202A"/>
    <w:rsid w:val="006E2038"/>
    <w:rsid w:val="006E2D76"/>
    <w:rsid w:val="006E42AA"/>
    <w:rsid w:val="006E6CC2"/>
    <w:rsid w:val="006F056D"/>
    <w:rsid w:val="006F05A1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204BB"/>
    <w:rsid w:val="00720D59"/>
    <w:rsid w:val="00722715"/>
    <w:rsid w:val="007232E1"/>
    <w:rsid w:val="0072529C"/>
    <w:rsid w:val="00726109"/>
    <w:rsid w:val="007272BA"/>
    <w:rsid w:val="00731C3C"/>
    <w:rsid w:val="007330DB"/>
    <w:rsid w:val="00734710"/>
    <w:rsid w:val="00734EEC"/>
    <w:rsid w:val="00737765"/>
    <w:rsid w:val="00737F70"/>
    <w:rsid w:val="007430C4"/>
    <w:rsid w:val="00743E93"/>
    <w:rsid w:val="00743FB7"/>
    <w:rsid w:val="007444A4"/>
    <w:rsid w:val="0074565C"/>
    <w:rsid w:val="00746C96"/>
    <w:rsid w:val="007474F1"/>
    <w:rsid w:val="0075030B"/>
    <w:rsid w:val="007524BE"/>
    <w:rsid w:val="0075260F"/>
    <w:rsid w:val="00752A59"/>
    <w:rsid w:val="0075312A"/>
    <w:rsid w:val="0075456B"/>
    <w:rsid w:val="00754B0A"/>
    <w:rsid w:val="00755B31"/>
    <w:rsid w:val="00756411"/>
    <w:rsid w:val="007579CF"/>
    <w:rsid w:val="00757F64"/>
    <w:rsid w:val="00762849"/>
    <w:rsid w:val="00763A8A"/>
    <w:rsid w:val="007647F6"/>
    <w:rsid w:val="007650E2"/>
    <w:rsid w:val="0076677A"/>
    <w:rsid w:val="00767A00"/>
    <w:rsid w:val="00770450"/>
    <w:rsid w:val="0077089B"/>
    <w:rsid w:val="00770CA4"/>
    <w:rsid w:val="00771B53"/>
    <w:rsid w:val="00771DC0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671F"/>
    <w:rsid w:val="00786958"/>
    <w:rsid w:val="00787347"/>
    <w:rsid w:val="0078741A"/>
    <w:rsid w:val="007908DD"/>
    <w:rsid w:val="00790CB1"/>
    <w:rsid w:val="00791021"/>
    <w:rsid w:val="00791E3C"/>
    <w:rsid w:val="00792C8E"/>
    <w:rsid w:val="007935EA"/>
    <w:rsid w:val="007944FB"/>
    <w:rsid w:val="00794618"/>
    <w:rsid w:val="00794B2C"/>
    <w:rsid w:val="00795E31"/>
    <w:rsid w:val="0079691C"/>
    <w:rsid w:val="007975F9"/>
    <w:rsid w:val="007A0E1F"/>
    <w:rsid w:val="007A2F5C"/>
    <w:rsid w:val="007A2F67"/>
    <w:rsid w:val="007A35E0"/>
    <w:rsid w:val="007A6427"/>
    <w:rsid w:val="007A65B1"/>
    <w:rsid w:val="007A7F62"/>
    <w:rsid w:val="007B1618"/>
    <w:rsid w:val="007B2AE0"/>
    <w:rsid w:val="007B3AD4"/>
    <w:rsid w:val="007B47A8"/>
    <w:rsid w:val="007B4B85"/>
    <w:rsid w:val="007B4C3C"/>
    <w:rsid w:val="007B639C"/>
    <w:rsid w:val="007B680E"/>
    <w:rsid w:val="007B73FA"/>
    <w:rsid w:val="007B758B"/>
    <w:rsid w:val="007C1C78"/>
    <w:rsid w:val="007C2374"/>
    <w:rsid w:val="007C23E8"/>
    <w:rsid w:val="007C40FE"/>
    <w:rsid w:val="007C5944"/>
    <w:rsid w:val="007D0A13"/>
    <w:rsid w:val="007D1189"/>
    <w:rsid w:val="007D1EA5"/>
    <w:rsid w:val="007D22B9"/>
    <w:rsid w:val="007D2F4B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60D"/>
    <w:rsid w:val="007E6E4B"/>
    <w:rsid w:val="007F065D"/>
    <w:rsid w:val="007F0778"/>
    <w:rsid w:val="007F3424"/>
    <w:rsid w:val="007F4C25"/>
    <w:rsid w:val="007F5D27"/>
    <w:rsid w:val="007F61AA"/>
    <w:rsid w:val="007F6BCD"/>
    <w:rsid w:val="007F6E13"/>
    <w:rsid w:val="007F7783"/>
    <w:rsid w:val="0080041B"/>
    <w:rsid w:val="0080321F"/>
    <w:rsid w:val="00806451"/>
    <w:rsid w:val="008078E3"/>
    <w:rsid w:val="00810F19"/>
    <w:rsid w:val="008136A1"/>
    <w:rsid w:val="00813BED"/>
    <w:rsid w:val="00813F9F"/>
    <w:rsid w:val="0081448B"/>
    <w:rsid w:val="00814CF4"/>
    <w:rsid w:val="008150EB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654C"/>
    <w:rsid w:val="008305A9"/>
    <w:rsid w:val="00830CF5"/>
    <w:rsid w:val="00831324"/>
    <w:rsid w:val="008353EA"/>
    <w:rsid w:val="00835AE4"/>
    <w:rsid w:val="00835E39"/>
    <w:rsid w:val="008400BE"/>
    <w:rsid w:val="008415CF"/>
    <w:rsid w:val="00841F64"/>
    <w:rsid w:val="00843533"/>
    <w:rsid w:val="008437B0"/>
    <w:rsid w:val="0084392C"/>
    <w:rsid w:val="00844CC4"/>
    <w:rsid w:val="00845097"/>
    <w:rsid w:val="0084570E"/>
    <w:rsid w:val="00846653"/>
    <w:rsid w:val="008469A2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4B16"/>
    <w:rsid w:val="00866510"/>
    <w:rsid w:val="0086696E"/>
    <w:rsid w:val="00870AA0"/>
    <w:rsid w:val="008711C1"/>
    <w:rsid w:val="00871248"/>
    <w:rsid w:val="0087176C"/>
    <w:rsid w:val="00873F88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6C5"/>
    <w:rsid w:val="0089301E"/>
    <w:rsid w:val="008936FC"/>
    <w:rsid w:val="00893A87"/>
    <w:rsid w:val="0089436F"/>
    <w:rsid w:val="00895925"/>
    <w:rsid w:val="0089603A"/>
    <w:rsid w:val="008963B6"/>
    <w:rsid w:val="00896E56"/>
    <w:rsid w:val="0089717E"/>
    <w:rsid w:val="00897318"/>
    <w:rsid w:val="008977B0"/>
    <w:rsid w:val="00897B71"/>
    <w:rsid w:val="008A1A59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31B8"/>
    <w:rsid w:val="008B363B"/>
    <w:rsid w:val="008B4079"/>
    <w:rsid w:val="008B6442"/>
    <w:rsid w:val="008B754E"/>
    <w:rsid w:val="008B7FA7"/>
    <w:rsid w:val="008C02C2"/>
    <w:rsid w:val="008C0F02"/>
    <w:rsid w:val="008C1ABC"/>
    <w:rsid w:val="008C1BAE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F4D"/>
    <w:rsid w:val="008E1604"/>
    <w:rsid w:val="008E177C"/>
    <w:rsid w:val="008E3304"/>
    <w:rsid w:val="008E3697"/>
    <w:rsid w:val="008E3C6F"/>
    <w:rsid w:val="008E4270"/>
    <w:rsid w:val="008E7D5C"/>
    <w:rsid w:val="008E7DE8"/>
    <w:rsid w:val="008F1956"/>
    <w:rsid w:val="008F2659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6998"/>
    <w:rsid w:val="009307F9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6A5"/>
    <w:rsid w:val="009B3A22"/>
    <w:rsid w:val="009B3FA4"/>
    <w:rsid w:val="009B4A6C"/>
    <w:rsid w:val="009B4E84"/>
    <w:rsid w:val="009B7BE5"/>
    <w:rsid w:val="009C1116"/>
    <w:rsid w:val="009C2814"/>
    <w:rsid w:val="009C2FDC"/>
    <w:rsid w:val="009C5FD7"/>
    <w:rsid w:val="009C744C"/>
    <w:rsid w:val="009C7455"/>
    <w:rsid w:val="009C753D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15C9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7519"/>
    <w:rsid w:val="00A3034C"/>
    <w:rsid w:val="00A310CE"/>
    <w:rsid w:val="00A317E6"/>
    <w:rsid w:val="00A33654"/>
    <w:rsid w:val="00A33E4E"/>
    <w:rsid w:val="00A340CC"/>
    <w:rsid w:val="00A348EB"/>
    <w:rsid w:val="00A36C1B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23CC"/>
    <w:rsid w:val="00A624D0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814FC"/>
    <w:rsid w:val="00A81780"/>
    <w:rsid w:val="00A817C8"/>
    <w:rsid w:val="00A8184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659"/>
    <w:rsid w:val="00A95F58"/>
    <w:rsid w:val="00A9604B"/>
    <w:rsid w:val="00A97D49"/>
    <w:rsid w:val="00A97E9A"/>
    <w:rsid w:val="00AA09E1"/>
    <w:rsid w:val="00AA1E47"/>
    <w:rsid w:val="00AA2181"/>
    <w:rsid w:val="00AA2BA7"/>
    <w:rsid w:val="00AA398D"/>
    <w:rsid w:val="00AA3B7D"/>
    <w:rsid w:val="00AA4DB3"/>
    <w:rsid w:val="00AA50B8"/>
    <w:rsid w:val="00AA62E7"/>
    <w:rsid w:val="00AB1968"/>
    <w:rsid w:val="00AB1FDC"/>
    <w:rsid w:val="00AB2512"/>
    <w:rsid w:val="00AB3142"/>
    <w:rsid w:val="00AB31BA"/>
    <w:rsid w:val="00AB4060"/>
    <w:rsid w:val="00AB4E33"/>
    <w:rsid w:val="00AB693C"/>
    <w:rsid w:val="00AC04E6"/>
    <w:rsid w:val="00AC06D5"/>
    <w:rsid w:val="00AC07C2"/>
    <w:rsid w:val="00AC1A5F"/>
    <w:rsid w:val="00AC2F9E"/>
    <w:rsid w:val="00AC43A5"/>
    <w:rsid w:val="00AC4B18"/>
    <w:rsid w:val="00AC5AFD"/>
    <w:rsid w:val="00AC5D37"/>
    <w:rsid w:val="00AC6FDE"/>
    <w:rsid w:val="00AC7A91"/>
    <w:rsid w:val="00AD13E5"/>
    <w:rsid w:val="00AD192C"/>
    <w:rsid w:val="00AD242A"/>
    <w:rsid w:val="00AD24FB"/>
    <w:rsid w:val="00AD2B56"/>
    <w:rsid w:val="00AD4A5A"/>
    <w:rsid w:val="00AD730B"/>
    <w:rsid w:val="00AE01A2"/>
    <w:rsid w:val="00AE040F"/>
    <w:rsid w:val="00AE1D52"/>
    <w:rsid w:val="00AE2DDE"/>
    <w:rsid w:val="00AE2FA8"/>
    <w:rsid w:val="00AE37E4"/>
    <w:rsid w:val="00AE45DE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2044D"/>
    <w:rsid w:val="00B21347"/>
    <w:rsid w:val="00B222F9"/>
    <w:rsid w:val="00B22BE1"/>
    <w:rsid w:val="00B22F4A"/>
    <w:rsid w:val="00B23FA6"/>
    <w:rsid w:val="00B243A6"/>
    <w:rsid w:val="00B2453A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BED"/>
    <w:rsid w:val="00B33CE8"/>
    <w:rsid w:val="00B35582"/>
    <w:rsid w:val="00B361B9"/>
    <w:rsid w:val="00B36E6C"/>
    <w:rsid w:val="00B3784E"/>
    <w:rsid w:val="00B417D9"/>
    <w:rsid w:val="00B42C61"/>
    <w:rsid w:val="00B43B61"/>
    <w:rsid w:val="00B43E57"/>
    <w:rsid w:val="00B447F7"/>
    <w:rsid w:val="00B44B08"/>
    <w:rsid w:val="00B4519E"/>
    <w:rsid w:val="00B4535D"/>
    <w:rsid w:val="00B46201"/>
    <w:rsid w:val="00B468C6"/>
    <w:rsid w:val="00B47B13"/>
    <w:rsid w:val="00B5048D"/>
    <w:rsid w:val="00B50AA1"/>
    <w:rsid w:val="00B51382"/>
    <w:rsid w:val="00B51C6B"/>
    <w:rsid w:val="00B521BB"/>
    <w:rsid w:val="00B5254C"/>
    <w:rsid w:val="00B5310C"/>
    <w:rsid w:val="00B53778"/>
    <w:rsid w:val="00B53C3E"/>
    <w:rsid w:val="00B55B1E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DA8"/>
    <w:rsid w:val="00B734FC"/>
    <w:rsid w:val="00B738FC"/>
    <w:rsid w:val="00B74AFB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D88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342A"/>
    <w:rsid w:val="00BA47CA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7057"/>
    <w:rsid w:val="00BF709B"/>
    <w:rsid w:val="00C00D33"/>
    <w:rsid w:val="00C0166A"/>
    <w:rsid w:val="00C018CF"/>
    <w:rsid w:val="00C04C66"/>
    <w:rsid w:val="00C05717"/>
    <w:rsid w:val="00C061C6"/>
    <w:rsid w:val="00C06C84"/>
    <w:rsid w:val="00C07B37"/>
    <w:rsid w:val="00C1040F"/>
    <w:rsid w:val="00C106BA"/>
    <w:rsid w:val="00C11826"/>
    <w:rsid w:val="00C11EB5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212D"/>
    <w:rsid w:val="00C432E2"/>
    <w:rsid w:val="00C436E5"/>
    <w:rsid w:val="00C43A4B"/>
    <w:rsid w:val="00C442D4"/>
    <w:rsid w:val="00C45280"/>
    <w:rsid w:val="00C46B8A"/>
    <w:rsid w:val="00C47044"/>
    <w:rsid w:val="00C5017C"/>
    <w:rsid w:val="00C50475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3136"/>
    <w:rsid w:val="00C737E2"/>
    <w:rsid w:val="00C738FC"/>
    <w:rsid w:val="00C73FBB"/>
    <w:rsid w:val="00C747F2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E2"/>
    <w:rsid w:val="00C91D04"/>
    <w:rsid w:val="00C93D3A"/>
    <w:rsid w:val="00C9492F"/>
    <w:rsid w:val="00C9501B"/>
    <w:rsid w:val="00C95DFA"/>
    <w:rsid w:val="00CA043F"/>
    <w:rsid w:val="00CA1D6C"/>
    <w:rsid w:val="00CA382D"/>
    <w:rsid w:val="00CA7DA9"/>
    <w:rsid w:val="00CB089F"/>
    <w:rsid w:val="00CB20E8"/>
    <w:rsid w:val="00CB2727"/>
    <w:rsid w:val="00CB2858"/>
    <w:rsid w:val="00CB346B"/>
    <w:rsid w:val="00CB5D9D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39F1"/>
    <w:rsid w:val="00CE3AAA"/>
    <w:rsid w:val="00CE40A3"/>
    <w:rsid w:val="00CE4BCF"/>
    <w:rsid w:val="00CE4E80"/>
    <w:rsid w:val="00CE6BE6"/>
    <w:rsid w:val="00CF0178"/>
    <w:rsid w:val="00CF0911"/>
    <w:rsid w:val="00CF10BC"/>
    <w:rsid w:val="00CF194D"/>
    <w:rsid w:val="00CF30EA"/>
    <w:rsid w:val="00CF3E21"/>
    <w:rsid w:val="00CF4372"/>
    <w:rsid w:val="00CF49A9"/>
    <w:rsid w:val="00CF4E29"/>
    <w:rsid w:val="00CF6500"/>
    <w:rsid w:val="00D01CFF"/>
    <w:rsid w:val="00D031FE"/>
    <w:rsid w:val="00D03496"/>
    <w:rsid w:val="00D04118"/>
    <w:rsid w:val="00D04E58"/>
    <w:rsid w:val="00D061C2"/>
    <w:rsid w:val="00D06F4F"/>
    <w:rsid w:val="00D111E6"/>
    <w:rsid w:val="00D119FD"/>
    <w:rsid w:val="00D11D36"/>
    <w:rsid w:val="00D12159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3535"/>
    <w:rsid w:val="00D35126"/>
    <w:rsid w:val="00D402AA"/>
    <w:rsid w:val="00D406BB"/>
    <w:rsid w:val="00D418C6"/>
    <w:rsid w:val="00D41E31"/>
    <w:rsid w:val="00D41EAB"/>
    <w:rsid w:val="00D43BF7"/>
    <w:rsid w:val="00D446CE"/>
    <w:rsid w:val="00D46423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72D1"/>
    <w:rsid w:val="00D60F08"/>
    <w:rsid w:val="00D62357"/>
    <w:rsid w:val="00D63588"/>
    <w:rsid w:val="00D642C1"/>
    <w:rsid w:val="00D64BC4"/>
    <w:rsid w:val="00D653D3"/>
    <w:rsid w:val="00D6558A"/>
    <w:rsid w:val="00D65D5E"/>
    <w:rsid w:val="00D6686D"/>
    <w:rsid w:val="00D673CA"/>
    <w:rsid w:val="00D67418"/>
    <w:rsid w:val="00D73E42"/>
    <w:rsid w:val="00D74925"/>
    <w:rsid w:val="00D74CA0"/>
    <w:rsid w:val="00D7688F"/>
    <w:rsid w:val="00D77559"/>
    <w:rsid w:val="00D8072B"/>
    <w:rsid w:val="00D81A44"/>
    <w:rsid w:val="00D827C7"/>
    <w:rsid w:val="00D83E54"/>
    <w:rsid w:val="00D841D2"/>
    <w:rsid w:val="00D85307"/>
    <w:rsid w:val="00D860FA"/>
    <w:rsid w:val="00D87651"/>
    <w:rsid w:val="00D9175B"/>
    <w:rsid w:val="00D92547"/>
    <w:rsid w:val="00D92FC2"/>
    <w:rsid w:val="00D9552E"/>
    <w:rsid w:val="00D96E01"/>
    <w:rsid w:val="00D9755B"/>
    <w:rsid w:val="00DA0CDF"/>
    <w:rsid w:val="00DA25BE"/>
    <w:rsid w:val="00DA26F4"/>
    <w:rsid w:val="00DA40F8"/>
    <w:rsid w:val="00DA44E6"/>
    <w:rsid w:val="00DA4D63"/>
    <w:rsid w:val="00DA7898"/>
    <w:rsid w:val="00DB065E"/>
    <w:rsid w:val="00DB0B3C"/>
    <w:rsid w:val="00DB18A8"/>
    <w:rsid w:val="00DB54C8"/>
    <w:rsid w:val="00DB5B3A"/>
    <w:rsid w:val="00DB69CE"/>
    <w:rsid w:val="00DB6E39"/>
    <w:rsid w:val="00DB77C9"/>
    <w:rsid w:val="00DC04AB"/>
    <w:rsid w:val="00DC0E56"/>
    <w:rsid w:val="00DC2E18"/>
    <w:rsid w:val="00DC3CED"/>
    <w:rsid w:val="00DC60AF"/>
    <w:rsid w:val="00DD01BB"/>
    <w:rsid w:val="00DD0648"/>
    <w:rsid w:val="00DD0C03"/>
    <w:rsid w:val="00DD0D00"/>
    <w:rsid w:val="00DD19CF"/>
    <w:rsid w:val="00DD504C"/>
    <w:rsid w:val="00DD6411"/>
    <w:rsid w:val="00DD6790"/>
    <w:rsid w:val="00DD6990"/>
    <w:rsid w:val="00DD7296"/>
    <w:rsid w:val="00DD73C6"/>
    <w:rsid w:val="00DD78DF"/>
    <w:rsid w:val="00DD7FBB"/>
    <w:rsid w:val="00DE041B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F0132"/>
    <w:rsid w:val="00DF1073"/>
    <w:rsid w:val="00DF14C5"/>
    <w:rsid w:val="00DF1BD1"/>
    <w:rsid w:val="00DF3B4B"/>
    <w:rsid w:val="00DF465B"/>
    <w:rsid w:val="00DF5F26"/>
    <w:rsid w:val="00DF6056"/>
    <w:rsid w:val="00DF6146"/>
    <w:rsid w:val="00E00B0B"/>
    <w:rsid w:val="00E00D7D"/>
    <w:rsid w:val="00E05797"/>
    <w:rsid w:val="00E0669B"/>
    <w:rsid w:val="00E07229"/>
    <w:rsid w:val="00E1050C"/>
    <w:rsid w:val="00E12976"/>
    <w:rsid w:val="00E1381A"/>
    <w:rsid w:val="00E14C47"/>
    <w:rsid w:val="00E15001"/>
    <w:rsid w:val="00E168A6"/>
    <w:rsid w:val="00E20DA0"/>
    <w:rsid w:val="00E20EC2"/>
    <w:rsid w:val="00E2312A"/>
    <w:rsid w:val="00E2325E"/>
    <w:rsid w:val="00E23295"/>
    <w:rsid w:val="00E23CDB"/>
    <w:rsid w:val="00E264F6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77D1"/>
    <w:rsid w:val="00E40148"/>
    <w:rsid w:val="00E404A6"/>
    <w:rsid w:val="00E4084E"/>
    <w:rsid w:val="00E40F6E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50272"/>
    <w:rsid w:val="00E504F9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25B"/>
    <w:rsid w:val="00E57A0F"/>
    <w:rsid w:val="00E57F57"/>
    <w:rsid w:val="00E6493E"/>
    <w:rsid w:val="00E6562B"/>
    <w:rsid w:val="00E66441"/>
    <w:rsid w:val="00E705EA"/>
    <w:rsid w:val="00E71987"/>
    <w:rsid w:val="00E7249D"/>
    <w:rsid w:val="00E724C6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A0459"/>
    <w:rsid w:val="00EA1942"/>
    <w:rsid w:val="00EA4BB7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70F0"/>
    <w:rsid w:val="00EC07F3"/>
    <w:rsid w:val="00EC0A9D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761D"/>
    <w:rsid w:val="00EF7C7D"/>
    <w:rsid w:val="00EF7CDD"/>
    <w:rsid w:val="00F01DC7"/>
    <w:rsid w:val="00F01EB1"/>
    <w:rsid w:val="00F02783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EC"/>
    <w:rsid w:val="00F10EDF"/>
    <w:rsid w:val="00F11F69"/>
    <w:rsid w:val="00F12303"/>
    <w:rsid w:val="00F13066"/>
    <w:rsid w:val="00F13AB8"/>
    <w:rsid w:val="00F14738"/>
    <w:rsid w:val="00F16119"/>
    <w:rsid w:val="00F204D1"/>
    <w:rsid w:val="00F22D2D"/>
    <w:rsid w:val="00F24CE0"/>
    <w:rsid w:val="00F2518A"/>
    <w:rsid w:val="00F2658A"/>
    <w:rsid w:val="00F272A8"/>
    <w:rsid w:val="00F274EA"/>
    <w:rsid w:val="00F27C4F"/>
    <w:rsid w:val="00F33037"/>
    <w:rsid w:val="00F33A16"/>
    <w:rsid w:val="00F34120"/>
    <w:rsid w:val="00F37394"/>
    <w:rsid w:val="00F40684"/>
    <w:rsid w:val="00F40B1F"/>
    <w:rsid w:val="00F4153E"/>
    <w:rsid w:val="00F418CB"/>
    <w:rsid w:val="00F4255C"/>
    <w:rsid w:val="00F42731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B0C"/>
    <w:rsid w:val="00F77B7B"/>
    <w:rsid w:val="00F80D4A"/>
    <w:rsid w:val="00F83427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64D8"/>
    <w:rsid w:val="00FA6540"/>
    <w:rsid w:val="00FB2D4F"/>
    <w:rsid w:val="00FB2E03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3C44"/>
    <w:rsid w:val="00075240"/>
    <w:rsid w:val="00090C96"/>
    <w:rsid w:val="000F2D21"/>
    <w:rsid w:val="00142B90"/>
    <w:rsid w:val="00143E50"/>
    <w:rsid w:val="001603FC"/>
    <w:rsid w:val="001C0401"/>
    <w:rsid w:val="001F4F97"/>
    <w:rsid w:val="00275040"/>
    <w:rsid w:val="00322D91"/>
    <w:rsid w:val="00361A59"/>
    <w:rsid w:val="0037631B"/>
    <w:rsid w:val="003B6D6E"/>
    <w:rsid w:val="003F0E53"/>
    <w:rsid w:val="00427212"/>
    <w:rsid w:val="004316D1"/>
    <w:rsid w:val="00433A69"/>
    <w:rsid w:val="004B3738"/>
    <w:rsid w:val="004D4A1F"/>
    <w:rsid w:val="004E7C56"/>
    <w:rsid w:val="004F3B20"/>
    <w:rsid w:val="005517B1"/>
    <w:rsid w:val="005803B8"/>
    <w:rsid w:val="005A28BC"/>
    <w:rsid w:val="005B53E6"/>
    <w:rsid w:val="005E558D"/>
    <w:rsid w:val="006115CE"/>
    <w:rsid w:val="0062284C"/>
    <w:rsid w:val="00671B2A"/>
    <w:rsid w:val="00672991"/>
    <w:rsid w:val="006839CF"/>
    <w:rsid w:val="006B2F7D"/>
    <w:rsid w:val="006D0C00"/>
    <w:rsid w:val="007328EF"/>
    <w:rsid w:val="00735AC7"/>
    <w:rsid w:val="007842A0"/>
    <w:rsid w:val="007A1558"/>
    <w:rsid w:val="007B1618"/>
    <w:rsid w:val="0084570E"/>
    <w:rsid w:val="00862197"/>
    <w:rsid w:val="00874E51"/>
    <w:rsid w:val="008A6141"/>
    <w:rsid w:val="008A7D45"/>
    <w:rsid w:val="008B4079"/>
    <w:rsid w:val="008B5F9C"/>
    <w:rsid w:val="00976D60"/>
    <w:rsid w:val="00985515"/>
    <w:rsid w:val="009932DE"/>
    <w:rsid w:val="00A10A48"/>
    <w:rsid w:val="00A278BC"/>
    <w:rsid w:val="00A35B0E"/>
    <w:rsid w:val="00A56B2D"/>
    <w:rsid w:val="00AA1238"/>
    <w:rsid w:val="00B054A3"/>
    <w:rsid w:val="00B27949"/>
    <w:rsid w:val="00BB2133"/>
    <w:rsid w:val="00C15DE2"/>
    <w:rsid w:val="00C646C9"/>
    <w:rsid w:val="00C87B7F"/>
    <w:rsid w:val="00CB28A1"/>
    <w:rsid w:val="00CC4509"/>
    <w:rsid w:val="00CE6BE6"/>
    <w:rsid w:val="00D016A3"/>
    <w:rsid w:val="00D74637"/>
    <w:rsid w:val="00DB526A"/>
    <w:rsid w:val="00DE67FB"/>
    <w:rsid w:val="00DE6923"/>
    <w:rsid w:val="00DF3B4B"/>
    <w:rsid w:val="00E26CF4"/>
    <w:rsid w:val="00E32DD9"/>
    <w:rsid w:val="00E368D0"/>
    <w:rsid w:val="00E76470"/>
    <w:rsid w:val="00E76837"/>
    <w:rsid w:val="00E97B09"/>
    <w:rsid w:val="00EF1E83"/>
    <w:rsid w:val="00F20B0F"/>
    <w:rsid w:val="00F51909"/>
    <w:rsid w:val="00F96ADA"/>
    <w:rsid w:val="00FA64E2"/>
    <w:rsid w:val="00F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2026-01-12T00:00:00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381</TotalTime>
  <Pages>18</Pages>
  <Words>4732</Words>
  <Characters>25887</Characters>
  <Application>Microsoft Office Word</Application>
  <DocSecurity>0</DocSecurity>
  <Lines>1617</Lines>
  <Paragraphs>1275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29344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PLM to Infor M3 integration to update UOMs, target quality values V5.0</dc:subject>
  <dc:creator>Callum Wright</dc:creator>
  <cp:keywords/>
  <dc:description/>
  <cp:lastModifiedBy>Eshan Fernando</cp:lastModifiedBy>
  <cp:revision>18</cp:revision>
  <cp:lastPrinted>2013-08-14T02:04:00Z</cp:lastPrinted>
  <dcterms:created xsi:type="dcterms:W3CDTF">2026-04-13T12:19:00Z</dcterms:created>
  <dcterms:modified xsi:type="dcterms:W3CDTF">2026-04-13T16:25:00Z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