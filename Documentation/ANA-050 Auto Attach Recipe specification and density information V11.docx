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2335324"/>
    <w:p w14:paraId="6EA55CED" w14:textId="4DE09AE9" w:rsidR="008B31B8" w:rsidRPr="00404EA3" w:rsidRDefault="00D8148A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6F038E85" w:rsidR="00695B1C" w:rsidRPr="00005B63" w:rsidRDefault="00D8148A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24296D">
            <w:t>9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42335325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625528" w14:paraId="1688DA32" w14:textId="77777777" w:rsidTr="00F716D9">
        <w:tc>
          <w:tcPr>
            <w:tcW w:w="1418" w:type="dxa"/>
            <w:vMerge/>
          </w:tcPr>
          <w:p w14:paraId="3904586F" w14:textId="77777777" w:rsidR="00625528" w:rsidRDefault="00625528" w:rsidP="006C47AD">
            <w:pPr>
              <w:pStyle w:val="2bNormal"/>
            </w:pPr>
          </w:p>
        </w:tc>
        <w:tc>
          <w:tcPr>
            <w:tcW w:w="2268" w:type="dxa"/>
          </w:tcPr>
          <w:p w14:paraId="76C16BEB" w14:textId="38F9149A" w:rsidR="00625528" w:rsidRDefault="00625528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5560F27" w14:textId="6AAA2479" w:rsidR="00625528" w:rsidRDefault="00175B03" w:rsidP="006C47AD">
            <w:pPr>
              <w:pStyle w:val="2bNormal"/>
            </w:pPr>
            <w:r>
              <w:t xml:space="preserve">Refine the logic for </w:t>
            </w:r>
            <w:r w:rsidR="00264FF7">
              <w:t>IBC and all other lines</w:t>
            </w:r>
            <w:r w:rsidR="003F730F">
              <w:t>, changes to QMS009MI: AddQualityPlan</w:t>
            </w:r>
            <w:r w:rsidR="00B84F34">
              <w:t xml:space="preserve">, QMS200MI: </w:t>
            </w:r>
            <w:proofErr w:type="spellStart"/>
            <w:r w:rsidR="00B84F34">
              <w:t>AddQISpec</w:t>
            </w:r>
            <w:proofErr w:type="spellEnd"/>
            <w:r w:rsidR="003F730F">
              <w:t xml:space="preserve"> inputs</w:t>
            </w:r>
          </w:p>
        </w:tc>
        <w:tc>
          <w:tcPr>
            <w:tcW w:w="1148" w:type="dxa"/>
          </w:tcPr>
          <w:p w14:paraId="019043E2" w14:textId="713C6C7E" w:rsidR="00625528" w:rsidRDefault="00175B03" w:rsidP="006C47AD">
            <w:pPr>
              <w:pStyle w:val="2bNormal"/>
            </w:pPr>
            <w:r>
              <w:t>23</w:t>
            </w:r>
            <w:r w:rsidR="00564EF6">
              <w:t>/04/2026</w:t>
            </w:r>
          </w:p>
        </w:tc>
      </w:tr>
      <w:tr w:rsidR="006C7804" w14:paraId="2D95C43C" w14:textId="77777777" w:rsidTr="00F716D9">
        <w:tc>
          <w:tcPr>
            <w:tcW w:w="1418" w:type="dxa"/>
            <w:vMerge/>
          </w:tcPr>
          <w:p w14:paraId="6266F6F1" w14:textId="77777777" w:rsidR="006C7804" w:rsidRDefault="006C7804" w:rsidP="006C47AD">
            <w:pPr>
              <w:pStyle w:val="2bNormal"/>
            </w:pPr>
          </w:p>
        </w:tc>
        <w:tc>
          <w:tcPr>
            <w:tcW w:w="2268" w:type="dxa"/>
          </w:tcPr>
          <w:p w14:paraId="231C7802" w14:textId="4F1BC003" w:rsidR="006C7804" w:rsidRDefault="006C780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634B341" w14:textId="1C49C9F0" w:rsidR="006C7804" w:rsidRDefault="006C7804" w:rsidP="006C47AD">
            <w:pPr>
              <w:pStyle w:val="2bNormal"/>
            </w:pPr>
            <w:r>
              <w:t>Retrieve shelf life against recipe code and update pack code</w:t>
            </w:r>
          </w:p>
        </w:tc>
        <w:tc>
          <w:tcPr>
            <w:tcW w:w="1148" w:type="dxa"/>
          </w:tcPr>
          <w:p w14:paraId="7ECD85DF" w14:textId="35371E5F" w:rsidR="006C7804" w:rsidRDefault="006C7804" w:rsidP="006C47AD">
            <w:pPr>
              <w:pStyle w:val="2bNormal"/>
            </w:pPr>
            <w:r>
              <w:t>07/07/2026</w:t>
            </w:r>
          </w:p>
        </w:tc>
      </w:tr>
      <w:tr w:rsidR="006A583E" w14:paraId="73FD5119" w14:textId="77777777" w:rsidTr="00F716D9">
        <w:tc>
          <w:tcPr>
            <w:tcW w:w="1418" w:type="dxa"/>
            <w:vMerge/>
          </w:tcPr>
          <w:p w14:paraId="0B7176DE" w14:textId="77777777" w:rsidR="006A583E" w:rsidRDefault="006A583E" w:rsidP="006C47AD">
            <w:pPr>
              <w:pStyle w:val="2bNormal"/>
            </w:pPr>
          </w:p>
        </w:tc>
        <w:tc>
          <w:tcPr>
            <w:tcW w:w="2268" w:type="dxa"/>
          </w:tcPr>
          <w:p w14:paraId="1AE9D2C1" w14:textId="05B00EB9" w:rsidR="006A583E" w:rsidRDefault="006A583E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747011F" w14:textId="55DC4020" w:rsidR="006A583E" w:rsidRDefault="00832456" w:rsidP="006C47AD">
            <w:pPr>
              <w:pStyle w:val="2bNormal"/>
            </w:pPr>
            <w:r>
              <w:t>A</w:t>
            </w:r>
            <w:r w:rsidR="0088155B">
              <w:t>djust dates on MIXING and PACKING specification</w:t>
            </w:r>
            <w:r w:rsidR="000A34C0">
              <w:t xml:space="preserve"> API</w:t>
            </w:r>
            <w:r w:rsidR="0088155B">
              <w:t xml:space="preserve"> inputs</w:t>
            </w:r>
            <w:r>
              <w:t xml:space="preserve"> and </w:t>
            </w:r>
            <w:r w:rsidR="003B2079">
              <w:t xml:space="preserve">update density when </w:t>
            </w:r>
            <w:r w:rsidR="00E35E67">
              <w:t>a density value exists</w:t>
            </w:r>
          </w:p>
        </w:tc>
        <w:tc>
          <w:tcPr>
            <w:tcW w:w="1148" w:type="dxa"/>
          </w:tcPr>
          <w:p w14:paraId="1A02AEEC" w14:textId="07DEB312" w:rsidR="006A583E" w:rsidRDefault="00820963" w:rsidP="006C47AD">
            <w:pPr>
              <w:pStyle w:val="2bNormal"/>
            </w:pPr>
            <w:r>
              <w:t>08</w:t>
            </w:r>
            <w:r w:rsidR="006A583E">
              <w:t>/0</w:t>
            </w:r>
            <w:r>
              <w:t>9</w:t>
            </w:r>
            <w:r w:rsidR="006A583E">
              <w:t>/2026</w:t>
            </w:r>
          </w:p>
        </w:tc>
      </w:tr>
      <w:tr w:rsidR="006226D6" w14:paraId="404755E7" w14:textId="77777777" w:rsidTr="00F716D9">
        <w:tc>
          <w:tcPr>
            <w:tcW w:w="1418" w:type="dxa"/>
            <w:vMerge/>
          </w:tcPr>
          <w:p w14:paraId="5B284B36" w14:textId="77777777" w:rsidR="006226D6" w:rsidRDefault="006226D6" w:rsidP="006C47AD">
            <w:pPr>
              <w:pStyle w:val="2bNormal"/>
            </w:pPr>
          </w:p>
        </w:tc>
        <w:tc>
          <w:tcPr>
            <w:tcW w:w="2268" w:type="dxa"/>
          </w:tcPr>
          <w:p w14:paraId="33DA3660" w14:textId="6D28E703" w:rsidR="006226D6" w:rsidRDefault="006226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564DFF5" w14:textId="0D7A9820" w:rsidR="006226D6" w:rsidRDefault="0095439C" w:rsidP="006C47AD">
            <w:pPr>
              <w:pStyle w:val="2bNormal"/>
            </w:pPr>
            <w:r>
              <w:t xml:space="preserve">Additional condition where weight checks are only added if </w:t>
            </w:r>
            <w:r w:rsidR="00793C1E">
              <w:t>non-IBC</w:t>
            </w:r>
            <w:r>
              <w:t xml:space="preserve"> code</w:t>
            </w:r>
          </w:p>
        </w:tc>
        <w:tc>
          <w:tcPr>
            <w:tcW w:w="1148" w:type="dxa"/>
          </w:tcPr>
          <w:p w14:paraId="19F0A71A" w14:textId="2B7CD4F7" w:rsidR="006226D6" w:rsidRDefault="0095439C" w:rsidP="006C47AD">
            <w:pPr>
              <w:pStyle w:val="2bNormal"/>
            </w:pPr>
            <w:r>
              <w:t>17/09/2026</w:t>
            </w:r>
          </w:p>
        </w:tc>
      </w:tr>
      <w:tr w:rsidR="00080C74" w14:paraId="481A984E" w14:textId="77777777" w:rsidTr="00F716D9">
        <w:tc>
          <w:tcPr>
            <w:tcW w:w="1418" w:type="dxa"/>
            <w:vMerge/>
          </w:tcPr>
          <w:p w14:paraId="621F56BD" w14:textId="77777777" w:rsidR="00080C74" w:rsidRDefault="00080C74" w:rsidP="006C47AD">
            <w:pPr>
              <w:pStyle w:val="2bNormal"/>
            </w:pPr>
          </w:p>
        </w:tc>
        <w:tc>
          <w:tcPr>
            <w:tcW w:w="2268" w:type="dxa"/>
          </w:tcPr>
          <w:p w14:paraId="674F8B17" w14:textId="6D7B4F6B" w:rsidR="00080C74" w:rsidRDefault="00080C7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197E9EA" w14:textId="3303A7F9" w:rsidR="00080C74" w:rsidRDefault="00080C74" w:rsidP="006C47AD">
            <w:pPr>
              <w:pStyle w:val="2bNormal"/>
            </w:pPr>
            <w:r>
              <w:t>Changes to QMS009MI: AddQualityPlan inputs</w:t>
            </w:r>
          </w:p>
        </w:tc>
        <w:tc>
          <w:tcPr>
            <w:tcW w:w="1148" w:type="dxa"/>
          </w:tcPr>
          <w:p w14:paraId="6BF599CF" w14:textId="62E349A7" w:rsidR="00080C74" w:rsidRDefault="00080C74" w:rsidP="006C47AD">
            <w:pPr>
              <w:pStyle w:val="2bNormal"/>
            </w:pPr>
            <w:r>
              <w:t>23/09/2026</w:t>
            </w:r>
          </w:p>
        </w:tc>
      </w:tr>
      <w:tr w:rsidR="008B3EB6" w14:paraId="4CDD5DC2" w14:textId="77777777" w:rsidTr="00F716D9">
        <w:tc>
          <w:tcPr>
            <w:tcW w:w="1418" w:type="dxa"/>
            <w:vMerge/>
          </w:tcPr>
          <w:p w14:paraId="4916E943" w14:textId="77777777" w:rsidR="008B3EB6" w:rsidRDefault="008B3EB6" w:rsidP="006C47AD">
            <w:pPr>
              <w:pStyle w:val="2bNormal"/>
            </w:pPr>
          </w:p>
        </w:tc>
        <w:tc>
          <w:tcPr>
            <w:tcW w:w="2268" w:type="dxa"/>
          </w:tcPr>
          <w:p w14:paraId="0EFF9C70" w14:textId="3BD1955C" w:rsidR="008B3EB6" w:rsidRDefault="008B3EB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F213A24" w14:textId="18F8B880" w:rsidR="008B3EB6" w:rsidRDefault="004829DA" w:rsidP="006C47AD">
            <w:pPr>
              <w:pStyle w:val="2bNormal"/>
            </w:pPr>
            <w:r>
              <w:t>Density calculation logic change based on base UOM of the IBC code</w:t>
            </w:r>
          </w:p>
        </w:tc>
        <w:tc>
          <w:tcPr>
            <w:tcW w:w="1148" w:type="dxa"/>
          </w:tcPr>
          <w:p w14:paraId="38C085E4" w14:textId="3C646F28" w:rsidR="008B3EB6" w:rsidRDefault="004829DA" w:rsidP="006C47AD">
            <w:pPr>
              <w:pStyle w:val="2bNormal"/>
            </w:pPr>
            <w:r>
              <w:t>07/10/2026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42335326"/>
      <w:r w:rsidRPr="000B004A">
        <w:t>Contents</w:t>
      </w:r>
      <w:bookmarkEnd w:id="5"/>
    </w:p>
    <w:p w14:paraId="125EC615" w14:textId="77BB3D79" w:rsidR="009D0675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42335324" w:history="1">
        <w:r w:rsidR="009D0675" w:rsidRPr="0045016B">
          <w:rPr>
            <w:rStyle w:val="Hyperlink"/>
            <w:noProof/>
          </w:rPr>
          <w:t>ANA-050 Functional Specification</w:t>
        </w:r>
        <w:r w:rsidR="009D0675">
          <w:rPr>
            <w:noProof/>
            <w:webHidden/>
          </w:rPr>
          <w:tab/>
        </w:r>
        <w:r w:rsidR="009D0675">
          <w:rPr>
            <w:noProof/>
            <w:webHidden/>
          </w:rPr>
          <w:fldChar w:fldCharType="begin"/>
        </w:r>
        <w:r w:rsidR="009D0675">
          <w:rPr>
            <w:noProof/>
            <w:webHidden/>
          </w:rPr>
          <w:instrText xml:space="preserve"> PAGEREF _Toc242335324 \h </w:instrText>
        </w:r>
        <w:r w:rsidR="009D0675">
          <w:rPr>
            <w:noProof/>
            <w:webHidden/>
          </w:rPr>
        </w:r>
        <w:r w:rsidR="009D0675">
          <w:rPr>
            <w:noProof/>
            <w:webHidden/>
          </w:rPr>
          <w:fldChar w:fldCharType="separate"/>
        </w:r>
        <w:r w:rsidR="009D0675">
          <w:rPr>
            <w:noProof/>
            <w:webHidden/>
          </w:rPr>
          <w:t>1</w:t>
        </w:r>
        <w:r w:rsidR="009D0675">
          <w:rPr>
            <w:noProof/>
            <w:webHidden/>
          </w:rPr>
          <w:fldChar w:fldCharType="end"/>
        </w:r>
      </w:hyperlink>
    </w:p>
    <w:p w14:paraId="58E1BCEA" w14:textId="56322D5D" w:rsidR="009D0675" w:rsidRDefault="009D0675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25" w:history="1">
        <w:r w:rsidRPr="0045016B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193A11" w14:textId="3B063245" w:rsidR="009D0675" w:rsidRDefault="009D0675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26" w:history="1">
        <w:r w:rsidRPr="0045016B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D58EF1" w14:textId="1B2D3758" w:rsidR="009D0675" w:rsidRDefault="009D0675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27" w:history="1">
        <w:r w:rsidRPr="0045016B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D99B8E" w14:textId="10C4D9E0" w:rsidR="009D0675" w:rsidRDefault="009D0675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28" w:history="1">
        <w:r w:rsidRPr="0045016B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314E8E" w14:textId="416CB41F" w:rsidR="009D0675" w:rsidRDefault="009D0675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29" w:history="1">
        <w:r w:rsidRPr="0045016B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9F91BA" w14:textId="76211B7E" w:rsidR="009D0675" w:rsidRDefault="009D0675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30" w:history="1">
        <w:r w:rsidRPr="0045016B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A65506" w14:textId="04572F50" w:rsidR="009D0675" w:rsidRDefault="009D0675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31" w:history="1">
        <w:r w:rsidRPr="0045016B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8B9D2" w14:textId="7568CAE7" w:rsidR="009D0675" w:rsidRDefault="009D0675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32" w:history="1">
        <w:r w:rsidRPr="0045016B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9D83AF" w14:textId="4FD5B006" w:rsidR="009D0675" w:rsidRDefault="009D0675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335333" w:history="1">
        <w:r w:rsidRPr="0045016B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63ECC5" w14:textId="01D1949D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lastRenderedPageBreak/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42335327"/>
      <w:r w:rsidRPr="000B004A">
        <w:lastRenderedPageBreak/>
        <w:t>Introduction</w:t>
      </w:r>
      <w:bookmarkEnd w:id="6"/>
    </w:p>
    <w:p w14:paraId="1C931354" w14:textId="3D62C90C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9D0675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24296D">
            <w:t>Auto Attach Recipe Specification and Density Information to Pack V9.0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42335328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42335329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42335330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18DDFAF4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D0675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42335331"/>
      <w:r>
        <w:rPr>
          <w:lang w:val="en-GB" w:eastAsia="en-US"/>
        </w:rPr>
        <w:t>Trigger to initiate the workflow</w:t>
      </w:r>
      <w:bookmarkEnd w:id="10"/>
    </w:p>
    <w:p w14:paraId="5702C7E1" w14:textId="09554A55" w:rsidR="006E04EF" w:rsidRDefault="008F5431" w:rsidP="00391926">
      <w:pPr>
        <w:jc w:val="both"/>
      </w:pPr>
      <w:r w:rsidRPr="008F5431">
        <w:t>When a recipe item is added to the product structure</w:t>
      </w:r>
      <w:r w:rsidR="009B0858">
        <w:t xml:space="preserve"> of a pack item</w:t>
      </w:r>
      <w:r w:rsidRPr="008F5431">
        <w:t xml:space="preserve">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  <w:r w:rsidR="00525FE3">
        <w:t xml:space="preserve"> 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lastRenderedPageBreak/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7CCA34F7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D0675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42335332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38"/>
        <w:gridCol w:w="1394"/>
        <w:gridCol w:w="6639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 xml:space="preserve">PMMSEQ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MPDMAT table</w:t>
            </w:r>
          </w:p>
        </w:tc>
      </w:tr>
      <w:tr w:rsidR="00E32713" w:rsidRPr="00CE2EFB" w14:paraId="62F6D1E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AC4E" w14:textId="28DDB7F1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Lot Inheritance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617B5" w14:textId="0F2AA21B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CMCD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85FC2" w14:textId="7199AB6A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0E699F" w14:textId="0A58B083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Hardcode to 1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39057A5F" w:rsidR="00DD0ADE" w:rsidRDefault="00DD0ADE" w:rsidP="00EC0CEA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</w:t>
      </w:r>
      <w:r w:rsidR="008D03BE"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46ADD1E7" w14:textId="36E45596" w:rsidR="00FE3D5D" w:rsidRDefault="00FE3D5D" w:rsidP="00600419">
      <w:pPr>
        <w:pStyle w:val="5aH5"/>
        <w:rPr>
          <w:lang w:val="en-GB" w:eastAsia="en-US"/>
        </w:rPr>
      </w:pPr>
      <w:r>
        <w:rPr>
          <w:lang w:val="en-GB" w:eastAsia="en-US"/>
        </w:rPr>
        <w:lastRenderedPageBreak/>
        <w:t xml:space="preserve">Step 02: Retrieve item type </w:t>
      </w:r>
      <w:r w:rsidR="00FF2C9A" w:rsidRPr="003E2228">
        <w:rPr>
          <w:highlight w:val="yellow"/>
          <w:lang w:val="en-GB" w:eastAsia="en-US"/>
        </w:rPr>
        <w:t>and the basic UOM</w:t>
      </w:r>
      <w:r w:rsidR="00FF2C9A">
        <w:rPr>
          <w:lang w:val="en-GB" w:eastAsia="en-US"/>
        </w:rPr>
        <w:t xml:space="preserve"> </w:t>
      </w:r>
      <w:r>
        <w:rPr>
          <w:lang w:val="en-GB" w:eastAsia="en-US"/>
        </w:rPr>
        <w:t>of the pack item</w:t>
      </w:r>
    </w:p>
    <w:p w14:paraId="6D7801F0" w14:textId="4FC4CBFA" w:rsidR="00FE3D5D" w:rsidRDefault="00FE3D5D" w:rsidP="00FE3D5D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F6393">
        <w:rPr>
          <w:rFonts w:eastAsia="Times New Roman" w:cs="Calibri"/>
          <w:b/>
          <w:bCs/>
          <w:color w:val="000000"/>
          <w:szCs w:val="24"/>
          <w:lang w:eastAsia="en-GB"/>
        </w:rPr>
        <w:t>MMS200MI</w:t>
      </w:r>
    </w:p>
    <w:p w14:paraId="2FEF3991" w14:textId="18A3EE54" w:rsidR="00FE3D5D" w:rsidRPr="00F204D1" w:rsidRDefault="00FE3D5D" w:rsidP="00FE3D5D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CF6393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FE3D5D" w14:paraId="077DCC73" w14:textId="77777777" w:rsidTr="0056517A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04061" w14:textId="77777777" w:rsidR="00FE3D5D" w:rsidRDefault="00FE3D5D" w:rsidP="0056517A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26E67" w14:textId="77777777" w:rsidR="00FE3D5D" w:rsidRDefault="00FE3D5D" w:rsidP="0056517A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242DA" w14:textId="77777777" w:rsidR="00FE3D5D" w:rsidRDefault="00FE3D5D" w:rsidP="0056517A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8B9270" w14:textId="77777777" w:rsidR="00FE3D5D" w:rsidRDefault="00FE3D5D" w:rsidP="0056517A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F6393" w14:paraId="1E605098" w14:textId="77777777" w:rsidTr="0056517A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911A0" w14:textId="6C8AF7E3" w:rsidR="00CF6393" w:rsidRDefault="00CF6393" w:rsidP="00CF639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5E34A" w14:textId="0BE5E75D" w:rsidR="00CF6393" w:rsidRDefault="00CF6393" w:rsidP="00CF639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D889E" w14:textId="53F512A8" w:rsidR="00CF6393" w:rsidRDefault="00CF6393" w:rsidP="00CF639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5EEABE" w14:textId="679CC9E5" w:rsidR="00CF6393" w:rsidRDefault="00CF6393" w:rsidP="00CF639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 xml:space="preserve">PMPRNO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MPDMAT table</w:t>
            </w:r>
          </w:p>
        </w:tc>
      </w:tr>
    </w:tbl>
    <w:p w14:paraId="70009B53" w14:textId="4840C037" w:rsidR="00FE3D5D" w:rsidRDefault="00FE3D5D" w:rsidP="00FE3D5D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</w:t>
      </w:r>
      <w:r w:rsidR="008D03BE">
        <w:fldChar w:fldCharType="end"/>
      </w:r>
      <w:r>
        <w:t xml:space="preserve">: Retrieve </w:t>
      </w:r>
      <w:r w:rsidR="00CF6393">
        <w:t>item type for the pack item</w:t>
      </w:r>
      <w:r>
        <w:t>.</w:t>
      </w:r>
    </w:p>
    <w:p w14:paraId="6253C3A0" w14:textId="4C6F2086" w:rsidR="00FE3D5D" w:rsidRDefault="00FE3D5D" w:rsidP="00FE3D5D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9D0675">
        <w:t xml:space="preserve">Table </w:t>
      </w:r>
      <w:r w:rsidR="009D0675">
        <w:rPr>
          <w:noProof/>
        </w:rPr>
        <w:t>4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4284B05C" w14:textId="77777777" w:rsidR="00FE3D5D" w:rsidRPr="006F3484" w:rsidRDefault="00FE3D5D" w:rsidP="00FE3D5D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FE3D5D" w14:paraId="2F0CB5CA" w14:textId="77777777" w:rsidTr="0056517A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6E8E16" w14:textId="77777777" w:rsidR="00FE3D5D" w:rsidRDefault="00FE3D5D" w:rsidP="0056517A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DEBEF" w14:textId="77777777" w:rsidR="00FE3D5D" w:rsidRDefault="00FE3D5D" w:rsidP="0056517A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11919" w14:textId="77777777" w:rsidR="00FE3D5D" w:rsidRDefault="00FE3D5D" w:rsidP="0056517A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FE3D5D" w14:paraId="2F20961E" w14:textId="77777777" w:rsidTr="0056517A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6DAD4" w14:textId="5B083A39" w:rsidR="00FE3D5D" w:rsidRDefault="00195C9B" w:rsidP="0056517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5C5B1" w14:textId="54425356" w:rsidR="00FE3D5D" w:rsidRDefault="00195C9B" w:rsidP="0056517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DE67F" w14:textId="67CAB396" w:rsidR="00FE3D5D" w:rsidRDefault="00195C9B" w:rsidP="00195C9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Z10</w:t>
            </w:r>
          </w:p>
        </w:tc>
      </w:tr>
      <w:tr w:rsidR="003E2228" w14:paraId="32670E54" w14:textId="77777777" w:rsidTr="0056517A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916B4" w14:textId="698CC417" w:rsidR="003E2228" w:rsidRPr="003E2228" w:rsidRDefault="003E2228" w:rsidP="0056517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E222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Basic Unit of Measure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88BA87" w14:textId="396E159C" w:rsidR="003E2228" w:rsidRPr="003E2228" w:rsidRDefault="003E2228" w:rsidP="0056517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E222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UNMS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89D4A" w14:textId="604DBCD4" w:rsidR="003E2228" w:rsidRPr="003E2228" w:rsidRDefault="003E2228" w:rsidP="00195C9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3E222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</w:t>
            </w:r>
          </w:p>
        </w:tc>
      </w:tr>
    </w:tbl>
    <w:p w14:paraId="52AA924F" w14:textId="15932D03" w:rsidR="00FE3D5D" w:rsidRPr="00FE3D5D" w:rsidRDefault="00195C9B" w:rsidP="00195C9B">
      <w:pPr>
        <w:pStyle w:val="Caption"/>
      </w:pPr>
      <w:bookmarkStart w:id="13" w:name="_Ref240575699"/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3</w:t>
      </w:r>
      <w:r w:rsidR="008D03BE">
        <w:fldChar w:fldCharType="end"/>
      </w:r>
      <w:bookmarkEnd w:id="13"/>
      <w:r>
        <w:t>: Item Type</w:t>
      </w:r>
      <w:r w:rsidR="003E2228">
        <w:t xml:space="preserve"> and Basic Unit of Measure</w:t>
      </w:r>
      <w:r>
        <w:t xml:space="preserve"> for the Pack item</w:t>
      </w:r>
    </w:p>
    <w:p w14:paraId="16BA8807" w14:textId="35ABBE8B" w:rsidR="00F225FC" w:rsidRDefault="00EC0CEA" w:rsidP="002A74BC">
      <w:pPr>
        <w:pStyle w:val="5aH5"/>
      </w:pPr>
      <w:r>
        <w:t>Step 0</w:t>
      </w:r>
      <w:r w:rsidR="00195C9B">
        <w:t>3</w:t>
      </w:r>
      <w:r>
        <w:t xml:space="preserve">: </w:t>
      </w:r>
      <w:r w:rsidR="007B061F">
        <w:t>Attaching the recipe specification to</w:t>
      </w:r>
      <w:r w:rsidR="00F225FC">
        <w:t xml:space="preserve"> pack </w:t>
      </w:r>
      <w:proofErr w:type="gramStart"/>
      <w:r w:rsidR="00F225FC">
        <w:t>item</w:t>
      </w:r>
      <w:proofErr w:type="gramEnd"/>
      <w:r w:rsidR="00123647">
        <w:t xml:space="preserve"> </w:t>
      </w:r>
    </w:p>
    <w:p w14:paraId="3A92B67A" w14:textId="2645648E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195C9B">
        <w:t>3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 xml:space="preserve">MTNO </w:t>
            </w:r>
            <w:proofErr w:type="gramStart"/>
            <w:r w:rsidR="00917BDE">
              <w:t>in</w:t>
            </w:r>
            <w:proofErr w:type="gramEnd"/>
            <w:r w:rsidR="00917BDE">
              <w:t xml:space="preserve"> MPDMAT table</w:t>
            </w:r>
          </w:p>
        </w:tc>
      </w:tr>
    </w:tbl>
    <w:p w14:paraId="2EA4E088" w14:textId="6F920BE1" w:rsidR="002A74BC" w:rsidRDefault="00B6705D" w:rsidP="00B6705D">
      <w:pPr>
        <w:pStyle w:val="Caption"/>
      </w:pPr>
      <w:bookmarkStart w:id="14" w:name="_Ref215487995"/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</w:t>
      </w:r>
      <w:r w:rsidR="008D03BE">
        <w:fldChar w:fldCharType="end"/>
      </w:r>
      <w:bookmarkEnd w:id="14"/>
      <w:r>
        <w:t xml:space="preserve">: Retrieve specification header for the recipe </w:t>
      </w:r>
      <w:r w:rsidR="00957B1E">
        <w:t>item.</w:t>
      </w:r>
    </w:p>
    <w:p w14:paraId="1C3498E8" w14:textId="1FAC1599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9D0675">
        <w:t xml:space="preserve">Table </w:t>
      </w:r>
      <w:r w:rsidR="009D0675">
        <w:rPr>
          <w:noProof/>
        </w:rPr>
        <w:t>4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0491C7C9" w:rsidR="00FA0CAC" w:rsidRDefault="00DE6E6A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5776A4" w:rsidRPr="00D70217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Pr="00D70217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Pr="00D70217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Pr="00D70217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:rsidRPr="00D70217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Pr="00D70217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Pr="00D70217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Pr="00D70217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68E52E80" w:rsidR="002A74BC" w:rsidRPr="00D70217" w:rsidRDefault="008B0830" w:rsidP="008B0830">
      <w:pPr>
        <w:pStyle w:val="Caption"/>
      </w:pPr>
      <w:bookmarkStart w:id="15" w:name="_Ref215491167"/>
      <w:r w:rsidRPr="00D70217">
        <w:lastRenderedPageBreak/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5</w:t>
      </w:r>
      <w:r w:rsidR="008D03BE">
        <w:fldChar w:fldCharType="end"/>
      </w:r>
      <w:bookmarkEnd w:id="15"/>
      <w:r w:rsidRPr="00D70217">
        <w:t xml:space="preserve">: Output retrieved for </w:t>
      </w:r>
      <w:r w:rsidR="00B5761B" w:rsidRPr="00D70217">
        <w:t xml:space="preserve">the </w:t>
      </w:r>
      <w:r w:rsidRPr="00D70217">
        <w:t>recipe item</w:t>
      </w:r>
      <w:r w:rsidR="00B5761B" w:rsidRPr="00D70217">
        <w:t xml:space="preserve"> </w:t>
      </w:r>
      <w:r w:rsidR="00957B1E" w:rsidRPr="00D70217">
        <w:t>specification.</w:t>
      </w:r>
    </w:p>
    <w:p w14:paraId="1975B1EB" w14:textId="5D20E36D" w:rsidR="00775FFF" w:rsidRDefault="001F0CFF">
      <w:pPr>
        <w:rPr>
          <w:kern w:val="2"/>
          <w:lang w:val="en-GB" w:eastAsia="en-GB"/>
          <w14:ligatures w14:val="standardContextual"/>
        </w:rPr>
      </w:pPr>
      <w:r w:rsidRPr="00D70217">
        <w:t xml:space="preserve">If multiple records are returned from </w:t>
      </w:r>
      <w:r w:rsidRPr="00D70217">
        <w:fldChar w:fldCharType="begin"/>
      </w:r>
      <w:r w:rsidRPr="00D70217">
        <w:instrText xml:space="preserve"> REF _Ref215491167 \h  \* MERGEFORMAT </w:instrText>
      </w:r>
      <w:r w:rsidRPr="00D70217">
        <w:fldChar w:fldCharType="separate"/>
      </w:r>
      <w:r w:rsidR="009D0675" w:rsidRPr="00D70217">
        <w:t xml:space="preserve">Table </w:t>
      </w:r>
      <w:r w:rsidR="009D0675">
        <w:rPr>
          <w:noProof/>
        </w:rPr>
        <w:t>5</w:t>
      </w:r>
      <w:r w:rsidRPr="00D70217">
        <w:fldChar w:fldCharType="end"/>
      </w:r>
      <w:r w:rsidRPr="00D70217">
        <w:t>, select the first record and proceed to the next step.</w:t>
      </w:r>
    </w:p>
    <w:p w14:paraId="4C2BD85A" w14:textId="68BEBF07" w:rsidR="000D5F1D" w:rsidRDefault="00C06294" w:rsidP="00EE375A">
      <w:pPr>
        <w:pStyle w:val="6aH6"/>
      </w:pPr>
      <w:r w:rsidRPr="00C06294">
        <w:t>Step 0</w:t>
      </w:r>
      <w:r w:rsidR="00195C9B">
        <w:t>3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 xml:space="preserve">PRNO </w:t>
            </w:r>
            <w:proofErr w:type="gramStart"/>
            <w:r w:rsidR="00C95FF2">
              <w:t>in</w:t>
            </w:r>
            <w:proofErr w:type="gramEnd"/>
            <w:r w:rsidR="00C95FF2">
              <w:t xml:space="preserve">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5CC17EF7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6809235C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47E8465F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1F741957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73D26F2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35B1DA9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541A1C3F" w:rsidR="00594BF1" w:rsidRPr="001029D5" w:rsidRDefault="00541AEA" w:rsidP="00594BF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07699B3C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08ABD596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399FD8FF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B6572C">
              <w:fldChar w:fldCharType="end"/>
            </w:r>
          </w:p>
        </w:tc>
      </w:tr>
    </w:tbl>
    <w:p w14:paraId="2BBCDB4B" w14:textId="7D5F6ECB" w:rsidR="002D15E3" w:rsidRPr="002D15E3" w:rsidRDefault="00722119" w:rsidP="00722119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6</w:t>
      </w:r>
      <w:r w:rsidR="008D03BE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11D05894" w:rsidR="000C4AB1" w:rsidRDefault="000C4AB1" w:rsidP="000C4AB1">
      <w:pPr>
        <w:pStyle w:val="5aH5"/>
      </w:pPr>
      <w:r w:rsidRPr="00B27957">
        <w:t>Step 0</w:t>
      </w:r>
      <w:r w:rsidR="00F40F31">
        <w:t>4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1C97AFF6" w:rsidR="00C06294" w:rsidRPr="00C06294" w:rsidRDefault="000D5F1D" w:rsidP="00C22BC1">
      <w:pPr>
        <w:pStyle w:val="6aH6"/>
      </w:pPr>
      <w:r>
        <w:t>Step 0</w:t>
      </w:r>
      <w:r w:rsidR="00F40F31">
        <w:t>4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3E414924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7E9CB2FB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 xml:space="preserve">MTNO </w:t>
            </w:r>
            <w:proofErr w:type="gramStart"/>
            <w:r w:rsidR="00EE2DB9">
              <w:t>in</w:t>
            </w:r>
            <w:proofErr w:type="gramEnd"/>
            <w:r w:rsidR="00EE2DB9">
              <w:t xml:space="preserve"> MPDMAT table</w:t>
            </w:r>
          </w:p>
        </w:tc>
      </w:tr>
    </w:tbl>
    <w:p w14:paraId="4138BB7F" w14:textId="3CB60E57" w:rsidR="00C06294" w:rsidRDefault="00B46CC2" w:rsidP="00B46CC2">
      <w:pPr>
        <w:pStyle w:val="Caption"/>
      </w:pPr>
      <w:bookmarkStart w:id="16" w:name="_Ref215491266"/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7</w:t>
      </w:r>
      <w:r w:rsidR="008D03BE">
        <w:fldChar w:fldCharType="end"/>
      </w:r>
      <w:bookmarkEnd w:id="16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0399BB94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9D0675">
        <w:t xml:space="preserve">Table </w:t>
      </w:r>
      <w:r w:rsidR="009D0675">
        <w:rPr>
          <w:noProof/>
        </w:rPr>
        <w:t>7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01B8081D" w:rsidR="00C06294" w:rsidRPr="004D5615" w:rsidRDefault="00C06294" w:rsidP="007E021A">
      <w:pPr>
        <w:pStyle w:val="Caption"/>
      </w:pPr>
      <w:bookmarkStart w:id="17" w:name="_Ref215492867"/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8</w:t>
      </w:r>
      <w:r w:rsidR="008D03BE">
        <w:fldChar w:fldCharType="end"/>
      </w:r>
      <w:bookmarkEnd w:id="17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1C7C8555" w:rsidR="007E021A" w:rsidRDefault="002A74BC" w:rsidP="00C22BC1">
      <w:pPr>
        <w:pStyle w:val="6aH6"/>
      </w:pPr>
      <w:r w:rsidRPr="00B27957">
        <w:t>Step 0</w:t>
      </w:r>
      <w:r w:rsidR="00F40F31">
        <w:t>4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9D0675">
        <w:t xml:space="preserve">Table </w:t>
      </w:r>
      <w:r w:rsidR="009D0675">
        <w:rPr>
          <w:noProof/>
        </w:rPr>
        <w:t>8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D70217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2B2A9C54" w:rsidR="007E021A" w:rsidRPr="00D70217" w:rsidRDefault="0045114D" w:rsidP="000B1778">
            <w:pPr>
              <w:keepNext/>
              <w:spacing w:line="276" w:lineRule="auto"/>
              <w:jc w:val="center"/>
            </w:pPr>
            <w:r w:rsidRPr="00D70217">
              <w:t>QSE1</w:t>
            </w:r>
            <w:r w:rsidR="007E021A" w:rsidRPr="00D70217">
              <w:t xml:space="preserve"> from </w:t>
            </w:r>
            <w:r w:rsidRPr="00D70217">
              <w:fldChar w:fldCharType="begin"/>
            </w:r>
            <w:r w:rsidRPr="00D70217">
              <w:instrText xml:space="preserve"> REF _Ref215491167 \h  \* MERGEFORMAT </w:instrText>
            </w:r>
            <w:r w:rsidRPr="00D70217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D70217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3E753B12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6A1F3BC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69CDF1A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10DBFE0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1EB3E7C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6927FD0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0CE701F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1BA9666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7C91D20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7F26980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5F81CDB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125AF41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1263B66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41BE1FE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58D742F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509F879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56AACD8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2B56390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5876BF7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40AA7AB1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677CB8D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6DD42C4A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3D35819E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8</w:t>
            </w:r>
            <w:r w:rsidRPr="00771AA6">
              <w:fldChar w:fldCharType="end"/>
            </w:r>
          </w:p>
        </w:tc>
      </w:tr>
    </w:tbl>
    <w:p w14:paraId="40D18A44" w14:textId="63D7CA27" w:rsidR="009572E7" w:rsidRDefault="009572E7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9</w:t>
      </w:r>
      <w:r w:rsidR="008D03BE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7AEE5B8A" w:rsidR="005521D5" w:rsidRDefault="00486709" w:rsidP="002A74BC">
      <w:pPr>
        <w:pStyle w:val="5aH5"/>
      </w:pPr>
      <w:r>
        <w:lastRenderedPageBreak/>
        <w:t>Step 0</w:t>
      </w:r>
      <w:r w:rsidR="00F40F31">
        <w:t>5</w:t>
      </w:r>
      <w:r>
        <w:t xml:space="preserve">: </w:t>
      </w:r>
      <w:r w:rsidR="005521D5">
        <w:t>Adding density against the pack item</w:t>
      </w:r>
    </w:p>
    <w:p w14:paraId="4702EE7F" w14:textId="5611A582" w:rsidR="002A74BC" w:rsidRPr="00B27957" w:rsidRDefault="005521D5" w:rsidP="005521D5">
      <w:pPr>
        <w:pStyle w:val="6aH6"/>
      </w:pPr>
      <w:r>
        <w:t>Step 0</w:t>
      </w:r>
      <w:r w:rsidR="00F40F31">
        <w:t>5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PMMTNO </w:t>
            </w:r>
            <w:proofErr w:type="gramStart"/>
            <w:r>
              <w:t>in</w:t>
            </w:r>
            <w:proofErr w:type="gramEnd"/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502C7D80" w:rsidR="002A74BC" w:rsidRDefault="002A74BC" w:rsidP="002A74BC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10</w:t>
      </w:r>
      <w:r w:rsidR="008D03BE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5910D20A" w:rsidR="00075924" w:rsidRDefault="00FC06ED" w:rsidP="00FC06ED">
      <w:pPr>
        <w:pStyle w:val="Caption"/>
      </w:pPr>
      <w:bookmarkStart w:id="18" w:name="_Ref215495955"/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11</w:t>
      </w:r>
      <w:r w:rsidR="008D03BE">
        <w:fldChar w:fldCharType="end"/>
      </w:r>
      <w:bookmarkEnd w:id="18"/>
      <w:r>
        <w:t>: Conversion factor and conversion form for the recipe item.</w:t>
      </w:r>
    </w:p>
    <w:p w14:paraId="7FD5B11D" w14:textId="02C30628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BD7C50">
        <w:rPr>
          <w:lang w:val="en-GB" w:eastAsia="en-US"/>
        </w:rPr>
        <w:t xml:space="preserve">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6CA0FC50" w:rsidR="00093C41" w:rsidRPr="00093C41" w:rsidRDefault="00093C41" w:rsidP="00093C41">
      <w:pPr>
        <w:pStyle w:val="6aH6"/>
      </w:pPr>
      <w:r w:rsidRPr="00093C41">
        <w:t>Step 0</w:t>
      </w:r>
      <w:r w:rsidR="00D43C72">
        <w:t>5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</w:tbl>
    <w:p w14:paraId="4FB1180F" w14:textId="731C7736" w:rsidR="00E00B9B" w:rsidRDefault="00DE49A4" w:rsidP="00DE49A4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12</w:t>
      </w:r>
      <w:r w:rsidR="008D03BE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7F266BCF" w:rsidR="00BB6BD3" w:rsidRPr="00BB6BD3" w:rsidRDefault="00BB6BD3" w:rsidP="008C56E2">
      <w:pPr>
        <w:pStyle w:val="Caption"/>
      </w:pPr>
      <w:bookmarkStart w:id="19" w:name="_Ref218871043"/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13</w:t>
      </w:r>
      <w:r w:rsidR="008D03BE">
        <w:fldChar w:fldCharType="end"/>
      </w:r>
      <w:bookmarkEnd w:id="19"/>
      <w:r>
        <w:t xml:space="preserve">: </w:t>
      </w:r>
      <w:r w:rsidR="000B763E">
        <w:t>Production line against the pack item</w:t>
      </w:r>
      <w:r>
        <w:t>.</w:t>
      </w:r>
    </w:p>
    <w:p w14:paraId="462D04EB" w14:textId="513C06AC" w:rsidR="007558B4" w:rsidRDefault="007558B4" w:rsidP="008C56E2">
      <w:pPr>
        <w:pStyle w:val="6aH6"/>
      </w:pPr>
      <w:r>
        <w:t>Step 0</w:t>
      </w:r>
      <w:r w:rsidR="00D43C72">
        <w:t>5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25F36EC1" w14:textId="0DEFEB7C" w:rsidR="005B34E6" w:rsidRPr="00624A14" w:rsidRDefault="001B3F0B" w:rsidP="006F0664">
      <w:pPr>
        <w:pStyle w:val="6aH6"/>
      </w:pPr>
      <w:r w:rsidRPr="00624A14">
        <w:t>Step 0</w:t>
      </w:r>
      <w:r w:rsidR="00D43C72">
        <w:t>5</w:t>
      </w:r>
      <w:r w:rsidRPr="00624A14">
        <w:t>. 03. 0</w:t>
      </w:r>
      <w:r w:rsidR="00C763B2" w:rsidRPr="00624A14">
        <w:t>1</w:t>
      </w:r>
      <w:r w:rsidRPr="00624A14">
        <w:t xml:space="preserve">. </w:t>
      </w:r>
      <w:r w:rsidR="00014FCC" w:rsidRPr="00624A14">
        <w:t>P</w:t>
      </w:r>
      <w:r w:rsidR="00B96284" w:rsidRPr="00624A14">
        <w:t xml:space="preserve">roduction line on </w:t>
      </w:r>
      <w:r w:rsidR="00B96284" w:rsidRPr="00624A14">
        <w:fldChar w:fldCharType="begin"/>
      </w:r>
      <w:r w:rsidR="00B96284" w:rsidRPr="00624A14">
        <w:instrText xml:space="preserve"> REF _Ref218871043 \h </w:instrText>
      </w:r>
      <w:r w:rsidR="006F0664" w:rsidRPr="00624A14">
        <w:instrText xml:space="preserve"> \* MERGEFORMAT </w:instrText>
      </w:r>
      <w:r w:rsidR="00B96284" w:rsidRPr="00624A14">
        <w:fldChar w:fldCharType="separate"/>
      </w:r>
      <w:r w:rsidR="009D0675">
        <w:t xml:space="preserve">Table </w:t>
      </w:r>
      <w:r w:rsidR="009D0675">
        <w:rPr>
          <w:noProof/>
        </w:rPr>
        <w:t>13</w:t>
      </w:r>
      <w:r w:rsidR="00B96284" w:rsidRPr="00624A14">
        <w:fldChar w:fldCharType="end"/>
      </w:r>
      <w:r w:rsidR="00B96284" w:rsidRPr="00624A14">
        <w:t xml:space="preserve"> consist of </w:t>
      </w:r>
      <w:r w:rsidR="00B862EB" w:rsidRPr="00624A14">
        <w:t>any other value except</w:t>
      </w:r>
      <w:r w:rsidR="00087AF1" w:rsidRPr="00624A14">
        <w:t xml:space="preserve"> </w:t>
      </w:r>
      <w:r w:rsidR="00B862EB" w:rsidRPr="00624A14">
        <w:t xml:space="preserve">IBC </w:t>
      </w:r>
      <w:r w:rsidR="00B96284" w:rsidRPr="00624A14">
        <w:t xml:space="preserve">(i.e. </w:t>
      </w:r>
      <w:r w:rsidR="00B862EB" w:rsidRPr="00624A14">
        <w:t xml:space="preserve">500ML, </w:t>
      </w:r>
      <w:r w:rsidR="00E32713" w:rsidRPr="00624A14">
        <w:t xml:space="preserve">1L, </w:t>
      </w:r>
      <w:r w:rsidR="00B862EB" w:rsidRPr="00624A14">
        <w:t>5L_A, 5L_B</w:t>
      </w:r>
      <w:r w:rsidR="00B96284" w:rsidRPr="00624A14">
        <w:t>).</w:t>
      </w:r>
    </w:p>
    <w:p w14:paraId="0BFA419F" w14:textId="467FB1F8" w:rsidR="00B405DA" w:rsidRPr="00624A14" w:rsidRDefault="005B34E6" w:rsidP="00C859A7">
      <w:pPr>
        <w:pStyle w:val="7aH7"/>
      </w:pPr>
      <w:r w:rsidRPr="00624A14">
        <w:t xml:space="preserve">Step </w:t>
      </w:r>
      <w:r w:rsidR="003D7AAB" w:rsidRPr="00624A14">
        <w:t>0</w:t>
      </w:r>
      <w:r w:rsidR="00D43C72">
        <w:t>5</w:t>
      </w:r>
      <w:r w:rsidR="003D7AAB" w:rsidRPr="00624A14">
        <w:t>. 03. 0</w:t>
      </w:r>
      <w:r w:rsidR="00087AF1" w:rsidRPr="00624A14">
        <w:t>1</w:t>
      </w:r>
      <w:r w:rsidR="003D7AAB" w:rsidRPr="00624A14">
        <w:t xml:space="preserve">. 01. </w:t>
      </w:r>
      <w:r w:rsidRPr="00624A14">
        <w:t xml:space="preserve">Extract quantity against </w:t>
      </w:r>
      <w:r w:rsidR="002A189B" w:rsidRPr="00624A14">
        <w:t xml:space="preserve">the </w:t>
      </w:r>
      <w:r w:rsidRPr="00624A14">
        <w:t>recipe code</w:t>
      </w:r>
    </w:p>
    <w:p w14:paraId="08BE9A67" w14:textId="2C6CAA1B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 w:rsidRPr="00624A14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E70ED3"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:rsidRPr="00624A14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Pr="00624A14" w:rsidRDefault="00C23A76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Pr="00624A14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852C8B" w:rsidRPr="00624A14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Pr="00624A14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Pr="00624A14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Pr="00624A14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Pr="00624A14" w:rsidRDefault="00320ECD" w:rsidP="00852C8B">
            <w:pPr>
              <w:keepNext/>
              <w:spacing w:line="276" w:lineRule="auto"/>
              <w:jc w:val="center"/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D858B8" w:rsidRPr="00624A14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Pr="00624A14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Pr="00624A14" w:rsidRDefault="00ED6A42" w:rsidP="00D858B8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79E16C86" w14:textId="4052EAC0" w:rsidR="00C23A76" w:rsidRPr="00624A14" w:rsidRDefault="00C23A76" w:rsidP="00C23A76">
      <w:pPr>
        <w:pStyle w:val="Caption"/>
      </w:pPr>
      <w:r w:rsidRPr="00624A14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14</w:t>
      </w:r>
      <w:r w:rsidR="008D03BE">
        <w:fldChar w:fldCharType="end"/>
      </w:r>
      <w:r w:rsidRPr="00624A14">
        <w:t xml:space="preserve">: Inputs to extract the </w:t>
      </w:r>
      <w:r w:rsidR="00D858B8" w:rsidRPr="00624A14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:rsidRPr="00624A14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:rsidRPr="00624A14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Pr="00624A14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240CE70A" w:rsidR="00C23A76" w:rsidRPr="00624A14" w:rsidRDefault="00C23A76" w:rsidP="00C23A76">
      <w:pPr>
        <w:pStyle w:val="Caption"/>
      </w:pPr>
      <w:bookmarkStart w:id="20" w:name="_Ref219053341"/>
      <w:r w:rsidRPr="00624A14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15</w:t>
      </w:r>
      <w:r w:rsidR="008D03BE">
        <w:fldChar w:fldCharType="end"/>
      </w:r>
      <w:bookmarkEnd w:id="20"/>
      <w:r w:rsidRPr="00624A14">
        <w:t xml:space="preserve">: </w:t>
      </w:r>
      <w:r w:rsidR="009B357F" w:rsidRPr="00624A14">
        <w:t>Consumption quantity against the recipe code</w:t>
      </w:r>
      <w:r w:rsidRPr="00624A14">
        <w:t>.</w:t>
      </w:r>
    </w:p>
    <w:p w14:paraId="22FA36A9" w14:textId="16DC7C96" w:rsidR="009B357F" w:rsidRPr="00624A14" w:rsidRDefault="003D7AAB" w:rsidP="009B357F">
      <w:pPr>
        <w:pStyle w:val="7aH7"/>
      </w:pPr>
      <w:r w:rsidRPr="00624A14">
        <w:t>Step 0</w:t>
      </w:r>
      <w:r w:rsidR="00D43C72">
        <w:t>5</w:t>
      </w:r>
      <w:r w:rsidRPr="00624A14">
        <w:t>. 03. 0</w:t>
      </w:r>
      <w:r w:rsidR="001C4D96" w:rsidRPr="00624A14">
        <w:t>1</w:t>
      </w:r>
      <w:r w:rsidRPr="00624A14">
        <w:t xml:space="preserve">. 02. </w:t>
      </w:r>
      <w:r w:rsidR="009B357F" w:rsidRPr="00624A14">
        <w:t>Extract quantity against the jar</w:t>
      </w:r>
      <w:r w:rsidR="009D5556" w:rsidRPr="00624A14">
        <w:t xml:space="preserve"> or </w:t>
      </w:r>
      <w:r w:rsidR="009B357F" w:rsidRPr="00624A14">
        <w:t>pouch</w:t>
      </w:r>
      <w:r w:rsidR="00087AF1" w:rsidRPr="00624A14">
        <w:t xml:space="preserve"> or whichever the packaging used</w:t>
      </w:r>
    </w:p>
    <w:p w14:paraId="740FAE9C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:rsidRPr="00624A14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Pr="00624A14" w:rsidRDefault="009B357F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 xml:space="preserve">From Critical </w:t>
            </w:r>
            <w:proofErr w:type="spellStart"/>
            <w:r w:rsidRPr="00624A14"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 xml:space="preserve">To Critical </w:t>
            </w:r>
            <w:proofErr w:type="spellStart"/>
            <w:r w:rsidRPr="00624A14"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9B357F" w:rsidRPr="00624A14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9B357F" w:rsidRPr="00624A14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50A13544" w14:textId="614CF09E" w:rsidR="009B357F" w:rsidRPr="00624A14" w:rsidRDefault="009B357F" w:rsidP="009B357F">
      <w:pPr>
        <w:pStyle w:val="Caption"/>
      </w:pPr>
      <w:r w:rsidRPr="00624A14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16</w:t>
      </w:r>
      <w:r w:rsidR="008D03BE">
        <w:fldChar w:fldCharType="end"/>
      </w:r>
      <w:r w:rsidRPr="00624A14">
        <w:t xml:space="preserve">: Inputs to extract the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:rsidRPr="00624A14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:rsidRPr="00624A14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Pr="00624A14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5497B2F1" w:rsidR="009B357F" w:rsidRPr="00624A14" w:rsidRDefault="009B357F" w:rsidP="009B357F">
      <w:pPr>
        <w:pStyle w:val="Caption"/>
      </w:pPr>
      <w:bookmarkStart w:id="21" w:name="_Ref218873509"/>
      <w:r w:rsidRPr="00624A14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17</w:t>
      </w:r>
      <w:r w:rsidR="008D03BE">
        <w:fldChar w:fldCharType="end"/>
      </w:r>
      <w:bookmarkEnd w:id="21"/>
      <w:r w:rsidRPr="00624A14">
        <w:t xml:space="preserve">: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  <w:r w:rsidRPr="00624A14">
        <w:t>.</w:t>
      </w:r>
    </w:p>
    <w:p w14:paraId="6BF1D460" w14:textId="706D1873" w:rsidR="00C23A76" w:rsidRPr="00624A14" w:rsidRDefault="003D7AAB" w:rsidP="005D6821">
      <w:pPr>
        <w:pStyle w:val="7aH7"/>
      </w:pPr>
      <w:r w:rsidRPr="00624A14">
        <w:t>Step 0</w:t>
      </w:r>
      <w:r w:rsidR="00D43C72">
        <w:t>5</w:t>
      </w:r>
      <w:r w:rsidRPr="00624A14">
        <w:t>. 03. 0</w:t>
      </w:r>
      <w:r w:rsidR="001C4D96" w:rsidRPr="00624A14">
        <w:t>1</w:t>
      </w:r>
      <w:r w:rsidRPr="00624A14">
        <w:t xml:space="preserve">. 03. </w:t>
      </w:r>
      <w:r w:rsidR="005D6821" w:rsidRPr="00624A14">
        <w:t>Add density against the pack code</w:t>
      </w:r>
    </w:p>
    <w:p w14:paraId="618A84E9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D70217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:rsidRPr="00D70217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Pr="00D70217" w:rsidRDefault="00B96284" w:rsidP="007439C6">
            <w:pPr>
              <w:pStyle w:val="ListParagraph"/>
              <w:spacing w:line="276" w:lineRule="auto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Pr="00D70217" w:rsidRDefault="00B96284" w:rsidP="007439C6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Pr="00D70217" w:rsidRDefault="00B96284" w:rsidP="007439C6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Pr="00D70217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:rsidRPr="00D70217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Pr="00D70217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Pr="00D70217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Pr="00D70217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D70217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 xml:space="preserve">PMPRNO </w:t>
            </w:r>
            <w:proofErr w:type="gramStart"/>
            <w:r w:rsidRPr="00D70217">
              <w:t>in</w:t>
            </w:r>
            <w:proofErr w:type="gramEnd"/>
            <w:r w:rsidRPr="00D70217">
              <w:t xml:space="preserve"> MPDMAT table</w:t>
            </w:r>
          </w:p>
        </w:tc>
      </w:tr>
      <w:tr w:rsidR="007670C3" w:rsidRPr="00D70217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33784886" w:rsidR="007670C3" w:rsidRPr="00D70217" w:rsidRDefault="007670C3" w:rsidP="007670C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461DF3D8" w:rsidR="007670C3" w:rsidRPr="00D70217" w:rsidRDefault="007670C3" w:rsidP="007670C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2892A1EF" w:rsidR="007670C3" w:rsidRPr="00D70217" w:rsidRDefault="007670C3" w:rsidP="007670C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6B254EF1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7670C3" w:rsidRPr="00D70217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22CAE950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lastRenderedPageBreak/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17DC4F47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BE5B4F5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DPP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3DCA76CD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7670C3" w:rsidRPr="00D70217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6B8D37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6A6D686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5EB6B361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55E8DDE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7670C3" w:rsidRPr="00D70217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59FF6120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2220012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6ECBFF84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32EE0388" w:rsidR="007670C3" w:rsidRPr="00D70217" w:rsidRDefault="007670C3" w:rsidP="007670C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lang w:val="en-GB" w:eastAsia="en-US"/>
              </w:rPr>
              <w:t xml:space="preserve">Conversion factor (COFA)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_Ref215495955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 *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_Ref219053341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15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/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_Ref218873509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17</w:t>
            </w:r>
            <w:r w:rsidRPr="00D70217">
              <w:rPr>
                <w:lang w:val="en-GB" w:eastAsia="en-US"/>
              </w:rPr>
              <w:fldChar w:fldCharType="end"/>
            </w:r>
          </w:p>
        </w:tc>
      </w:tr>
      <w:tr w:rsidR="007670C3" w:rsidRPr="00D70217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38D8A36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3E12CF5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69B864D9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351B6EB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 xml:space="preserve">Output from </w:t>
            </w:r>
            <w:r w:rsidRPr="00D70217">
              <w:fldChar w:fldCharType="begin"/>
            </w:r>
            <w:r w:rsidRPr="00D70217">
              <w:instrText xml:space="preserve"> REF _Ref215495955 \h  \* MERGEFORMAT </w:instrText>
            </w:r>
            <w:r w:rsidRPr="00D70217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D70217">
              <w:fldChar w:fldCharType="end"/>
            </w:r>
          </w:p>
        </w:tc>
      </w:tr>
      <w:tr w:rsidR="007670C3" w:rsidRPr="00D70217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4E1795E7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6A49AB26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20352F9D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76BC27DD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</w:tbl>
    <w:p w14:paraId="3DE3715F" w14:textId="4A848C73" w:rsidR="00B96284" w:rsidRPr="00D70217" w:rsidRDefault="00B96284" w:rsidP="00B96284">
      <w:pPr>
        <w:pStyle w:val="Caption"/>
      </w:pPr>
      <w:r w:rsidRPr="00D70217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18</w:t>
      </w:r>
      <w:r w:rsidR="008D03BE">
        <w:fldChar w:fldCharType="end"/>
      </w:r>
      <w:r w:rsidRPr="00D70217">
        <w:t>: Inputs to add unit of measure conversion between Kilograms and Liters against pack item.</w:t>
      </w:r>
    </w:p>
    <w:p w14:paraId="2D1D0534" w14:textId="60A73E61" w:rsidR="00DE24CA" w:rsidRPr="00D70217" w:rsidRDefault="00DE24CA" w:rsidP="00DE24CA">
      <w:pPr>
        <w:rPr>
          <w:lang w:val="en-GB" w:eastAsia="en-US"/>
        </w:rPr>
      </w:pPr>
      <w:r w:rsidRPr="00D70217">
        <w:rPr>
          <w:lang w:val="en-GB" w:eastAsia="en-US"/>
        </w:rPr>
        <w:t xml:space="preserve">In the event </w:t>
      </w:r>
      <w:r w:rsidRPr="00D70217">
        <w:t>Step 0</w:t>
      </w:r>
      <w:r w:rsidR="00E575D1" w:rsidRPr="00D70217">
        <w:t>5</w:t>
      </w:r>
      <w:r w:rsidRPr="00D70217">
        <w:t xml:space="preserve">. 03. 01. 03. fails due to an existing record, proceed to </w:t>
      </w:r>
      <w:r w:rsidR="00C901D7" w:rsidRPr="00D70217">
        <w:t>Step 04. 03. 01. 04.</w:t>
      </w:r>
      <w:r w:rsidRPr="00D70217">
        <w:t xml:space="preserve">, else proceed to </w:t>
      </w:r>
      <w:r w:rsidR="00C901D7" w:rsidRPr="00D70217">
        <w:t>Step 04. 03. 01. 05.</w:t>
      </w:r>
      <w:r w:rsidRPr="00D70217">
        <w:t>.</w:t>
      </w:r>
    </w:p>
    <w:p w14:paraId="4D5D5F40" w14:textId="26A46995" w:rsidR="00DE24CA" w:rsidRPr="00D70217" w:rsidRDefault="00C901D7" w:rsidP="00DE24CA">
      <w:pPr>
        <w:pStyle w:val="5aH5"/>
      </w:pPr>
      <w:r w:rsidRPr="00D70217">
        <w:t>Step 0</w:t>
      </w:r>
      <w:r w:rsidR="00E575D1" w:rsidRPr="00D70217">
        <w:t>5</w:t>
      </w:r>
      <w:r w:rsidRPr="00D70217">
        <w:t>. 03. 01. 04.</w:t>
      </w:r>
      <w:r w:rsidR="00DE24CA" w:rsidRPr="00D70217">
        <w:t>: Updating density against recipe code.</w:t>
      </w:r>
    </w:p>
    <w:p w14:paraId="121BFF68" w14:textId="77777777" w:rsidR="00DE24CA" w:rsidRPr="00D70217" w:rsidRDefault="00DE24CA" w:rsidP="00DE24C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5721F47F" w14:textId="77777777" w:rsidR="00DE24CA" w:rsidRPr="00D70217" w:rsidRDefault="00DE24CA" w:rsidP="00DE24C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>Upd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23"/>
        <w:gridCol w:w="839"/>
        <w:gridCol w:w="6538"/>
      </w:tblGrid>
      <w:tr w:rsidR="00DE24CA" w:rsidRPr="00D70217" w14:paraId="6410E5D0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DA36C" w14:textId="77777777" w:rsidR="00DE24CA" w:rsidRPr="00D70217" w:rsidRDefault="00DE24CA" w:rsidP="001C04C7">
            <w:pPr>
              <w:pStyle w:val="ListParagraph"/>
              <w:spacing w:line="276" w:lineRule="auto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346AB" w14:textId="77777777" w:rsidR="00DE24CA" w:rsidRPr="00D70217" w:rsidRDefault="00DE24CA" w:rsidP="001C04C7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9ADF32" w14:textId="77777777" w:rsidR="00DE24CA" w:rsidRPr="00D70217" w:rsidRDefault="00DE24CA" w:rsidP="001C04C7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71492C" w14:textId="77777777" w:rsidR="00DE24CA" w:rsidRPr="00D70217" w:rsidRDefault="00DE24CA" w:rsidP="001C04C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E24CA" w:rsidRPr="00D70217" w14:paraId="769FCA4E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D4BAE" w14:textId="77777777" w:rsidR="00DE24CA" w:rsidRPr="00D70217" w:rsidRDefault="00DE24CA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D3A5C" w14:textId="77777777" w:rsidR="00DE24CA" w:rsidRPr="00D70217" w:rsidRDefault="00DE24CA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4C7D7" w14:textId="77777777" w:rsidR="00DE24CA" w:rsidRPr="00D70217" w:rsidRDefault="00DE24CA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C37D03" w14:textId="1A24F085" w:rsidR="00DE24CA" w:rsidRPr="00D70217" w:rsidRDefault="00E758A2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 xml:space="preserve">PMPRNO </w:t>
            </w:r>
            <w:proofErr w:type="gramStart"/>
            <w:r w:rsidRPr="00D70217">
              <w:t>in</w:t>
            </w:r>
            <w:proofErr w:type="gramEnd"/>
            <w:r w:rsidRPr="00D70217">
              <w:t xml:space="preserve"> MPDMAT table</w:t>
            </w:r>
          </w:p>
        </w:tc>
      </w:tr>
      <w:tr w:rsidR="00E758A2" w:rsidRPr="00D70217" w14:paraId="701F2B0F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119F4" w14:textId="1BD43838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D9D26" w14:textId="65177BDA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2B039" w14:textId="3962AE9C" w:rsidR="00E758A2" w:rsidRPr="00D70217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1F2019" w14:textId="13999A78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E758A2" w:rsidRPr="00D70217" w14:paraId="542557E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C3BF54" w14:textId="376913F3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Alternate U/M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FF479" w14:textId="0A1517EC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ALUN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A2A6" w14:textId="4680C3EC" w:rsidR="00E758A2" w:rsidRPr="00D70217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DPP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4661DF" w14:textId="0D735CF9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E758A2" w:rsidRPr="00D70217" w14:paraId="0BEAFF3A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9A24A" w14:textId="470238DC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lastRenderedPageBreak/>
              <w:t>Number of decimal places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3D045" w14:textId="72A8FDFE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DCCD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9A34F" w14:textId="1DA04DC7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9AE90B" w14:textId="589CF6E6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E758A2" w:rsidRPr="00D70217" w14:paraId="550640E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DF856" w14:textId="0457F763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Conversion factor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CE8C7" w14:textId="2EA6CBCD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COFA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AFA47" w14:textId="28FD77CD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5.15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7409A" w14:textId="10BEF0AD" w:rsidR="00E758A2" w:rsidRPr="00D70217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lang w:val="en-GB" w:eastAsia="en-US"/>
              </w:rPr>
              <w:t xml:space="preserve">Conversion factor (COFA)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_Ref215495955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 *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_Ref219053341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15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/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_Ref218873509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17</w:t>
            </w:r>
            <w:r w:rsidRPr="00D70217">
              <w:rPr>
                <w:lang w:val="en-GB" w:eastAsia="en-US"/>
              </w:rPr>
              <w:fldChar w:fldCharType="end"/>
            </w:r>
          </w:p>
        </w:tc>
      </w:tr>
      <w:tr w:rsidR="00E758A2" w:rsidRPr="00D70217" w14:paraId="4CFD1BBF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448DC" w14:textId="7210455E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Conversion form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C1E8E" w14:textId="038DF4A9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DMCF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4CE02A" w14:textId="3E811572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40760A" w14:textId="06E7FFFA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 xml:space="preserve">Output from </w:t>
            </w:r>
            <w:r w:rsidRPr="00D70217">
              <w:fldChar w:fldCharType="begin"/>
            </w:r>
            <w:r w:rsidRPr="00D70217">
              <w:instrText xml:space="preserve"> REF _Ref215495955 \h  \* MERGEFORMAT </w:instrText>
            </w:r>
            <w:r w:rsidRPr="00D70217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D70217">
              <w:fldChar w:fldCharType="end"/>
            </w:r>
          </w:p>
        </w:tc>
      </w:tr>
      <w:tr w:rsidR="00E758A2" w:rsidRPr="00D70217" w14:paraId="61F678A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E5E7B" w14:textId="6A9B4A24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Standard U/M - Manufacturing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1B6456" w14:textId="37BB9037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AUS3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4EDF1" w14:textId="3B2A9F1F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0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8900F4" w14:textId="162B309A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</w:tbl>
    <w:p w14:paraId="403A6953" w14:textId="65494EB6" w:rsidR="00FC37EF" w:rsidRPr="00FC37EF" w:rsidRDefault="00DE24CA" w:rsidP="00700F2B">
      <w:pPr>
        <w:pStyle w:val="Caption"/>
      </w:pPr>
      <w:r w:rsidRPr="00D70217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19</w:t>
      </w:r>
      <w:r w:rsidR="008D03BE">
        <w:fldChar w:fldCharType="end"/>
      </w:r>
      <w:r w:rsidRPr="00D70217">
        <w:t>: Inputs to update unit of measure conversion between Kilograms and Liters</w:t>
      </w:r>
    </w:p>
    <w:p w14:paraId="55A912DF" w14:textId="3A54DE8A" w:rsidR="00BB0FB9" w:rsidRPr="00624A14" w:rsidRDefault="00BB0FB9" w:rsidP="00BB0FB9">
      <w:pPr>
        <w:pStyle w:val="7aH7"/>
      </w:pPr>
      <w:r w:rsidRPr="00624A14">
        <w:t>Step 0</w:t>
      </w:r>
      <w:r w:rsidR="00E575D1">
        <w:t>5</w:t>
      </w:r>
      <w:r w:rsidRPr="00624A14">
        <w:t>. 03. 0</w:t>
      </w:r>
      <w:r w:rsidR="001C4D96" w:rsidRPr="00624A14">
        <w:t>1</w:t>
      </w:r>
      <w:r w:rsidRPr="00624A14">
        <w:t>. 0</w:t>
      </w:r>
      <w:r w:rsidR="0017170E">
        <w:t>5</w:t>
      </w:r>
      <w:r w:rsidRPr="00624A14">
        <w:t>. Add a quality plan against the pack item</w:t>
      </w:r>
    </w:p>
    <w:p w14:paraId="5245E301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F26E8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F26E8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F26E8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 xml:space="preserve">PMPRNO </w:t>
            </w:r>
            <w:proofErr w:type="gramStart"/>
            <w:r w:rsidRPr="00F26E88">
              <w:t>in</w:t>
            </w:r>
            <w:proofErr w:type="gramEnd"/>
            <w:r w:rsidRPr="00F26E88">
              <w:t xml:space="preserve"> MPDMAT table</w:t>
            </w:r>
          </w:p>
        </w:tc>
      </w:tr>
      <w:tr w:rsidR="00BB0FB9" w:rsidRPr="00F26E8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 xml:space="preserve">PMPRNO </w:t>
            </w:r>
            <w:proofErr w:type="gramStart"/>
            <w:r w:rsidRPr="00F26E88">
              <w:t>in</w:t>
            </w:r>
            <w:proofErr w:type="gramEnd"/>
            <w:r w:rsidRPr="00F26E88">
              <w:t xml:space="preserve"> MPDMAT table</w:t>
            </w:r>
          </w:p>
        </w:tc>
      </w:tr>
      <w:tr w:rsidR="00BB0FB9" w:rsidRPr="00F26E8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05CA9EE6" w:rsidR="00BB0FB9" w:rsidRPr="002073C3" w:rsidRDefault="008A1E25" w:rsidP="002334E9">
            <w:pPr>
              <w:spacing w:line="276" w:lineRule="auto"/>
              <w:jc w:val="center"/>
            </w:pPr>
            <w:r w:rsidRPr="002073C3">
              <w:t>2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QI </w:t>
            </w:r>
            <w:proofErr w:type="gramStart"/>
            <w:r w:rsidRPr="00F26E88">
              <w:t>request</w:t>
            </w:r>
            <w:proofErr w:type="gramEnd"/>
            <w:r w:rsidRPr="00F26E88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2A7211CB" w:rsidR="00BB0FB9" w:rsidRPr="002073C3" w:rsidRDefault="00C71376" w:rsidP="002334E9">
            <w:pPr>
              <w:spacing w:line="276" w:lineRule="auto"/>
              <w:jc w:val="center"/>
            </w:pPr>
            <w:r w:rsidRPr="002073C3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Manual QI </w:t>
            </w:r>
            <w:proofErr w:type="gramStart"/>
            <w:r w:rsidRPr="00F26E88">
              <w:t>req</w:t>
            </w:r>
            <w:proofErr w:type="gramEnd"/>
            <w:r w:rsidRPr="00F26E88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23CDFA7A" w:rsidR="00BB0FB9" w:rsidRPr="002073C3" w:rsidRDefault="00AE36BC" w:rsidP="002334E9">
            <w:pPr>
              <w:spacing w:line="276" w:lineRule="auto"/>
              <w:jc w:val="center"/>
            </w:pPr>
            <w:r w:rsidRPr="002073C3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0DE53F7C" w:rsidR="00BB0FB9" w:rsidRPr="002073C3" w:rsidRDefault="00AE36BC" w:rsidP="002334E9">
            <w:pPr>
              <w:spacing w:line="276" w:lineRule="auto"/>
              <w:jc w:val="center"/>
            </w:pPr>
            <w:r w:rsidRPr="002073C3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Create QI </w:t>
            </w:r>
            <w:proofErr w:type="gramStart"/>
            <w:r w:rsidRPr="00F26E88">
              <w:t>request</w:t>
            </w:r>
            <w:proofErr w:type="gramEnd"/>
            <w:r w:rsidRPr="00F26E88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101A632B" w:rsidR="00BB0FB9" w:rsidRPr="00F26E88" w:rsidRDefault="00E5198D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2073C3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2073C3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2073C3" w:rsidRDefault="00BB0FB9" w:rsidP="002334E9">
            <w:pPr>
              <w:spacing w:line="276" w:lineRule="auto"/>
              <w:jc w:val="center"/>
            </w:pPr>
            <w:r w:rsidRPr="002073C3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2073C3" w:rsidRDefault="00BB0FB9" w:rsidP="002334E9">
            <w:pPr>
              <w:keepNext/>
              <w:spacing w:line="276" w:lineRule="auto"/>
              <w:jc w:val="center"/>
            </w:pPr>
            <w:r w:rsidRPr="002073C3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2B2FDC56" w:rsidR="00BB0FB9" w:rsidRPr="002073C3" w:rsidRDefault="00BB0FB9" w:rsidP="00BB0FB9">
      <w:pPr>
        <w:pStyle w:val="Caption"/>
      </w:pPr>
      <w:r w:rsidRPr="002073C3">
        <w:t xml:space="preserve">Table </w:t>
      </w:r>
      <w:r w:rsidR="008D03BE" w:rsidRPr="002073C3">
        <w:fldChar w:fldCharType="begin"/>
      </w:r>
      <w:r w:rsidR="008D03BE" w:rsidRPr="002073C3">
        <w:instrText xml:space="preserve"> SEQ Table \* ARABIC </w:instrText>
      </w:r>
      <w:r w:rsidR="008D03BE" w:rsidRPr="002073C3">
        <w:fldChar w:fldCharType="separate"/>
      </w:r>
      <w:r w:rsidR="009D0675">
        <w:rPr>
          <w:noProof/>
        </w:rPr>
        <w:t>20</w:t>
      </w:r>
      <w:r w:rsidR="008D03BE" w:rsidRPr="002073C3">
        <w:fldChar w:fldCharType="end"/>
      </w:r>
      <w:r w:rsidRPr="002073C3">
        <w:t>: Add a quality plan against the pack item.</w:t>
      </w:r>
    </w:p>
    <w:p w14:paraId="4A4128AC" w14:textId="286E86FB" w:rsidR="00E575D1" w:rsidRPr="00E575D1" w:rsidRDefault="00E575D1" w:rsidP="00E575D1">
      <w:pPr>
        <w:rPr>
          <w:lang w:val="en-GB" w:eastAsia="en-US"/>
        </w:rPr>
      </w:pPr>
      <w:r w:rsidRPr="002073C3">
        <w:rPr>
          <w:lang w:val="en-GB" w:eastAsia="en-US"/>
        </w:rPr>
        <w:t xml:space="preserve">Execute steps </w:t>
      </w:r>
      <w:r w:rsidRPr="002073C3">
        <w:t>05. 03. 01. 06.</w:t>
      </w:r>
      <w:r w:rsidR="009756FE" w:rsidRPr="002073C3">
        <w:t xml:space="preserve"> - </w:t>
      </w:r>
      <w:r w:rsidR="00E20D1A" w:rsidRPr="002073C3">
        <w:t>05. 03. 01. 0</w:t>
      </w:r>
      <w:r w:rsidR="001B7508" w:rsidRPr="002073C3">
        <w:t>9</w:t>
      </w:r>
      <w:r w:rsidR="00E20D1A" w:rsidRPr="002073C3">
        <w:t>. (Step 05. 03. 01. 06, 05. 03. 01. 07 and 05. 03. 01. 08</w:t>
      </w:r>
      <w:r w:rsidR="001B7508" w:rsidRPr="002073C3">
        <w:t>, 05. 03. 01. 09</w:t>
      </w:r>
      <w:r w:rsidR="00E20D1A" w:rsidRPr="002073C3">
        <w:t xml:space="preserve">), only if, </w:t>
      </w:r>
      <w:r w:rsidR="003967DC" w:rsidRPr="002073C3">
        <w:fldChar w:fldCharType="begin"/>
      </w:r>
      <w:r w:rsidR="003967DC" w:rsidRPr="002073C3">
        <w:instrText xml:space="preserve"> REF _Ref240575699 \h  \* MERGEFORMAT </w:instrText>
      </w:r>
      <w:r w:rsidR="003967DC" w:rsidRPr="002073C3">
        <w:fldChar w:fldCharType="separate"/>
      </w:r>
      <w:r w:rsidR="009D0675">
        <w:t xml:space="preserve">Table </w:t>
      </w:r>
      <w:r w:rsidR="009D0675">
        <w:rPr>
          <w:noProof/>
        </w:rPr>
        <w:t>3</w:t>
      </w:r>
      <w:r w:rsidR="003967DC" w:rsidRPr="002073C3">
        <w:fldChar w:fldCharType="end"/>
      </w:r>
      <w:r w:rsidR="003967DC" w:rsidRPr="002073C3">
        <w:t xml:space="preserve"> output equals Z10.</w:t>
      </w:r>
    </w:p>
    <w:p w14:paraId="63A24B7F" w14:textId="07CA116F" w:rsidR="0087328F" w:rsidRPr="00541AEA" w:rsidRDefault="00D233E0" w:rsidP="0087328F">
      <w:pPr>
        <w:pStyle w:val="7aH7"/>
      </w:pPr>
      <w:r w:rsidRPr="00541AEA">
        <w:t>Step 0</w:t>
      </w:r>
      <w:r w:rsidR="00E575D1">
        <w:t>5</w:t>
      </w:r>
      <w:r w:rsidRPr="00541AEA">
        <w:t>. 03. 0</w:t>
      </w:r>
      <w:r w:rsidR="001C4D96" w:rsidRPr="00541AEA">
        <w:t>1</w:t>
      </w:r>
      <w:r w:rsidRPr="00541AEA">
        <w:t>. 0</w:t>
      </w:r>
      <w:r w:rsidR="0017170E">
        <w:t>6</w:t>
      </w:r>
      <w:r w:rsidRPr="00541AEA">
        <w:t xml:space="preserve">. </w:t>
      </w:r>
      <w:r w:rsidR="0087328F" w:rsidRPr="00541AEA">
        <w:t>Add specification header to the pack item</w:t>
      </w:r>
      <w:r w:rsidR="009D46B2" w:rsidRPr="00541AEA">
        <w:t xml:space="preserve"> so that weight checks can be added against the pack item.</w:t>
      </w:r>
    </w:p>
    <w:p w14:paraId="64374191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541AEA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541AEA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541AEA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 xml:space="preserve">PMPRNO </w:t>
            </w:r>
            <w:proofErr w:type="gramStart"/>
            <w:r w:rsidRPr="00541AEA">
              <w:t>in</w:t>
            </w:r>
            <w:proofErr w:type="gramEnd"/>
            <w:r w:rsidRPr="00541AEA">
              <w:t xml:space="preserve"> MPDMAT table</w:t>
            </w:r>
          </w:p>
        </w:tc>
      </w:tr>
      <w:tr w:rsidR="00F658CE" w:rsidRPr="00541AEA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67B047B8" w:rsidR="00F658CE" w:rsidRPr="003967DC" w:rsidRDefault="00BE3742" w:rsidP="00F658CE">
            <w:pPr>
              <w:keepNext/>
              <w:spacing w:line="276" w:lineRule="auto"/>
              <w:jc w:val="center"/>
            </w:pPr>
            <w:r w:rsidRPr="003967DC">
              <w:t xml:space="preserve">QSE1 in  </w:t>
            </w:r>
            <w:r w:rsidRPr="003967DC">
              <w:fldChar w:fldCharType="begin"/>
            </w:r>
            <w:r w:rsidRPr="003967DC">
              <w:instrText xml:space="preserve"> REF _Ref215491167 \h </w:instrText>
            </w:r>
            <w:r w:rsidR="00D74158" w:rsidRPr="003967DC">
              <w:instrText xml:space="preserve"> \* MERGEFORMAT </w:instrText>
            </w:r>
            <w:r w:rsidRPr="003967DC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3967DC">
              <w:fldChar w:fldCharType="end"/>
            </w:r>
          </w:p>
        </w:tc>
      </w:tr>
      <w:tr w:rsidR="00F658CE" w:rsidRPr="00541AEA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0A22FD8E" w:rsidR="00F658CE" w:rsidRPr="003967DC" w:rsidRDefault="00BE3742" w:rsidP="00F658CE">
            <w:pPr>
              <w:keepNext/>
              <w:spacing w:line="276" w:lineRule="auto"/>
              <w:jc w:val="center"/>
            </w:pPr>
            <w:r w:rsidRPr="003967DC">
              <w:t xml:space="preserve">QSI1 in </w:t>
            </w:r>
            <w:r w:rsidRPr="003967DC">
              <w:fldChar w:fldCharType="begin"/>
            </w:r>
            <w:r w:rsidRPr="003967DC">
              <w:instrText xml:space="preserve"> REF _Ref215491167 \h  \* MERGEFORMAT </w:instrText>
            </w:r>
            <w:r w:rsidRPr="003967DC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3967DC">
              <w:fldChar w:fldCharType="end"/>
            </w:r>
          </w:p>
        </w:tc>
      </w:tr>
      <w:tr w:rsidR="00F658CE" w:rsidRPr="00541AEA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541AEA" w:rsidRDefault="009C07CB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 xml:space="preserve">PMPRNO </w:t>
            </w:r>
            <w:proofErr w:type="gramStart"/>
            <w:r w:rsidRPr="00541AEA">
              <w:t>in</w:t>
            </w:r>
            <w:proofErr w:type="gramEnd"/>
            <w:r w:rsidRPr="00541AEA">
              <w:t xml:space="preserve"> MPDMAT table</w:t>
            </w:r>
          </w:p>
        </w:tc>
      </w:tr>
      <w:tr w:rsidR="00F658CE" w:rsidRPr="00541AEA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6125FDD5" w:rsidR="00F658CE" w:rsidRPr="00541AEA" w:rsidRDefault="0068146D" w:rsidP="00F658CE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</w:tbl>
    <w:p w14:paraId="222514F7" w14:textId="757895FE" w:rsidR="0087328F" w:rsidRPr="00541AEA" w:rsidRDefault="0087328F" w:rsidP="0087328F">
      <w:pPr>
        <w:pStyle w:val="Caption"/>
      </w:pPr>
      <w:r w:rsidRPr="00541AEA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21</w:t>
      </w:r>
      <w:r w:rsidR="008D03BE">
        <w:fldChar w:fldCharType="end"/>
      </w:r>
      <w:r w:rsidRPr="00541AEA">
        <w:t>: Add Recipe specification against the pack item.</w:t>
      </w:r>
    </w:p>
    <w:p w14:paraId="35CCD0A8" w14:textId="769B5D8F" w:rsidR="00C414AE" w:rsidRPr="00E5198D" w:rsidRDefault="00D233E0" w:rsidP="00C414AE">
      <w:pPr>
        <w:pStyle w:val="7aH7"/>
      </w:pPr>
      <w:r w:rsidRPr="00E5198D">
        <w:t>Step 0</w:t>
      </w:r>
      <w:r w:rsidR="00E575D1">
        <w:t>5</w:t>
      </w:r>
      <w:r w:rsidRPr="00E5198D">
        <w:t>. 03. 0</w:t>
      </w:r>
      <w:r w:rsidR="001C4D96" w:rsidRPr="00E5198D">
        <w:t>1</w:t>
      </w:r>
      <w:r w:rsidRPr="00E5198D">
        <w:t>. 0</w:t>
      </w:r>
      <w:r w:rsidR="009C20FF">
        <w:t>7</w:t>
      </w:r>
      <w:r w:rsidRPr="00E5198D">
        <w:t xml:space="preserve">. </w:t>
      </w:r>
      <w:r w:rsidR="00C414AE" w:rsidRPr="00E5198D">
        <w:t>Retrieve relevant pack tests</w:t>
      </w:r>
    </w:p>
    <w:p w14:paraId="0D6D9A05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CRS881MI</w:t>
      </w:r>
    </w:p>
    <w:p w14:paraId="40BA7541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E5198D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E5198D" w:rsidRDefault="00C414AE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E5198D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3CC9804D" w:rsidR="00C414AE" w:rsidRPr="00E5198D" w:rsidRDefault="00C414AE" w:rsidP="00C414AE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22</w:t>
      </w:r>
      <w:r w:rsidR="008D03BE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:rsidRPr="00E5198D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:rsidRPr="00E5198D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570CC156" w:rsidR="00C414AE" w:rsidRPr="00E5198D" w:rsidRDefault="00C414AE" w:rsidP="008D0FCC">
      <w:pPr>
        <w:pStyle w:val="Caption"/>
      </w:pPr>
      <w:bookmarkStart w:id="22" w:name="_Ref223605874"/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23</w:t>
      </w:r>
      <w:r w:rsidR="008D03BE">
        <w:fldChar w:fldCharType="end"/>
      </w:r>
      <w:bookmarkEnd w:id="22"/>
      <w:r w:rsidRPr="00E5198D">
        <w:t>: Pack Tests retrieved</w:t>
      </w:r>
    </w:p>
    <w:p w14:paraId="63EEF3B9" w14:textId="45F2EE81" w:rsidR="00A45E07" w:rsidRPr="00E5198D" w:rsidRDefault="008D0FCC" w:rsidP="00A45E07">
      <w:pPr>
        <w:pStyle w:val="7aH7"/>
      </w:pPr>
      <w:r w:rsidRPr="00E5198D">
        <w:t>Step 0</w:t>
      </w:r>
      <w:r w:rsidR="00E575D1">
        <w:t>5</w:t>
      </w:r>
      <w:r w:rsidRPr="00E5198D">
        <w:t>. 03. 0</w:t>
      </w:r>
      <w:r w:rsidR="001C4D96" w:rsidRPr="00E5198D">
        <w:t>1</w:t>
      </w:r>
      <w:r w:rsidRPr="00E5198D">
        <w:t>. 0</w:t>
      </w:r>
      <w:r w:rsidR="009C20FF">
        <w:t>8</w:t>
      </w:r>
      <w:r w:rsidRPr="00E5198D">
        <w:t xml:space="preserve">. </w:t>
      </w:r>
      <w:r w:rsidR="00A45E07" w:rsidRPr="00E5198D">
        <w:t xml:space="preserve">Retrieve details relating to weight checks. </w:t>
      </w:r>
    </w:p>
    <w:p w14:paraId="6108E9A1" w14:textId="77777777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450ADC86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D076C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:rsidRPr="00E5198D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Pr="00E5198D" w:rsidRDefault="00A45E07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:rsidRPr="00E5198D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4997E971" w:rsidR="00A45E07" w:rsidRPr="00E5198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_Ref223605874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</w:tbl>
    <w:p w14:paraId="6273B6BA" w14:textId="3A8FB9B8" w:rsidR="00A45E07" w:rsidRPr="00E5198D" w:rsidRDefault="00A45E07" w:rsidP="00A45E07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24</w:t>
      </w:r>
      <w:r w:rsidR="008D03BE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:rsidRPr="00E5198D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:rsidRPr="00E5198D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:rsidRPr="00E5198D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:rsidRPr="00E5198D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:rsidRPr="00E5198D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:rsidRPr="00E5198D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:rsidRPr="00E5198D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:rsidRPr="00E5198D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:rsidRPr="00E5198D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:rsidRPr="00E5198D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4EA08207" w:rsidR="00A45E07" w:rsidRPr="00E5198D" w:rsidRDefault="00A45E07" w:rsidP="00A45E07">
      <w:pPr>
        <w:pStyle w:val="Caption"/>
      </w:pPr>
      <w:bookmarkStart w:id="23" w:name="_Ref219911705"/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25</w:t>
      </w:r>
      <w:r w:rsidR="008D03BE">
        <w:fldChar w:fldCharType="end"/>
      </w:r>
      <w:bookmarkEnd w:id="23"/>
      <w:r w:rsidRPr="00E5198D">
        <w:t>: Details against weight checks.</w:t>
      </w:r>
    </w:p>
    <w:p w14:paraId="03A21489" w14:textId="5127BF3B" w:rsidR="0087328F" w:rsidRPr="00E5198D" w:rsidRDefault="001C100A" w:rsidP="00D075B2">
      <w:pPr>
        <w:pStyle w:val="7aH7"/>
      </w:pPr>
      <w:r w:rsidRPr="00E5198D">
        <w:t>Step 0</w:t>
      </w:r>
      <w:r w:rsidR="00845D93">
        <w:t>5</w:t>
      </w:r>
      <w:r w:rsidRPr="00E5198D">
        <w:t>. 03. 0</w:t>
      </w:r>
      <w:r w:rsidR="001C4D96" w:rsidRPr="00E5198D">
        <w:t>1</w:t>
      </w:r>
      <w:r w:rsidRPr="00E5198D">
        <w:t>. 0</w:t>
      </w:r>
      <w:r w:rsidR="001B7508">
        <w:t>9</w:t>
      </w:r>
      <w:r w:rsidRPr="00E5198D">
        <w:t xml:space="preserve">. </w:t>
      </w:r>
      <w:r w:rsidR="0087328F" w:rsidRPr="00E5198D">
        <w:t>Add specification tests relating to the pack item to the specification</w:t>
      </w:r>
      <w:r w:rsidRPr="00E5198D">
        <w:t xml:space="preserve">. This needs to be run in a loop for each record retrieved from </w:t>
      </w:r>
      <w:r w:rsidR="00D075B2" w:rsidRPr="00E5198D">
        <w:fldChar w:fldCharType="begin"/>
      </w:r>
      <w:r w:rsidR="00D075B2" w:rsidRPr="00E5198D">
        <w:instrText xml:space="preserve"> REF _Ref219911705 \h </w:instrText>
      </w:r>
      <w:r w:rsidR="006D3C3F" w:rsidRPr="00E5198D">
        <w:instrText xml:space="preserve"> \* MERGEFORMAT </w:instrText>
      </w:r>
      <w:r w:rsidR="00D075B2" w:rsidRPr="00E5198D">
        <w:fldChar w:fldCharType="separate"/>
      </w:r>
      <w:r w:rsidR="009D0675" w:rsidRPr="00E5198D">
        <w:t xml:space="preserve">Table </w:t>
      </w:r>
      <w:r w:rsidR="009D0675">
        <w:rPr>
          <w:noProof/>
        </w:rPr>
        <w:t>25</w:t>
      </w:r>
      <w:r w:rsidR="00D075B2" w:rsidRPr="00E5198D">
        <w:fldChar w:fldCharType="end"/>
      </w:r>
      <w:r w:rsidR="00D075B2" w:rsidRPr="00E5198D">
        <w:t>.</w:t>
      </w:r>
    </w:p>
    <w:p w14:paraId="7BFA8636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:rsidRPr="00E5198D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:rsidRPr="00E5198D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4FFE4874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407432B9" w:rsidR="00BB642A" w:rsidRPr="001B7508" w:rsidRDefault="005A3617" w:rsidP="00BB642A">
            <w:pPr>
              <w:keepNext/>
              <w:spacing w:line="276" w:lineRule="auto"/>
              <w:jc w:val="center"/>
            </w:pPr>
            <w:r w:rsidRPr="001B7508">
              <w:t xml:space="preserve">QSE1 in  </w:t>
            </w:r>
            <w:r w:rsidRPr="001B7508">
              <w:fldChar w:fldCharType="begin"/>
            </w:r>
            <w:r w:rsidRPr="001B7508">
              <w:instrText xml:space="preserve"> REF _Ref215491167 \h </w:instrText>
            </w:r>
            <w:r w:rsidR="00A1486E" w:rsidRPr="001B7508">
              <w:instrText xml:space="preserve"> \* MERGEFORMAT </w:instrText>
            </w:r>
            <w:r w:rsidRPr="001B7508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B7508">
              <w:fldChar w:fldCharType="end"/>
            </w:r>
          </w:p>
        </w:tc>
      </w:tr>
      <w:tr w:rsidR="002D2C42" w:rsidRPr="00E5198D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Pr="001B7508" w:rsidRDefault="002D2C42" w:rsidP="002D2C42">
            <w:pPr>
              <w:keepNext/>
              <w:spacing w:line="276" w:lineRule="auto"/>
              <w:jc w:val="center"/>
            </w:pPr>
            <w:r w:rsidRPr="001B7508">
              <w:t xml:space="preserve">PMPRNO </w:t>
            </w:r>
            <w:proofErr w:type="gramStart"/>
            <w:r w:rsidRPr="001B7508">
              <w:t>in</w:t>
            </w:r>
            <w:proofErr w:type="gramEnd"/>
            <w:r w:rsidRPr="001B7508">
              <w:t xml:space="preserve"> MPDMAT table</w:t>
            </w:r>
          </w:p>
        </w:tc>
      </w:tr>
      <w:tr w:rsidR="002D2C42" w:rsidRPr="00E5198D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14DF747B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C17C1B" w:rsidRPr="00E5198D">
              <w:t xml:space="preserve"> </w:t>
            </w:r>
            <w:r w:rsidR="00C17C1B" w:rsidRPr="00E5198D">
              <w:fldChar w:fldCharType="begin"/>
            </w:r>
            <w:r w:rsidR="00C17C1B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C17C1B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="00C17C1B" w:rsidRPr="00E5198D">
              <w:fldChar w:fldCharType="end"/>
            </w:r>
            <w:r w:rsidRPr="00E5198D">
              <w:t xml:space="preserve">. </w:t>
            </w:r>
          </w:p>
        </w:tc>
      </w:tr>
      <w:tr w:rsidR="002D2C42" w:rsidRPr="00E5198D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5DE51E98" w:rsidR="002D2C42" w:rsidRPr="00E5198D" w:rsidRDefault="006E2947" w:rsidP="002D2C42">
            <w:pPr>
              <w:keepNext/>
              <w:spacing w:line="276" w:lineRule="auto"/>
              <w:jc w:val="center"/>
            </w:pPr>
            <w:r w:rsidRPr="00E5198D">
              <w:t xml:space="preserve">TSTY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D2C42" w:rsidRPr="00E5198D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7C15F2F3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2D2C42" w:rsidRPr="00E5198D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43DA82A0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2D2C42" w:rsidRPr="00E5198D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 w:rsidRPr="00E5198D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6C8C19D3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2D2C42" w:rsidRPr="00E5198D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Pr="00E5198D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2D7833E9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87328F" w:rsidRPr="00E5198D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87328F" w:rsidRPr="00E5198D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Pr="00E5198D" w:rsidRDefault="0062587E" w:rsidP="007439C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576E2C92" w:rsidR="0087328F" w:rsidRPr="00E5198D" w:rsidRDefault="007D00AE" w:rsidP="007439C6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AA5DF2" w:rsidRPr="00E5198D">
              <w:rPr>
                <w:lang w:val="en-GB" w:eastAsia="en-US"/>
              </w:rPr>
              <w:fldChar w:fldCharType="begin"/>
            </w:r>
            <w:r w:rsidR="00AA5DF2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AA5DF2" w:rsidRPr="00E5198D">
              <w:rPr>
                <w:lang w:val="en-GB" w:eastAsia="en-US"/>
              </w:rPr>
            </w:r>
            <w:r w:rsidR="00AA5DF2" w:rsidRPr="00E5198D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15</w:t>
            </w:r>
            <w:r w:rsidR="00AA5DF2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17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  <w:r w:rsidR="0087328F" w:rsidRPr="00E5198D">
              <w:rPr>
                <w:lang w:val="en-GB" w:eastAsia="en-US"/>
              </w:rPr>
              <w:t>+ 10%</w:t>
            </w:r>
          </w:p>
        </w:tc>
      </w:tr>
      <w:tr w:rsidR="007D00AE" w:rsidRPr="00E5198D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247C02BE" w:rsidR="007D00AE" w:rsidRPr="00E5198D" w:rsidRDefault="007D00AE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B2134D" w:rsidRPr="00E5198D">
              <w:rPr>
                <w:lang w:val="en-GB" w:eastAsia="en-US"/>
              </w:rPr>
              <w:fldChar w:fldCharType="begin"/>
            </w:r>
            <w:r w:rsidR="00B2134D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B2134D" w:rsidRPr="00E5198D">
              <w:rPr>
                <w:lang w:val="en-GB" w:eastAsia="en-US"/>
              </w:rPr>
            </w:r>
            <w:r w:rsidR="00B2134D" w:rsidRPr="00E5198D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15</w:t>
            </w:r>
            <w:r w:rsidR="00B2134D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17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7D00AE" w:rsidRPr="00E5198D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28289375" w:rsidR="007D00AE" w:rsidRPr="00E5198D" w:rsidRDefault="00B2134D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 w:rsidRPr="00624A14">
              <w:t xml:space="preserve">Table </w:t>
            </w:r>
            <w:r w:rsidR="009D0675">
              <w:rPr>
                <w:noProof/>
              </w:rPr>
              <w:t>17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273815" w:rsidRPr="00E5198D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7FC2414C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15F2E1DE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4F48DD2D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11979D20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4F4AD6B2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1620364D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327C83D8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4F2015" w:rsidRPr="00E5198D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273815" w:rsidRPr="00E5198D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28437C42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</w:tbl>
    <w:p w14:paraId="2C6BF339" w14:textId="0D7CC74E" w:rsidR="0087328F" w:rsidRPr="00E5198D" w:rsidRDefault="0087328F" w:rsidP="0087328F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26</w:t>
      </w:r>
      <w:r w:rsidR="008D03BE">
        <w:fldChar w:fldCharType="end"/>
      </w:r>
      <w:r w:rsidRPr="00E5198D">
        <w:t>: Adding specification tests relating to the pack item specification.</w:t>
      </w:r>
    </w:p>
    <w:p w14:paraId="0FEBC99D" w14:textId="6A5F406C" w:rsidR="0087328F" w:rsidRPr="00E5198D" w:rsidRDefault="00FD73D5" w:rsidP="0087328F">
      <w:pPr>
        <w:rPr>
          <w:lang w:val="en-GB" w:eastAsia="en-US"/>
        </w:rPr>
      </w:pPr>
      <w:r w:rsidRPr="00E5198D">
        <w:rPr>
          <w:lang w:val="en-GB" w:eastAsia="en-US"/>
        </w:rPr>
        <w:t>Weight check needs to be added to the pack specification for each of the outputs from</w:t>
      </w:r>
      <w:r w:rsidR="0004668F" w:rsidRPr="00E5198D">
        <w:rPr>
          <w:lang w:val="en-GB" w:eastAsia="en-US"/>
        </w:rPr>
        <w:t xml:space="preserve">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_Ref219911705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9D0675" w:rsidRPr="00E5198D">
        <w:t xml:space="preserve">Table </w:t>
      </w:r>
      <w:r w:rsidR="009D0675">
        <w:rPr>
          <w:noProof/>
        </w:rPr>
        <w:t>25</w:t>
      </w:r>
      <w:r w:rsidR="0004668F" w:rsidRPr="00E5198D">
        <w:rPr>
          <w:lang w:val="en-GB" w:eastAsia="en-US"/>
        </w:rPr>
        <w:fldChar w:fldCharType="end"/>
      </w:r>
      <w:r w:rsidR="0087328F" w:rsidRPr="00E5198D">
        <w:rPr>
          <w:lang w:val="en-GB" w:eastAsia="en-US"/>
        </w:rPr>
        <w:t>.</w:t>
      </w:r>
    </w:p>
    <w:p w14:paraId="522D9FB0" w14:textId="7C239770" w:rsidR="004A68E1" w:rsidRPr="00E5198D" w:rsidRDefault="004A68E1" w:rsidP="004A68E1">
      <w:pPr>
        <w:pStyle w:val="6aH6"/>
      </w:pPr>
      <w:r w:rsidRPr="00E5198D">
        <w:t xml:space="preserve">Step </w:t>
      </w:r>
      <w:r w:rsidR="00B73095" w:rsidRPr="00E5198D">
        <w:t>0</w:t>
      </w:r>
      <w:r w:rsidR="00845D93">
        <w:t>5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Pr="00E5198D">
        <w:t xml:space="preserve">In the event production line on </w:t>
      </w:r>
      <w:r w:rsidRPr="00E5198D">
        <w:fldChar w:fldCharType="begin"/>
      </w:r>
      <w:r w:rsidRPr="00E5198D">
        <w:instrText xml:space="preserve"> REF _Ref218871043 \h  \* MERGEFORMAT </w:instrText>
      </w:r>
      <w:r w:rsidRPr="00E5198D">
        <w:fldChar w:fldCharType="separate"/>
      </w:r>
      <w:r w:rsidR="009D0675">
        <w:t xml:space="preserve">Table </w:t>
      </w:r>
      <w:r w:rsidR="009D0675">
        <w:rPr>
          <w:noProof/>
        </w:rPr>
        <w:t>13</w:t>
      </w:r>
      <w:r w:rsidRPr="00E5198D">
        <w:fldChar w:fldCharType="end"/>
      </w:r>
      <w:r w:rsidRPr="00E5198D">
        <w:t xml:space="preserve"> consist of </w:t>
      </w:r>
      <w:r w:rsidR="00E07683" w:rsidRPr="00E5198D">
        <w:t>a value containing</w:t>
      </w:r>
      <w:r w:rsidRPr="00E5198D">
        <w:t xml:space="preserve"> IBC (i.e. </w:t>
      </w:r>
      <w:r w:rsidR="00E07683" w:rsidRPr="00E5198D">
        <w:t>IBC</w:t>
      </w:r>
      <w:r w:rsidRPr="00E5198D">
        <w:t xml:space="preserve">, </w:t>
      </w:r>
      <w:r w:rsidR="00E07683" w:rsidRPr="00E5198D">
        <w:t>U4_IBC</w:t>
      </w:r>
      <w:r w:rsidRPr="00E5198D">
        <w:t>).</w:t>
      </w:r>
    </w:p>
    <w:p w14:paraId="78FAD1E6" w14:textId="24191F9E" w:rsidR="00E07683" w:rsidRPr="00E5198D" w:rsidRDefault="00E07683" w:rsidP="00E07683">
      <w:pPr>
        <w:pStyle w:val="7aH7"/>
      </w:pPr>
      <w:r w:rsidRPr="00E5198D">
        <w:t xml:space="preserve">Step </w:t>
      </w:r>
      <w:r w:rsidR="00B73095" w:rsidRPr="00E5198D">
        <w:t>0</w:t>
      </w:r>
      <w:r w:rsidR="00845D93">
        <w:t>5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="00E75CB1" w:rsidRPr="00E5198D">
        <w:t xml:space="preserve">01. </w:t>
      </w:r>
      <w:r w:rsidRPr="00E5198D">
        <w:t>Add density against the pack code</w:t>
      </w:r>
    </w:p>
    <w:p w14:paraId="49535AB7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:rsidRPr="00E5198D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Pr="00E5198D" w:rsidRDefault="00E07683" w:rsidP="007439C6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:rsidRPr="00E5198D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E5198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496826" w:rsidRPr="00E5198D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Pr="00E5198D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3442F27C" w:rsidR="00496826" w:rsidRPr="00E5198D" w:rsidRDefault="00C67036" w:rsidP="00496826">
            <w:pPr>
              <w:keepNext/>
              <w:spacing w:line="276" w:lineRule="auto"/>
              <w:jc w:val="center"/>
            </w:pPr>
            <w:r w:rsidRPr="007022D7">
              <w:rPr>
                <w:highlight w:val="yellow"/>
              </w:rPr>
              <w:t xml:space="preserve">If UNMS in </w:t>
            </w:r>
            <w:r w:rsidR="00B41FF5" w:rsidRPr="007022D7">
              <w:rPr>
                <w:highlight w:val="yellow"/>
              </w:rPr>
              <w:fldChar w:fldCharType="begin"/>
            </w:r>
            <w:r w:rsidR="00B41FF5" w:rsidRPr="007022D7">
              <w:rPr>
                <w:highlight w:val="yellow"/>
              </w:rPr>
              <w:instrText xml:space="preserve"> REF _Ref240575699 \h  \* MERGEFORMAT </w:instrText>
            </w:r>
            <w:r w:rsidR="00B41FF5" w:rsidRPr="007022D7">
              <w:rPr>
                <w:highlight w:val="yellow"/>
              </w:rPr>
            </w:r>
            <w:r w:rsidR="00B41FF5" w:rsidRPr="007022D7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="00B41FF5" w:rsidRPr="007022D7">
              <w:rPr>
                <w:highlight w:val="yellow"/>
              </w:rPr>
              <w:fldChar w:fldCharType="end"/>
            </w:r>
            <w:r w:rsidR="00B41FF5" w:rsidRPr="007022D7">
              <w:rPr>
                <w:highlight w:val="yellow"/>
              </w:rPr>
              <w:t xml:space="preserve"> is KG</w:t>
            </w:r>
            <w:r w:rsidR="007022D7" w:rsidRPr="007022D7">
              <w:rPr>
                <w:highlight w:val="yellow"/>
              </w:rPr>
              <w:t xml:space="preserve">, API input should be L. If UNMS in </w:t>
            </w:r>
            <w:r w:rsidR="007022D7" w:rsidRPr="007022D7">
              <w:rPr>
                <w:highlight w:val="yellow"/>
              </w:rPr>
              <w:fldChar w:fldCharType="begin"/>
            </w:r>
            <w:r w:rsidR="007022D7" w:rsidRPr="007022D7">
              <w:rPr>
                <w:highlight w:val="yellow"/>
              </w:rPr>
              <w:instrText xml:space="preserve"> REF _Ref240575699 \h  \* MERGEFORMAT </w:instrText>
            </w:r>
            <w:r w:rsidR="007022D7" w:rsidRPr="007022D7">
              <w:rPr>
                <w:highlight w:val="yellow"/>
              </w:rPr>
            </w:r>
            <w:r w:rsidR="007022D7" w:rsidRPr="007022D7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="007022D7" w:rsidRPr="007022D7">
              <w:rPr>
                <w:highlight w:val="yellow"/>
              </w:rPr>
              <w:fldChar w:fldCharType="end"/>
            </w:r>
            <w:r w:rsidR="007022D7" w:rsidRPr="007022D7">
              <w:rPr>
                <w:highlight w:val="yellow"/>
              </w:rPr>
              <w:t xml:space="preserve"> is L, API input should be KG</w:t>
            </w:r>
          </w:p>
        </w:tc>
      </w:tr>
      <w:tr w:rsidR="00496826" w:rsidRPr="00E5198D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243E92F8" w:rsidR="00496826" w:rsidRPr="00E5198D" w:rsidRDefault="0058008A" w:rsidP="00496826">
            <w:pPr>
              <w:keepNext/>
              <w:spacing w:line="276" w:lineRule="auto"/>
              <w:jc w:val="center"/>
            </w:pPr>
            <w:r w:rsidRPr="008C1372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E07683" w:rsidRPr="00E5198D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E606D3" w:rsidRPr="00E5198D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1EB65690" w:rsidR="00E07683" w:rsidRPr="00E5198D" w:rsidRDefault="00EC78C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highlight w:val="yellow"/>
                <w:lang w:val="en-GB" w:eastAsia="en-US"/>
              </w:rPr>
              <w:t>I</w:t>
            </w:r>
            <w:r w:rsidRPr="00966BD0">
              <w:rPr>
                <w:highlight w:val="yellow"/>
                <w:lang w:val="en-GB" w:eastAsia="en-US"/>
              </w:rPr>
              <w:t xml:space="preserve">f </w:t>
            </w:r>
            <w:r w:rsidRPr="00966BD0">
              <w:rPr>
                <w:highlight w:val="yellow"/>
              </w:rPr>
              <w:t xml:space="preserve">UNMS in </w:t>
            </w:r>
            <w:r w:rsidRPr="00966BD0">
              <w:rPr>
                <w:highlight w:val="yellow"/>
              </w:rPr>
              <w:fldChar w:fldCharType="begin"/>
            </w:r>
            <w:r w:rsidRPr="00966BD0">
              <w:rPr>
                <w:highlight w:val="yellow"/>
              </w:rPr>
              <w:instrText xml:space="preserve"> REF _Ref240575699 \h  \* MERGEFORMAT </w:instrText>
            </w:r>
            <w:r w:rsidRPr="00966BD0">
              <w:rPr>
                <w:highlight w:val="yellow"/>
              </w:rPr>
            </w:r>
            <w:r w:rsidRPr="00966BD0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Pr="00966BD0">
              <w:rPr>
                <w:highlight w:val="yellow"/>
              </w:rPr>
              <w:fldChar w:fldCharType="end"/>
            </w:r>
            <w:r w:rsidRPr="00966BD0">
              <w:rPr>
                <w:highlight w:val="yellow"/>
              </w:rPr>
              <w:t xml:space="preserve"> is L</w:t>
            </w:r>
            <w:r>
              <w:rPr>
                <w:highlight w:val="yellow"/>
              </w:rPr>
              <w:t>,</w:t>
            </w:r>
            <w:r w:rsidRPr="00E05158">
              <w:rPr>
                <w:highlight w:val="yellow"/>
                <w:lang w:val="en-GB" w:eastAsia="en-US"/>
              </w:rPr>
              <w:t xml:space="preserve"> </w:t>
            </w:r>
            <w:r w:rsidR="00503F91" w:rsidRPr="00E05158">
              <w:rPr>
                <w:highlight w:val="yellow"/>
                <w:lang w:val="en-GB" w:eastAsia="en-US"/>
              </w:rPr>
              <w:t>API input should be the c</w:t>
            </w:r>
            <w:r w:rsidR="00E07683" w:rsidRPr="00E05158">
              <w:rPr>
                <w:highlight w:val="yellow"/>
                <w:lang w:val="en-GB" w:eastAsia="en-US"/>
              </w:rPr>
              <w:t xml:space="preserve">onversion factor (COFA) on </w:t>
            </w:r>
            <w:r w:rsidR="00E07683" w:rsidRPr="00966BD0">
              <w:rPr>
                <w:highlight w:val="yellow"/>
                <w:lang w:val="en-GB" w:eastAsia="en-US"/>
              </w:rPr>
              <w:fldChar w:fldCharType="begin"/>
            </w:r>
            <w:r w:rsidR="00E07683" w:rsidRPr="00966BD0">
              <w:rPr>
                <w:highlight w:val="yellow"/>
                <w:lang w:val="en-GB" w:eastAsia="en-US"/>
              </w:rPr>
              <w:instrText xml:space="preserve"> REF _Ref215495955 \h </w:instrText>
            </w:r>
            <w:r w:rsidR="001029D5" w:rsidRPr="00966BD0">
              <w:rPr>
                <w:highlight w:val="yellow"/>
                <w:lang w:val="en-GB" w:eastAsia="en-US"/>
              </w:rPr>
              <w:instrText xml:space="preserve"> \* MERGEFORMAT </w:instrText>
            </w:r>
            <w:r w:rsidR="00E07683" w:rsidRPr="00966BD0">
              <w:rPr>
                <w:highlight w:val="yellow"/>
                <w:lang w:val="en-GB" w:eastAsia="en-US"/>
              </w:rPr>
            </w:r>
            <w:r w:rsidR="00E07683" w:rsidRPr="00966BD0">
              <w:rPr>
                <w:highlight w:val="yellow"/>
                <w:lang w:val="en-GB" w:eastAsia="en-US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11</w:t>
            </w:r>
            <w:r w:rsidR="00E07683" w:rsidRPr="00966BD0">
              <w:rPr>
                <w:highlight w:val="yellow"/>
                <w:lang w:val="en-GB" w:eastAsia="en-US"/>
              </w:rPr>
              <w:fldChar w:fldCharType="end"/>
            </w:r>
            <w:r w:rsidR="00901230" w:rsidRPr="00966BD0">
              <w:rPr>
                <w:highlight w:val="yellow"/>
              </w:rPr>
              <w:t xml:space="preserve">, </w:t>
            </w:r>
            <w:r w:rsidR="009F4EAF" w:rsidRPr="00966BD0">
              <w:rPr>
                <w:highlight w:val="yellow"/>
              </w:rPr>
              <w:t xml:space="preserve">If UNMS in </w:t>
            </w:r>
            <w:r w:rsidR="009F4EAF" w:rsidRPr="00966BD0">
              <w:rPr>
                <w:highlight w:val="yellow"/>
              </w:rPr>
              <w:fldChar w:fldCharType="begin"/>
            </w:r>
            <w:r w:rsidR="009F4EAF" w:rsidRPr="00966BD0">
              <w:rPr>
                <w:highlight w:val="yellow"/>
              </w:rPr>
              <w:instrText xml:space="preserve"> REF _Ref240575699 \h  \* MERGEFORMAT </w:instrText>
            </w:r>
            <w:r w:rsidR="009F4EAF" w:rsidRPr="00966BD0">
              <w:rPr>
                <w:highlight w:val="yellow"/>
              </w:rPr>
            </w:r>
            <w:r w:rsidR="009F4EAF" w:rsidRPr="00966BD0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="009F4EAF" w:rsidRPr="00966BD0">
              <w:rPr>
                <w:highlight w:val="yellow"/>
              </w:rPr>
              <w:fldChar w:fldCharType="end"/>
            </w:r>
            <w:r w:rsidR="009F4EAF" w:rsidRPr="00966BD0">
              <w:rPr>
                <w:highlight w:val="yellow"/>
              </w:rPr>
              <w:t xml:space="preserve"> is </w:t>
            </w:r>
            <w:r w:rsidR="00503F91" w:rsidRPr="00966BD0">
              <w:rPr>
                <w:highlight w:val="yellow"/>
              </w:rPr>
              <w:t>KG,</w:t>
            </w:r>
            <w:r w:rsidR="00966BD0">
              <w:rPr>
                <w:highlight w:val="yellow"/>
              </w:rPr>
              <w:t xml:space="preserve"> </w:t>
            </w:r>
            <w:r w:rsidR="00C343AA" w:rsidRPr="00966BD0">
              <w:rPr>
                <w:highlight w:val="yellow"/>
              </w:rPr>
              <w:t xml:space="preserve">API input should </w:t>
            </w:r>
            <w:r w:rsidR="00966BD0" w:rsidRPr="00966BD0">
              <w:rPr>
                <w:highlight w:val="yellow"/>
              </w:rPr>
              <w:t xml:space="preserve">Calculated quantity (ORQT) in </w:t>
            </w:r>
            <w:r w:rsidR="00966BD0" w:rsidRPr="00B6031C">
              <w:rPr>
                <w:highlight w:val="yellow"/>
              </w:rPr>
              <w:t xml:space="preserve">Table </w:t>
            </w:r>
            <w:r w:rsidR="00B6031C" w:rsidRPr="00B6031C">
              <w:rPr>
                <w:highlight w:val="yellow"/>
              </w:rPr>
              <w:t>30</w:t>
            </w:r>
          </w:p>
        </w:tc>
      </w:tr>
      <w:tr w:rsidR="00E07683" w:rsidRPr="00E5198D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7177F79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 xml:space="preserve">Output from </w:t>
            </w:r>
            <w:r w:rsidRPr="00E5198D">
              <w:fldChar w:fldCharType="begin"/>
            </w:r>
            <w:r w:rsidRPr="00E5198D">
              <w:instrText xml:space="preserve"> REF _Ref215495955 \h </w:instrText>
            </w:r>
            <w:r w:rsidR="001029D5" w:rsidRPr="00E5198D">
              <w:instrText xml:space="preserve"> \* MERGEFORMAT </w:instrText>
            </w:r>
            <w:r w:rsidRPr="00E5198D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fldChar w:fldCharType="end"/>
            </w:r>
          </w:p>
        </w:tc>
      </w:tr>
      <w:tr w:rsidR="00E07683" w:rsidRPr="00E5198D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E5198D" w:rsidRDefault="00496826" w:rsidP="007439C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603FEC54" w14:textId="7098D8F1" w:rsidR="00E07683" w:rsidRDefault="00E07683" w:rsidP="00E07683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28</w:t>
      </w:r>
      <w:r w:rsidR="008D03BE">
        <w:fldChar w:fldCharType="end"/>
      </w:r>
      <w:r w:rsidRPr="00E5198D">
        <w:t>: Inputs to add unit of measure conversion between Kilograms and Liters against pack item.</w:t>
      </w:r>
    </w:p>
    <w:p w14:paraId="353BD751" w14:textId="77777777" w:rsidR="00642D9A" w:rsidRPr="009C62FB" w:rsidRDefault="00642D9A" w:rsidP="00642D9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9C62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MMS015MI</w:t>
      </w:r>
    </w:p>
    <w:p w14:paraId="53C0168A" w14:textId="640A9661" w:rsidR="00642D9A" w:rsidRPr="009C62FB" w:rsidRDefault="00642D9A" w:rsidP="00642D9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9C62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0F12F6" w:rsidRPr="009C62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Convert</w:t>
      </w:r>
    </w:p>
    <w:tbl>
      <w:tblPr>
        <w:tblW w:w="1015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770"/>
        <w:gridCol w:w="850"/>
        <w:gridCol w:w="6506"/>
      </w:tblGrid>
      <w:tr w:rsidR="00642D9A" w:rsidRPr="009C62FB" w14:paraId="390F390E" w14:textId="77777777" w:rsidTr="002B6E84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2D9D5A" w14:textId="77777777" w:rsidR="00642D9A" w:rsidRPr="009C62FB" w:rsidRDefault="00642D9A" w:rsidP="003E0F2F">
            <w:pPr>
              <w:pStyle w:val="ListParagraph"/>
              <w:spacing w:line="276" w:lineRule="auto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lastRenderedPageBreak/>
              <w:t>Description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FA4AC7" w14:textId="77777777" w:rsidR="00642D9A" w:rsidRPr="009C62FB" w:rsidRDefault="00642D9A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13A043" w14:textId="77777777" w:rsidR="00642D9A" w:rsidRPr="009C62FB" w:rsidRDefault="00642D9A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F820CD" w14:textId="77777777" w:rsidR="00642D9A" w:rsidRPr="009C62FB" w:rsidRDefault="00642D9A" w:rsidP="003E0F2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0F12F6" w:rsidRPr="009C62FB" w14:paraId="4FB3CEA5" w14:textId="77777777" w:rsidTr="002B6E84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CAD19" w14:textId="77777777" w:rsidR="000F12F6" w:rsidRPr="009C62FB" w:rsidRDefault="000F12F6" w:rsidP="000F12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957D9" w14:textId="77777777" w:rsidR="000F12F6" w:rsidRPr="009C62FB" w:rsidRDefault="000F12F6" w:rsidP="000F12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BE96A" w14:textId="26B47BC8" w:rsidR="000F12F6" w:rsidRPr="009C62FB" w:rsidRDefault="000F12F6" w:rsidP="000F12F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153228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864939" w14:textId="383EC646" w:rsidR="000F12F6" w:rsidRPr="009C62FB" w:rsidRDefault="000F12F6" w:rsidP="000F12F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highlight w:val="yellow"/>
              </w:rPr>
              <w:t xml:space="preserve">PMMTNO </w:t>
            </w:r>
            <w:proofErr w:type="gramStart"/>
            <w:r w:rsidRPr="009C62FB">
              <w:rPr>
                <w:highlight w:val="yellow"/>
              </w:rPr>
              <w:t>in</w:t>
            </w:r>
            <w:proofErr w:type="gramEnd"/>
            <w:r w:rsidRPr="009C62FB">
              <w:rPr>
                <w:highlight w:val="yellow"/>
              </w:rPr>
              <w:t xml:space="preserve"> MPDMAT table</w:t>
            </w:r>
          </w:p>
        </w:tc>
      </w:tr>
      <w:tr w:rsidR="00642D9A" w:rsidRPr="009C62FB" w14:paraId="082E2835" w14:textId="77777777" w:rsidTr="002B6E84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B7FF6" w14:textId="6F0DB939" w:rsidR="00642D9A" w:rsidRPr="009C62FB" w:rsidRDefault="00235BF0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Quantity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8C90D" w14:textId="70E7228B" w:rsidR="00642D9A" w:rsidRPr="009C62FB" w:rsidRDefault="00235BF0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ORQT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85B28A" w14:textId="6E2521BC" w:rsidR="00642D9A" w:rsidRPr="009C62FB" w:rsidRDefault="00235BF0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F4886" w14:textId="1B7AFE1D" w:rsidR="00642D9A" w:rsidRPr="009C62FB" w:rsidRDefault="00235BF0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Hardcoded</w:t>
            </w:r>
          </w:p>
        </w:tc>
      </w:tr>
      <w:tr w:rsidR="00642D9A" w:rsidRPr="009C62FB" w14:paraId="088291F3" w14:textId="77777777" w:rsidTr="002B6E84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91F77" w14:textId="471F863C" w:rsidR="00642D9A" w:rsidRPr="009C62FB" w:rsidRDefault="00A24A50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From U/M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C90A7F" w14:textId="1199B61F" w:rsidR="00642D9A" w:rsidRPr="009C62FB" w:rsidRDefault="00A24A50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UNM1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48420" w14:textId="3C6B6487" w:rsidR="00642D9A" w:rsidRPr="009C62FB" w:rsidRDefault="009024F3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D9F3D" w14:textId="4289DC80" w:rsidR="00642D9A" w:rsidRPr="009C62FB" w:rsidRDefault="006D75D7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Hardcoded</w:t>
            </w:r>
          </w:p>
        </w:tc>
      </w:tr>
      <w:tr w:rsidR="00235BF0" w:rsidRPr="009C62FB" w14:paraId="538698B3" w14:textId="77777777" w:rsidTr="002B6E84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41C26" w14:textId="4D580FC2" w:rsidR="00235BF0" w:rsidRPr="009C62FB" w:rsidRDefault="00A24A50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To U/M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C8D4CB" w14:textId="4C20AB98" w:rsidR="00235BF0" w:rsidRPr="009C62FB" w:rsidRDefault="00A24A50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UNM2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98344E" w14:textId="106E858D" w:rsidR="00235BF0" w:rsidRPr="009C62FB" w:rsidRDefault="006D75D7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L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1B75E4" w14:textId="4F6C9FA1" w:rsidR="00235BF0" w:rsidRPr="009C62FB" w:rsidRDefault="006D75D7" w:rsidP="008D03B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Hardcoded</w:t>
            </w:r>
          </w:p>
        </w:tc>
      </w:tr>
    </w:tbl>
    <w:p w14:paraId="7AAE500F" w14:textId="7F524D79" w:rsidR="00C343AA" w:rsidRPr="009C62FB" w:rsidRDefault="008D03BE" w:rsidP="008D03BE">
      <w:pPr>
        <w:pStyle w:val="Caption"/>
        <w:rPr>
          <w:highlight w:val="yellow"/>
        </w:rPr>
      </w:pPr>
      <w:r w:rsidRPr="009C62FB">
        <w:rPr>
          <w:highlight w:val="yellow"/>
        </w:rPr>
        <w:t xml:space="preserve">Table </w:t>
      </w:r>
      <w:r w:rsidRPr="009C62FB">
        <w:rPr>
          <w:highlight w:val="yellow"/>
        </w:rPr>
        <w:fldChar w:fldCharType="begin"/>
      </w:r>
      <w:r w:rsidRPr="009C62FB">
        <w:rPr>
          <w:highlight w:val="yellow"/>
        </w:rPr>
        <w:instrText xml:space="preserve"> SEQ Table \* ARABIC </w:instrText>
      </w:r>
      <w:r w:rsidRPr="009C62FB">
        <w:rPr>
          <w:highlight w:val="yellow"/>
        </w:rPr>
        <w:fldChar w:fldCharType="separate"/>
      </w:r>
      <w:r w:rsidR="009D0675">
        <w:rPr>
          <w:noProof/>
          <w:highlight w:val="yellow"/>
        </w:rPr>
        <w:t>29</w:t>
      </w:r>
      <w:r w:rsidRPr="009C62FB">
        <w:rPr>
          <w:highlight w:val="yellow"/>
        </w:rPr>
        <w:fldChar w:fldCharType="end"/>
      </w:r>
      <w:r w:rsidRPr="009C62FB">
        <w:rPr>
          <w:highlight w:val="yellow"/>
        </w:rPr>
        <w:t xml:space="preserve">: Inputs to perform the UOM conversion when basic UOM is </w:t>
      </w:r>
      <w:r w:rsidR="00150723">
        <w:rPr>
          <w:highlight w:val="yellow"/>
        </w:rPr>
        <w:t>KG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FC0B34" w:rsidRPr="009C62FB" w14:paraId="3FFAC0F9" w14:textId="77777777" w:rsidTr="003E0F2F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2776BD" w14:textId="77777777" w:rsidR="00FC0B34" w:rsidRPr="009C62FB" w:rsidRDefault="00FC0B3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2F4D8" w14:textId="77777777" w:rsidR="00FC0B34" w:rsidRPr="009C62FB" w:rsidRDefault="00FC0B3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77E78D" w14:textId="77777777" w:rsidR="00FC0B34" w:rsidRPr="009C62FB" w:rsidRDefault="00FC0B3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FC0B34" w:rsidRPr="009C62FB" w14:paraId="47BA221B" w14:textId="77777777" w:rsidTr="003E0F2F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9E581" w14:textId="4B1D8562" w:rsidR="00FC0B34" w:rsidRPr="009C62FB" w:rsidRDefault="00105BB9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Calculated 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63F90" w14:textId="6AECD765" w:rsidR="00FC0B34" w:rsidRPr="009C62FB" w:rsidRDefault="00105BB9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ORQT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1258C" w14:textId="0AD84875" w:rsidR="00FC0B34" w:rsidRPr="009C62FB" w:rsidRDefault="00105BB9" w:rsidP="008D03B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0.8928</w:t>
            </w:r>
          </w:p>
        </w:tc>
      </w:tr>
    </w:tbl>
    <w:p w14:paraId="44CCB8E2" w14:textId="3E3A33A2" w:rsidR="00FC0B34" w:rsidRPr="00642D9A" w:rsidRDefault="008D03BE" w:rsidP="008D03BE">
      <w:pPr>
        <w:pStyle w:val="Caption"/>
        <w:rPr>
          <w:lang w:val="en-US"/>
        </w:rPr>
      </w:pPr>
      <w:r w:rsidRPr="009C62FB">
        <w:rPr>
          <w:highlight w:val="yellow"/>
        </w:rPr>
        <w:t xml:space="preserve">Table </w:t>
      </w:r>
      <w:r w:rsidRPr="009C62FB">
        <w:rPr>
          <w:highlight w:val="yellow"/>
        </w:rPr>
        <w:fldChar w:fldCharType="begin"/>
      </w:r>
      <w:r w:rsidRPr="009C62FB">
        <w:rPr>
          <w:highlight w:val="yellow"/>
        </w:rPr>
        <w:instrText xml:space="preserve"> SEQ Table \* ARABIC </w:instrText>
      </w:r>
      <w:r w:rsidRPr="009C62FB">
        <w:rPr>
          <w:highlight w:val="yellow"/>
        </w:rPr>
        <w:fldChar w:fldCharType="separate"/>
      </w:r>
      <w:r w:rsidR="009D0675">
        <w:rPr>
          <w:noProof/>
          <w:highlight w:val="yellow"/>
        </w:rPr>
        <w:t>30</w:t>
      </w:r>
      <w:r w:rsidRPr="009C62FB">
        <w:rPr>
          <w:highlight w:val="yellow"/>
        </w:rPr>
        <w:fldChar w:fldCharType="end"/>
      </w:r>
      <w:r w:rsidRPr="009C62FB">
        <w:rPr>
          <w:highlight w:val="yellow"/>
        </w:rPr>
        <w:t xml:space="preserve">: UOM conversion when </w:t>
      </w:r>
      <w:r w:rsidRPr="00150723">
        <w:rPr>
          <w:highlight w:val="yellow"/>
        </w:rPr>
        <w:t>basic UOM i</w:t>
      </w:r>
      <w:r w:rsidR="00150723" w:rsidRPr="00150723">
        <w:rPr>
          <w:highlight w:val="yellow"/>
        </w:rPr>
        <w:t>s KG</w:t>
      </w:r>
    </w:p>
    <w:p w14:paraId="5060379B" w14:textId="1A998B78" w:rsidR="00B62FBE" w:rsidRPr="00683FF4" w:rsidRDefault="00B62FBE" w:rsidP="00B62FBE">
      <w:pPr>
        <w:rPr>
          <w:lang w:val="en-GB" w:eastAsia="en-US"/>
        </w:rPr>
      </w:pPr>
      <w:r w:rsidRPr="00683FF4">
        <w:rPr>
          <w:lang w:val="en-GB" w:eastAsia="en-US"/>
        </w:rPr>
        <w:t xml:space="preserve">In the event </w:t>
      </w:r>
      <w:r w:rsidRPr="00683FF4">
        <w:t>Step</w:t>
      </w:r>
      <w:r w:rsidR="001057EB">
        <w:t xml:space="preserve"> mentioned </w:t>
      </w:r>
      <w:r w:rsidR="001057EB" w:rsidRPr="00756227">
        <w:rPr>
          <w:highlight w:val="yellow"/>
        </w:rPr>
        <w:t xml:space="preserve">in Table </w:t>
      </w:r>
      <w:r w:rsidR="00756227" w:rsidRPr="00756227">
        <w:rPr>
          <w:highlight w:val="yellow"/>
        </w:rPr>
        <w:t>28</w:t>
      </w:r>
      <w:r w:rsidR="000F5143">
        <w:t xml:space="preserve"> in</w:t>
      </w:r>
      <w:r w:rsidRPr="00683FF4">
        <w:t xml:space="preserve"> 0</w:t>
      </w:r>
      <w:r w:rsidR="00845D93" w:rsidRPr="00683FF4">
        <w:t>5</w:t>
      </w:r>
      <w:r w:rsidRPr="00683FF4">
        <w:t>. 03. 02. 01. fails due to an existing record, proceed to Step 0</w:t>
      </w:r>
      <w:r w:rsidR="00845D93" w:rsidRPr="00683FF4">
        <w:t>5</w:t>
      </w:r>
      <w:r w:rsidRPr="00683FF4">
        <w:t>. 03. 0</w:t>
      </w:r>
      <w:r w:rsidR="00856DCB" w:rsidRPr="00683FF4">
        <w:t>2. 02</w:t>
      </w:r>
      <w:r w:rsidRPr="00683FF4">
        <w:t>., else proceed to Step 0</w:t>
      </w:r>
      <w:r w:rsidR="00845D93" w:rsidRPr="00683FF4">
        <w:t>5</w:t>
      </w:r>
      <w:r w:rsidRPr="00683FF4">
        <w:t>. 03. 0</w:t>
      </w:r>
      <w:r w:rsidR="006A5A48" w:rsidRPr="00683FF4">
        <w:t>2</w:t>
      </w:r>
      <w:r w:rsidRPr="00683FF4">
        <w:t>. 0</w:t>
      </w:r>
      <w:r w:rsidR="006A5A48" w:rsidRPr="00683FF4">
        <w:t>3</w:t>
      </w:r>
      <w:r w:rsidRPr="00683FF4">
        <w:t>..</w:t>
      </w:r>
    </w:p>
    <w:p w14:paraId="16421059" w14:textId="72FE13C4" w:rsidR="00B62FBE" w:rsidRPr="00683FF4" w:rsidRDefault="00B62FBE" w:rsidP="00B62FBE">
      <w:pPr>
        <w:pStyle w:val="5aH5"/>
      </w:pPr>
      <w:r w:rsidRPr="00683FF4">
        <w:t>Step 0</w:t>
      </w:r>
      <w:r w:rsidR="00845D93" w:rsidRPr="00683FF4">
        <w:t>5</w:t>
      </w:r>
      <w:r w:rsidRPr="00683FF4">
        <w:t>. 03. 0</w:t>
      </w:r>
      <w:r w:rsidR="00856DCB" w:rsidRPr="00683FF4">
        <w:t>2. 02</w:t>
      </w:r>
      <w:r w:rsidRPr="00683FF4">
        <w:t>.: Updating density against recipe code.</w:t>
      </w:r>
    </w:p>
    <w:p w14:paraId="7F79F467" w14:textId="77777777" w:rsidR="00B62FBE" w:rsidRPr="00683FF4" w:rsidRDefault="00B62FBE" w:rsidP="00B62FB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4A21DF7" w14:textId="77777777" w:rsidR="00B62FBE" w:rsidRPr="00683FF4" w:rsidRDefault="00B62FBE" w:rsidP="00B62FB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Upd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23"/>
        <w:gridCol w:w="839"/>
        <w:gridCol w:w="6538"/>
      </w:tblGrid>
      <w:tr w:rsidR="00B62FBE" w:rsidRPr="00683FF4" w14:paraId="70A3CBA9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43AA9" w14:textId="77777777" w:rsidR="00B62FBE" w:rsidRPr="00683FF4" w:rsidRDefault="00B62FBE" w:rsidP="001C04C7">
            <w:pPr>
              <w:pStyle w:val="ListParagraph"/>
              <w:spacing w:line="276" w:lineRule="auto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B4C7F" w14:textId="77777777" w:rsidR="00B62FBE" w:rsidRPr="00683FF4" w:rsidRDefault="00B62FBE" w:rsidP="001C04C7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27B94" w14:textId="77777777" w:rsidR="00B62FBE" w:rsidRPr="00683FF4" w:rsidRDefault="00B62FBE" w:rsidP="001C04C7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EBB5A1" w14:textId="77777777" w:rsidR="00B62FBE" w:rsidRPr="00683FF4" w:rsidRDefault="00B62FBE" w:rsidP="001C04C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2FBE" w:rsidRPr="00683FF4" w14:paraId="30B4CB1E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C8FAFE" w14:textId="77777777" w:rsidR="00B62FBE" w:rsidRPr="00683FF4" w:rsidRDefault="00B62FBE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1D1FD" w14:textId="77777777" w:rsidR="00B62FBE" w:rsidRPr="00683FF4" w:rsidRDefault="00B62FBE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1D072" w14:textId="77777777" w:rsidR="00B62FBE" w:rsidRPr="00683FF4" w:rsidRDefault="00B62FBE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D670DF" w14:textId="77777777" w:rsidR="00B62FBE" w:rsidRPr="00683FF4" w:rsidRDefault="00B62FBE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 xml:space="preserve">PMPRNO </w:t>
            </w:r>
            <w:proofErr w:type="gramStart"/>
            <w:r w:rsidRPr="00683FF4">
              <w:t>in</w:t>
            </w:r>
            <w:proofErr w:type="gramEnd"/>
            <w:r w:rsidRPr="00683FF4">
              <w:t xml:space="preserve"> MPDMAT table</w:t>
            </w:r>
          </w:p>
        </w:tc>
      </w:tr>
      <w:tr w:rsidR="006A5A48" w:rsidRPr="00683FF4" w14:paraId="185F27F1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E108E7" w14:textId="7A60438B" w:rsidR="006A5A48" w:rsidRPr="00683FF4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1F58F1" w14:textId="21488B72" w:rsidR="006A5A48" w:rsidRPr="00683FF4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3D2EC" w14:textId="46B4E275" w:rsidR="006A5A48" w:rsidRPr="00683FF4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DF5225" w14:textId="2369DAD5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Maintain this as a configurable property field so it can be updated or amended as required</w:t>
            </w:r>
          </w:p>
        </w:tc>
      </w:tr>
      <w:tr w:rsidR="007300C5" w:rsidRPr="00683FF4" w14:paraId="07FDFDD5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8BFB81" w14:textId="395474A3" w:rsidR="007300C5" w:rsidRPr="00683FF4" w:rsidRDefault="007300C5" w:rsidP="007300C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>Alternate U/M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C4B1F" w14:textId="69110A04" w:rsidR="007300C5" w:rsidRPr="00683FF4" w:rsidRDefault="007300C5" w:rsidP="007300C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>ALUN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AB423" w14:textId="77FAA277" w:rsidR="007300C5" w:rsidRPr="00683FF4" w:rsidRDefault="007300C5" w:rsidP="007300C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>KG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7D6E52" w14:textId="733A1DE0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7022D7">
              <w:rPr>
                <w:highlight w:val="yellow"/>
              </w:rPr>
              <w:t xml:space="preserve">If UNMS in </w:t>
            </w:r>
            <w:r w:rsidRPr="007022D7">
              <w:rPr>
                <w:highlight w:val="yellow"/>
              </w:rPr>
              <w:fldChar w:fldCharType="begin"/>
            </w:r>
            <w:r w:rsidRPr="007022D7">
              <w:rPr>
                <w:highlight w:val="yellow"/>
              </w:rPr>
              <w:instrText xml:space="preserve"> REF _Ref240575699 \h  \* MERGEFORMAT </w:instrText>
            </w:r>
            <w:r w:rsidRPr="007022D7">
              <w:rPr>
                <w:highlight w:val="yellow"/>
              </w:rPr>
            </w:r>
            <w:r w:rsidRPr="007022D7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Pr="007022D7">
              <w:rPr>
                <w:highlight w:val="yellow"/>
              </w:rPr>
              <w:fldChar w:fldCharType="end"/>
            </w:r>
            <w:r w:rsidRPr="007022D7">
              <w:rPr>
                <w:highlight w:val="yellow"/>
              </w:rPr>
              <w:t xml:space="preserve"> is KG, API input should be L. If UNMS in </w:t>
            </w:r>
            <w:r w:rsidRPr="007022D7">
              <w:rPr>
                <w:highlight w:val="yellow"/>
              </w:rPr>
              <w:fldChar w:fldCharType="begin"/>
            </w:r>
            <w:r w:rsidRPr="007022D7">
              <w:rPr>
                <w:highlight w:val="yellow"/>
              </w:rPr>
              <w:instrText xml:space="preserve"> REF _Ref240575699 \h  \* MERGEFORMAT </w:instrText>
            </w:r>
            <w:r w:rsidRPr="007022D7">
              <w:rPr>
                <w:highlight w:val="yellow"/>
              </w:rPr>
            </w:r>
            <w:r w:rsidRPr="007022D7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Pr="007022D7">
              <w:rPr>
                <w:highlight w:val="yellow"/>
              </w:rPr>
              <w:fldChar w:fldCharType="end"/>
            </w:r>
            <w:r w:rsidRPr="007022D7">
              <w:rPr>
                <w:highlight w:val="yellow"/>
              </w:rPr>
              <w:t xml:space="preserve"> is L, API input should be KG</w:t>
            </w:r>
          </w:p>
        </w:tc>
      </w:tr>
      <w:tr w:rsidR="007300C5" w:rsidRPr="00683FF4" w14:paraId="3EA6F4C4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F9724" w14:textId="56105799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683FF4">
              <w:lastRenderedPageBreak/>
              <w:t>Number of decimal places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613DA" w14:textId="544808CD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683FF4">
              <w:t>DCCD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44884" w14:textId="43C46419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683FF4"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49EE43D" w14:textId="6173AE72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7300C5" w:rsidRPr="00683FF4" w14:paraId="555DA3AB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8DFAB" w14:textId="55AB2580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683FF4">
              <w:t>Conversion factor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95C24" w14:textId="6F1F55F7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683FF4">
              <w:t>COFA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0B3AE" w14:textId="3384C974" w:rsidR="007300C5" w:rsidRPr="00683FF4" w:rsidRDefault="007300C5" w:rsidP="007300C5">
            <w:pPr>
              <w:keepNext/>
              <w:spacing w:line="276" w:lineRule="auto"/>
              <w:jc w:val="center"/>
            </w:pPr>
            <w:r w:rsidRPr="00683FF4">
              <w:t>1.032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8A1BEA" w14:textId="4CF0CF6C" w:rsidR="007300C5" w:rsidRPr="00683FF4" w:rsidRDefault="007300C5" w:rsidP="007300C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highlight w:val="yellow"/>
                <w:lang w:val="en-GB" w:eastAsia="en-US"/>
              </w:rPr>
              <w:t>I</w:t>
            </w:r>
            <w:r w:rsidRPr="00966BD0">
              <w:rPr>
                <w:highlight w:val="yellow"/>
                <w:lang w:val="en-GB" w:eastAsia="en-US"/>
              </w:rPr>
              <w:t xml:space="preserve">f </w:t>
            </w:r>
            <w:r w:rsidRPr="00966BD0">
              <w:rPr>
                <w:highlight w:val="yellow"/>
              </w:rPr>
              <w:t xml:space="preserve">UNMS in </w:t>
            </w:r>
            <w:r w:rsidRPr="00966BD0">
              <w:rPr>
                <w:highlight w:val="yellow"/>
              </w:rPr>
              <w:fldChar w:fldCharType="begin"/>
            </w:r>
            <w:r w:rsidRPr="00966BD0">
              <w:rPr>
                <w:highlight w:val="yellow"/>
              </w:rPr>
              <w:instrText xml:space="preserve"> REF _Ref240575699 \h  \* MERGEFORMAT </w:instrText>
            </w:r>
            <w:r w:rsidRPr="00966BD0">
              <w:rPr>
                <w:highlight w:val="yellow"/>
              </w:rPr>
            </w:r>
            <w:r w:rsidRPr="00966BD0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Pr="00966BD0">
              <w:rPr>
                <w:highlight w:val="yellow"/>
              </w:rPr>
              <w:fldChar w:fldCharType="end"/>
            </w:r>
            <w:r w:rsidRPr="00966BD0">
              <w:rPr>
                <w:highlight w:val="yellow"/>
              </w:rPr>
              <w:t xml:space="preserve"> is L</w:t>
            </w:r>
            <w:r>
              <w:rPr>
                <w:highlight w:val="yellow"/>
              </w:rPr>
              <w:t>,</w:t>
            </w:r>
            <w:r w:rsidRPr="00E05158">
              <w:rPr>
                <w:highlight w:val="yellow"/>
                <w:lang w:val="en-GB" w:eastAsia="en-US"/>
              </w:rPr>
              <w:t xml:space="preserve"> API input should be the conversion factor (COFA) on </w:t>
            </w:r>
            <w:r w:rsidRPr="00966BD0">
              <w:rPr>
                <w:highlight w:val="yellow"/>
                <w:lang w:val="en-GB" w:eastAsia="en-US"/>
              </w:rPr>
              <w:fldChar w:fldCharType="begin"/>
            </w:r>
            <w:r w:rsidRPr="00966BD0">
              <w:rPr>
                <w:highlight w:val="yellow"/>
                <w:lang w:val="en-GB" w:eastAsia="en-US"/>
              </w:rPr>
              <w:instrText xml:space="preserve"> REF _Ref215495955 \h  \* MERGEFORMAT </w:instrText>
            </w:r>
            <w:r w:rsidRPr="00966BD0">
              <w:rPr>
                <w:highlight w:val="yellow"/>
                <w:lang w:val="en-GB" w:eastAsia="en-US"/>
              </w:rPr>
            </w:r>
            <w:r w:rsidRPr="00966BD0">
              <w:rPr>
                <w:highlight w:val="yellow"/>
                <w:lang w:val="en-GB" w:eastAsia="en-US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11</w:t>
            </w:r>
            <w:r w:rsidRPr="00966BD0">
              <w:rPr>
                <w:highlight w:val="yellow"/>
                <w:lang w:val="en-GB" w:eastAsia="en-US"/>
              </w:rPr>
              <w:fldChar w:fldCharType="end"/>
            </w:r>
            <w:r w:rsidRPr="00966BD0">
              <w:rPr>
                <w:highlight w:val="yellow"/>
              </w:rPr>
              <w:t xml:space="preserve">, If UNMS in </w:t>
            </w:r>
            <w:r w:rsidRPr="00966BD0">
              <w:rPr>
                <w:highlight w:val="yellow"/>
              </w:rPr>
              <w:fldChar w:fldCharType="begin"/>
            </w:r>
            <w:r w:rsidRPr="00966BD0">
              <w:rPr>
                <w:highlight w:val="yellow"/>
              </w:rPr>
              <w:instrText xml:space="preserve"> REF _Ref240575699 \h  \* MERGEFORMAT </w:instrText>
            </w:r>
            <w:r w:rsidRPr="00966BD0">
              <w:rPr>
                <w:highlight w:val="yellow"/>
              </w:rPr>
            </w:r>
            <w:r w:rsidRPr="00966BD0">
              <w:rPr>
                <w:highlight w:val="yellow"/>
              </w:rPr>
              <w:fldChar w:fldCharType="separate"/>
            </w:r>
            <w:r w:rsidR="009D0675" w:rsidRPr="009D0675">
              <w:rPr>
                <w:highlight w:val="yellow"/>
              </w:rPr>
              <w:t xml:space="preserve">Table </w:t>
            </w:r>
            <w:r w:rsidR="009D0675" w:rsidRPr="009D0675">
              <w:rPr>
                <w:noProof/>
                <w:highlight w:val="yellow"/>
              </w:rPr>
              <w:t>3</w:t>
            </w:r>
            <w:r w:rsidRPr="00966BD0">
              <w:rPr>
                <w:highlight w:val="yellow"/>
              </w:rPr>
              <w:fldChar w:fldCharType="end"/>
            </w:r>
            <w:r w:rsidRPr="00966BD0">
              <w:rPr>
                <w:highlight w:val="yellow"/>
              </w:rPr>
              <w:t xml:space="preserve"> is KG</w:t>
            </w:r>
            <w:r w:rsidRPr="0027006F">
              <w:rPr>
                <w:highlight w:val="yellow"/>
              </w:rPr>
              <w:t xml:space="preserve">, API input should Calculated quantity (ORQT) in </w:t>
            </w:r>
            <w:r w:rsidR="00483A19" w:rsidRPr="0027006F">
              <w:rPr>
                <w:highlight w:val="yellow"/>
              </w:rPr>
              <w:t xml:space="preserve">Table </w:t>
            </w:r>
            <w:r w:rsidR="0027006F" w:rsidRPr="0027006F">
              <w:rPr>
                <w:highlight w:val="yellow"/>
              </w:rPr>
              <w:t>35</w:t>
            </w:r>
          </w:p>
        </w:tc>
      </w:tr>
      <w:tr w:rsidR="006A5A48" w:rsidRPr="00683FF4" w14:paraId="6DDD0297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CB1CA" w14:textId="556D194B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Conversion form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D3D9D" w14:textId="4E51D764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DMCF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1A8D2" w14:textId="6BF04DC3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4652A2" w14:textId="7FAD7CA0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 xml:space="preserve">Output from </w:t>
            </w:r>
            <w:r w:rsidRPr="00683FF4">
              <w:fldChar w:fldCharType="begin"/>
            </w:r>
            <w:r w:rsidRPr="00683FF4">
              <w:instrText xml:space="preserve"> REF _Ref215495955 \h  \* MERGEFORMAT </w:instrText>
            </w:r>
            <w:r w:rsidRPr="00683FF4"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683FF4">
              <w:fldChar w:fldCharType="end"/>
            </w:r>
          </w:p>
        </w:tc>
      </w:tr>
      <w:tr w:rsidR="006A5A48" w:rsidRPr="00683FF4" w14:paraId="7F42E64C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950B8" w14:textId="3DFB75B4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Standard U/M - Manufacturing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720B" w14:textId="7D5BA558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AUS3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5E99C" w14:textId="04E184BD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6FE8CE" w14:textId="5FE8FC4F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Maintain this as a configurable property field so it can be updated or amended as required</w:t>
            </w:r>
          </w:p>
        </w:tc>
      </w:tr>
    </w:tbl>
    <w:p w14:paraId="21799545" w14:textId="47E69A8D" w:rsidR="00B62FBE" w:rsidRDefault="00B62FBE" w:rsidP="00564124">
      <w:pPr>
        <w:pStyle w:val="Caption"/>
      </w:pPr>
      <w:r w:rsidRPr="00683FF4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33</w:t>
      </w:r>
      <w:r w:rsidR="008D03BE">
        <w:fldChar w:fldCharType="end"/>
      </w:r>
      <w:r w:rsidRPr="00683FF4">
        <w:t>: Inputs to update unit of measure conversion between Kilograms and Liters</w:t>
      </w:r>
    </w:p>
    <w:p w14:paraId="642F02E5" w14:textId="77777777" w:rsidR="00FC6774" w:rsidRPr="009C62FB" w:rsidRDefault="00FC6774" w:rsidP="00FC677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9C62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MMS015MI</w:t>
      </w:r>
    </w:p>
    <w:p w14:paraId="7A8F0971" w14:textId="77777777" w:rsidR="00FC6774" w:rsidRPr="009C62FB" w:rsidRDefault="00FC6774" w:rsidP="00FC677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9C62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Convert</w:t>
      </w:r>
    </w:p>
    <w:tbl>
      <w:tblPr>
        <w:tblW w:w="1015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770"/>
        <w:gridCol w:w="850"/>
        <w:gridCol w:w="6506"/>
      </w:tblGrid>
      <w:tr w:rsidR="00FC6774" w:rsidRPr="009C62FB" w14:paraId="6970A1AE" w14:textId="77777777" w:rsidTr="003E0F2F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A36B9" w14:textId="77777777" w:rsidR="00FC6774" w:rsidRPr="009C62FB" w:rsidRDefault="00FC6774" w:rsidP="003E0F2F">
            <w:pPr>
              <w:pStyle w:val="ListParagraph"/>
              <w:spacing w:line="276" w:lineRule="auto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C24F04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E374D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7C5FB6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FC6774" w:rsidRPr="009C62FB" w14:paraId="5B0A4C8F" w14:textId="77777777" w:rsidTr="003E0F2F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784E0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15818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D7EEF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153228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4B9E71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highlight w:val="yellow"/>
              </w:rPr>
              <w:t xml:space="preserve">PMMTNO </w:t>
            </w:r>
            <w:proofErr w:type="gramStart"/>
            <w:r w:rsidRPr="009C62FB">
              <w:rPr>
                <w:highlight w:val="yellow"/>
              </w:rPr>
              <w:t>in</w:t>
            </w:r>
            <w:proofErr w:type="gramEnd"/>
            <w:r w:rsidRPr="009C62FB">
              <w:rPr>
                <w:highlight w:val="yellow"/>
              </w:rPr>
              <w:t xml:space="preserve"> MPDMAT table</w:t>
            </w:r>
          </w:p>
        </w:tc>
      </w:tr>
      <w:tr w:rsidR="00FC6774" w:rsidRPr="009C62FB" w14:paraId="61604D09" w14:textId="77777777" w:rsidTr="003E0F2F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7FF4A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Quantity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797E97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ORQT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A565A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CF78F5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Hardcoded</w:t>
            </w:r>
          </w:p>
        </w:tc>
      </w:tr>
      <w:tr w:rsidR="00FC6774" w:rsidRPr="009C62FB" w14:paraId="4EA3BE6F" w14:textId="77777777" w:rsidTr="003E0F2F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830C1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From U/M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337D4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UNM1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18015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8B64B9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Hardcoded</w:t>
            </w:r>
          </w:p>
        </w:tc>
      </w:tr>
      <w:tr w:rsidR="00FC6774" w:rsidRPr="009C62FB" w14:paraId="44B26DDD" w14:textId="77777777" w:rsidTr="003E0F2F">
        <w:trPr>
          <w:trHeight w:val="41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CD8F1F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To U/M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8A08F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UNM2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45102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L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14A95F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highlight w:val="yellow"/>
              </w:rPr>
              <w:t>Hardcoded</w:t>
            </w:r>
          </w:p>
        </w:tc>
      </w:tr>
    </w:tbl>
    <w:p w14:paraId="0C2D94A6" w14:textId="4C2F6478" w:rsidR="00FC6774" w:rsidRPr="009C62FB" w:rsidRDefault="00FC6774" w:rsidP="00FC6774">
      <w:pPr>
        <w:pStyle w:val="Caption"/>
        <w:rPr>
          <w:highlight w:val="yellow"/>
        </w:rPr>
      </w:pPr>
      <w:r w:rsidRPr="009C62FB">
        <w:rPr>
          <w:highlight w:val="yellow"/>
        </w:rPr>
        <w:t xml:space="preserve">Table </w:t>
      </w:r>
      <w:r w:rsidRPr="009C62FB">
        <w:rPr>
          <w:highlight w:val="yellow"/>
        </w:rPr>
        <w:fldChar w:fldCharType="begin"/>
      </w:r>
      <w:r w:rsidRPr="009C62FB">
        <w:rPr>
          <w:highlight w:val="yellow"/>
        </w:rPr>
        <w:instrText xml:space="preserve"> SEQ Table \* ARABIC </w:instrText>
      </w:r>
      <w:r w:rsidRPr="009C62FB">
        <w:rPr>
          <w:highlight w:val="yellow"/>
        </w:rPr>
        <w:fldChar w:fldCharType="separate"/>
      </w:r>
      <w:r w:rsidR="009D0675">
        <w:rPr>
          <w:noProof/>
          <w:highlight w:val="yellow"/>
        </w:rPr>
        <w:t>34</w:t>
      </w:r>
      <w:r w:rsidRPr="009C62FB">
        <w:rPr>
          <w:highlight w:val="yellow"/>
        </w:rPr>
        <w:fldChar w:fldCharType="end"/>
      </w:r>
      <w:r w:rsidRPr="009C62FB">
        <w:rPr>
          <w:highlight w:val="yellow"/>
        </w:rPr>
        <w:t xml:space="preserve">: Inputs to perform the UOM conversion when basic UOM is </w:t>
      </w:r>
      <w:r w:rsidR="009C6DD3">
        <w:rPr>
          <w:highlight w:val="yellow"/>
        </w:rPr>
        <w:t>KG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FC6774" w:rsidRPr="009C62FB" w14:paraId="5273342A" w14:textId="77777777" w:rsidTr="003E0F2F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AC6438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D8FDC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4CAC1" w14:textId="77777777" w:rsidR="00FC6774" w:rsidRPr="009C62FB" w:rsidRDefault="00FC6774" w:rsidP="003E0F2F">
            <w:pPr>
              <w:spacing w:line="276" w:lineRule="auto"/>
              <w:jc w:val="center"/>
              <w:rPr>
                <w:highlight w:val="yellow"/>
              </w:rPr>
            </w:pPr>
            <w:r w:rsidRPr="009C62F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FC6774" w:rsidRPr="009C62FB" w14:paraId="56543A0C" w14:textId="77777777" w:rsidTr="003E0F2F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5183C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Calculated 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F7BA1" w14:textId="77777777" w:rsidR="00FC6774" w:rsidRPr="009C62FB" w:rsidRDefault="00FC6774" w:rsidP="003E0F2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ORQT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6B46A" w14:textId="77777777" w:rsidR="00FC6774" w:rsidRPr="009C62FB" w:rsidRDefault="00FC6774" w:rsidP="003E0F2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9C62F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0.8928</w:t>
            </w:r>
          </w:p>
        </w:tc>
      </w:tr>
    </w:tbl>
    <w:p w14:paraId="54EB5BD6" w14:textId="3F0E20DA" w:rsidR="00FC6774" w:rsidRPr="00FC6774" w:rsidRDefault="00FC6774" w:rsidP="00483A19">
      <w:pPr>
        <w:pStyle w:val="Caption"/>
        <w:rPr>
          <w:lang w:val="en-US"/>
        </w:rPr>
      </w:pPr>
      <w:r w:rsidRPr="009C62FB">
        <w:rPr>
          <w:highlight w:val="yellow"/>
        </w:rPr>
        <w:t xml:space="preserve">Table </w:t>
      </w:r>
      <w:r w:rsidRPr="009C62FB">
        <w:rPr>
          <w:highlight w:val="yellow"/>
        </w:rPr>
        <w:fldChar w:fldCharType="begin"/>
      </w:r>
      <w:r w:rsidRPr="009C62FB">
        <w:rPr>
          <w:highlight w:val="yellow"/>
        </w:rPr>
        <w:instrText xml:space="preserve"> SEQ Table \* ARABIC </w:instrText>
      </w:r>
      <w:r w:rsidRPr="009C62FB">
        <w:rPr>
          <w:highlight w:val="yellow"/>
        </w:rPr>
        <w:fldChar w:fldCharType="separate"/>
      </w:r>
      <w:r w:rsidR="009D0675">
        <w:rPr>
          <w:noProof/>
          <w:highlight w:val="yellow"/>
        </w:rPr>
        <w:t>35</w:t>
      </w:r>
      <w:r w:rsidRPr="009C62FB">
        <w:rPr>
          <w:highlight w:val="yellow"/>
        </w:rPr>
        <w:fldChar w:fldCharType="end"/>
      </w:r>
      <w:r w:rsidRPr="009C62FB">
        <w:rPr>
          <w:highlight w:val="yellow"/>
        </w:rPr>
        <w:t xml:space="preserve">: UOM conversion when basic </w:t>
      </w:r>
      <w:r w:rsidRPr="009C6DD3">
        <w:rPr>
          <w:highlight w:val="yellow"/>
        </w:rPr>
        <w:t xml:space="preserve">UOM is </w:t>
      </w:r>
      <w:r w:rsidR="009C6DD3" w:rsidRPr="009C6DD3">
        <w:rPr>
          <w:highlight w:val="yellow"/>
        </w:rPr>
        <w:t>KG</w:t>
      </w:r>
    </w:p>
    <w:p w14:paraId="2C2FDA8E" w14:textId="3A55DB3D" w:rsidR="0034237C" w:rsidRPr="00683FF4" w:rsidRDefault="0034237C" w:rsidP="0034237C">
      <w:pPr>
        <w:pStyle w:val="7aH7"/>
      </w:pPr>
      <w:r w:rsidRPr="00683FF4">
        <w:t>Step 0</w:t>
      </w:r>
      <w:r w:rsidR="00845D93" w:rsidRPr="00683FF4">
        <w:t>5</w:t>
      </w:r>
      <w:r w:rsidRPr="00683FF4">
        <w:t>. 03. 0</w:t>
      </w:r>
      <w:r w:rsidR="006606EE" w:rsidRPr="00683FF4">
        <w:t>2</w:t>
      </w:r>
      <w:r w:rsidRPr="00683FF4">
        <w:t>. 0</w:t>
      </w:r>
      <w:r w:rsidR="00502487" w:rsidRPr="00683FF4">
        <w:t>3</w:t>
      </w:r>
      <w:r w:rsidRPr="00683FF4">
        <w:t>. Add a quality plan against the pack item</w:t>
      </w:r>
    </w:p>
    <w:p w14:paraId="42E031B5" w14:textId="77777777" w:rsidR="0034237C" w:rsidRPr="00683FF4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683FF4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683FF4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683FF4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683FF4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t xml:space="preserve">PMPRNO </w:t>
            </w:r>
            <w:proofErr w:type="gramStart"/>
            <w:r w:rsidRPr="00683FF4">
              <w:t>in</w:t>
            </w:r>
            <w:proofErr w:type="gramEnd"/>
            <w:r w:rsidRPr="00683FF4">
              <w:t xml:space="preserve"> MPDMAT table</w:t>
            </w:r>
          </w:p>
        </w:tc>
      </w:tr>
      <w:tr w:rsidR="0034237C" w:rsidRPr="00683FF4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t xml:space="preserve">PMPRNO </w:t>
            </w:r>
            <w:proofErr w:type="gramStart"/>
            <w:r w:rsidRPr="00683FF4">
              <w:t>in</w:t>
            </w:r>
            <w:proofErr w:type="gramEnd"/>
            <w:r w:rsidRPr="00683FF4">
              <w:t xml:space="preserve"> MPDMAT table</w:t>
            </w:r>
          </w:p>
        </w:tc>
      </w:tr>
      <w:tr w:rsidR="0034237C" w:rsidRPr="00683FF4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683FF4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3AFC9466" w:rsidR="0034237C" w:rsidRPr="00683FF4" w:rsidRDefault="00FE0E12" w:rsidP="002334E9">
            <w:pPr>
              <w:spacing w:line="276" w:lineRule="auto"/>
              <w:jc w:val="center"/>
            </w:pPr>
            <w:r w:rsidRPr="003F3D1B">
              <w:t>2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683FF4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683FF4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lastRenderedPageBreak/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QI </w:t>
            </w:r>
            <w:proofErr w:type="gramStart"/>
            <w:r w:rsidRPr="00E5198D">
              <w:t>request</w:t>
            </w:r>
            <w:proofErr w:type="gramEnd"/>
            <w:r w:rsidRPr="00E5198D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69F188A9" w:rsidR="0034237C" w:rsidRPr="00E5198D" w:rsidRDefault="00A4407F" w:rsidP="002334E9">
            <w:pPr>
              <w:spacing w:line="276" w:lineRule="auto"/>
              <w:jc w:val="center"/>
            </w:pPr>
            <w:r w:rsidRPr="003F3D1B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Manual QI </w:t>
            </w:r>
            <w:proofErr w:type="gramStart"/>
            <w:r w:rsidRPr="00E5198D">
              <w:t>req</w:t>
            </w:r>
            <w:proofErr w:type="gramEnd"/>
            <w:r w:rsidRPr="00E5198D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1F59BAAC" w:rsidR="0034237C" w:rsidRPr="003F3D1B" w:rsidRDefault="00A4407F" w:rsidP="002334E9">
            <w:pPr>
              <w:spacing w:line="276" w:lineRule="auto"/>
              <w:jc w:val="center"/>
            </w:pPr>
            <w:r w:rsidRPr="003F3D1B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51A719DD" w:rsidR="0034237C" w:rsidRPr="003F3D1B" w:rsidRDefault="00A4407F" w:rsidP="002334E9">
            <w:pPr>
              <w:spacing w:line="276" w:lineRule="auto"/>
              <w:jc w:val="center"/>
            </w:pPr>
            <w:r w:rsidRPr="003F3D1B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Create QI </w:t>
            </w:r>
            <w:proofErr w:type="gramStart"/>
            <w:r w:rsidRPr="00E5198D">
              <w:t>request</w:t>
            </w:r>
            <w:proofErr w:type="gramEnd"/>
            <w:r w:rsidRPr="00E5198D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1B68791D" w:rsidR="0034237C" w:rsidRPr="00E5198D" w:rsidRDefault="003F730F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2EFFF4B4" w:rsidR="0034237C" w:rsidRDefault="0034237C" w:rsidP="0034237C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36</w:t>
      </w:r>
      <w:r w:rsidR="008D03BE">
        <w:fldChar w:fldCharType="end"/>
      </w:r>
      <w:r w:rsidRPr="00E5198D">
        <w:t>: Add a quality plan against the pack item.</w:t>
      </w:r>
    </w:p>
    <w:p w14:paraId="77215088" w14:textId="45F4022B" w:rsidR="00542AC9" w:rsidRPr="00542AC9" w:rsidRDefault="00542AC9" w:rsidP="00542AC9">
      <w:pPr>
        <w:rPr>
          <w:lang w:val="en-GB" w:eastAsia="en-US"/>
        </w:rPr>
      </w:pPr>
      <w:r w:rsidRPr="003F3D1B">
        <w:rPr>
          <w:lang w:val="en-GB" w:eastAsia="en-US"/>
        </w:rPr>
        <w:t xml:space="preserve">Execute </w:t>
      </w:r>
      <w:r w:rsidRPr="003F3D1B">
        <w:t>Step 05. 03. 02. 04. - Step 05. 03. 02. 07.</w:t>
      </w:r>
      <w:r w:rsidR="00396060" w:rsidRPr="003F3D1B">
        <w:t xml:space="preserve"> </w:t>
      </w:r>
      <w:r w:rsidR="001053BE" w:rsidRPr="003F3D1B">
        <w:t>(Step</w:t>
      </w:r>
      <w:r w:rsidR="00396060" w:rsidRPr="003F3D1B">
        <w:t xml:space="preserve"> 05. 03. 02. 04., Step 05. 03. 02. 05., Step 05. 03. 02. 06., Step 05. 03. 02. 07.), only if </w:t>
      </w:r>
      <w:r w:rsidR="001053BE" w:rsidRPr="003F3D1B">
        <w:t xml:space="preserve">output from </w:t>
      </w:r>
      <w:r w:rsidR="00683FF4" w:rsidRPr="003F3D1B">
        <w:fldChar w:fldCharType="begin"/>
      </w:r>
      <w:r w:rsidR="00683FF4" w:rsidRPr="003F3D1B">
        <w:instrText xml:space="preserve"> REF _Ref240575699 \h </w:instrText>
      </w:r>
      <w:r w:rsidR="001053BE" w:rsidRPr="003F3D1B">
        <w:instrText xml:space="preserve"> \* MERGEFORMAT </w:instrText>
      </w:r>
      <w:r w:rsidR="00683FF4" w:rsidRPr="003F3D1B">
        <w:fldChar w:fldCharType="separate"/>
      </w:r>
      <w:r w:rsidR="009D0675">
        <w:t xml:space="preserve">Table </w:t>
      </w:r>
      <w:r w:rsidR="009D0675">
        <w:rPr>
          <w:noProof/>
        </w:rPr>
        <w:t>3</w:t>
      </w:r>
      <w:r w:rsidR="00683FF4" w:rsidRPr="003F3D1B">
        <w:fldChar w:fldCharType="end"/>
      </w:r>
      <w:r w:rsidR="00683FF4" w:rsidRPr="003F3D1B">
        <w:t xml:space="preserve"> is </w:t>
      </w:r>
      <w:r w:rsidR="001053BE" w:rsidRPr="003F3D1B">
        <w:t>Z10.</w:t>
      </w:r>
    </w:p>
    <w:p w14:paraId="04CC0724" w14:textId="4A493C79" w:rsidR="00096587" w:rsidRPr="00E5198D" w:rsidRDefault="00E75CB1" w:rsidP="008016BD">
      <w:pPr>
        <w:pStyle w:val="7aH7"/>
      </w:pPr>
      <w:r w:rsidRPr="00E5198D">
        <w:t>Step 0</w:t>
      </w:r>
      <w:r w:rsidR="00845D93">
        <w:t>5</w:t>
      </w:r>
      <w:r w:rsidRPr="00E5198D">
        <w:t>. 03. 0</w:t>
      </w:r>
      <w:r w:rsidR="006606EE" w:rsidRPr="00E5198D">
        <w:t>2</w:t>
      </w:r>
      <w:r w:rsidRPr="00E5198D">
        <w:t>. 0</w:t>
      </w:r>
      <w:r w:rsidR="00502487">
        <w:t>4</w:t>
      </w:r>
      <w:r w:rsidRPr="00E5198D">
        <w:t xml:space="preserve">. </w:t>
      </w:r>
      <w:r w:rsidR="001429BE" w:rsidRPr="00E5198D">
        <w:t>Add specification h</w:t>
      </w:r>
      <w:r w:rsidR="003D25EA" w:rsidRPr="00E5198D">
        <w:t xml:space="preserve">eader to the </w:t>
      </w:r>
      <w:r w:rsidR="00096587" w:rsidRPr="00E5198D">
        <w:t>pack item</w:t>
      </w:r>
      <w:r w:rsidR="004277EF" w:rsidRPr="00E5198D">
        <w:t xml:space="preserve"> so that weight checks can be added</w:t>
      </w:r>
    </w:p>
    <w:p w14:paraId="223AB3E4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E5198D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E5198D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E5198D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E5198D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096587" w:rsidRPr="00E5198D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63D6D984" w:rsidR="00496826" w:rsidRPr="001053BE" w:rsidRDefault="0098013B" w:rsidP="00496826">
            <w:pPr>
              <w:keepNext/>
              <w:spacing w:line="276" w:lineRule="auto"/>
              <w:jc w:val="center"/>
            </w:pPr>
            <w:r w:rsidRPr="001053BE">
              <w:t xml:space="preserve">QSE1 in  </w:t>
            </w:r>
            <w:r w:rsidRPr="001053BE">
              <w:fldChar w:fldCharType="begin"/>
            </w:r>
            <w:r w:rsidRPr="001053BE">
              <w:instrText xml:space="preserve"> REF _Ref215491167 \h </w:instrText>
            </w:r>
            <w:r w:rsidR="0020685B" w:rsidRPr="001053BE">
              <w:instrText xml:space="preserve"> \* MERGEFORMAT </w:instrText>
            </w:r>
            <w:r w:rsidRPr="001053BE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53BE">
              <w:fldChar w:fldCharType="end"/>
            </w:r>
          </w:p>
        </w:tc>
      </w:tr>
      <w:tr w:rsidR="00496826" w:rsidRPr="00E5198D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72F0866" w:rsidR="00496826" w:rsidRPr="001053BE" w:rsidRDefault="009770F9" w:rsidP="00496826">
            <w:pPr>
              <w:keepNext/>
              <w:spacing w:line="276" w:lineRule="auto"/>
              <w:jc w:val="center"/>
            </w:pPr>
            <w:r w:rsidRPr="001053BE">
              <w:t xml:space="preserve">QSI1 in </w:t>
            </w:r>
            <w:r w:rsidRPr="001053BE">
              <w:fldChar w:fldCharType="begin"/>
            </w:r>
            <w:r w:rsidRPr="001053BE">
              <w:instrText xml:space="preserve"> REF _Ref215491167 \h  \* MERGEFORMAT </w:instrText>
            </w:r>
            <w:r w:rsidRPr="001053BE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1053BE">
              <w:fldChar w:fldCharType="end"/>
            </w:r>
          </w:p>
        </w:tc>
      </w:tr>
      <w:tr w:rsidR="00496826" w:rsidRPr="00E5198D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496826" w:rsidRPr="00E5198D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1867D68C" w:rsidR="00496826" w:rsidRPr="00E5198D" w:rsidRDefault="00275110" w:rsidP="00496826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2532F65F" w14:textId="4C3DE580" w:rsidR="00096587" w:rsidRPr="00E5198D" w:rsidRDefault="00096587" w:rsidP="00096587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37</w:t>
      </w:r>
      <w:r w:rsidR="008D03BE">
        <w:fldChar w:fldCharType="end"/>
      </w:r>
      <w:r w:rsidRPr="00E5198D">
        <w:t xml:space="preserve">: Add Recipe specification against the pack </w:t>
      </w:r>
      <w:r w:rsidR="00957B1E" w:rsidRPr="00E5198D">
        <w:t>item.</w:t>
      </w:r>
    </w:p>
    <w:p w14:paraId="553F3930" w14:textId="37B9EBF0" w:rsidR="00491990" w:rsidRPr="00E5198D" w:rsidRDefault="00E465DA" w:rsidP="00491990">
      <w:pPr>
        <w:pStyle w:val="7aH7"/>
      </w:pPr>
      <w:r w:rsidRPr="00E5198D">
        <w:t xml:space="preserve">Step </w:t>
      </w:r>
      <w:r w:rsidR="00E75CB1" w:rsidRPr="00E5198D">
        <w:t>0</w:t>
      </w:r>
      <w:r w:rsidR="00845D93">
        <w:t>5</w:t>
      </w:r>
      <w:r w:rsidR="00E75CB1" w:rsidRPr="00E5198D">
        <w:t>. 03. 0</w:t>
      </w:r>
      <w:r w:rsidR="006606EE" w:rsidRPr="00E5198D">
        <w:t>2</w:t>
      </w:r>
      <w:r w:rsidR="00E75CB1" w:rsidRPr="00E5198D">
        <w:t>. 0</w:t>
      </w:r>
      <w:r w:rsidR="00502487">
        <w:t>5</w:t>
      </w:r>
      <w:r w:rsidR="00E75CB1" w:rsidRPr="00E5198D">
        <w:t xml:space="preserve">. </w:t>
      </w:r>
      <w:r w:rsidR="00491990" w:rsidRPr="00E5198D">
        <w:t>Retrieve relevant pack tests</w:t>
      </w:r>
    </w:p>
    <w:p w14:paraId="7581D33B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E5198D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E5198D" w:rsidRDefault="00491990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E5198D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4FA4C453" w:rsidR="00491990" w:rsidRPr="00E5198D" w:rsidRDefault="00491990" w:rsidP="00491990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38</w:t>
      </w:r>
      <w:r w:rsidR="008D03BE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:rsidRPr="00E5198D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:rsidRPr="00E5198D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21C4C54A" w:rsidR="00491990" w:rsidRPr="00E5198D" w:rsidRDefault="00491990" w:rsidP="00491990">
      <w:pPr>
        <w:pStyle w:val="Caption"/>
      </w:pPr>
      <w:bookmarkStart w:id="24" w:name="_Ref223606372"/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39</w:t>
      </w:r>
      <w:r w:rsidR="008D03BE">
        <w:fldChar w:fldCharType="end"/>
      </w:r>
      <w:bookmarkEnd w:id="24"/>
      <w:r w:rsidRPr="00E5198D">
        <w:t>: Pack Tests retrieved</w:t>
      </w:r>
    </w:p>
    <w:p w14:paraId="7FFFFCF5" w14:textId="1120670C" w:rsidR="006D22EB" w:rsidRPr="00E5198D" w:rsidRDefault="00FE0637" w:rsidP="00FE0637">
      <w:pPr>
        <w:pStyle w:val="7aH7"/>
        <w:ind w:left="0"/>
      </w:pPr>
      <w:r w:rsidRPr="00E5198D">
        <w:t>Step 0</w:t>
      </w:r>
      <w:r w:rsidR="00845D93">
        <w:t>5</w:t>
      </w:r>
      <w:r w:rsidRPr="00E5198D">
        <w:t>. 03. 0</w:t>
      </w:r>
      <w:r w:rsidR="00BE3DB0" w:rsidRPr="00E5198D">
        <w:t>2</w:t>
      </w:r>
      <w:r w:rsidRPr="00E5198D">
        <w:t>. 0</w:t>
      </w:r>
      <w:r w:rsidR="00D9600E">
        <w:t>6</w:t>
      </w:r>
      <w:r w:rsidRPr="00E5198D">
        <w:t xml:space="preserve">. </w:t>
      </w:r>
      <w:r w:rsidR="006D22EB" w:rsidRPr="00E5198D">
        <w:t xml:space="preserve">Retrieve details relating to weight checks. </w:t>
      </w:r>
    </w:p>
    <w:p w14:paraId="1A98345F" w14:textId="77777777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676E77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:rsidRPr="00E5198D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Pr="00E5198D" w:rsidRDefault="006D22EB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:rsidRPr="00E5198D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6135707C" w:rsidR="006D22EB" w:rsidRPr="00E5198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_Ref223606372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39</w:t>
            </w:r>
            <w:r w:rsidRPr="00E5198D">
              <w:fldChar w:fldCharType="end"/>
            </w:r>
          </w:p>
        </w:tc>
      </w:tr>
    </w:tbl>
    <w:p w14:paraId="35EEBCAF" w14:textId="1E856205" w:rsidR="006D22EB" w:rsidRPr="00E5198D" w:rsidRDefault="006D22EB" w:rsidP="006D22EB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40</w:t>
      </w:r>
      <w:r w:rsidR="008D03BE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:rsidRPr="00E5198D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:rsidRPr="00E5198D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:rsidRPr="00E5198D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:rsidRPr="00E5198D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:rsidRPr="00E5198D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:rsidRPr="00E5198D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:rsidRPr="00E5198D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:rsidRPr="00E5198D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:rsidRPr="00E5198D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:rsidRPr="00E5198D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52A866A8" w:rsidR="006D22EB" w:rsidRPr="00E5198D" w:rsidRDefault="006D22EB" w:rsidP="006D22EB">
      <w:pPr>
        <w:pStyle w:val="Caption"/>
      </w:pPr>
      <w:bookmarkStart w:id="25" w:name="_Ref219912256"/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41</w:t>
      </w:r>
      <w:r w:rsidR="008D03BE">
        <w:fldChar w:fldCharType="end"/>
      </w:r>
      <w:bookmarkEnd w:id="25"/>
      <w:r w:rsidRPr="00E5198D">
        <w:t>: Details against weight checks.</w:t>
      </w:r>
    </w:p>
    <w:p w14:paraId="7389C273" w14:textId="5A67EC95" w:rsidR="00E465DA" w:rsidRPr="00E5198D" w:rsidRDefault="00F533FF" w:rsidP="009252A9">
      <w:pPr>
        <w:pStyle w:val="7aH7"/>
      </w:pPr>
      <w:r w:rsidRPr="00E5198D">
        <w:t>Step 0</w:t>
      </w:r>
      <w:r w:rsidR="00845D93">
        <w:t>5</w:t>
      </w:r>
      <w:r w:rsidRPr="00E5198D">
        <w:t>. 03. 0</w:t>
      </w:r>
      <w:r w:rsidR="00BE3DB0" w:rsidRPr="00E5198D">
        <w:t>2</w:t>
      </w:r>
      <w:r w:rsidRPr="00E5198D">
        <w:t>. 0</w:t>
      </w:r>
      <w:r w:rsidR="00D9600E">
        <w:t>7</w:t>
      </w:r>
      <w:r w:rsidRPr="00E5198D">
        <w:t xml:space="preserve">. </w:t>
      </w:r>
      <w:r w:rsidR="00E465DA" w:rsidRPr="00E5198D">
        <w:t xml:space="preserve">Add specification tests </w:t>
      </w:r>
      <w:r w:rsidR="00856AAE" w:rsidRPr="00E5198D">
        <w:t xml:space="preserve">relating to the pack item </w:t>
      </w:r>
      <w:r w:rsidR="00E465DA" w:rsidRPr="00E5198D">
        <w:t>to the specification</w:t>
      </w:r>
      <w:r w:rsidR="009252A9" w:rsidRPr="00E5198D">
        <w:t xml:space="preserve">. This needs to be run in a loop for each record retrieved from </w:t>
      </w:r>
      <w:r w:rsidR="009252A9" w:rsidRPr="00E5198D">
        <w:fldChar w:fldCharType="begin"/>
      </w:r>
      <w:r w:rsidR="009252A9" w:rsidRPr="00E5198D">
        <w:instrText xml:space="preserve"> REF _Ref219912256 \h </w:instrText>
      </w:r>
      <w:r w:rsidR="006D3C3F" w:rsidRPr="00E5198D">
        <w:instrText xml:space="preserve"> \* MERGEFORMAT </w:instrText>
      </w:r>
      <w:r w:rsidR="009252A9" w:rsidRPr="00E5198D">
        <w:fldChar w:fldCharType="separate"/>
      </w:r>
      <w:r w:rsidR="009D0675" w:rsidRPr="00E5198D">
        <w:t xml:space="preserve">Table </w:t>
      </w:r>
      <w:r w:rsidR="009D0675">
        <w:rPr>
          <w:noProof/>
        </w:rPr>
        <w:t>41</w:t>
      </w:r>
      <w:r w:rsidR="009252A9" w:rsidRPr="00E5198D">
        <w:fldChar w:fldCharType="end"/>
      </w:r>
      <w:r w:rsidR="009252A9" w:rsidRPr="00E5198D">
        <w:t>.</w:t>
      </w:r>
    </w:p>
    <w:p w14:paraId="06F59E28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:rsidRPr="00E5198D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:rsidRPr="00E5198D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05215B3D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5A8801C5" w:rsidR="00BB642A" w:rsidRPr="00946358" w:rsidRDefault="009770F9" w:rsidP="00BB642A">
            <w:pPr>
              <w:keepNext/>
              <w:spacing w:line="276" w:lineRule="auto"/>
              <w:jc w:val="center"/>
            </w:pPr>
            <w:r w:rsidRPr="00946358">
              <w:t xml:space="preserve">QSE1 in  </w:t>
            </w:r>
            <w:r w:rsidRPr="00946358">
              <w:fldChar w:fldCharType="begin"/>
            </w:r>
            <w:r w:rsidRPr="00946358">
              <w:instrText xml:space="preserve"> REF _Ref215491167 \h </w:instrText>
            </w:r>
            <w:r w:rsidR="00D9600E" w:rsidRPr="00946358">
              <w:instrText xml:space="preserve"> \* MERGEFORMAT </w:instrText>
            </w:r>
            <w:r w:rsidRPr="00946358">
              <w:fldChar w:fldCharType="separate"/>
            </w:r>
            <w:r w:rsidR="009D0675" w:rsidRPr="00D70217">
              <w:t xml:space="preserve">Table </w:t>
            </w:r>
            <w:r w:rsidR="009D0675">
              <w:rPr>
                <w:noProof/>
              </w:rPr>
              <w:t>5</w:t>
            </w:r>
            <w:r w:rsidRPr="00946358">
              <w:fldChar w:fldCharType="end"/>
            </w:r>
          </w:p>
        </w:tc>
      </w:tr>
      <w:tr w:rsidR="0097293F" w:rsidRPr="00E5198D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Pr="00946358" w:rsidRDefault="0097293F" w:rsidP="0097293F">
            <w:pPr>
              <w:keepNext/>
              <w:spacing w:line="276" w:lineRule="auto"/>
              <w:jc w:val="center"/>
            </w:pPr>
            <w:r w:rsidRPr="00946358">
              <w:t xml:space="preserve">PMPRNO </w:t>
            </w:r>
            <w:proofErr w:type="gramStart"/>
            <w:r w:rsidRPr="00946358">
              <w:t>in</w:t>
            </w:r>
            <w:proofErr w:type="gramEnd"/>
            <w:r w:rsidRPr="00946358">
              <w:t xml:space="preserve"> MPDMAT table</w:t>
            </w:r>
          </w:p>
        </w:tc>
      </w:tr>
      <w:tr w:rsidR="0097293F" w:rsidRPr="00E5198D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2BF84798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EC243D" w:rsidRPr="00E5198D">
              <w:t xml:space="preserve"> </w:t>
            </w:r>
            <w:r w:rsidR="00EC243D" w:rsidRPr="00E5198D">
              <w:fldChar w:fldCharType="begin"/>
            </w:r>
            <w:r w:rsidR="00EC243D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EC243D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="00EC243D" w:rsidRPr="00E5198D">
              <w:fldChar w:fldCharType="end"/>
            </w:r>
          </w:p>
        </w:tc>
      </w:tr>
      <w:tr w:rsidR="0097293F" w:rsidRPr="00E5198D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08CA81A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TSTY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="00F826DE" w:rsidRPr="00E5198D">
              <w:fldChar w:fldCharType="end"/>
            </w:r>
          </w:p>
        </w:tc>
      </w:tr>
      <w:tr w:rsidR="0097293F" w:rsidRPr="00E5198D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0C0F6439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="00F826DE" w:rsidRPr="00E5198D">
              <w:fldChar w:fldCharType="end"/>
            </w:r>
          </w:p>
        </w:tc>
      </w:tr>
      <w:tr w:rsidR="0097293F" w:rsidRPr="00E5198D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109C3CF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="00F826DE" w:rsidRPr="00E5198D">
              <w:fldChar w:fldCharType="end"/>
            </w:r>
          </w:p>
        </w:tc>
      </w:tr>
      <w:tr w:rsidR="0097293F" w:rsidRPr="00E5198D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1867476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="00F826DE" w:rsidRPr="00E5198D">
              <w:fldChar w:fldCharType="end"/>
            </w:r>
          </w:p>
        </w:tc>
      </w:tr>
      <w:tr w:rsidR="00F826DE" w:rsidRPr="00E5198D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771C5869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B61A1F" w:rsidRPr="00E5198D">
              <w:t xml:space="preserve">output in </w:t>
            </w:r>
            <w:r w:rsidR="00B61A1F" w:rsidRPr="00E5198D">
              <w:fldChar w:fldCharType="begin"/>
            </w:r>
            <w:r w:rsidR="00B61A1F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B61A1F"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="00B61A1F" w:rsidRPr="00E5198D">
              <w:fldChar w:fldCharType="end"/>
            </w:r>
          </w:p>
        </w:tc>
      </w:tr>
      <w:tr w:rsidR="00F826DE" w:rsidRPr="00E5198D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E465DA" w:rsidRPr="00E5198D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Pr="00E5198D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Pr="00E5198D" w:rsidRDefault="00B1641C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794299E3" w:rsidR="00E465DA" w:rsidRPr="00E5198D" w:rsidRDefault="00FD4775" w:rsidP="007E383F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="00B1641C" w:rsidRPr="00E5198D">
              <w:rPr>
                <w:lang w:val="en-GB" w:eastAsia="en-US"/>
              </w:rPr>
              <w:t xml:space="preserve"> + 10%</w:t>
            </w:r>
          </w:p>
        </w:tc>
      </w:tr>
      <w:tr w:rsidR="00924124" w:rsidRPr="00E5198D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Pr="00E5198D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Pr="00E5198D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Pr="00E5198D" w:rsidRDefault="00924124" w:rsidP="00924124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794929AF" w:rsidR="00924124" w:rsidRPr="00E5198D" w:rsidRDefault="00FD4775" w:rsidP="00924124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E80FF1" w:rsidRPr="00E5198D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Pr="00E5198D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Pr="00E5198D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Pr="00E5198D" w:rsidRDefault="00E80FF1" w:rsidP="00E80FF1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6A2736EA" w:rsidR="00E80FF1" w:rsidRPr="00E5198D" w:rsidRDefault="00FD4775" w:rsidP="00E80FF1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9D0675">
              <w:t xml:space="preserve">Table </w:t>
            </w:r>
            <w:r w:rsidR="009D0675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B61A1F" w:rsidRPr="00E5198D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07749AB5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460EA01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20066AB3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0DD98F89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73F2499E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01BAA5EE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53F3442B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  <w:tr w:rsidR="00B61A1F" w:rsidRPr="00E5198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E5198D" w:rsidRDefault="00C105F5" w:rsidP="00B61A1F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B61A1F" w:rsidRPr="00E5198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71FA0F32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9D0675" w:rsidRPr="00E5198D">
              <w:t xml:space="preserve">Table </w:t>
            </w:r>
            <w:r w:rsidR="009D0675">
              <w:rPr>
                <w:noProof/>
              </w:rPr>
              <w:t>41</w:t>
            </w:r>
            <w:r w:rsidRPr="00E5198D">
              <w:fldChar w:fldCharType="end"/>
            </w:r>
          </w:p>
        </w:tc>
      </w:tr>
    </w:tbl>
    <w:p w14:paraId="6F781E2F" w14:textId="6F15DC8C" w:rsidR="00E465DA" w:rsidRPr="00E5198D" w:rsidRDefault="00E465DA" w:rsidP="00E465DA">
      <w:pPr>
        <w:pStyle w:val="Caption"/>
      </w:pPr>
      <w:r w:rsidRPr="00E5198D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42</w:t>
      </w:r>
      <w:r w:rsidR="008D03BE">
        <w:fldChar w:fldCharType="end"/>
      </w:r>
      <w:r w:rsidRPr="00E5198D">
        <w:t xml:space="preserve">: Adding specification tests relating to the </w:t>
      </w:r>
      <w:r w:rsidR="00AF66ED" w:rsidRPr="00E5198D">
        <w:t xml:space="preserve">pack item </w:t>
      </w:r>
      <w:r w:rsidR="00856AAE" w:rsidRPr="00E5198D">
        <w:t>specification.</w:t>
      </w:r>
    </w:p>
    <w:p w14:paraId="25ECE73A" w14:textId="62189F56" w:rsidR="003F31F7" w:rsidRDefault="008F0323" w:rsidP="008F0323">
      <w:pPr>
        <w:rPr>
          <w:lang w:val="en-GB" w:eastAsia="en-US"/>
        </w:rPr>
      </w:pPr>
      <w:r w:rsidRPr="00E5198D">
        <w:rPr>
          <w:lang w:val="en-GB" w:eastAsia="en-US"/>
        </w:rPr>
        <w:t xml:space="preserve">Weight check needs to be added to the pack specification for each of the outputs from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_Ref219912256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9D0675" w:rsidRPr="00E5198D">
        <w:t xml:space="preserve">Table </w:t>
      </w:r>
      <w:r w:rsidR="009D0675">
        <w:rPr>
          <w:noProof/>
        </w:rPr>
        <w:t>41</w:t>
      </w:r>
      <w:r w:rsidR="0004668F" w:rsidRPr="00E5198D">
        <w:rPr>
          <w:lang w:val="en-GB" w:eastAsia="en-US"/>
        </w:rPr>
        <w:fldChar w:fldCharType="end"/>
      </w:r>
      <w:r w:rsidR="0004668F" w:rsidRPr="00E5198D">
        <w:rPr>
          <w:lang w:val="en-GB" w:eastAsia="en-US"/>
        </w:rPr>
        <w:t>.</w:t>
      </w:r>
    </w:p>
    <w:p w14:paraId="01E050DA" w14:textId="0DCF01DB" w:rsidR="003F31F7" w:rsidRPr="008C1372" w:rsidRDefault="003F31F7" w:rsidP="003F31F7">
      <w:pPr>
        <w:pStyle w:val="5aH5"/>
      </w:pPr>
      <w:r w:rsidRPr="008C1372">
        <w:t>Step 0</w:t>
      </w:r>
      <w:r w:rsidR="00845D93">
        <w:t>6</w:t>
      </w:r>
      <w:r w:rsidRPr="008C1372">
        <w:t>: Updat</w:t>
      </w:r>
      <w:r w:rsidR="00FC1B59" w:rsidRPr="008C1372">
        <w:t xml:space="preserve">e shelf life </w:t>
      </w:r>
      <w:r w:rsidR="00B14A54" w:rsidRPr="008C1372">
        <w:t>against</w:t>
      </w:r>
      <w:r w:rsidR="00FC1B59" w:rsidRPr="008C1372">
        <w:t xml:space="preserve"> the pack code</w:t>
      </w:r>
    </w:p>
    <w:p w14:paraId="714C277D" w14:textId="2A32270F" w:rsidR="00FC1B59" w:rsidRPr="008C1372" w:rsidRDefault="00FC1B59" w:rsidP="00FC1B59">
      <w:pPr>
        <w:pStyle w:val="5aH5"/>
      </w:pPr>
      <w:r w:rsidRPr="008C1372">
        <w:t>Step 0</w:t>
      </w:r>
      <w:r w:rsidR="00845D93">
        <w:t>6</w:t>
      </w:r>
      <w:r w:rsidRPr="008C1372">
        <w:t xml:space="preserve">.01: </w:t>
      </w:r>
      <w:r w:rsidR="005B1726" w:rsidRPr="008C1372">
        <w:t xml:space="preserve">Retrieve shelf life </w:t>
      </w:r>
      <w:r w:rsidR="00A94E7F" w:rsidRPr="008C1372">
        <w:t>against</w:t>
      </w:r>
      <w:r w:rsidR="005B1726" w:rsidRPr="008C1372">
        <w:t xml:space="preserve"> recipe code</w:t>
      </w:r>
    </w:p>
    <w:p w14:paraId="057B2FE4" w14:textId="713EB813" w:rsidR="005B1726" w:rsidRPr="008C1372" w:rsidRDefault="005B1726" w:rsidP="005B172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61E8FF50" w14:textId="6A73545B" w:rsidR="005B1726" w:rsidRPr="008C1372" w:rsidRDefault="005B1726" w:rsidP="005B172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255574" w:rsidRPr="008C1372">
        <w:rPr>
          <w:rFonts w:eastAsia="Times New Roman" w:cs="Calibri"/>
          <w:b/>
          <w:bCs/>
          <w:color w:val="000000"/>
          <w:szCs w:val="24"/>
          <w:lang w:eastAsia="en-GB"/>
        </w:rPr>
        <w:t>GetItmWhsBasic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5B1726" w:rsidRPr="008C1372" w14:paraId="46EF81B8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796D3" w14:textId="77777777" w:rsidR="005B1726" w:rsidRPr="008C1372" w:rsidRDefault="005B1726" w:rsidP="00CF6A15">
            <w:pPr>
              <w:pStyle w:val="ListParagraph"/>
              <w:spacing w:line="276" w:lineRule="auto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1F2AB" w14:textId="77777777" w:rsidR="005B1726" w:rsidRPr="008C1372" w:rsidRDefault="005B1726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47780B" w14:textId="77777777" w:rsidR="005B1726" w:rsidRPr="008C1372" w:rsidRDefault="005B1726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D50361" w14:textId="77777777" w:rsidR="005B1726" w:rsidRPr="008C1372" w:rsidRDefault="005B1726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B1726" w:rsidRPr="008C1372" w14:paraId="3B53BBDE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055BE" w14:textId="3BC097A7" w:rsidR="005B1726" w:rsidRPr="008C1372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Warehouse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65B6D" w14:textId="7B37FB5C" w:rsidR="005B1726" w:rsidRPr="008C1372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WHLO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32C0" w14:textId="2304402F" w:rsidR="005B1726" w:rsidRPr="008C1372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SIM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8DB489" w14:textId="1A9E0BF6" w:rsidR="005B1726" w:rsidRPr="008C1372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Hardcoded</w:t>
            </w:r>
          </w:p>
        </w:tc>
      </w:tr>
      <w:tr w:rsidR="00BF7D03" w:rsidRPr="008C1372" w14:paraId="00CF2BA1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B994B" w14:textId="26094D48" w:rsidR="00BF7D03" w:rsidRPr="008C1372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lastRenderedPageBreak/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49BAD" w14:textId="00686F76" w:rsidR="00BF7D03" w:rsidRPr="008C1372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515FD" w14:textId="2190FDC1" w:rsidR="00BF7D03" w:rsidRPr="008C1372" w:rsidRDefault="00BF7D03" w:rsidP="00BF7D0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153228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F95218" w14:textId="526392EE" w:rsidR="00BF7D03" w:rsidRPr="008C1372" w:rsidRDefault="00BF7D03" w:rsidP="00BF7D03">
            <w:pPr>
              <w:keepNext/>
              <w:spacing w:line="276" w:lineRule="auto"/>
              <w:jc w:val="center"/>
            </w:pPr>
            <w:r w:rsidRPr="008C1372">
              <w:t xml:space="preserve">PMMTNO </w:t>
            </w:r>
            <w:proofErr w:type="gramStart"/>
            <w:r w:rsidRPr="008C1372">
              <w:t>in</w:t>
            </w:r>
            <w:proofErr w:type="gramEnd"/>
            <w:r w:rsidRPr="008C1372">
              <w:t xml:space="preserve"> MPDMAT table</w:t>
            </w:r>
          </w:p>
        </w:tc>
      </w:tr>
    </w:tbl>
    <w:p w14:paraId="18041FFF" w14:textId="6DBE6810" w:rsidR="00FC1B59" w:rsidRPr="008C1372" w:rsidRDefault="005B1726" w:rsidP="00D7012D">
      <w:pPr>
        <w:pStyle w:val="Caption"/>
      </w:pPr>
      <w:r w:rsidRPr="008C1372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43</w:t>
      </w:r>
      <w:r w:rsidR="008D03BE">
        <w:fldChar w:fldCharType="end"/>
      </w:r>
      <w:r w:rsidRPr="008C1372">
        <w:t xml:space="preserve">: Inputs to extract </w:t>
      </w:r>
      <w:r w:rsidR="00D7012D" w:rsidRPr="008C1372">
        <w:t xml:space="preserve">shelf life against the </w:t>
      </w:r>
      <w:r w:rsidR="006A4962" w:rsidRPr="008C1372">
        <w:t>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1D6005" w:rsidRPr="008C1372" w14:paraId="3E0032A4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8E4BC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BE17B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5F5B7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1D6005" w:rsidRPr="008C1372" w14:paraId="791854CC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38A28" w14:textId="285AA483" w:rsidR="001D6005" w:rsidRPr="008C1372" w:rsidRDefault="00380C31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Shelf life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7EC70" w14:textId="5047DBD7" w:rsidR="001D6005" w:rsidRPr="008C1372" w:rsidRDefault="00164B45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SLDY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6383D" w14:textId="6B38D5E4" w:rsidR="001D6005" w:rsidRPr="008C1372" w:rsidRDefault="00164B45" w:rsidP="00164B4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250</w:t>
            </w:r>
          </w:p>
        </w:tc>
      </w:tr>
    </w:tbl>
    <w:p w14:paraId="11D9ECDA" w14:textId="760A167A" w:rsidR="001D6005" w:rsidRPr="008C1372" w:rsidRDefault="00164B45" w:rsidP="00164B45">
      <w:pPr>
        <w:pStyle w:val="Caption"/>
      </w:pPr>
      <w:bookmarkStart w:id="26" w:name="_Ref234425847"/>
      <w:r w:rsidRPr="008C1372"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44</w:t>
      </w:r>
      <w:r w:rsidR="008D03BE">
        <w:fldChar w:fldCharType="end"/>
      </w:r>
      <w:bookmarkEnd w:id="26"/>
      <w:r w:rsidRPr="008C1372">
        <w:t>: Shelf life retrieved against the recipe code</w:t>
      </w:r>
    </w:p>
    <w:p w14:paraId="40DF29FA" w14:textId="6E6CFCF1" w:rsidR="005B1726" w:rsidRPr="008C1372" w:rsidRDefault="005B1726" w:rsidP="005B1726">
      <w:pPr>
        <w:pStyle w:val="5aH5"/>
      </w:pPr>
      <w:r w:rsidRPr="008C1372">
        <w:t>Step 0</w:t>
      </w:r>
      <w:r w:rsidR="00845D93">
        <w:t>6</w:t>
      </w:r>
      <w:r w:rsidRPr="008C1372">
        <w:t xml:space="preserve">.02: Update shelf life </w:t>
      </w:r>
      <w:r w:rsidR="00A94E7F" w:rsidRPr="008C1372">
        <w:t>against</w:t>
      </w:r>
      <w:r w:rsidRPr="008C1372">
        <w:t xml:space="preserve"> pack code</w:t>
      </w:r>
    </w:p>
    <w:p w14:paraId="0A1C45FE" w14:textId="77777777" w:rsidR="00A5559E" w:rsidRPr="008C1372" w:rsidRDefault="00A5559E" w:rsidP="00A5559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79B5E6CE" w14:textId="77777777" w:rsidR="00A5559E" w:rsidRPr="008C1372" w:rsidRDefault="00A5559E" w:rsidP="00A5559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UpdItmWhs</w:t>
      </w:r>
      <w:proofErr w:type="spellEnd"/>
    </w:p>
    <w:tbl>
      <w:tblPr>
        <w:tblW w:w="100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993"/>
        <w:gridCol w:w="2551"/>
        <w:gridCol w:w="3723"/>
      </w:tblGrid>
      <w:tr w:rsidR="00A5559E" w:rsidRPr="008C1372" w14:paraId="1905F727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45C41" w14:textId="77777777" w:rsidR="00A5559E" w:rsidRPr="008C1372" w:rsidRDefault="00A5559E" w:rsidP="00CF6A15">
            <w:pPr>
              <w:pStyle w:val="ListParagraph"/>
              <w:spacing w:line="276" w:lineRule="auto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40759" w14:textId="77777777" w:rsidR="00A5559E" w:rsidRPr="008C1372" w:rsidRDefault="00A5559E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AC417" w14:textId="77777777" w:rsidR="00A5559E" w:rsidRPr="008C1372" w:rsidRDefault="00A5559E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11696A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94E7F" w:rsidRPr="008C1372" w14:paraId="6906FE2C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75F5F" w14:textId="77777777" w:rsidR="00A94E7F" w:rsidRPr="008C1372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28EF0" w14:textId="77777777" w:rsidR="00A94E7F" w:rsidRPr="008C1372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25559" w14:textId="1EE436F9" w:rsidR="00A94E7F" w:rsidRPr="008C1372" w:rsidRDefault="004A55AA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40E7BD" w14:textId="42746521" w:rsidR="00A94E7F" w:rsidRPr="008C1372" w:rsidRDefault="00A94E7F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 xml:space="preserve">PMPRNO </w:t>
            </w:r>
            <w:proofErr w:type="gramStart"/>
            <w:r w:rsidRPr="008C1372">
              <w:t>in</w:t>
            </w:r>
            <w:proofErr w:type="gramEnd"/>
            <w:r w:rsidRPr="008C1372">
              <w:t xml:space="preserve"> MPDMAT table</w:t>
            </w:r>
          </w:p>
        </w:tc>
      </w:tr>
      <w:tr w:rsidR="00A5559E" w:rsidRPr="008C1372" w14:paraId="30301FF2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1C6E2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Warehouse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7B154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WHLO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ACC90" w14:textId="77777777" w:rsidR="00A5559E" w:rsidRPr="008C1372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SIM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36A3A1" w14:textId="77777777" w:rsidR="00A5559E" w:rsidRPr="008C1372" w:rsidRDefault="00A5559E" w:rsidP="00CF6A15">
            <w:pPr>
              <w:keepNext/>
              <w:spacing w:line="276" w:lineRule="auto"/>
              <w:jc w:val="center"/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A5559E" w14:paraId="0E71F59E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65331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Shelf Life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F25531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SLDY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B2334" w14:textId="77777777" w:rsidR="00A5559E" w:rsidRPr="008C1372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EAD7A" w14:textId="2B976B77" w:rsidR="00A5559E" w:rsidRPr="008C1372" w:rsidRDefault="00C57B80" w:rsidP="00CF6A15">
            <w:pPr>
              <w:keepNext/>
              <w:spacing w:line="276" w:lineRule="auto"/>
              <w:jc w:val="center"/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 xml:space="preserve">Shelf life retrieved from </w: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instrText xml:space="preserve"> REF _Ref234425847 \h  \* MERGEFORMAT </w:instrTex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9D0675" w:rsidRPr="008C1372">
              <w:t xml:space="preserve">Table </w:t>
            </w:r>
            <w:r w:rsidR="009D0675">
              <w:rPr>
                <w:noProof/>
              </w:rPr>
              <w:t>44</w: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B2A3DB" w14:textId="024C2D6C" w:rsidR="003F31F7" w:rsidRPr="00C57B80" w:rsidRDefault="00A5559E" w:rsidP="00C57B80">
      <w:pPr>
        <w:pStyle w:val="Caption"/>
      </w:pPr>
      <w:r>
        <w:t xml:space="preserve">Table </w:t>
      </w:r>
      <w:r w:rsidR="008D03BE">
        <w:fldChar w:fldCharType="begin"/>
      </w:r>
      <w:r w:rsidR="008D03BE">
        <w:instrText xml:space="preserve"> SEQ Table \* ARABIC </w:instrText>
      </w:r>
      <w:r w:rsidR="008D03BE">
        <w:fldChar w:fldCharType="separate"/>
      </w:r>
      <w:r w:rsidR="009D0675">
        <w:rPr>
          <w:noProof/>
        </w:rPr>
        <w:t>45</w:t>
      </w:r>
      <w:r w:rsidR="008D03BE">
        <w:fldChar w:fldCharType="end"/>
      </w:r>
      <w:r>
        <w:t xml:space="preserve">: </w:t>
      </w:r>
      <w:r w:rsidRPr="00221731">
        <w:t xml:space="preserve">Inputs </w:t>
      </w:r>
      <w:r>
        <w:t>to update shelf life against the recipe code.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7" w:name="_Toc242335333"/>
      <w:r w:rsidRPr="00843533">
        <w:rPr>
          <w:lang w:val="en-GB"/>
        </w:rPr>
        <w:t>Assumptions &amp; Limitations</w:t>
      </w:r>
      <w:bookmarkEnd w:id="27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 xml:space="preserve">and quality specification tests records </w:t>
      </w:r>
      <w:proofErr w:type="gramStart"/>
      <w:r w:rsidR="00930B87">
        <w:rPr>
          <w:lang w:val="en-GB"/>
        </w:rPr>
        <w:t>exists</w:t>
      </w:r>
      <w:proofErr w:type="gramEnd"/>
      <w:r w:rsidR="00930B87">
        <w:rPr>
          <w:lang w:val="en-GB"/>
        </w:rPr>
        <w:t xml:space="preserve">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160F995A" w14:textId="27281133" w:rsidR="006A583E" w:rsidRDefault="006A583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At any given point, only one active </w:t>
      </w:r>
      <w:r w:rsidR="00CD1791">
        <w:rPr>
          <w:lang w:val="en-GB"/>
        </w:rPr>
        <w:t>quality specification exists for a recipe or a pack item.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33FCF" w14:textId="77777777" w:rsidR="00D8148A" w:rsidRDefault="00D8148A">
      <w:r>
        <w:separator/>
      </w:r>
    </w:p>
  </w:endnote>
  <w:endnote w:type="continuationSeparator" w:id="0">
    <w:p w14:paraId="68CB3208" w14:textId="77777777" w:rsidR="00D8148A" w:rsidRDefault="00D8148A">
      <w:r>
        <w:continuationSeparator/>
      </w:r>
    </w:p>
  </w:endnote>
  <w:endnote w:type="continuationNotice" w:id="1">
    <w:p w14:paraId="1F29A76E" w14:textId="77777777" w:rsidR="00D8148A" w:rsidRDefault="00D814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672975AF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24296D">
        <w:t>9</w:t>
      </w:r>
      <w:r w:rsidR="000E322E">
        <w:t>.0</w:t>
      </w:r>
      <w:r>
        <w:rPr>
          <w:noProof/>
        </w:rPr>
        <w:t>.docx</w:t>
      </w:r>
    </w:fldSimple>
  </w:p>
  <w:p w14:paraId="7A292896" w14:textId="55BAFD76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9-23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080C74">
          <w:rPr>
            <w:lang w:val="en-GB"/>
          </w:rPr>
          <w:t>23/09/2026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9528" w14:textId="77777777" w:rsidR="00D8148A" w:rsidRDefault="00D8148A">
      <w:r>
        <w:separator/>
      </w:r>
    </w:p>
  </w:footnote>
  <w:footnote w:type="continuationSeparator" w:id="0">
    <w:p w14:paraId="674AFA46" w14:textId="77777777" w:rsidR="00D8148A" w:rsidRDefault="00D8148A">
      <w:r>
        <w:continuationSeparator/>
      </w:r>
    </w:p>
  </w:footnote>
  <w:footnote w:type="continuationNotice" w:id="1">
    <w:p w14:paraId="683BDC13" w14:textId="77777777" w:rsidR="00D8148A" w:rsidRDefault="00D814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4090FD79" w:rsidR="0020610E" w:rsidRDefault="00D8148A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24296D">
          <w:t>Auto Attach Recipe Specification and Density Information to Pack V9.0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5CC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C74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87AF1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4C0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489"/>
    <w:rsid w:val="000C0A66"/>
    <w:rsid w:val="000C1355"/>
    <w:rsid w:val="000C274D"/>
    <w:rsid w:val="000C33B2"/>
    <w:rsid w:val="000C3DCA"/>
    <w:rsid w:val="000C4976"/>
    <w:rsid w:val="000C4AB1"/>
    <w:rsid w:val="000C58D9"/>
    <w:rsid w:val="000C63BD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2F6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143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53BE"/>
    <w:rsid w:val="001057EB"/>
    <w:rsid w:val="00105BB9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976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6259"/>
    <w:rsid w:val="001473C6"/>
    <w:rsid w:val="00150723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B45"/>
    <w:rsid w:val="00164EF3"/>
    <w:rsid w:val="00166F53"/>
    <w:rsid w:val="00166FC1"/>
    <w:rsid w:val="00167257"/>
    <w:rsid w:val="0016750C"/>
    <w:rsid w:val="0016795C"/>
    <w:rsid w:val="0017170E"/>
    <w:rsid w:val="0017205F"/>
    <w:rsid w:val="00172EEE"/>
    <w:rsid w:val="001744C8"/>
    <w:rsid w:val="00174F1D"/>
    <w:rsid w:val="00175894"/>
    <w:rsid w:val="001759AB"/>
    <w:rsid w:val="00175B03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5C9B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CFA"/>
    <w:rsid w:val="001B3DE1"/>
    <w:rsid w:val="001B3F0B"/>
    <w:rsid w:val="001B5656"/>
    <w:rsid w:val="001B64DE"/>
    <w:rsid w:val="001B69C2"/>
    <w:rsid w:val="001B7508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D96"/>
    <w:rsid w:val="001C4EE1"/>
    <w:rsid w:val="001D027F"/>
    <w:rsid w:val="001D1A83"/>
    <w:rsid w:val="001D1E7A"/>
    <w:rsid w:val="001D2D39"/>
    <w:rsid w:val="001D4CE8"/>
    <w:rsid w:val="001D4D10"/>
    <w:rsid w:val="001D54FD"/>
    <w:rsid w:val="001D6005"/>
    <w:rsid w:val="001D6498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2A5"/>
    <w:rsid w:val="001F05FB"/>
    <w:rsid w:val="001F0860"/>
    <w:rsid w:val="001F0CFF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85B"/>
    <w:rsid w:val="00206974"/>
    <w:rsid w:val="00207212"/>
    <w:rsid w:val="002072C9"/>
    <w:rsid w:val="002073C3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0AE2"/>
    <w:rsid w:val="00232838"/>
    <w:rsid w:val="00234477"/>
    <w:rsid w:val="0023478E"/>
    <w:rsid w:val="00234B08"/>
    <w:rsid w:val="00234F55"/>
    <w:rsid w:val="00235BF0"/>
    <w:rsid w:val="00237EC9"/>
    <w:rsid w:val="00240590"/>
    <w:rsid w:val="00240A17"/>
    <w:rsid w:val="00240B76"/>
    <w:rsid w:val="002416BA"/>
    <w:rsid w:val="002422AA"/>
    <w:rsid w:val="0024257B"/>
    <w:rsid w:val="0024296D"/>
    <w:rsid w:val="0024360D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57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4FF7"/>
    <w:rsid w:val="00266781"/>
    <w:rsid w:val="00267CAB"/>
    <w:rsid w:val="0027006F"/>
    <w:rsid w:val="00270624"/>
    <w:rsid w:val="00272A3A"/>
    <w:rsid w:val="00273815"/>
    <w:rsid w:val="00273C7D"/>
    <w:rsid w:val="00275110"/>
    <w:rsid w:val="002751E0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B6E84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98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260D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C31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6060"/>
    <w:rsid w:val="003967D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079"/>
    <w:rsid w:val="003B2142"/>
    <w:rsid w:val="003B2298"/>
    <w:rsid w:val="003B2A80"/>
    <w:rsid w:val="003B2B44"/>
    <w:rsid w:val="003B2B4F"/>
    <w:rsid w:val="003B2C57"/>
    <w:rsid w:val="003B338B"/>
    <w:rsid w:val="003B34ED"/>
    <w:rsid w:val="003B6D6E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2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1B30"/>
    <w:rsid w:val="003F1FA7"/>
    <w:rsid w:val="003F31F7"/>
    <w:rsid w:val="003F3D1B"/>
    <w:rsid w:val="003F41E4"/>
    <w:rsid w:val="003F443C"/>
    <w:rsid w:val="003F5720"/>
    <w:rsid w:val="003F5834"/>
    <w:rsid w:val="003F62C5"/>
    <w:rsid w:val="003F730F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212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532A"/>
    <w:rsid w:val="00436877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114D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8F9"/>
    <w:rsid w:val="00465A20"/>
    <w:rsid w:val="0046613C"/>
    <w:rsid w:val="00467E6E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6FE0"/>
    <w:rsid w:val="004771BB"/>
    <w:rsid w:val="0048020B"/>
    <w:rsid w:val="004808CA"/>
    <w:rsid w:val="00480ADE"/>
    <w:rsid w:val="004820C2"/>
    <w:rsid w:val="00482422"/>
    <w:rsid w:val="004829DA"/>
    <w:rsid w:val="00483356"/>
    <w:rsid w:val="004836C5"/>
    <w:rsid w:val="00483A19"/>
    <w:rsid w:val="0048488A"/>
    <w:rsid w:val="00485F42"/>
    <w:rsid w:val="00486709"/>
    <w:rsid w:val="00486E2B"/>
    <w:rsid w:val="00486E8F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5AA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B85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11C"/>
    <w:rsid w:val="004E18D3"/>
    <w:rsid w:val="004E193A"/>
    <w:rsid w:val="004E2209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487"/>
    <w:rsid w:val="00502807"/>
    <w:rsid w:val="00503F91"/>
    <w:rsid w:val="00504B91"/>
    <w:rsid w:val="00505306"/>
    <w:rsid w:val="0050659A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63"/>
    <w:rsid w:val="00523CA7"/>
    <w:rsid w:val="0052405F"/>
    <w:rsid w:val="00524BF7"/>
    <w:rsid w:val="0052500E"/>
    <w:rsid w:val="00525064"/>
    <w:rsid w:val="00525E55"/>
    <w:rsid w:val="00525FE3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1AEA"/>
    <w:rsid w:val="005425BF"/>
    <w:rsid w:val="00542AC9"/>
    <w:rsid w:val="00542F68"/>
    <w:rsid w:val="005432F2"/>
    <w:rsid w:val="00544839"/>
    <w:rsid w:val="00544B6D"/>
    <w:rsid w:val="00544BFB"/>
    <w:rsid w:val="00545514"/>
    <w:rsid w:val="00546342"/>
    <w:rsid w:val="0054697B"/>
    <w:rsid w:val="00550597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124"/>
    <w:rsid w:val="00564787"/>
    <w:rsid w:val="00564EF6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45BD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08A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617"/>
    <w:rsid w:val="005A3C9C"/>
    <w:rsid w:val="005A55D6"/>
    <w:rsid w:val="005A6953"/>
    <w:rsid w:val="005A6A14"/>
    <w:rsid w:val="005B01DA"/>
    <w:rsid w:val="005B04D5"/>
    <w:rsid w:val="005B0AD7"/>
    <w:rsid w:val="005B0D8F"/>
    <w:rsid w:val="005B1726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145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19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151"/>
    <w:rsid w:val="00615895"/>
    <w:rsid w:val="00615A91"/>
    <w:rsid w:val="006168F0"/>
    <w:rsid w:val="00617275"/>
    <w:rsid w:val="0061786F"/>
    <w:rsid w:val="0062045A"/>
    <w:rsid w:val="0062059E"/>
    <w:rsid w:val="0062101E"/>
    <w:rsid w:val="006226D6"/>
    <w:rsid w:val="00622DBD"/>
    <w:rsid w:val="006231C8"/>
    <w:rsid w:val="00623ACA"/>
    <w:rsid w:val="00624405"/>
    <w:rsid w:val="00624A14"/>
    <w:rsid w:val="00625528"/>
    <w:rsid w:val="0062587E"/>
    <w:rsid w:val="0062609D"/>
    <w:rsid w:val="00627259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534"/>
    <w:rsid w:val="00636860"/>
    <w:rsid w:val="00636F1E"/>
    <w:rsid w:val="006372F1"/>
    <w:rsid w:val="00637476"/>
    <w:rsid w:val="00640760"/>
    <w:rsid w:val="006423AA"/>
    <w:rsid w:val="006429A4"/>
    <w:rsid w:val="00642D9A"/>
    <w:rsid w:val="00643427"/>
    <w:rsid w:val="00643460"/>
    <w:rsid w:val="00643FA1"/>
    <w:rsid w:val="006445C5"/>
    <w:rsid w:val="0064507A"/>
    <w:rsid w:val="00645CED"/>
    <w:rsid w:val="00646F69"/>
    <w:rsid w:val="006476CF"/>
    <w:rsid w:val="00647AB6"/>
    <w:rsid w:val="00647D1A"/>
    <w:rsid w:val="00650590"/>
    <w:rsid w:val="006511C0"/>
    <w:rsid w:val="00651975"/>
    <w:rsid w:val="00652AFD"/>
    <w:rsid w:val="00652B9F"/>
    <w:rsid w:val="006539CB"/>
    <w:rsid w:val="00653C53"/>
    <w:rsid w:val="00654F11"/>
    <w:rsid w:val="00656929"/>
    <w:rsid w:val="006606EE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146D"/>
    <w:rsid w:val="00682238"/>
    <w:rsid w:val="00682D43"/>
    <w:rsid w:val="006830E5"/>
    <w:rsid w:val="00683F4A"/>
    <w:rsid w:val="00683FF4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4962"/>
    <w:rsid w:val="006A583E"/>
    <w:rsid w:val="006A5A48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C7804"/>
    <w:rsid w:val="006D07C9"/>
    <w:rsid w:val="006D16E5"/>
    <w:rsid w:val="006D22EB"/>
    <w:rsid w:val="006D2ADA"/>
    <w:rsid w:val="006D3C3F"/>
    <w:rsid w:val="006D3C84"/>
    <w:rsid w:val="006D4652"/>
    <w:rsid w:val="006D46D4"/>
    <w:rsid w:val="006D4972"/>
    <w:rsid w:val="006D5F66"/>
    <w:rsid w:val="006D7520"/>
    <w:rsid w:val="006D75D7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E65DD"/>
    <w:rsid w:val="006F05A1"/>
    <w:rsid w:val="006F0664"/>
    <w:rsid w:val="006F0B76"/>
    <w:rsid w:val="006F130B"/>
    <w:rsid w:val="006F136B"/>
    <w:rsid w:val="006F13E7"/>
    <w:rsid w:val="006F1A50"/>
    <w:rsid w:val="006F21B7"/>
    <w:rsid w:val="006F259E"/>
    <w:rsid w:val="006F314F"/>
    <w:rsid w:val="006F3484"/>
    <w:rsid w:val="006F53E4"/>
    <w:rsid w:val="006F58A1"/>
    <w:rsid w:val="006F67D4"/>
    <w:rsid w:val="006F7003"/>
    <w:rsid w:val="00700011"/>
    <w:rsid w:val="00700AC6"/>
    <w:rsid w:val="00700E7D"/>
    <w:rsid w:val="00700F2B"/>
    <w:rsid w:val="00701F09"/>
    <w:rsid w:val="007022D7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599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5EC3"/>
    <w:rsid w:val="007272BA"/>
    <w:rsid w:val="007300C5"/>
    <w:rsid w:val="00731430"/>
    <w:rsid w:val="00731C3C"/>
    <w:rsid w:val="007330DB"/>
    <w:rsid w:val="007339C0"/>
    <w:rsid w:val="00734710"/>
    <w:rsid w:val="00734EEC"/>
    <w:rsid w:val="00737F70"/>
    <w:rsid w:val="00740DD3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227"/>
    <w:rsid w:val="00756411"/>
    <w:rsid w:val="007564AA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0C3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5FFF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3C1E"/>
    <w:rsid w:val="00794203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5FC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D7E9E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0963"/>
    <w:rsid w:val="00821ACD"/>
    <w:rsid w:val="00821D2D"/>
    <w:rsid w:val="008226FB"/>
    <w:rsid w:val="008229E6"/>
    <w:rsid w:val="008238BA"/>
    <w:rsid w:val="008244EA"/>
    <w:rsid w:val="00825CD6"/>
    <w:rsid w:val="00826592"/>
    <w:rsid w:val="008305A9"/>
    <w:rsid w:val="008312FB"/>
    <w:rsid w:val="00831324"/>
    <w:rsid w:val="00831A80"/>
    <w:rsid w:val="00832456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447"/>
    <w:rsid w:val="00844CC4"/>
    <w:rsid w:val="00845097"/>
    <w:rsid w:val="00845D93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6DCB"/>
    <w:rsid w:val="008572C2"/>
    <w:rsid w:val="0086031A"/>
    <w:rsid w:val="00864B16"/>
    <w:rsid w:val="00865794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55B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1E25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3EB6"/>
    <w:rsid w:val="008B591F"/>
    <w:rsid w:val="008B6442"/>
    <w:rsid w:val="008B7526"/>
    <w:rsid w:val="008B754E"/>
    <w:rsid w:val="008C02C2"/>
    <w:rsid w:val="008C137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3B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3EF0"/>
    <w:rsid w:val="008D4693"/>
    <w:rsid w:val="008D6A64"/>
    <w:rsid w:val="008D6B23"/>
    <w:rsid w:val="008D7004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1D6"/>
    <w:rsid w:val="008F0323"/>
    <w:rsid w:val="008F0FB4"/>
    <w:rsid w:val="008F1956"/>
    <w:rsid w:val="008F339B"/>
    <w:rsid w:val="008F44B5"/>
    <w:rsid w:val="008F4548"/>
    <w:rsid w:val="008F4A04"/>
    <w:rsid w:val="008F4C46"/>
    <w:rsid w:val="008F4E4D"/>
    <w:rsid w:val="008F4E69"/>
    <w:rsid w:val="008F52D4"/>
    <w:rsid w:val="008F5431"/>
    <w:rsid w:val="008F5B2E"/>
    <w:rsid w:val="008F5FDB"/>
    <w:rsid w:val="008F6BD4"/>
    <w:rsid w:val="008F6D75"/>
    <w:rsid w:val="008F7A4F"/>
    <w:rsid w:val="008F7F3A"/>
    <w:rsid w:val="00901230"/>
    <w:rsid w:val="00901316"/>
    <w:rsid w:val="009024F3"/>
    <w:rsid w:val="00903E72"/>
    <w:rsid w:val="00903F7E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4F32"/>
    <w:rsid w:val="0094591A"/>
    <w:rsid w:val="0094612D"/>
    <w:rsid w:val="00946358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39C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618"/>
    <w:rsid w:val="009578E2"/>
    <w:rsid w:val="00957B1E"/>
    <w:rsid w:val="00962C37"/>
    <w:rsid w:val="009646A6"/>
    <w:rsid w:val="009660B8"/>
    <w:rsid w:val="009664D3"/>
    <w:rsid w:val="009667D5"/>
    <w:rsid w:val="009669B8"/>
    <w:rsid w:val="00966BD0"/>
    <w:rsid w:val="00966CF1"/>
    <w:rsid w:val="009673A8"/>
    <w:rsid w:val="00967CE1"/>
    <w:rsid w:val="009705D3"/>
    <w:rsid w:val="00970D5E"/>
    <w:rsid w:val="00970D64"/>
    <w:rsid w:val="009716B4"/>
    <w:rsid w:val="009719BB"/>
    <w:rsid w:val="00972131"/>
    <w:rsid w:val="0097293F"/>
    <w:rsid w:val="0097298C"/>
    <w:rsid w:val="009752ED"/>
    <w:rsid w:val="009756F6"/>
    <w:rsid w:val="009756FE"/>
    <w:rsid w:val="009763E4"/>
    <w:rsid w:val="0097652C"/>
    <w:rsid w:val="009770F9"/>
    <w:rsid w:val="00977508"/>
    <w:rsid w:val="00977927"/>
    <w:rsid w:val="0098013B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6A7"/>
    <w:rsid w:val="00992D89"/>
    <w:rsid w:val="009930E8"/>
    <w:rsid w:val="009931D0"/>
    <w:rsid w:val="00993565"/>
    <w:rsid w:val="00993A3D"/>
    <w:rsid w:val="009949BF"/>
    <w:rsid w:val="00994B00"/>
    <w:rsid w:val="0099528E"/>
    <w:rsid w:val="00995731"/>
    <w:rsid w:val="0099625E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58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0FF"/>
    <w:rsid w:val="009C2814"/>
    <w:rsid w:val="009C4E95"/>
    <w:rsid w:val="009C5FD7"/>
    <w:rsid w:val="009C62FB"/>
    <w:rsid w:val="009C6C7A"/>
    <w:rsid w:val="009C6DD3"/>
    <w:rsid w:val="009C744C"/>
    <w:rsid w:val="009C753D"/>
    <w:rsid w:val="009C7C41"/>
    <w:rsid w:val="009C7E54"/>
    <w:rsid w:val="009D0207"/>
    <w:rsid w:val="009D0675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15EB"/>
    <w:rsid w:val="009F2700"/>
    <w:rsid w:val="009F4EAF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486E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A50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24"/>
    <w:rsid w:val="00A407BC"/>
    <w:rsid w:val="00A40D90"/>
    <w:rsid w:val="00A40FC9"/>
    <w:rsid w:val="00A4118B"/>
    <w:rsid w:val="00A417EF"/>
    <w:rsid w:val="00A41CD6"/>
    <w:rsid w:val="00A42254"/>
    <w:rsid w:val="00A423C2"/>
    <w:rsid w:val="00A42AE6"/>
    <w:rsid w:val="00A4407F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559E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855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4E7F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6BC"/>
    <w:rsid w:val="00AE37E4"/>
    <w:rsid w:val="00AE41AC"/>
    <w:rsid w:val="00AE45DE"/>
    <w:rsid w:val="00AE60B0"/>
    <w:rsid w:val="00AE6B14"/>
    <w:rsid w:val="00AE7148"/>
    <w:rsid w:val="00AE7D15"/>
    <w:rsid w:val="00AE7EA5"/>
    <w:rsid w:val="00AF02CE"/>
    <w:rsid w:val="00AF0BD5"/>
    <w:rsid w:val="00AF13D1"/>
    <w:rsid w:val="00AF3033"/>
    <w:rsid w:val="00AF3250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A54"/>
    <w:rsid w:val="00B14C99"/>
    <w:rsid w:val="00B15393"/>
    <w:rsid w:val="00B15BE1"/>
    <w:rsid w:val="00B1641C"/>
    <w:rsid w:val="00B165F1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1FF5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599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31C"/>
    <w:rsid w:val="00B607B4"/>
    <w:rsid w:val="00B60ABD"/>
    <w:rsid w:val="00B61A1F"/>
    <w:rsid w:val="00B6255D"/>
    <w:rsid w:val="00B62FBE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776AE"/>
    <w:rsid w:val="00B812E6"/>
    <w:rsid w:val="00B813B2"/>
    <w:rsid w:val="00B823CC"/>
    <w:rsid w:val="00B842C2"/>
    <w:rsid w:val="00B84F34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42A"/>
    <w:rsid w:val="00BB6BD3"/>
    <w:rsid w:val="00BB79AF"/>
    <w:rsid w:val="00BC3704"/>
    <w:rsid w:val="00BC4025"/>
    <w:rsid w:val="00BC44EF"/>
    <w:rsid w:val="00BC5E5C"/>
    <w:rsid w:val="00BC6126"/>
    <w:rsid w:val="00BC649A"/>
    <w:rsid w:val="00BC6E46"/>
    <w:rsid w:val="00BC7502"/>
    <w:rsid w:val="00BD0577"/>
    <w:rsid w:val="00BD0E74"/>
    <w:rsid w:val="00BD15EC"/>
    <w:rsid w:val="00BD175E"/>
    <w:rsid w:val="00BD1BB7"/>
    <w:rsid w:val="00BD3CCB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3742"/>
    <w:rsid w:val="00BE3DB0"/>
    <w:rsid w:val="00BE4B6B"/>
    <w:rsid w:val="00BE4C12"/>
    <w:rsid w:val="00BE5001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BF7D03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4918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3CB"/>
    <w:rsid w:val="00C24A71"/>
    <w:rsid w:val="00C24A85"/>
    <w:rsid w:val="00C25247"/>
    <w:rsid w:val="00C25453"/>
    <w:rsid w:val="00C260B9"/>
    <w:rsid w:val="00C26B8C"/>
    <w:rsid w:val="00C26E6A"/>
    <w:rsid w:val="00C272C6"/>
    <w:rsid w:val="00C27B44"/>
    <w:rsid w:val="00C30282"/>
    <w:rsid w:val="00C30908"/>
    <w:rsid w:val="00C30DAE"/>
    <w:rsid w:val="00C32712"/>
    <w:rsid w:val="00C32CF6"/>
    <w:rsid w:val="00C32F2F"/>
    <w:rsid w:val="00C33C60"/>
    <w:rsid w:val="00C343AA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357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B80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036"/>
    <w:rsid w:val="00C675FF"/>
    <w:rsid w:val="00C6770F"/>
    <w:rsid w:val="00C677A1"/>
    <w:rsid w:val="00C67A69"/>
    <w:rsid w:val="00C706E3"/>
    <w:rsid w:val="00C70D0B"/>
    <w:rsid w:val="00C70E91"/>
    <w:rsid w:val="00C70F9F"/>
    <w:rsid w:val="00C710B4"/>
    <w:rsid w:val="00C71376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3B2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1D7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371"/>
    <w:rsid w:val="00CA043F"/>
    <w:rsid w:val="00CA13B8"/>
    <w:rsid w:val="00CA1D6C"/>
    <w:rsid w:val="00CA26EA"/>
    <w:rsid w:val="00CA2D28"/>
    <w:rsid w:val="00CA382D"/>
    <w:rsid w:val="00CA664A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1791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393"/>
    <w:rsid w:val="00CF6500"/>
    <w:rsid w:val="00CF7075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3C72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67678"/>
    <w:rsid w:val="00D7012D"/>
    <w:rsid w:val="00D701C2"/>
    <w:rsid w:val="00D70217"/>
    <w:rsid w:val="00D73E42"/>
    <w:rsid w:val="00D74158"/>
    <w:rsid w:val="00D74925"/>
    <w:rsid w:val="00D74D25"/>
    <w:rsid w:val="00D7688F"/>
    <w:rsid w:val="00D77559"/>
    <w:rsid w:val="00D8072B"/>
    <w:rsid w:val="00D8148A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00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65AC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4CA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6E6A"/>
    <w:rsid w:val="00DE7080"/>
    <w:rsid w:val="00DE70B7"/>
    <w:rsid w:val="00DE7CD3"/>
    <w:rsid w:val="00DE7D2D"/>
    <w:rsid w:val="00DF0132"/>
    <w:rsid w:val="00DF1073"/>
    <w:rsid w:val="00DF1BD1"/>
    <w:rsid w:val="00DF267A"/>
    <w:rsid w:val="00DF3243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515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1A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713"/>
    <w:rsid w:val="00E32C47"/>
    <w:rsid w:val="00E3412E"/>
    <w:rsid w:val="00E34596"/>
    <w:rsid w:val="00E34BBE"/>
    <w:rsid w:val="00E35E58"/>
    <w:rsid w:val="00E35E67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198D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5D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8A2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C78C6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172A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5CF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6E88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0F31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6AA1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B34"/>
    <w:rsid w:val="00FC0C1A"/>
    <w:rsid w:val="00FC150C"/>
    <w:rsid w:val="00FC1B59"/>
    <w:rsid w:val="00FC2016"/>
    <w:rsid w:val="00FC234C"/>
    <w:rsid w:val="00FC37EF"/>
    <w:rsid w:val="00FC3C0A"/>
    <w:rsid w:val="00FC3EC5"/>
    <w:rsid w:val="00FC42C5"/>
    <w:rsid w:val="00FC4E42"/>
    <w:rsid w:val="00FC6774"/>
    <w:rsid w:val="00FC6C62"/>
    <w:rsid w:val="00FC6E42"/>
    <w:rsid w:val="00FD0262"/>
    <w:rsid w:val="00FD3201"/>
    <w:rsid w:val="00FD3DAE"/>
    <w:rsid w:val="00FD43CC"/>
    <w:rsid w:val="00FD4775"/>
    <w:rsid w:val="00FD5656"/>
    <w:rsid w:val="00FD5CC4"/>
    <w:rsid w:val="00FD6FB1"/>
    <w:rsid w:val="00FD73D5"/>
    <w:rsid w:val="00FD74EC"/>
    <w:rsid w:val="00FD76A7"/>
    <w:rsid w:val="00FE0040"/>
    <w:rsid w:val="00FE0637"/>
    <w:rsid w:val="00FE0A85"/>
    <w:rsid w:val="00FE0E12"/>
    <w:rsid w:val="00FE0F0E"/>
    <w:rsid w:val="00FE119F"/>
    <w:rsid w:val="00FE2137"/>
    <w:rsid w:val="00FE21CE"/>
    <w:rsid w:val="00FE21DF"/>
    <w:rsid w:val="00FE3094"/>
    <w:rsid w:val="00FE39A3"/>
    <w:rsid w:val="00FE3D11"/>
    <w:rsid w:val="00FE3D5D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C9A"/>
    <w:rsid w:val="00FF2EE7"/>
    <w:rsid w:val="00FF383F"/>
    <w:rsid w:val="00FF469D"/>
    <w:rsid w:val="00FF4FE7"/>
    <w:rsid w:val="00FF53C1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  <w:style w:type="character" w:styleId="BookTitle">
    <w:name w:val="Book Title"/>
    <w:basedOn w:val="DefaultParagraphFont"/>
    <w:uiPriority w:val="33"/>
    <w:rsid w:val="009C6C7A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rsid w:val="009C6C7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9C6C7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7A"/>
    <w:rPr>
      <w:rFonts w:asciiTheme="minorHAnsi" w:hAnsiTheme="minorHAnsi"/>
      <w:i/>
      <w:iCs/>
      <w:color w:val="4F81BD" w:themeColor="accent1"/>
      <w:lang w:val="en-US" w:eastAsia="es-ES"/>
    </w:rPr>
  </w:style>
  <w:style w:type="character" w:styleId="IntenseReference">
    <w:name w:val="Intense Reference"/>
    <w:basedOn w:val="DefaultParagraphFont"/>
    <w:uiPriority w:val="32"/>
    <w:rsid w:val="009C6C7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9C6C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7A"/>
    <w:rPr>
      <w:rFonts w:asciiTheme="minorHAnsi" w:hAnsiTheme="minorHAnsi"/>
      <w:i/>
      <w:iCs/>
      <w:color w:val="404040" w:themeColor="text1" w:themeTint="BF"/>
      <w:lang w:val="en-US" w:eastAsia="es-ES"/>
    </w:rPr>
  </w:style>
  <w:style w:type="character" w:styleId="SubtleEmphasis">
    <w:name w:val="Subtle Emphasis"/>
    <w:basedOn w:val="DefaultParagraphFont"/>
    <w:uiPriority w:val="19"/>
    <w:rsid w:val="009C6C7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9C6C7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341A"/>
    <w:rsid w:val="00041EA1"/>
    <w:rsid w:val="00063C44"/>
    <w:rsid w:val="0007183B"/>
    <w:rsid w:val="00075240"/>
    <w:rsid w:val="00090C96"/>
    <w:rsid w:val="000D7A34"/>
    <w:rsid w:val="000F2D21"/>
    <w:rsid w:val="000F5880"/>
    <w:rsid w:val="00125976"/>
    <w:rsid w:val="001313B7"/>
    <w:rsid w:val="00133A76"/>
    <w:rsid w:val="00142B90"/>
    <w:rsid w:val="00143E50"/>
    <w:rsid w:val="001603FC"/>
    <w:rsid w:val="00175823"/>
    <w:rsid w:val="001C0401"/>
    <w:rsid w:val="001F05FB"/>
    <w:rsid w:val="002049EC"/>
    <w:rsid w:val="00222BDD"/>
    <w:rsid w:val="002256A4"/>
    <w:rsid w:val="00262BB3"/>
    <w:rsid w:val="002D6165"/>
    <w:rsid w:val="00322D91"/>
    <w:rsid w:val="00330018"/>
    <w:rsid w:val="00331132"/>
    <w:rsid w:val="00361A59"/>
    <w:rsid w:val="003B6D6E"/>
    <w:rsid w:val="003F0E53"/>
    <w:rsid w:val="00427212"/>
    <w:rsid w:val="004316D1"/>
    <w:rsid w:val="0043532A"/>
    <w:rsid w:val="00465C6A"/>
    <w:rsid w:val="00476FE0"/>
    <w:rsid w:val="004B3738"/>
    <w:rsid w:val="004B5707"/>
    <w:rsid w:val="004D4A1F"/>
    <w:rsid w:val="004E2209"/>
    <w:rsid w:val="004E7C56"/>
    <w:rsid w:val="004F3B20"/>
    <w:rsid w:val="00502BD7"/>
    <w:rsid w:val="0050659A"/>
    <w:rsid w:val="005745BD"/>
    <w:rsid w:val="005A28BC"/>
    <w:rsid w:val="005B53E6"/>
    <w:rsid w:val="00602513"/>
    <w:rsid w:val="0062284C"/>
    <w:rsid w:val="006408B5"/>
    <w:rsid w:val="00653C53"/>
    <w:rsid w:val="00666A49"/>
    <w:rsid w:val="00671B2A"/>
    <w:rsid w:val="006839CF"/>
    <w:rsid w:val="00690FBC"/>
    <w:rsid w:val="006D0C00"/>
    <w:rsid w:val="006F1A50"/>
    <w:rsid w:val="00725EC3"/>
    <w:rsid w:val="007328EF"/>
    <w:rsid w:val="00735AC7"/>
    <w:rsid w:val="007564AA"/>
    <w:rsid w:val="007863EA"/>
    <w:rsid w:val="007C6A6F"/>
    <w:rsid w:val="00821DCB"/>
    <w:rsid w:val="00822F79"/>
    <w:rsid w:val="00834CF2"/>
    <w:rsid w:val="00840B69"/>
    <w:rsid w:val="00862197"/>
    <w:rsid w:val="00874E51"/>
    <w:rsid w:val="008A6141"/>
    <w:rsid w:val="008A7D45"/>
    <w:rsid w:val="008B216C"/>
    <w:rsid w:val="008B5F9C"/>
    <w:rsid w:val="008D6B23"/>
    <w:rsid w:val="0090114F"/>
    <w:rsid w:val="00976D60"/>
    <w:rsid w:val="00985515"/>
    <w:rsid w:val="009932DE"/>
    <w:rsid w:val="00993A3D"/>
    <w:rsid w:val="00A04B22"/>
    <w:rsid w:val="00A10A48"/>
    <w:rsid w:val="00A278BC"/>
    <w:rsid w:val="00A56803"/>
    <w:rsid w:val="00A56B2D"/>
    <w:rsid w:val="00A7381E"/>
    <w:rsid w:val="00AB7E9C"/>
    <w:rsid w:val="00AF0036"/>
    <w:rsid w:val="00B054A3"/>
    <w:rsid w:val="00B25EF3"/>
    <w:rsid w:val="00B27949"/>
    <w:rsid w:val="00B66FF8"/>
    <w:rsid w:val="00B776AE"/>
    <w:rsid w:val="00B902CA"/>
    <w:rsid w:val="00BB2133"/>
    <w:rsid w:val="00BD2A2F"/>
    <w:rsid w:val="00BD3CCB"/>
    <w:rsid w:val="00C15DE2"/>
    <w:rsid w:val="00C243CB"/>
    <w:rsid w:val="00C70E91"/>
    <w:rsid w:val="00CB28A1"/>
    <w:rsid w:val="00CC0EE8"/>
    <w:rsid w:val="00CC4509"/>
    <w:rsid w:val="00CE6BE6"/>
    <w:rsid w:val="00CF7075"/>
    <w:rsid w:val="00D016A3"/>
    <w:rsid w:val="00D74637"/>
    <w:rsid w:val="00DA72D3"/>
    <w:rsid w:val="00DB526A"/>
    <w:rsid w:val="00DF3243"/>
    <w:rsid w:val="00E031AC"/>
    <w:rsid w:val="00E1169A"/>
    <w:rsid w:val="00E14614"/>
    <w:rsid w:val="00E26CF4"/>
    <w:rsid w:val="00E32DD9"/>
    <w:rsid w:val="00E368D0"/>
    <w:rsid w:val="00E55128"/>
    <w:rsid w:val="00E55B86"/>
    <w:rsid w:val="00E72A06"/>
    <w:rsid w:val="00E7572E"/>
    <w:rsid w:val="00E76470"/>
    <w:rsid w:val="00E76837"/>
    <w:rsid w:val="00E841D1"/>
    <w:rsid w:val="00E87F48"/>
    <w:rsid w:val="00E97B09"/>
    <w:rsid w:val="00EE172A"/>
    <w:rsid w:val="00EF1E83"/>
    <w:rsid w:val="00F20B0F"/>
    <w:rsid w:val="00F40D32"/>
    <w:rsid w:val="00F52A95"/>
    <w:rsid w:val="00F545A4"/>
    <w:rsid w:val="00F96ADA"/>
    <w:rsid w:val="00FB4076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2026-09-23T00:00:00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74</TotalTime>
  <Pages>26</Pages>
  <Words>6385</Words>
  <Characters>36401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42701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V9.0</dc:subject>
  <dc:creator>Callum Wright</dc:creator>
  <cp:keywords/>
  <dc:description/>
  <cp:lastModifiedBy>Eshan Fernando</cp:lastModifiedBy>
  <cp:revision>42</cp:revision>
  <cp:lastPrinted>2013-08-14T02:04:00Z</cp:lastPrinted>
  <dcterms:created xsi:type="dcterms:W3CDTF">2026-10-07T17:43:00Z</dcterms:created>
  <dcterms:modified xsi:type="dcterms:W3CDTF">2026-10-08T06:04:00Z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