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7922422"/>
    <w:p w14:paraId="6EA55CED" w14:textId="4DE09AE9" w:rsidR="008B31B8" w:rsidRPr="00404EA3" w:rsidRDefault="006F130B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2DC22D6C" w:rsidR="00695B1C" w:rsidRPr="00005B63" w:rsidRDefault="006F130B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636534">
            <w:t>4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27922423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>, changes to QMS009MI: AddQualityPlan</w:t>
            </w:r>
            <w:r w:rsidR="00B84F34">
              <w:t xml:space="preserve">, QMS200MI: </w:t>
            </w:r>
            <w:proofErr w:type="spellStart"/>
            <w:r w:rsidR="00B84F34">
              <w:t>AddQISpec</w:t>
            </w:r>
            <w:proofErr w:type="spellEnd"/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27922424"/>
      <w:r w:rsidRPr="000B004A">
        <w:t>Contents</w:t>
      </w:r>
      <w:bookmarkEnd w:id="5"/>
    </w:p>
    <w:p w14:paraId="2BBC3F04" w14:textId="028FB7CB" w:rsidR="003F730F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27922422" w:history="1">
        <w:r w:rsidR="003F730F" w:rsidRPr="00ED7A6E">
          <w:rPr>
            <w:rStyle w:val="Hyperlink"/>
            <w:noProof/>
          </w:rPr>
          <w:t>ANA-050 Functional Specification</w:t>
        </w:r>
        <w:r w:rsidR="003F730F">
          <w:rPr>
            <w:noProof/>
            <w:webHidden/>
          </w:rPr>
          <w:tab/>
        </w:r>
        <w:r w:rsidR="003F730F">
          <w:rPr>
            <w:noProof/>
            <w:webHidden/>
          </w:rPr>
          <w:fldChar w:fldCharType="begin"/>
        </w:r>
        <w:r w:rsidR="003F730F">
          <w:rPr>
            <w:noProof/>
            <w:webHidden/>
          </w:rPr>
          <w:instrText xml:space="preserve"> PAGEREF _Toc227922422 \h </w:instrText>
        </w:r>
        <w:r w:rsidR="003F730F">
          <w:rPr>
            <w:noProof/>
            <w:webHidden/>
          </w:rPr>
        </w:r>
        <w:r w:rsidR="003F730F">
          <w:rPr>
            <w:noProof/>
            <w:webHidden/>
          </w:rPr>
          <w:fldChar w:fldCharType="separate"/>
        </w:r>
        <w:r w:rsidR="003F730F">
          <w:rPr>
            <w:noProof/>
            <w:webHidden/>
          </w:rPr>
          <w:t>1</w:t>
        </w:r>
        <w:r w:rsidR="003F730F">
          <w:rPr>
            <w:noProof/>
            <w:webHidden/>
          </w:rPr>
          <w:fldChar w:fldCharType="end"/>
        </w:r>
      </w:hyperlink>
    </w:p>
    <w:p w14:paraId="6FCA4F65" w14:textId="08CF316A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3" w:history="1">
        <w:r w:rsidRPr="00ED7A6E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54D8D1" w14:textId="26926C6F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4" w:history="1">
        <w:r w:rsidRPr="00ED7A6E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0E9EF8" w14:textId="46AB5111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5" w:history="1">
        <w:r w:rsidRPr="00ED7A6E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F57028" w14:textId="1EBFF623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6" w:history="1">
        <w:r w:rsidRPr="00ED7A6E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EDC5CC3" w14:textId="03AFC466" w:rsidR="003F730F" w:rsidRDefault="003F730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7" w:history="1">
        <w:r w:rsidRPr="00ED7A6E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DF8174" w14:textId="7D69259B" w:rsidR="003F730F" w:rsidRDefault="003F730F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8" w:history="1">
        <w:r w:rsidRPr="00ED7A6E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760618" w14:textId="08DEC845" w:rsidR="003F730F" w:rsidRDefault="003F730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29" w:history="1">
        <w:r w:rsidRPr="00ED7A6E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D4C772" w14:textId="0977CEAD" w:rsidR="003F730F" w:rsidRDefault="003F730F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30" w:history="1">
        <w:r w:rsidRPr="00ED7A6E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F43C80" w14:textId="48FC74D5" w:rsidR="003F730F" w:rsidRDefault="003F730F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27922431" w:history="1">
        <w:r w:rsidRPr="00ED7A6E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_Toc227922431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163ECC5" w14:textId="3AC1DD68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27922425"/>
      <w:r w:rsidRPr="000B004A">
        <w:lastRenderedPageBreak/>
        <w:t>Introduction</w:t>
      </w:r>
      <w:bookmarkEnd w:id="6"/>
    </w:p>
    <w:p w14:paraId="1C931354" w14:textId="5AA00474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3F730F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636534">
            <w:t>Auto Attach Recipe Specification and Density Information to Pack V4.0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27922426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27922427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27922428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0871E9AF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30F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27922429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lastRenderedPageBreak/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1B762651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F730F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27922430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 xml:space="preserve">PMMSEQ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73137377" w:rsidR="00DD0ADE" w:rsidRPr="00DD0ADE" w:rsidRDefault="00DD0ADE" w:rsidP="00EC0CE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3F730F">
        <w:rPr>
          <w:noProof/>
        </w:rPr>
        <w:t>1</w:t>
      </w:r>
      <w:r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16BA8807" w14:textId="6E366B29" w:rsidR="00F225FC" w:rsidRDefault="00EC0CEA" w:rsidP="002A74BC">
      <w:pPr>
        <w:pStyle w:val="5aH5"/>
      </w:pPr>
      <w:r>
        <w:lastRenderedPageBreak/>
        <w:t xml:space="preserve">Step 02: </w:t>
      </w:r>
      <w:r w:rsidR="007B061F">
        <w:t>Attaching the recipe specification to</w:t>
      </w:r>
      <w:r w:rsidR="00F225FC">
        <w:t xml:space="preserve"> pack item</w:t>
      </w:r>
      <w:r w:rsidR="00123647">
        <w:t xml:space="preserve"> </w:t>
      </w:r>
    </w:p>
    <w:p w14:paraId="3A92B67A" w14:textId="4ED257BA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EC0CEA">
        <w:t>2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 xml:space="preserve">MTNO </w:t>
            </w:r>
            <w:proofErr w:type="gramStart"/>
            <w:r w:rsidR="00917BDE">
              <w:t>in</w:t>
            </w:r>
            <w:proofErr w:type="gramEnd"/>
            <w:r w:rsidR="00917BDE">
              <w:t xml:space="preserve"> MPDMAT table</w:t>
            </w:r>
          </w:p>
        </w:tc>
      </w:tr>
    </w:tbl>
    <w:p w14:paraId="2EA4E088" w14:textId="66E0655C" w:rsidR="002A74BC" w:rsidRDefault="00B6705D" w:rsidP="00B6705D">
      <w:pPr>
        <w:pStyle w:val="Caption"/>
      </w:pPr>
      <w:bookmarkStart w:id="13" w:name="_Ref21548799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2</w:t>
      </w:r>
      <w:r w:rsidR="00346BEE">
        <w:fldChar w:fldCharType="end"/>
      </w:r>
      <w:bookmarkEnd w:id="13"/>
      <w:r>
        <w:t xml:space="preserve">: Retrieve specification header for the recipe </w:t>
      </w:r>
      <w:r w:rsidR="00957B1E">
        <w:t>item.</w:t>
      </w:r>
    </w:p>
    <w:p w14:paraId="1C3498E8" w14:textId="3B6A3882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3F730F">
        <w:t xml:space="preserve">Table </w:t>
      </w:r>
      <w:r w:rsidR="003F730F">
        <w:rPr>
          <w:noProof/>
        </w:rPr>
        <w:t>2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94612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42347415" w:rsidR="002A74BC" w:rsidRDefault="008B0830" w:rsidP="008B0830">
      <w:pPr>
        <w:pStyle w:val="Caption"/>
      </w:pPr>
      <w:bookmarkStart w:id="14" w:name="_Ref2154911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3</w:t>
      </w:r>
      <w:r w:rsidR="00346BEE">
        <w:fldChar w:fldCharType="end"/>
      </w:r>
      <w:bookmarkEnd w:id="14"/>
      <w:r>
        <w:t xml:space="preserve">: Output retrieved for </w:t>
      </w:r>
      <w:r w:rsidR="00B5761B">
        <w:t xml:space="preserve">the </w:t>
      </w:r>
      <w:r>
        <w:t>recipe item</w:t>
      </w:r>
      <w:r w:rsidR="00B5761B">
        <w:t xml:space="preserve"> </w:t>
      </w:r>
      <w:r w:rsidR="00957B1E">
        <w:t>specification.</w:t>
      </w:r>
    </w:p>
    <w:p w14:paraId="4C2BD85A" w14:textId="53B7BC19" w:rsidR="000D5F1D" w:rsidRDefault="00C06294" w:rsidP="00EE375A">
      <w:pPr>
        <w:pStyle w:val="6aH6"/>
      </w:pPr>
      <w:r w:rsidRPr="00C06294">
        <w:t>Step 0</w:t>
      </w:r>
      <w:r w:rsidR="00DB47EC">
        <w:t>2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 xml:space="preserve">PRNO </w:t>
            </w:r>
            <w:proofErr w:type="gramStart"/>
            <w:r w:rsidR="00C95FF2">
              <w:t>in</w:t>
            </w:r>
            <w:proofErr w:type="gramEnd"/>
            <w:r w:rsidR="00C95FF2">
              <w:t xml:space="preserve">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09FDFBF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4D41AFB1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4EC0C851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lastRenderedPageBreak/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38FA07A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489FE95F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2A14F35A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6243AC40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18C188A7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2982800D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 w:rsidRPr="00B6572C">
              <w:fldChar w:fldCharType="end"/>
            </w:r>
          </w:p>
        </w:tc>
      </w:tr>
    </w:tbl>
    <w:p w14:paraId="2BBCDB4B" w14:textId="1ACF3A57" w:rsidR="002D15E3" w:rsidRPr="002D15E3" w:rsidRDefault="00722119" w:rsidP="00722119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4</w:t>
      </w:r>
      <w:r w:rsidR="00346BEE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0A7A330F" w:rsidR="000C4AB1" w:rsidRDefault="000C4AB1" w:rsidP="000C4AB1">
      <w:pPr>
        <w:pStyle w:val="5aH5"/>
      </w:pPr>
      <w:r w:rsidRPr="00B27957">
        <w:t>Step 0</w:t>
      </w:r>
      <w:r w:rsidR="00DB47EC">
        <w:t>3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260F2BAD" w:rsidR="00C06294" w:rsidRPr="00C06294" w:rsidRDefault="000D5F1D" w:rsidP="00C22BC1">
      <w:pPr>
        <w:pStyle w:val="6aH6"/>
      </w:pPr>
      <w:r>
        <w:t>Step 0</w:t>
      </w:r>
      <w:r w:rsidR="00DB47EC">
        <w:t>3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16B3D0C3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24599A58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3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 xml:space="preserve">MTNO </w:t>
            </w:r>
            <w:proofErr w:type="gramStart"/>
            <w:r w:rsidR="00EE2DB9">
              <w:t>in</w:t>
            </w:r>
            <w:proofErr w:type="gramEnd"/>
            <w:r w:rsidR="00EE2DB9">
              <w:t xml:space="preserve"> MPDMAT table</w:t>
            </w:r>
          </w:p>
        </w:tc>
      </w:tr>
    </w:tbl>
    <w:p w14:paraId="4138BB7F" w14:textId="05FA58E0" w:rsidR="00C06294" w:rsidRDefault="00B46CC2" w:rsidP="00B46CC2">
      <w:pPr>
        <w:pStyle w:val="Caption"/>
      </w:pPr>
      <w:bookmarkStart w:id="15" w:name="_Ref215491266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5</w:t>
      </w:r>
      <w:r w:rsidR="00346BEE">
        <w:fldChar w:fldCharType="end"/>
      </w:r>
      <w:bookmarkEnd w:id="15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66D8A3DA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3F730F">
        <w:t xml:space="preserve">Table </w:t>
      </w:r>
      <w:r w:rsidR="003F730F">
        <w:rPr>
          <w:noProof/>
        </w:rPr>
        <w:t>5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623774B7" w:rsidR="00C06294" w:rsidRPr="004D5615" w:rsidRDefault="00C06294" w:rsidP="007E021A">
      <w:pPr>
        <w:pStyle w:val="Caption"/>
      </w:pPr>
      <w:bookmarkStart w:id="16" w:name="_Ref215492867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6</w:t>
      </w:r>
      <w:r w:rsidR="00346BEE">
        <w:fldChar w:fldCharType="end"/>
      </w:r>
      <w:bookmarkEnd w:id="16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32F80EB6" w:rsidR="007E021A" w:rsidRDefault="002A74BC" w:rsidP="00C22BC1">
      <w:pPr>
        <w:pStyle w:val="6aH6"/>
      </w:pPr>
      <w:r w:rsidRPr="00B27957">
        <w:t>Step 0</w:t>
      </w:r>
      <w:r w:rsidR="00DB47EC">
        <w:t>3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3F730F">
        <w:t xml:space="preserve">Table </w:t>
      </w:r>
      <w:r w:rsidR="003F730F">
        <w:rPr>
          <w:noProof/>
        </w:rPr>
        <w:t>6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AD194F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2AF8C3CF" w:rsidR="007E021A" w:rsidRDefault="007E021A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560E34">
              <w:fldChar w:fldCharType="begin"/>
            </w:r>
            <w:r w:rsidR="00560E34">
              <w:instrText xml:space="preserve"> REF _Ref215492867 \h </w:instrText>
            </w:r>
            <w:r w:rsidR="00A9087E">
              <w:instrText xml:space="preserve"> \* MERGEFORMAT </w:instrText>
            </w:r>
            <w:r w:rsidR="00560E34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="00560E34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7AFFE921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6B19379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0F05D22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6CA2C71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254E166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735575C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5DACBE7A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BAD349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5A1D4D6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1E29507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6C1EA1C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0027999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3EE4EDA4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657AF49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119E714E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05A4CE0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5928B40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6A4257E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552CA06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67EB8E6C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35569523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5D49402D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46CCB150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3F730F">
              <w:t xml:space="preserve">Table </w:t>
            </w:r>
            <w:r w:rsidR="003F730F">
              <w:rPr>
                <w:noProof/>
              </w:rPr>
              <w:t>6</w:t>
            </w:r>
            <w:r w:rsidRPr="00771AA6">
              <w:fldChar w:fldCharType="end"/>
            </w:r>
          </w:p>
        </w:tc>
      </w:tr>
    </w:tbl>
    <w:p w14:paraId="40D18A44" w14:textId="2A056236" w:rsidR="009572E7" w:rsidRDefault="009572E7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7</w:t>
      </w:r>
      <w:r w:rsidR="00346BEE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02420D13" w:rsidR="005521D5" w:rsidRDefault="00486709" w:rsidP="002A74BC">
      <w:pPr>
        <w:pStyle w:val="5aH5"/>
      </w:pPr>
      <w:r>
        <w:t>Step 0</w:t>
      </w:r>
      <w:r w:rsidR="00DB47EC">
        <w:t>4</w:t>
      </w:r>
      <w:r>
        <w:t xml:space="preserve">: </w:t>
      </w:r>
      <w:r w:rsidR="005521D5">
        <w:t>Adding density against the pack item</w:t>
      </w:r>
    </w:p>
    <w:p w14:paraId="4702EE7F" w14:textId="7A159662" w:rsidR="002A74BC" w:rsidRPr="00B27957" w:rsidRDefault="005521D5" w:rsidP="005521D5">
      <w:pPr>
        <w:pStyle w:val="6aH6"/>
      </w:pPr>
      <w:r>
        <w:t>Step 0</w:t>
      </w:r>
      <w:r w:rsidR="00DB47EC">
        <w:t>4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PMMTNO </w:t>
            </w:r>
            <w:proofErr w:type="gramStart"/>
            <w:r>
              <w:t>in</w:t>
            </w:r>
            <w:proofErr w:type="gramEnd"/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17B9785A" w:rsidR="002A74BC" w:rsidRDefault="002A74BC" w:rsidP="002A74BC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8</w:t>
      </w:r>
      <w:r w:rsidR="00346BEE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700B6911" w:rsidR="00075924" w:rsidRDefault="00FC06ED" w:rsidP="00FC06ED">
      <w:pPr>
        <w:pStyle w:val="Caption"/>
      </w:pPr>
      <w:bookmarkStart w:id="17" w:name="_Ref215495955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9</w:t>
      </w:r>
      <w:r w:rsidR="00346BEE">
        <w:fldChar w:fldCharType="end"/>
      </w:r>
      <w:bookmarkEnd w:id="17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468E7671" w:rsidR="00093C41" w:rsidRPr="00093C41" w:rsidRDefault="00093C41" w:rsidP="00093C41">
      <w:pPr>
        <w:pStyle w:val="6aH6"/>
      </w:pPr>
      <w:r w:rsidRPr="00093C41">
        <w:t>Step 0</w:t>
      </w:r>
      <w:r w:rsidR="00DB47EC">
        <w:t>4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4FB1180F" w14:textId="68B833B6" w:rsidR="00E00B9B" w:rsidRDefault="00DE49A4" w:rsidP="00DE49A4">
      <w:pPr>
        <w:pStyle w:val="Caption"/>
      </w:pPr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10</w:t>
      </w:r>
      <w:r w:rsidR="00346BEE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2E0EF7C0" w:rsidR="00BB6BD3" w:rsidRPr="00BB6BD3" w:rsidRDefault="00BB6BD3" w:rsidP="008C56E2">
      <w:pPr>
        <w:pStyle w:val="Caption"/>
      </w:pPr>
      <w:bookmarkStart w:id="18" w:name="_Ref218871043"/>
      <w:r>
        <w:t xml:space="preserve">Table </w:t>
      </w:r>
      <w:r w:rsidR="00346BEE">
        <w:fldChar w:fldCharType="begin"/>
      </w:r>
      <w:r w:rsidR="00346BEE">
        <w:instrText xml:space="preserve"> SEQ Table \* ARABIC </w:instrText>
      </w:r>
      <w:r w:rsidR="00346BEE">
        <w:fldChar w:fldCharType="separate"/>
      </w:r>
      <w:r w:rsidR="003F730F">
        <w:rPr>
          <w:noProof/>
        </w:rPr>
        <w:t>11</w:t>
      </w:r>
      <w:r w:rsidR="00346BEE">
        <w:fldChar w:fldCharType="end"/>
      </w:r>
      <w:bookmarkEnd w:id="18"/>
      <w:r>
        <w:t xml:space="preserve">: </w:t>
      </w:r>
      <w:r w:rsidR="000B763E">
        <w:t>Production line against the pack item</w:t>
      </w:r>
      <w:r>
        <w:t>.</w:t>
      </w:r>
    </w:p>
    <w:p w14:paraId="462D04EB" w14:textId="7F38D885" w:rsidR="007558B4" w:rsidRDefault="007558B4" w:rsidP="008C56E2">
      <w:pPr>
        <w:pStyle w:val="6aH6"/>
      </w:pPr>
      <w:r>
        <w:t>Step 0</w:t>
      </w:r>
      <w:r w:rsidR="00DB47EC">
        <w:t>4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454EFCC9" w:rsidR="005B34E6" w:rsidRPr="00624A14" w:rsidRDefault="001B3F0B" w:rsidP="006F0664">
      <w:pPr>
        <w:pStyle w:val="6aH6"/>
      </w:pPr>
      <w:r w:rsidRPr="00624A14">
        <w:t>Step 0</w:t>
      </w:r>
      <w:r w:rsidR="00DB47EC" w:rsidRPr="00624A14">
        <w:t>4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3F730F" w:rsidRPr="00624A14">
        <w:t xml:space="preserve">Table </w:t>
      </w:r>
      <w:r w:rsidR="003F730F" w:rsidRPr="00624A14">
        <w:rPr>
          <w:noProof/>
        </w:rPr>
        <w:t>11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77587500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B47EC" w:rsidRPr="00624A14">
        <w:t>4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1D9530FC" w:rsidR="00C23A76" w:rsidRPr="00624A14" w:rsidRDefault="00C23A76" w:rsidP="00C23A76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12</w:t>
      </w:r>
      <w:r w:rsidR="00346BEE" w:rsidRPr="00624A14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174A614D" w:rsidR="00C23A76" w:rsidRPr="00624A14" w:rsidRDefault="00C23A76" w:rsidP="00C23A76">
      <w:pPr>
        <w:pStyle w:val="Caption"/>
      </w:pPr>
      <w:bookmarkStart w:id="19" w:name="_Ref219053341"/>
      <w:r w:rsidRPr="00624A14">
        <w:lastRenderedPageBreak/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13</w:t>
      </w:r>
      <w:r w:rsidR="00346BEE" w:rsidRPr="00624A14">
        <w:fldChar w:fldCharType="end"/>
      </w:r>
      <w:bookmarkEnd w:id="19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22B4A8DD" w:rsidR="009B357F" w:rsidRPr="00624A14" w:rsidRDefault="003D7AAB" w:rsidP="009B357F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From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To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0BAD7982" w:rsidR="009B357F" w:rsidRPr="00624A14" w:rsidRDefault="009B357F" w:rsidP="009B357F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14</w:t>
      </w:r>
      <w:r w:rsidR="00346BEE" w:rsidRPr="00624A14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7F2CD712" w:rsidR="009B357F" w:rsidRPr="00624A14" w:rsidRDefault="009B357F" w:rsidP="009B357F">
      <w:pPr>
        <w:pStyle w:val="Caption"/>
      </w:pPr>
      <w:bookmarkStart w:id="20" w:name="_Ref218873509"/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15</w:t>
      </w:r>
      <w:r w:rsidR="00346BEE" w:rsidRPr="00624A14">
        <w:fldChar w:fldCharType="end"/>
      </w:r>
      <w:bookmarkEnd w:id="20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4358359C" w:rsidR="00C23A76" w:rsidRPr="00624A14" w:rsidRDefault="003D7AAB" w:rsidP="005D6821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624A14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624A14" w:rsidRDefault="00B96284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624A14" w:rsidRDefault="00B96284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624A14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624A14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624A14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624A14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ED6A42" w:rsidRPr="00624A14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3056690A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2F07AF4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58008A">
              <w:t>DP</w:t>
            </w:r>
            <w:r w:rsidR="00FD5CC4" w:rsidRPr="0058008A">
              <w:t>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235C627F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7777777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38D2A3E6" w:rsidR="00ED6A42" w:rsidRPr="00624A14" w:rsidRDefault="00F105CF" w:rsidP="00ED6A42">
            <w:pPr>
              <w:keepNext/>
              <w:spacing w:line="276" w:lineRule="auto"/>
              <w:jc w:val="center"/>
            </w:pPr>
            <w:r w:rsidRPr="0058008A">
              <w:rPr>
                <w:highlight w:val="yellow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46B3FB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B96284" w:rsidRPr="00624A14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24BB657B" w:rsidR="00B96284" w:rsidRPr="00624A14" w:rsidRDefault="00B97F10" w:rsidP="007439C6">
            <w:pPr>
              <w:keepNext/>
              <w:spacing w:line="276" w:lineRule="auto"/>
              <w:jc w:val="center"/>
            </w:pPr>
            <w:r w:rsidRPr="00624A14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101D2F6D" w:rsidR="00B96284" w:rsidRPr="00624A14" w:rsidRDefault="001311A7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lang w:val="en-GB" w:eastAsia="en-US"/>
              </w:rPr>
              <w:t xml:space="preserve">Conversion factor (COFA) on </w:t>
            </w:r>
            <w:r w:rsidRPr="00624A14">
              <w:rPr>
                <w:lang w:val="en-GB" w:eastAsia="en-US"/>
              </w:rPr>
              <w:fldChar w:fldCharType="begin"/>
            </w:r>
            <w:r w:rsidRPr="00624A14">
              <w:rPr>
                <w:lang w:val="en-GB" w:eastAsia="en-US"/>
              </w:rPr>
              <w:instrText xml:space="preserve"> REF _Ref215495955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Pr="00624A14">
              <w:rPr>
                <w:lang w:val="en-GB" w:eastAsia="en-US"/>
              </w:rPr>
            </w:r>
            <w:r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9</w:t>
            </w:r>
            <w:r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 * CNQT value on </w:t>
            </w:r>
            <w:r w:rsidR="00B045B9" w:rsidRPr="00624A14">
              <w:rPr>
                <w:lang w:val="en-GB" w:eastAsia="en-US"/>
              </w:rPr>
              <w:fldChar w:fldCharType="begin"/>
            </w:r>
            <w:r w:rsidR="00B045B9" w:rsidRPr="00624A14">
              <w:rPr>
                <w:lang w:val="en-GB" w:eastAsia="en-US"/>
              </w:rPr>
              <w:instrText xml:space="preserve"> REF _Ref219053341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B045B9" w:rsidRPr="00624A14">
              <w:rPr>
                <w:lang w:val="en-GB" w:eastAsia="en-US"/>
              </w:rPr>
            </w:r>
            <w:r w:rsidR="00B045B9"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13</w:t>
            </w:r>
            <w:r w:rsidR="00B045B9" w:rsidRPr="00624A14">
              <w:rPr>
                <w:lang w:val="en-GB" w:eastAsia="en-US"/>
              </w:rPr>
              <w:fldChar w:fldCharType="end"/>
            </w:r>
            <w:r w:rsidRPr="00624A14">
              <w:rPr>
                <w:lang w:val="en-GB" w:eastAsia="en-US"/>
              </w:rPr>
              <w:t xml:space="preserve">/ </w:t>
            </w:r>
            <w:r w:rsidR="00920550" w:rsidRPr="00624A14">
              <w:rPr>
                <w:lang w:val="en-GB" w:eastAsia="en-US"/>
              </w:rPr>
              <w:t xml:space="preserve">CNQT value on </w:t>
            </w:r>
            <w:r w:rsidR="00920550" w:rsidRPr="00624A14">
              <w:rPr>
                <w:lang w:val="en-GB" w:eastAsia="en-US"/>
              </w:rPr>
              <w:fldChar w:fldCharType="begin"/>
            </w:r>
            <w:r w:rsidR="00920550" w:rsidRPr="00624A14">
              <w:rPr>
                <w:lang w:val="en-GB" w:eastAsia="en-US"/>
              </w:rPr>
              <w:instrText xml:space="preserve"> REF _Ref218873509 \h </w:instrText>
            </w:r>
            <w:r w:rsidR="00BC649A" w:rsidRPr="00624A14">
              <w:rPr>
                <w:lang w:val="en-GB" w:eastAsia="en-US"/>
              </w:rPr>
              <w:instrText xml:space="preserve"> \* MERGEFORMAT </w:instrText>
            </w:r>
            <w:r w:rsidR="00920550" w:rsidRPr="00624A14">
              <w:rPr>
                <w:lang w:val="en-GB" w:eastAsia="en-US"/>
              </w:rPr>
            </w:r>
            <w:r w:rsidR="00920550" w:rsidRPr="00624A14">
              <w:rPr>
                <w:lang w:val="en-GB" w:eastAsia="en-US"/>
              </w:rPr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15</w:t>
            </w:r>
            <w:r w:rsidR="00920550" w:rsidRPr="00624A14">
              <w:rPr>
                <w:lang w:val="en-GB" w:eastAsia="en-US"/>
              </w:rPr>
              <w:fldChar w:fldCharType="end"/>
            </w:r>
          </w:p>
        </w:tc>
      </w:tr>
      <w:tr w:rsidR="00B96284" w:rsidRPr="00624A14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70162E7F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 xml:space="preserve">Output from </w:t>
            </w:r>
            <w:r w:rsidRPr="00624A14">
              <w:fldChar w:fldCharType="begin"/>
            </w:r>
            <w:r w:rsidRPr="00624A14">
              <w:instrText xml:space="preserve"> REF _Ref215495955 \h </w:instrText>
            </w:r>
            <w:r w:rsidR="001029D5" w:rsidRPr="00624A14">
              <w:instrText xml:space="preserve"> \* MERGEFORMAT </w:instrText>
            </w:r>
            <w:r w:rsidRPr="00624A14">
              <w:fldChar w:fldCharType="separate"/>
            </w:r>
            <w:r w:rsidR="003F730F" w:rsidRPr="00624A14">
              <w:t xml:space="preserve">Table </w:t>
            </w:r>
            <w:r w:rsidR="003F730F" w:rsidRPr="00624A14">
              <w:rPr>
                <w:noProof/>
              </w:rPr>
              <w:t>9</w:t>
            </w:r>
            <w:r w:rsidRPr="00624A14">
              <w:fldChar w:fldCharType="end"/>
            </w:r>
          </w:p>
        </w:tc>
      </w:tr>
      <w:tr w:rsidR="00B96284" w:rsidRPr="00624A14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77777777" w:rsidR="00B96284" w:rsidRPr="00624A14" w:rsidRDefault="00B96284" w:rsidP="007439C6">
            <w:pPr>
              <w:keepNext/>
              <w:spacing w:line="276" w:lineRule="auto"/>
              <w:jc w:val="center"/>
            </w:pPr>
            <w:r w:rsidRPr="00624A14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45966240" w:rsidR="00B96284" w:rsidRPr="00624A14" w:rsidRDefault="00941FCA" w:rsidP="007439C6">
            <w:pPr>
              <w:keepNext/>
              <w:spacing w:line="276" w:lineRule="auto"/>
              <w:jc w:val="center"/>
            </w:pPr>
            <w:r w:rsidRPr="00624A14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373C51AB" w:rsidR="00B96284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3DE3715F" w14:textId="5D5AB9CE" w:rsidR="00B96284" w:rsidRPr="00624A14" w:rsidRDefault="00B96284" w:rsidP="00B96284">
      <w:pPr>
        <w:pStyle w:val="Caption"/>
      </w:pPr>
      <w:r w:rsidRPr="00624A14">
        <w:t xml:space="preserve">Table </w:t>
      </w:r>
      <w:r w:rsidR="00346BEE" w:rsidRPr="00624A14">
        <w:fldChar w:fldCharType="begin"/>
      </w:r>
      <w:r w:rsidR="00346BEE" w:rsidRPr="00624A14">
        <w:instrText xml:space="preserve"> SEQ Table \* ARABIC </w:instrText>
      </w:r>
      <w:r w:rsidR="00346BEE" w:rsidRPr="00624A14">
        <w:fldChar w:fldCharType="separate"/>
      </w:r>
      <w:r w:rsidR="003F730F" w:rsidRPr="00624A14">
        <w:rPr>
          <w:noProof/>
        </w:rPr>
        <w:t>16</w:t>
      </w:r>
      <w:r w:rsidR="00346BEE" w:rsidRPr="00624A14">
        <w:fldChar w:fldCharType="end"/>
      </w:r>
      <w:r w:rsidRPr="00624A14">
        <w:t>: Inputs to add unit of measure conversion between Kilograms and Liters against pack item.</w:t>
      </w:r>
    </w:p>
    <w:p w14:paraId="55A912DF" w14:textId="6356561A" w:rsidR="00BB0FB9" w:rsidRPr="00624A14" w:rsidRDefault="00BB0FB9" w:rsidP="00BB0FB9">
      <w:pPr>
        <w:pStyle w:val="7aH7"/>
      </w:pPr>
      <w:r w:rsidRPr="00624A14">
        <w:t>Step 0</w:t>
      </w:r>
      <w:r w:rsidR="00DB47EC" w:rsidRPr="00624A14">
        <w:t>4</w:t>
      </w:r>
      <w:r w:rsidRPr="00624A14">
        <w:t>. 03. 0</w:t>
      </w:r>
      <w:r w:rsidR="001C4D96" w:rsidRPr="00624A14">
        <w:t>1</w:t>
      </w:r>
      <w:r w:rsidRPr="00624A14">
        <w:t>. 04.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Manual QI </w:t>
            </w:r>
            <w:proofErr w:type="gramStart"/>
            <w:r w:rsidRPr="00F26E88">
              <w:t>req</w:t>
            </w:r>
            <w:proofErr w:type="gramEnd"/>
            <w:r w:rsidRPr="00F26E88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Create 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11EBC596" w:rsidR="00BB0FB9" w:rsidRPr="00F26E88" w:rsidRDefault="00BB0FB9" w:rsidP="00BB0FB9">
      <w:pPr>
        <w:pStyle w:val="Caption"/>
      </w:pPr>
      <w:r w:rsidRPr="00F26E88">
        <w:t xml:space="preserve">Table </w:t>
      </w:r>
      <w:r w:rsidR="00346BEE" w:rsidRPr="00F26E88">
        <w:fldChar w:fldCharType="begin"/>
      </w:r>
      <w:r w:rsidR="00346BEE" w:rsidRPr="00F26E88">
        <w:instrText xml:space="preserve"> SEQ Table \* ARABIC </w:instrText>
      </w:r>
      <w:r w:rsidR="00346BEE" w:rsidRPr="00F26E88">
        <w:fldChar w:fldCharType="separate"/>
      </w:r>
      <w:r w:rsidR="003F730F" w:rsidRPr="00F26E88">
        <w:rPr>
          <w:noProof/>
        </w:rPr>
        <w:t>17</w:t>
      </w:r>
      <w:r w:rsidR="00346BEE" w:rsidRPr="00F26E88">
        <w:fldChar w:fldCharType="end"/>
      </w:r>
      <w:r w:rsidRPr="00F26E88">
        <w:t>: Add a quality plan against the pack item.</w:t>
      </w:r>
    </w:p>
    <w:p w14:paraId="63A24B7F" w14:textId="57ED7038" w:rsidR="0087328F" w:rsidRPr="00541AEA" w:rsidRDefault="00D233E0" w:rsidP="0087328F">
      <w:pPr>
        <w:pStyle w:val="7aH7"/>
      </w:pPr>
      <w:r w:rsidRPr="00541AEA">
        <w:t>Step 0</w:t>
      </w:r>
      <w:r w:rsidR="00DB47EC" w:rsidRPr="00541AEA">
        <w:t>4</w:t>
      </w:r>
      <w:r w:rsidRPr="00541AEA">
        <w:t>. 03. 0</w:t>
      </w:r>
      <w:r w:rsidR="001C4D96" w:rsidRPr="00541AEA">
        <w:t>1</w:t>
      </w:r>
      <w:r w:rsidRPr="00541AEA">
        <w:t>. 0</w:t>
      </w:r>
      <w:r w:rsidR="00210A90" w:rsidRPr="00541AEA">
        <w:t>5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544507D0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Today’s date in YYYYMMDD format</w:t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4598458F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001AAE60" w:rsidR="0087328F" w:rsidRPr="00541AEA" w:rsidRDefault="0087328F" w:rsidP="0087328F">
      <w:pPr>
        <w:pStyle w:val="Caption"/>
      </w:pPr>
      <w:r w:rsidRPr="00541AEA">
        <w:t xml:space="preserve">Table </w:t>
      </w:r>
      <w:r w:rsidR="00346BEE" w:rsidRPr="00541AEA">
        <w:fldChar w:fldCharType="begin"/>
      </w:r>
      <w:r w:rsidR="00346BEE" w:rsidRPr="00541AEA">
        <w:instrText xml:space="preserve"> SEQ Table \* ARABIC </w:instrText>
      </w:r>
      <w:r w:rsidR="00346BEE" w:rsidRPr="00541AEA">
        <w:fldChar w:fldCharType="separate"/>
      </w:r>
      <w:r w:rsidR="003F730F" w:rsidRPr="00541AEA">
        <w:rPr>
          <w:noProof/>
        </w:rPr>
        <w:t>18</w:t>
      </w:r>
      <w:r w:rsidR="00346BEE" w:rsidRPr="00541AEA">
        <w:fldChar w:fldCharType="end"/>
      </w:r>
      <w:r w:rsidRPr="00541AEA">
        <w:t>: Add Recipe specification against the pack item.</w:t>
      </w:r>
    </w:p>
    <w:p w14:paraId="35CCD0A8" w14:textId="7E22297D" w:rsidR="00C414AE" w:rsidRPr="00E5198D" w:rsidRDefault="00D233E0" w:rsidP="00C414AE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>. 0</w:t>
      </w:r>
      <w:r w:rsidR="00C414AE" w:rsidRPr="00E5198D">
        <w:t>6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0F72F810" w:rsidR="00C414AE" w:rsidRPr="00E5198D" w:rsidRDefault="00C414AE" w:rsidP="00C414AE">
      <w:pPr>
        <w:pStyle w:val="Caption"/>
      </w:pPr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19</w:t>
      </w:r>
      <w:r w:rsidRPr="00E5198D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3229E756" w:rsidR="00C414AE" w:rsidRPr="00E5198D" w:rsidRDefault="00C414AE" w:rsidP="008D0FCC">
      <w:pPr>
        <w:pStyle w:val="Caption"/>
      </w:pPr>
      <w:bookmarkStart w:id="21" w:name="_Ref223605874"/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20</w:t>
      </w:r>
      <w:r w:rsidRPr="00E5198D">
        <w:fldChar w:fldCharType="end"/>
      </w:r>
      <w:bookmarkEnd w:id="21"/>
      <w:r w:rsidRPr="00E5198D">
        <w:t>: Pack Tests retrieved</w:t>
      </w:r>
    </w:p>
    <w:p w14:paraId="63EEF3B9" w14:textId="00DB3783" w:rsidR="00A45E07" w:rsidRPr="00E5198D" w:rsidRDefault="008D0FCC" w:rsidP="00A45E07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07.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540AFE56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20</w:t>
            </w:r>
            <w:r w:rsidRPr="00E5198D">
              <w:fldChar w:fldCharType="end"/>
            </w:r>
          </w:p>
        </w:tc>
      </w:tr>
    </w:tbl>
    <w:p w14:paraId="6273B6BA" w14:textId="67E7A88C" w:rsidR="00A45E07" w:rsidRPr="00E5198D" w:rsidRDefault="00A45E07" w:rsidP="00A45E07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21</w:t>
      </w:r>
      <w:r w:rsidR="00346BEE" w:rsidRPr="00E5198D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7217302A" w:rsidR="00A45E07" w:rsidRPr="00E5198D" w:rsidRDefault="00A45E07" w:rsidP="00A45E07">
      <w:pPr>
        <w:pStyle w:val="Caption"/>
      </w:pPr>
      <w:bookmarkStart w:id="22" w:name="_Ref219911705"/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22</w:t>
      </w:r>
      <w:r w:rsidR="00346BEE" w:rsidRPr="00E5198D">
        <w:fldChar w:fldCharType="end"/>
      </w:r>
      <w:bookmarkEnd w:id="22"/>
      <w:r w:rsidRPr="00E5198D">
        <w:t>: Details against weight checks.</w:t>
      </w:r>
    </w:p>
    <w:p w14:paraId="03A21489" w14:textId="44CBF8E4" w:rsidR="0087328F" w:rsidRPr="00E5198D" w:rsidRDefault="001C100A" w:rsidP="00D075B2">
      <w:pPr>
        <w:pStyle w:val="7aH7"/>
      </w:pPr>
      <w:r w:rsidRPr="00E5198D">
        <w:t>Step 0</w:t>
      </w:r>
      <w:r w:rsidR="00DB47EC" w:rsidRPr="00E5198D">
        <w:t>4</w:t>
      </w:r>
      <w:r w:rsidRPr="00E5198D">
        <w:t>. 03. 0</w:t>
      </w:r>
      <w:r w:rsidR="001C4D96" w:rsidRPr="00E5198D">
        <w:t>1</w:t>
      </w:r>
      <w:r w:rsidRPr="00E5198D">
        <w:t xml:space="preserve">. 08.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22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363109AA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60181FE3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188C383C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5656176F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3FCDDBA9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5770B02B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1923504B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7972AD58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5A715DFE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11459C39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13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3686E4D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7006C7ED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F30C08A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1C574846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5B7C6C9C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4F5F8BF1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1F886C4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4FAE9D7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22</w:t>
            </w:r>
            <w:r w:rsidRPr="00E5198D">
              <w:fldChar w:fldCharType="end"/>
            </w:r>
          </w:p>
        </w:tc>
      </w:tr>
    </w:tbl>
    <w:p w14:paraId="2C6BF339" w14:textId="6922403C" w:rsidR="0087328F" w:rsidRPr="00E5198D" w:rsidRDefault="0087328F" w:rsidP="0087328F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23</w:t>
      </w:r>
      <w:r w:rsidR="00346BEE" w:rsidRPr="00E5198D">
        <w:fldChar w:fldCharType="end"/>
      </w:r>
      <w:r w:rsidRPr="00E5198D">
        <w:t>: Adding specification tests relating to the pack item specification.</w:t>
      </w:r>
    </w:p>
    <w:p w14:paraId="0FEBC99D" w14:textId="78DB7E26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22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33093E34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11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67D9B4E7" w:rsidR="00E07683" w:rsidRPr="00E5198D" w:rsidRDefault="00E07683" w:rsidP="00E07683">
      <w:pPr>
        <w:pStyle w:val="7aH7"/>
      </w:pPr>
      <w:r w:rsidRPr="00E5198D">
        <w:lastRenderedPageBreak/>
        <w:t xml:space="preserve">Step </w:t>
      </w:r>
      <w:r w:rsidR="00B73095" w:rsidRPr="00E5198D">
        <w:t>0</w:t>
      </w:r>
      <w:r w:rsidR="00DB47EC" w:rsidRPr="00E5198D">
        <w:t>4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243E92F8" w:rsidR="00496826" w:rsidRPr="00E5198D" w:rsidRDefault="0058008A" w:rsidP="00496826">
            <w:pPr>
              <w:keepNext/>
              <w:spacing w:line="276" w:lineRule="auto"/>
              <w:jc w:val="center"/>
            </w:pPr>
            <w:r w:rsidRPr="0058008A">
              <w:rPr>
                <w:highlight w:val="yellow"/>
              </w:rPr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2E7A7294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1029D5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2C50DC56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1A3DEB48" w:rsidR="00E07683" w:rsidRPr="00E5198D" w:rsidRDefault="00E07683" w:rsidP="00E07683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24</w:t>
      </w:r>
      <w:r w:rsidR="00346BEE" w:rsidRPr="00E5198D">
        <w:fldChar w:fldCharType="end"/>
      </w:r>
      <w:r w:rsidRPr="00E5198D">
        <w:t>: Inputs to add unit of measure conversion between Kilograms and Liters against pack item.</w:t>
      </w:r>
    </w:p>
    <w:p w14:paraId="2C2FDA8E" w14:textId="65CF71FB" w:rsidR="0034237C" w:rsidRPr="00E5198D" w:rsidRDefault="0034237C" w:rsidP="0034237C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02. Add a quality plan against the pack item</w:t>
      </w:r>
    </w:p>
    <w:p w14:paraId="42E031B5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E5198D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E5198D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E5198D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E5198D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34237C" w:rsidRPr="00E5198D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34237C" w:rsidRPr="00E5198D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Manual QI </w:t>
            </w:r>
            <w:proofErr w:type="gramStart"/>
            <w:r w:rsidRPr="00E5198D">
              <w:t>req</w:t>
            </w:r>
            <w:proofErr w:type="gramEnd"/>
            <w:r w:rsidRPr="00E5198D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Create 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4D268681" w:rsidR="0034237C" w:rsidRPr="00E5198D" w:rsidRDefault="0034237C" w:rsidP="0034237C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25</w:t>
      </w:r>
      <w:r w:rsidR="00346BEE" w:rsidRPr="00E5198D">
        <w:fldChar w:fldCharType="end"/>
      </w:r>
      <w:r w:rsidRPr="00E5198D">
        <w:t>: Add a quality plan against the pack item.</w:t>
      </w:r>
    </w:p>
    <w:p w14:paraId="04CC0724" w14:textId="6483F05C" w:rsidR="00096587" w:rsidRPr="00E5198D" w:rsidRDefault="00E75CB1" w:rsidP="008016BD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6606EE" w:rsidRPr="00E5198D">
        <w:t>2</w:t>
      </w:r>
      <w:r w:rsidRPr="00E5198D">
        <w:t>. 0</w:t>
      </w:r>
      <w:r w:rsidR="008E74E4" w:rsidRPr="00E5198D">
        <w:t>3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44F4E7E8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CCC827F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5F92154F" w:rsidR="00096587" w:rsidRPr="00E5198D" w:rsidRDefault="00096587" w:rsidP="00096587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26</w:t>
      </w:r>
      <w:r w:rsidR="00346BEE" w:rsidRPr="00E5198D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4F0A9CFD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1D4D10" w:rsidRPr="00E5198D">
        <w:t>4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8E74E4" w:rsidRPr="00E5198D">
        <w:t>4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7627184E" w:rsidR="00491990" w:rsidRPr="00E5198D" w:rsidRDefault="00491990" w:rsidP="00491990">
      <w:pPr>
        <w:pStyle w:val="Caption"/>
      </w:pPr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27</w:t>
      </w:r>
      <w:r w:rsidRPr="00E5198D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6E878668" w:rsidR="00491990" w:rsidRPr="00E5198D" w:rsidRDefault="00491990" w:rsidP="00491990">
      <w:pPr>
        <w:pStyle w:val="Caption"/>
      </w:pPr>
      <w:bookmarkStart w:id="23" w:name="_Ref223606372"/>
      <w:r w:rsidRPr="00E5198D">
        <w:t xml:space="preserve">Table </w:t>
      </w:r>
      <w:r w:rsidRPr="00E5198D">
        <w:fldChar w:fldCharType="begin"/>
      </w:r>
      <w:r w:rsidRPr="00E5198D">
        <w:instrText xml:space="preserve"> SEQ Table \* ARABIC </w:instrText>
      </w:r>
      <w:r w:rsidRPr="00E5198D">
        <w:fldChar w:fldCharType="separate"/>
      </w:r>
      <w:r w:rsidR="003F730F" w:rsidRPr="00E5198D">
        <w:rPr>
          <w:noProof/>
        </w:rPr>
        <w:t>28</w:t>
      </w:r>
      <w:r w:rsidRPr="00E5198D">
        <w:fldChar w:fldCharType="end"/>
      </w:r>
      <w:bookmarkEnd w:id="23"/>
      <w:r w:rsidRPr="00E5198D">
        <w:t>: Pack Tests retrieved</w:t>
      </w:r>
    </w:p>
    <w:p w14:paraId="7FFFFCF5" w14:textId="1E18D103" w:rsidR="006D22EB" w:rsidRPr="00E5198D" w:rsidRDefault="00FE0637" w:rsidP="00FE0637">
      <w:pPr>
        <w:pStyle w:val="7aH7"/>
        <w:ind w:left="0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 xml:space="preserve">. 05.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1783602F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28</w:t>
            </w:r>
            <w:r w:rsidRPr="00E5198D">
              <w:fldChar w:fldCharType="end"/>
            </w:r>
          </w:p>
        </w:tc>
      </w:tr>
    </w:tbl>
    <w:p w14:paraId="35EEBCAF" w14:textId="71FA933B" w:rsidR="006D22EB" w:rsidRPr="00E5198D" w:rsidRDefault="006D22EB" w:rsidP="006D22EB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29</w:t>
      </w:r>
      <w:r w:rsidR="00346BEE" w:rsidRPr="00E5198D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3F61045A" w:rsidR="006D22EB" w:rsidRPr="00E5198D" w:rsidRDefault="006D22EB" w:rsidP="006D22EB">
      <w:pPr>
        <w:pStyle w:val="Caption"/>
      </w:pPr>
      <w:bookmarkStart w:id="24" w:name="_Ref219912256"/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30</w:t>
      </w:r>
      <w:r w:rsidR="00346BEE" w:rsidRPr="00E5198D">
        <w:fldChar w:fldCharType="end"/>
      </w:r>
      <w:bookmarkEnd w:id="24"/>
      <w:r w:rsidRPr="00E5198D">
        <w:t>: Details against weight checks.</w:t>
      </w:r>
    </w:p>
    <w:p w14:paraId="7389C273" w14:textId="260D9F9A" w:rsidR="00E465DA" w:rsidRPr="00E5198D" w:rsidRDefault="00F533FF" w:rsidP="009252A9">
      <w:pPr>
        <w:pStyle w:val="7aH7"/>
      </w:pPr>
      <w:r w:rsidRPr="00E5198D">
        <w:t>Step 0</w:t>
      </w:r>
      <w:r w:rsidR="001D4D10" w:rsidRPr="00E5198D">
        <w:t>4</w:t>
      </w:r>
      <w:r w:rsidRPr="00E5198D">
        <w:t>. 03. 0</w:t>
      </w:r>
      <w:r w:rsidR="00BE3DB0" w:rsidRPr="00E5198D">
        <w:t>2</w:t>
      </w:r>
      <w:r w:rsidRPr="00E5198D">
        <w:t>. 0</w:t>
      </w:r>
      <w:r w:rsidR="009252A9" w:rsidRPr="00E5198D">
        <w:t>6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30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3D0D2500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t>Today’s date in YYYYMMDD format</w:t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73B0971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58A0ED0D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30B2DF45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592C21D9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0D1B5C20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6DA9E661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29F7FE44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29E24741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68D44634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9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32961E92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441F8D2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0977AB6D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4EF8314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2287C2AB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lastRenderedPageBreak/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4D43EB58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41A864E9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74342598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3F730F" w:rsidRPr="00E5198D">
              <w:t xml:space="preserve">Table </w:t>
            </w:r>
            <w:r w:rsidR="003F730F" w:rsidRPr="00E5198D">
              <w:rPr>
                <w:noProof/>
              </w:rPr>
              <w:t>30</w:t>
            </w:r>
            <w:r w:rsidRPr="00E5198D">
              <w:fldChar w:fldCharType="end"/>
            </w:r>
          </w:p>
        </w:tc>
      </w:tr>
    </w:tbl>
    <w:p w14:paraId="6F781E2F" w14:textId="2D3646A9" w:rsidR="00E465DA" w:rsidRPr="00E5198D" w:rsidRDefault="00E465DA" w:rsidP="00E465DA">
      <w:pPr>
        <w:pStyle w:val="Caption"/>
      </w:pPr>
      <w:r w:rsidRPr="00E5198D">
        <w:t xml:space="preserve">Table </w:t>
      </w:r>
      <w:r w:rsidR="00346BEE" w:rsidRPr="00E5198D">
        <w:fldChar w:fldCharType="begin"/>
      </w:r>
      <w:r w:rsidR="00346BEE" w:rsidRPr="00E5198D">
        <w:instrText xml:space="preserve"> SEQ Table \* ARABIC </w:instrText>
      </w:r>
      <w:r w:rsidR="00346BEE" w:rsidRPr="00E5198D">
        <w:fldChar w:fldCharType="separate"/>
      </w:r>
      <w:r w:rsidR="003F730F" w:rsidRPr="00E5198D">
        <w:rPr>
          <w:noProof/>
        </w:rPr>
        <w:t>31</w:t>
      </w:r>
      <w:r w:rsidR="00346BEE" w:rsidRPr="00E5198D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4AE31C05" w14:textId="0F932817" w:rsidR="008F0323" w:rsidRPr="00E5198D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3F730F" w:rsidRPr="00E5198D">
        <w:t xml:space="preserve">Table </w:t>
      </w:r>
      <w:r w:rsidR="003F730F" w:rsidRPr="00E5198D">
        <w:rPr>
          <w:noProof/>
        </w:rPr>
        <w:t>30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5" w:name="_Toc227922431"/>
      <w:r w:rsidRPr="00843533">
        <w:rPr>
          <w:lang w:val="en-GB"/>
        </w:rPr>
        <w:t>Assumptions &amp; Limitations</w:t>
      </w:r>
      <w:bookmarkEnd w:id="25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 xml:space="preserve">and quality specification tests records </w:t>
      </w:r>
      <w:proofErr w:type="gramStart"/>
      <w:r w:rsidR="00930B87">
        <w:rPr>
          <w:lang w:val="en-GB"/>
        </w:rPr>
        <w:t>exists</w:t>
      </w:r>
      <w:proofErr w:type="gramEnd"/>
      <w:r w:rsidR="00930B87">
        <w:rPr>
          <w:lang w:val="en-GB"/>
        </w:rPr>
        <w:t xml:space="preserve">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865A3" w14:textId="77777777" w:rsidR="006F130B" w:rsidRDefault="006F130B">
      <w:r>
        <w:separator/>
      </w:r>
    </w:p>
  </w:endnote>
  <w:endnote w:type="continuationSeparator" w:id="0">
    <w:p w14:paraId="0ED62810" w14:textId="77777777" w:rsidR="006F130B" w:rsidRDefault="006F130B">
      <w:r>
        <w:continuationSeparator/>
      </w:r>
    </w:p>
  </w:endnote>
  <w:endnote w:type="continuationNotice" w:id="1">
    <w:p w14:paraId="49392B8F" w14:textId="77777777" w:rsidR="006F130B" w:rsidRDefault="006F130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3D95A34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FD74EC">
        <w:t>3</w:t>
      </w:r>
      <w:r w:rsidR="000E322E">
        <w:t>.0</w:t>
      </w:r>
      <w:r>
        <w:rPr>
          <w:noProof/>
        </w:rPr>
        <w:t>.docx</w:t>
      </w:r>
    </w:fldSimple>
  </w:p>
  <w:p w14:paraId="7A292896" w14:textId="3686BAE7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2-18T00:00:00Z">
          <w:dateFormat w:val="dd/MM/yyyy"/>
          <w:lid w:val="en-GB"/>
          <w:storeMappedDataAs w:val="dateTime"/>
          <w:calendar w:val="gregorian"/>
        </w:date>
      </w:sdtPr>
      <w:sdtEndPr/>
      <w:sdtContent>
        <w:r w:rsidR="00FD74EC">
          <w:rPr>
            <w:lang w:val="en-GB"/>
          </w:rPr>
          <w:t>18/02/2026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13439" w14:textId="77777777" w:rsidR="006F130B" w:rsidRDefault="006F130B">
      <w:r>
        <w:separator/>
      </w:r>
    </w:p>
  </w:footnote>
  <w:footnote w:type="continuationSeparator" w:id="0">
    <w:p w14:paraId="40F70101" w14:textId="77777777" w:rsidR="006F130B" w:rsidRDefault="006F130B">
      <w:r>
        <w:continuationSeparator/>
      </w:r>
    </w:p>
  </w:footnote>
  <w:footnote w:type="continuationNotice" w:id="1">
    <w:p w14:paraId="782454F3" w14:textId="77777777" w:rsidR="006F130B" w:rsidRDefault="006F130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0FEFB76E" w:rsidR="0020610E" w:rsidRDefault="006F130B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636534">
          <w:t>Auto Attach Recipe Specification and Density Information to Pack V4.0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EndPr/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A66"/>
    <w:rsid w:val="000C1355"/>
    <w:rsid w:val="000C274D"/>
    <w:rsid w:val="000C33B2"/>
    <w:rsid w:val="000C3DCA"/>
    <w:rsid w:val="000C4976"/>
    <w:rsid w:val="000C4AB1"/>
    <w:rsid w:val="000C58D9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EF3"/>
    <w:rsid w:val="00166F53"/>
    <w:rsid w:val="00166FC1"/>
    <w:rsid w:val="00167257"/>
    <w:rsid w:val="0016750C"/>
    <w:rsid w:val="0016795C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33A7"/>
    <w:rsid w:val="00254012"/>
    <w:rsid w:val="0025552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A20"/>
    <w:rsid w:val="0046613C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807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08A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C9C"/>
    <w:rsid w:val="005A55D6"/>
    <w:rsid w:val="005A6953"/>
    <w:rsid w:val="005A6A14"/>
    <w:rsid w:val="005B01DA"/>
    <w:rsid w:val="005B04D5"/>
    <w:rsid w:val="005B0AD7"/>
    <w:rsid w:val="005B0D8F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68F0"/>
    <w:rsid w:val="00617275"/>
    <w:rsid w:val="0061786F"/>
    <w:rsid w:val="0062045A"/>
    <w:rsid w:val="0062059E"/>
    <w:rsid w:val="0062101E"/>
    <w:rsid w:val="00622DBD"/>
    <w:rsid w:val="006231C8"/>
    <w:rsid w:val="00623ACA"/>
    <w:rsid w:val="00624405"/>
    <w:rsid w:val="00624A14"/>
    <w:rsid w:val="00625528"/>
    <w:rsid w:val="0062587E"/>
    <w:rsid w:val="0062609D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4326"/>
    <w:rsid w:val="00684374"/>
    <w:rsid w:val="006844C3"/>
    <w:rsid w:val="00685CE8"/>
    <w:rsid w:val="006871D9"/>
    <w:rsid w:val="00687EB0"/>
    <w:rsid w:val="006921E5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F05A1"/>
    <w:rsid w:val="006F0664"/>
    <w:rsid w:val="006F0B76"/>
    <w:rsid w:val="006F130B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72BA"/>
    <w:rsid w:val="00731430"/>
    <w:rsid w:val="00731C3C"/>
    <w:rsid w:val="007330DB"/>
    <w:rsid w:val="007339C0"/>
    <w:rsid w:val="00734710"/>
    <w:rsid w:val="00734EEC"/>
    <w:rsid w:val="00737F70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CC4"/>
    <w:rsid w:val="00845097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6BD4"/>
    <w:rsid w:val="008F6D75"/>
    <w:rsid w:val="008F7A4F"/>
    <w:rsid w:val="008F7F3A"/>
    <w:rsid w:val="00901316"/>
    <w:rsid w:val="00903E72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46A6"/>
    <w:rsid w:val="009660B8"/>
    <w:rsid w:val="009664D3"/>
    <w:rsid w:val="009667D5"/>
    <w:rsid w:val="009669B8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63E4"/>
    <w:rsid w:val="0097652C"/>
    <w:rsid w:val="00977508"/>
    <w:rsid w:val="00977927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814"/>
    <w:rsid w:val="009C4E95"/>
    <w:rsid w:val="009C5FD7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B14"/>
    <w:rsid w:val="00AE7148"/>
    <w:rsid w:val="00AE7D15"/>
    <w:rsid w:val="00AE7EA5"/>
    <w:rsid w:val="00AF02CE"/>
    <w:rsid w:val="00AF0BD5"/>
    <w:rsid w:val="00AF13D1"/>
    <w:rsid w:val="00AF3033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DB0"/>
    <w:rsid w:val="00BE4B6B"/>
    <w:rsid w:val="00BE4C12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0F9F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73E42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C06"/>
    <w:rsid w:val="00E75CB1"/>
    <w:rsid w:val="00E75D00"/>
    <w:rsid w:val="00E75D35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5CF"/>
    <w:rsid w:val="00F10EDF"/>
    <w:rsid w:val="00F12303"/>
    <w:rsid w:val="00F13066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2016"/>
    <w:rsid w:val="00FC234C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22BDD"/>
    <w:rsid w:val="002256A4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65C6A"/>
    <w:rsid w:val="00476FE0"/>
    <w:rsid w:val="004B3738"/>
    <w:rsid w:val="004B5707"/>
    <w:rsid w:val="004D4A1F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328EF"/>
    <w:rsid w:val="00735AC7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B2D"/>
    <w:rsid w:val="00A7381E"/>
    <w:rsid w:val="00AB7E9C"/>
    <w:rsid w:val="00AF0036"/>
    <w:rsid w:val="00B054A3"/>
    <w:rsid w:val="00B25EF3"/>
    <w:rsid w:val="00B27949"/>
    <w:rsid w:val="00B776AE"/>
    <w:rsid w:val="00B902CA"/>
    <w:rsid w:val="00BB2133"/>
    <w:rsid w:val="00BD2A2F"/>
    <w:rsid w:val="00BD3CCB"/>
    <w:rsid w:val="00C15DE2"/>
    <w:rsid w:val="00CB28A1"/>
    <w:rsid w:val="00CC4509"/>
    <w:rsid w:val="00CE6BE6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52A95"/>
    <w:rsid w:val="00F545A4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2026-02-18T00:00:00</PublishDate>
  <Abstract>W&amp;S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2701</TotalTime>
  <Pages>21</Pages>
  <Words>5577</Words>
  <Characters>30567</Characters>
  <Application>Microsoft Office Word</Application>
  <DocSecurity>0</DocSecurity>
  <Lines>1389</Lines>
  <Paragraphs>1204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34940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V4.0</dc:subject>
  <dc:creator>Callum Wright</dc:creator>
  <cp:keywords/>
  <dc:description/>
  <cp:lastModifiedBy>Eshan Fernando</cp:lastModifiedBy>
  <cp:revision>42</cp:revision>
  <cp:lastPrinted>2013-08-14T02:04:00Z</cp:lastPrinted>
  <dcterms:created xsi:type="dcterms:W3CDTF">2026-04-15T09:24:00Z</dcterms:created>
  <dcterms:modified xsi:type="dcterms:W3CDTF">2026-05-15T07:55:00Z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