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913039"/>
    <w:p w14:paraId="6EA55CED" w14:textId="4DE09AE9" w:rsidR="008B31B8" w:rsidRPr="00404EA3" w:rsidRDefault="001362A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28B83321" w:rsidR="00695B1C" w:rsidRPr="00005B63" w:rsidRDefault="001362A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4937FF">
            <w:t>2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19913040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46C26130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elaborated 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0BB0D34B" w:rsidR="002D33D6" w:rsidRDefault="004937FF" w:rsidP="006C47AD">
            <w:pPr>
              <w:pStyle w:val="2bNormal"/>
            </w:pPr>
            <w:r>
              <w:t>21/01/2026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19913041"/>
      <w:r w:rsidRPr="000B004A">
        <w:t>Contents</w:t>
      </w:r>
      <w:bookmarkEnd w:id="5"/>
    </w:p>
    <w:p w14:paraId="17CF6488" w14:textId="435CF4A0" w:rsidR="001362A0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19913039" w:history="1">
        <w:r w:rsidR="001362A0" w:rsidRPr="00245CF9">
          <w:rPr>
            <w:rStyle w:val="Hyperlink"/>
            <w:noProof/>
          </w:rPr>
          <w:t>ANA-050 Functional Specification</w:t>
        </w:r>
        <w:r w:rsidR="001362A0">
          <w:rPr>
            <w:noProof/>
            <w:webHidden/>
          </w:rPr>
          <w:tab/>
        </w:r>
        <w:r w:rsidR="001362A0">
          <w:rPr>
            <w:noProof/>
            <w:webHidden/>
          </w:rPr>
          <w:fldChar w:fldCharType="begin"/>
        </w:r>
        <w:r w:rsidR="001362A0">
          <w:rPr>
            <w:noProof/>
            <w:webHidden/>
          </w:rPr>
          <w:instrText xml:space="preserve"> PAGEREF _Toc219913039 \h </w:instrText>
        </w:r>
        <w:r w:rsidR="001362A0">
          <w:rPr>
            <w:noProof/>
            <w:webHidden/>
          </w:rPr>
        </w:r>
        <w:r w:rsidR="001362A0">
          <w:rPr>
            <w:noProof/>
            <w:webHidden/>
          </w:rPr>
          <w:fldChar w:fldCharType="separate"/>
        </w:r>
        <w:r w:rsidR="001362A0">
          <w:rPr>
            <w:noProof/>
            <w:webHidden/>
          </w:rPr>
          <w:t>1</w:t>
        </w:r>
        <w:r w:rsidR="001362A0">
          <w:rPr>
            <w:noProof/>
            <w:webHidden/>
          </w:rPr>
          <w:fldChar w:fldCharType="end"/>
        </w:r>
      </w:hyperlink>
    </w:p>
    <w:p w14:paraId="0A5067B9" w14:textId="00518168" w:rsidR="001362A0" w:rsidRDefault="001362A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0" w:history="1">
        <w:r w:rsidRPr="00245CF9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A7E9C7" w14:textId="4FB6E2F2" w:rsidR="001362A0" w:rsidRDefault="001362A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1" w:history="1">
        <w:r w:rsidRPr="00245CF9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C05703" w14:textId="01D1A0FE" w:rsidR="001362A0" w:rsidRDefault="001362A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2" w:history="1">
        <w:r w:rsidRPr="00245CF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D6FCD5" w14:textId="178ABFAF" w:rsidR="001362A0" w:rsidRDefault="001362A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3" w:history="1">
        <w:r w:rsidRPr="00245CF9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AE630D" w14:textId="2D4ADDC4" w:rsidR="001362A0" w:rsidRDefault="001362A0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4" w:history="1">
        <w:r w:rsidRPr="00245CF9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1AC451" w14:textId="7122C756" w:rsidR="001362A0" w:rsidRDefault="001362A0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5" w:history="1">
        <w:r w:rsidRPr="00245CF9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E9FBB0" w14:textId="42F559D1" w:rsidR="001362A0" w:rsidRDefault="001362A0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6" w:history="1">
        <w:r w:rsidRPr="00245CF9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698BD8" w14:textId="2576CACC" w:rsidR="001362A0" w:rsidRDefault="001362A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913047" w:history="1">
        <w:r w:rsidRPr="00245CF9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_Toc219913047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63ECC5" w14:textId="7D26AF70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19913042"/>
      <w:r w:rsidRPr="000B004A">
        <w:lastRenderedPageBreak/>
        <w:t>Introduction</w:t>
      </w:r>
      <w:bookmarkEnd w:id="6"/>
    </w:p>
    <w:p w14:paraId="1C931354" w14:textId="3EE698F5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1362A0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4937FF">
            <w:t>Auto Attach Recipe Specification and Density Information to Pack V2.0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19913043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19913044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19913045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5456F8DE" w:rsidR="0071715E" w:rsidRPr="006E04EF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362A0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5702C7E1" w14:textId="35377707" w:rsidR="006E04EF" w:rsidRDefault="008F5431" w:rsidP="00391926">
      <w:pPr>
        <w:jc w:val="both"/>
      </w:pPr>
      <w:r w:rsidRPr="008F5431">
        <w:t xml:space="preserve">When a recipe item is added to the product structure for a pack item in PDS002/U1, and the user navigates through PDS002/E and PDS002/F </w:t>
      </w:r>
      <w:r w:rsidR="005C4EA7">
        <w:t>and upon</w:t>
      </w:r>
      <w:r w:rsidRPr="008F5431">
        <w:t xml:space="preserve"> returning to PDS002/U1, the workflow should be triggered.</w:t>
      </w:r>
      <w:r w:rsidR="00D322E3">
        <w:t xml:space="preserve"> A recipe item is recognized based on </w:t>
      </w:r>
      <w:r w:rsidR="005E4C57">
        <w:t>‘</w:t>
      </w:r>
      <w:r w:rsidR="00D322E3">
        <w:t>item type</w:t>
      </w:r>
      <w:r w:rsidR="005E4C57">
        <w:t>’</w:t>
      </w:r>
      <w:r w:rsidR="00D322E3">
        <w:t xml:space="preserve"> on it being Z30</w:t>
      </w:r>
      <w:r w:rsidR="00E438E7">
        <w:t xml:space="preserve"> (MMITTY field in MITMAS</w:t>
      </w:r>
      <w:r w:rsidR="00ED0F5F">
        <w:t xml:space="preserve"> table</w:t>
      </w:r>
      <w:r w:rsidR="00E438E7">
        <w:t xml:space="preserve">) and </w:t>
      </w:r>
      <w:r w:rsidR="005E4C57">
        <w:t>‘</w:t>
      </w:r>
      <w:r w:rsidR="00ED0F5F">
        <w:t>item to inherit</w:t>
      </w:r>
      <w:r w:rsidR="005E4C57">
        <w:t>’</w:t>
      </w:r>
      <w:r w:rsidR="00ED0F5F">
        <w:t xml:space="preserve"> set to 1 (PMINHI field in MPDMAT table)</w:t>
      </w:r>
      <w:r w:rsidR="005C27EE">
        <w:t>.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2A40B9CB" w:rsidR="00ED4DC9" w:rsidRDefault="00535F8C" w:rsidP="00535F8C">
      <w:pPr>
        <w:pStyle w:val="Caption"/>
        <w:jc w:val="left"/>
      </w:pPr>
      <w:bookmarkStart w:id="10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362A0">
        <w:rPr>
          <w:noProof/>
        </w:rPr>
        <w:t>2</w:t>
      </w:r>
      <w:r>
        <w:fldChar w:fldCharType="end"/>
      </w:r>
      <w:bookmarkEnd w:id="10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1" w:name="_Toc219913046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1"/>
    </w:p>
    <w:p w14:paraId="16BA8807" w14:textId="1438961D" w:rsidR="00F225FC" w:rsidRDefault="002A74BC" w:rsidP="002A74BC">
      <w:pPr>
        <w:pStyle w:val="5aH5"/>
      </w:pPr>
      <w:r w:rsidRPr="00B27957">
        <w:t>Step 0</w:t>
      </w:r>
      <w:r>
        <w:t>1</w:t>
      </w:r>
      <w:r w:rsidRPr="00B27957">
        <w:t xml:space="preserve">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BF0DD16" w:rsidR="002A74BC" w:rsidRPr="00F204D1" w:rsidRDefault="00F225FC" w:rsidP="00F225FC">
      <w:pPr>
        <w:pStyle w:val="6aH6"/>
        <w:rPr>
          <w:lang w:val="en-GB" w:eastAsia="en-US"/>
        </w:rPr>
      </w:pPr>
      <w:r>
        <w:t xml:space="preserve">Step 01.01.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CE32C39" w14:textId="35315309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02487B">
        <w:rPr>
          <w:rFonts w:eastAsia="Times New Roman" w:cs="Calibri"/>
          <w:b/>
          <w:bCs/>
          <w:color w:val="000000"/>
          <w:szCs w:val="24"/>
          <w:lang w:eastAsia="en-GB"/>
        </w:rPr>
        <w:t>LstSpecsbyItem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>MTNO in MPDMAT table</w:t>
            </w:r>
          </w:p>
        </w:tc>
      </w:tr>
    </w:tbl>
    <w:p w14:paraId="2EA4E088" w14:textId="14A39636" w:rsidR="002A74BC" w:rsidRDefault="00B6705D" w:rsidP="00B6705D">
      <w:pPr>
        <w:pStyle w:val="Caption"/>
      </w:pPr>
      <w:bookmarkStart w:id="12" w:name="_Ref21548799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</w:t>
      </w:r>
      <w:r>
        <w:fldChar w:fldCharType="end"/>
      </w:r>
      <w:bookmarkEnd w:id="12"/>
      <w:r>
        <w:t xml:space="preserve">: Retrieve specification header for the recipe </w:t>
      </w:r>
      <w:r w:rsidR="00957B1E">
        <w:t>item.</w:t>
      </w:r>
    </w:p>
    <w:p w14:paraId="1C3498E8" w14:textId="4EBC6EF8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1362A0">
        <w:t xml:space="preserve">Table </w:t>
      </w:r>
      <w:r w:rsidR="001362A0">
        <w:rPr>
          <w:noProof/>
        </w:rPr>
        <w:t>1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9B60788" w:rsidR="003D7ACE" w:rsidRDefault="004F03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622656C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 Recipe Check</w:t>
            </w:r>
          </w:p>
        </w:tc>
      </w:tr>
      <w:tr w:rsidR="00E47831" w14:paraId="05BE84B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D517A" w14:textId="5C07D0E3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B85CB" w14:textId="0C9D793B" w:rsidR="00E47831" w:rsidRDefault="00E4783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899BC" w14:textId="1355B7E4" w:rsidR="00E47831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75E94A30" w:rsidR="00FA0CAC" w:rsidRDefault="008B0830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64B2A964" w:rsidR="005776A4" w:rsidRDefault="003A3534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7FC5F907" w:rsidR="002A74BC" w:rsidRDefault="008B0830" w:rsidP="008B0830">
      <w:pPr>
        <w:pStyle w:val="Caption"/>
      </w:pPr>
      <w:bookmarkStart w:id="13" w:name="_Ref2154911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</w:t>
      </w:r>
      <w:r>
        <w:fldChar w:fldCharType="end"/>
      </w:r>
      <w:bookmarkEnd w:id="13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7FCE83DC" w:rsidR="000D5F1D" w:rsidRDefault="00C06294" w:rsidP="00EE375A">
      <w:pPr>
        <w:pStyle w:val="6aH6"/>
      </w:pPr>
      <w:r w:rsidRPr="00C06294">
        <w:t>Step 0</w:t>
      </w:r>
      <w:r w:rsidR="00EE375A">
        <w:t>1.02.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>PRNO in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454C60A1" w:rsidR="004D5CB0" w:rsidRDefault="004D5CB0" w:rsidP="004D5CB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50B47A" w:rsidR="004D5CB0" w:rsidRDefault="00594BF1" w:rsidP="004D5CB0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>
              <w:fldChar w:fldCharType="end"/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520944A1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2A657E86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5CC8EB2A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153228 Recipe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1BF238A4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6AFCC7F3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2BA0C5F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392AC0E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786E5704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769B14D0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02DBA911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3A250F83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6ABF1F26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Pr="00B6572C">
              <w:fldChar w:fldCharType="end"/>
            </w:r>
          </w:p>
        </w:tc>
      </w:tr>
    </w:tbl>
    <w:p w14:paraId="2BBCDB4B" w14:textId="11B33B76" w:rsidR="002D15E3" w:rsidRPr="002D15E3" w:rsidRDefault="00722119" w:rsidP="00722119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3</w:t>
      </w:r>
      <w:r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68611EC7" w:rsidR="000C4AB1" w:rsidRDefault="000C4AB1" w:rsidP="000C4AB1">
      <w:pPr>
        <w:pStyle w:val="5aH5"/>
      </w:pPr>
      <w:r w:rsidRPr="00B27957">
        <w:t>Step 0</w:t>
      </w:r>
      <w:r>
        <w:t>2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08FEE9E2" w:rsidR="00C06294" w:rsidRPr="00C06294" w:rsidRDefault="000D5F1D" w:rsidP="00C22BC1">
      <w:pPr>
        <w:pStyle w:val="6aH6"/>
      </w:pPr>
      <w:r>
        <w:t>Step 0</w:t>
      </w:r>
      <w:r w:rsidR="00BD0E74">
        <w:t>2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3437E896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46E21B76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>MTNO in MPDMAT table</w:t>
            </w:r>
          </w:p>
        </w:tc>
      </w:tr>
    </w:tbl>
    <w:p w14:paraId="4138BB7F" w14:textId="448C6C04" w:rsidR="00C06294" w:rsidRDefault="00B46CC2" w:rsidP="00B46CC2">
      <w:pPr>
        <w:pStyle w:val="Caption"/>
      </w:pPr>
      <w:bookmarkStart w:id="14" w:name="_Ref21549126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4</w:t>
      </w:r>
      <w:r>
        <w:fldChar w:fldCharType="end"/>
      </w:r>
      <w:bookmarkEnd w:id="14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044289FE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1362A0">
        <w:t xml:space="preserve">Table </w:t>
      </w:r>
      <w:r w:rsidR="001362A0">
        <w:rPr>
          <w:noProof/>
        </w:rPr>
        <w:t>4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470EA00D" w:rsidR="00C06294" w:rsidRPr="004D5615" w:rsidRDefault="00C06294" w:rsidP="007E021A">
      <w:pPr>
        <w:pStyle w:val="Caption"/>
      </w:pPr>
      <w:bookmarkStart w:id="15" w:name="_Ref2154928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5</w:t>
      </w:r>
      <w:r>
        <w:fldChar w:fldCharType="end"/>
      </w:r>
      <w:bookmarkEnd w:id="15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47CE5950" w:rsidR="007E021A" w:rsidRDefault="002A74BC" w:rsidP="00C22BC1">
      <w:pPr>
        <w:pStyle w:val="6aH6"/>
      </w:pPr>
      <w:r w:rsidRPr="00B27957">
        <w:t>Step 0</w:t>
      </w:r>
      <w:r w:rsidR="00BD0E74">
        <w:t>2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1362A0">
        <w:t xml:space="preserve">Table </w:t>
      </w:r>
      <w:r w:rsidR="001362A0">
        <w:rPr>
          <w:noProof/>
        </w:rPr>
        <w:t>5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Default="007E021A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7777777" w:rsidR="007E021A" w:rsidRDefault="007E021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04F30FD4" w:rsidR="007E021A" w:rsidRDefault="002E427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Output from</w:t>
            </w:r>
            <w:r w:rsidR="00C420F0">
              <w:t xml:space="preserve"> </w:t>
            </w:r>
            <w:r w:rsidR="00C420F0">
              <w:fldChar w:fldCharType="begin"/>
            </w:r>
            <w:r w:rsidR="00C420F0">
              <w:instrText xml:space="preserve"> REF _Ref215491167 \h </w:instrText>
            </w:r>
            <w:r w:rsidR="00A9087E">
              <w:instrText xml:space="preserve"> \* MERGEFORMAT </w:instrText>
            </w:r>
            <w:r w:rsidR="00C420F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</w:t>
            </w:r>
            <w:r w:rsidR="00C420F0">
              <w:fldChar w:fldCharType="end"/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1D74A391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6249795B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1160E8E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5D9B8E6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1F63823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3702805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5140DB6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03596D1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0045739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19E6C5B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2452853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5C399F1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2006349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1358A63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0390DB9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1102DE4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66FA94C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00660A3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7226A8A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14E8111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07D9CB22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636EF0CF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08A2E41B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2D0B4A7F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5</w:t>
            </w:r>
            <w:r w:rsidRPr="00771AA6">
              <w:fldChar w:fldCharType="end"/>
            </w:r>
          </w:p>
        </w:tc>
      </w:tr>
    </w:tbl>
    <w:p w14:paraId="40D18A44" w14:textId="0FAD8B3F" w:rsidR="009572E7" w:rsidRDefault="009572E7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6</w:t>
      </w:r>
      <w:r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3B5CD670" w:rsidR="005521D5" w:rsidRDefault="00486709" w:rsidP="002A74BC">
      <w:pPr>
        <w:pStyle w:val="5aH5"/>
      </w:pPr>
      <w:r>
        <w:t>Step 0</w:t>
      </w:r>
      <w:r w:rsidR="00BD0E74">
        <w:t>3</w:t>
      </w:r>
      <w:r>
        <w:t xml:space="preserve">: </w:t>
      </w:r>
      <w:r w:rsidR="005521D5">
        <w:t>Adding density against the pack item</w:t>
      </w:r>
    </w:p>
    <w:p w14:paraId="4702EE7F" w14:textId="4E2438A7" w:rsidR="002A74BC" w:rsidRPr="00B27957" w:rsidRDefault="005521D5" w:rsidP="005521D5">
      <w:pPr>
        <w:pStyle w:val="6aH6"/>
      </w:pPr>
      <w:r>
        <w:t>Step 0</w:t>
      </w:r>
      <w:r w:rsidR="00FC3C0A">
        <w:t>3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PMMTNO in</w:t>
            </w:r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07609475" w:rsidR="002A74BC" w:rsidRDefault="002A74BC" w:rsidP="002A74BC">
      <w:pPr>
        <w:pStyle w:val="Caption"/>
      </w:pPr>
      <w:r>
        <w:t xml:space="preserve">Table </w:t>
      </w:r>
      <w:r w:rsidR="00B6705D">
        <w:fldChar w:fldCharType="begin"/>
      </w:r>
      <w:r w:rsidR="00B6705D">
        <w:instrText xml:space="preserve"> SEQ Table \* ARABIC </w:instrText>
      </w:r>
      <w:r w:rsidR="00B6705D">
        <w:fldChar w:fldCharType="separate"/>
      </w:r>
      <w:r w:rsidR="001362A0">
        <w:rPr>
          <w:noProof/>
        </w:rPr>
        <w:t>7</w:t>
      </w:r>
      <w:r w:rsidR="00B6705D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6B9300F5" w:rsidR="00075924" w:rsidRDefault="00FC06ED" w:rsidP="00FC06ED">
      <w:pPr>
        <w:pStyle w:val="Caption"/>
      </w:pPr>
      <w:bookmarkStart w:id="16" w:name="_Ref21549595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8</w:t>
      </w:r>
      <w:r>
        <w:fldChar w:fldCharType="end"/>
      </w:r>
      <w:bookmarkEnd w:id="16"/>
      <w:r>
        <w:t>: Conversion factor and conversion form for the recipe item.</w:t>
      </w:r>
    </w:p>
    <w:p w14:paraId="7FD5B11D" w14:textId="46883349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3207AA">
        <w:rPr>
          <w:lang w:val="en-GB" w:eastAsia="en-US"/>
        </w:rPr>
        <w:t xml:space="preserve"> 10L</w:t>
      </w:r>
      <w:r w:rsidR="00BD7C50">
        <w:rPr>
          <w:lang w:val="en-GB" w:eastAsia="en-US"/>
        </w:rPr>
        <w:t xml:space="preserve">,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3F0DD92A" w:rsidR="00093C41" w:rsidRPr="00093C41" w:rsidRDefault="00093C41" w:rsidP="00093C41">
      <w:pPr>
        <w:pStyle w:val="6aH6"/>
      </w:pPr>
      <w:r w:rsidRPr="00093C41">
        <w:t>Step 0</w:t>
      </w:r>
      <w:r w:rsidR="00FC3C0A">
        <w:t>3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24781264" w:rsidR="0017677C" w:rsidRPr="00C85A3D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93371">
              <w:t>Maintain this as a configurable property field so it can be updated or amended as required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</w:tbl>
    <w:p w14:paraId="4FB1180F" w14:textId="6A42ED88" w:rsidR="00E00B9B" w:rsidRDefault="00DE49A4" w:rsidP="00DE49A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9</w:t>
      </w:r>
      <w:r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79235821" w:rsidR="00BB6BD3" w:rsidRPr="00BB6BD3" w:rsidRDefault="00BB6BD3" w:rsidP="008C56E2">
      <w:pPr>
        <w:pStyle w:val="Caption"/>
      </w:pPr>
      <w:bookmarkStart w:id="17" w:name="_Ref21887104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10</w:t>
      </w:r>
      <w:r>
        <w:fldChar w:fldCharType="end"/>
      </w:r>
      <w:bookmarkEnd w:id="17"/>
      <w:r>
        <w:t xml:space="preserve">: </w:t>
      </w:r>
      <w:r w:rsidR="000B763E">
        <w:t>Production line against the pack item</w:t>
      </w:r>
      <w:r>
        <w:t>.</w:t>
      </w:r>
    </w:p>
    <w:p w14:paraId="462D04EB" w14:textId="6C71AD6A" w:rsidR="007558B4" w:rsidRDefault="007558B4" w:rsidP="008C56E2">
      <w:pPr>
        <w:pStyle w:val="6aH6"/>
      </w:pPr>
      <w:r>
        <w:t>Step 0</w:t>
      </w:r>
      <w:r w:rsidR="009A166C">
        <w:t>3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058C4B7F" w14:textId="5B0F1E66" w:rsidR="00C125D7" w:rsidRPr="00C125D7" w:rsidRDefault="008C56E2" w:rsidP="008C56E2">
      <w:pPr>
        <w:pStyle w:val="7aH7"/>
      </w:pPr>
      <w:r>
        <w:t>Step 0</w:t>
      </w:r>
      <w:r w:rsidR="00EC3081">
        <w:t>3</w:t>
      </w:r>
      <w:r>
        <w:t>. 03. 01.</w:t>
      </w:r>
      <w:r w:rsidR="00240A17">
        <w:t xml:space="preserve"> </w:t>
      </w:r>
      <w:r w:rsidR="00213F5B">
        <w:t xml:space="preserve">Production line on </w:t>
      </w:r>
      <w:r w:rsidR="00213F5B">
        <w:fldChar w:fldCharType="begin"/>
      </w:r>
      <w:r w:rsidR="00213F5B">
        <w:instrText xml:space="preserve"> REF _Ref218871043 \h  \* MERGEFORMAT </w:instrText>
      </w:r>
      <w:r w:rsidR="00213F5B">
        <w:fldChar w:fldCharType="separate"/>
      </w:r>
      <w:r w:rsidR="001362A0">
        <w:t xml:space="preserve">Table </w:t>
      </w:r>
      <w:r w:rsidR="001362A0">
        <w:rPr>
          <w:noProof/>
        </w:rPr>
        <w:t>10</w:t>
      </w:r>
      <w:r w:rsidR="00213F5B">
        <w:fldChar w:fldCharType="end"/>
      </w:r>
      <w:r w:rsidR="00213F5B">
        <w:t xml:space="preserve"> consist of 10 (i.e. 10L_A, 10L_B, 10L_C, U4_10LCD).</w:t>
      </w:r>
    </w:p>
    <w:p w14:paraId="47C6B942" w14:textId="47DCF06F" w:rsidR="00213762" w:rsidRPr="00B405DA" w:rsidRDefault="00697772" w:rsidP="00213762">
      <w:pPr>
        <w:pStyle w:val="7aH7"/>
      </w:pPr>
      <w:r>
        <w:t>Step 0</w:t>
      </w:r>
      <w:r w:rsidR="00EC3081">
        <w:t>3</w:t>
      </w:r>
      <w:r>
        <w:t>. 03. 0</w:t>
      </w:r>
      <w:r w:rsidR="00F2397F">
        <w:t>1</w:t>
      </w:r>
      <w:r>
        <w:t>.</w:t>
      </w:r>
      <w:r w:rsidR="00F2397F">
        <w:t xml:space="preserve"> 01.</w:t>
      </w:r>
      <w:r>
        <w:t xml:space="preserve"> </w:t>
      </w:r>
      <w:r w:rsidR="00213762">
        <w:t>Extract quantity against the recipe code</w:t>
      </w:r>
    </w:p>
    <w:p w14:paraId="2DBDF584" w14:textId="77777777" w:rsidR="00213762" w:rsidRDefault="00213762" w:rsidP="002137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6B8088F1" w14:textId="77777777" w:rsidR="00213762" w:rsidRPr="003C4C40" w:rsidRDefault="00213762" w:rsidP="002137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213762" w14:paraId="7D75E46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26409" w14:textId="77777777" w:rsidR="00213762" w:rsidRDefault="00213762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4891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ACB7C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D0F0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6236A" w14:paraId="292CB2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C04D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6254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231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78100" w14:textId="6F505BD3" w:rsidR="0046236A" w:rsidRPr="00C85A3D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2130BE3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10EE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16B3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48A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37CFEE" w14:textId="375FC4D7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6283EC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D4AB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95F46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8CAC2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C75581" w14:textId="167C5542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13762" w14:paraId="7DD287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C6CEC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6868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15358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B730A9" w14:textId="4874AEA9" w:rsidR="00213762" w:rsidRDefault="0046236A" w:rsidP="007439C6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46236A" w14:paraId="350CCC6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6DEA0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74751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7A1D3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F80CB8" w14:textId="23205C86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70B6CC8" w14:textId="723EF673" w:rsidR="00213762" w:rsidRDefault="00213762" w:rsidP="00213762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11</w:t>
      </w:r>
      <w:r>
        <w:fldChar w:fldCharType="end"/>
      </w:r>
      <w:r>
        <w:t>: Inputs to extract the 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213762" w14:paraId="577D545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8FFD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929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C9F05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213762" w14:paraId="473CE9A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9590E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A6AEB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4848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06DBEDB5" w14:textId="17D11A53" w:rsidR="00213762" w:rsidRDefault="00213762" w:rsidP="00213762">
      <w:pPr>
        <w:pStyle w:val="Caption"/>
      </w:pPr>
      <w:bookmarkStart w:id="18" w:name="_Ref21887330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12</w:t>
      </w:r>
      <w:r>
        <w:fldChar w:fldCharType="end"/>
      </w:r>
      <w:bookmarkEnd w:id="18"/>
      <w:r>
        <w:t>: Consumption quantity against the recipe code.</w:t>
      </w:r>
    </w:p>
    <w:p w14:paraId="763AC5E4" w14:textId="394D62E5" w:rsidR="00213762" w:rsidRPr="007A5CF2" w:rsidRDefault="00F2397F" w:rsidP="007A5CF2">
      <w:pPr>
        <w:pStyle w:val="7aH7"/>
      </w:pPr>
      <w:r>
        <w:t>Step 0</w:t>
      </w:r>
      <w:r w:rsidR="00EC3081">
        <w:t>3</w:t>
      </w:r>
      <w:r>
        <w:t>. 03. 01. 0</w:t>
      </w:r>
      <w:r w:rsidR="00C44990">
        <w:t>2</w:t>
      </w:r>
      <w:r>
        <w:t xml:space="preserve">. </w:t>
      </w:r>
      <w:r w:rsidR="007A5CF2">
        <w:t xml:space="preserve">Add density against the </w:t>
      </w:r>
      <w:r w:rsidR="00F733EF">
        <w:t>pack code</w:t>
      </w:r>
    </w:p>
    <w:p w14:paraId="52DABD8C" w14:textId="77777777" w:rsidR="00790B24" w:rsidRDefault="00790B24" w:rsidP="00790B2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CA67409" w14:textId="77777777" w:rsidR="00790B24" w:rsidRPr="003C4C40" w:rsidRDefault="00790B24" w:rsidP="00790B2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790B24" w14:paraId="5EF010C9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3E63" w14:textId="77777777" w:rsidR="00790B24" w:rsidRDefault="00790B24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C0986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61DF1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A76C3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90B24" w14:paraId="0CA5E8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EAC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C9703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A0E15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3AF3C0" w14:textId="5F3552E4" w:rsidR="00790B24" w:rsidRPr="00C85A3D" w:rsidRDefault="0046236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46236A" w14:paraId="0BE7F2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3DD4B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D6BB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99F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A15934" w14:textId="59881E75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7DE213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D792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lastRenderedPageBreak/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904E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D096" w14:textId="6E417152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DEN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FD293" w14:textId="26728A16" w:rsidR="0046236A" w:rsidRPr="00026627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78AEE9D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8C8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D934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488B7" w14:textId="2D1BA436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ADB2BD" w14:textId="0A10D6CC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790B24" w14:paraId="7E97A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D5CCE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E2F2A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44069" w14:textId="41B40274" w:rsidR="00790B24" w:rsidRPr="00FC4E42" w:rsidRDefault="00C84318" w:rsidP="000B1778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CDF75E" w14:textId="7DD92DD0" w:rsidR="00790B24" w:rsidRPr="00C24A85" w:rsidRDefault="00CD2F2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>Conversion factor (COFA)</w:t>
            </w:r>
            <w:r w:rsidR="00BE14C3">
              <w:rPr>
                <w:lang w:val="en-GB" w:eastAsia="en-US"/>
              </w:rPr>
              <w:t xml:space="preserve"> on </w:t>
            </w:r>
            <w:r w:rsidR="00BE14C3">
              <w:rPr>
                <w:lang w:val="en-GB" w:eastAsia="en-US"/>
              </w:rPr>
              <w:fldChar w:fldCharType="begin"/>
            </w:r>
            <w:r w:rsidR="00BE14C3">
              <w:rPr>
                <w:lang w:val="en-GB" w:eastAsia="en-US"/>
              </w:rPr>
              <w:instrText xml:space="preserve"> REF _Ref215495955 \h </w:instrText>
            </w:r>
            <w:r w:rsidR="00BE14C3">
              <w:rPr>
                <w:lang w:val="en-GB" w:eastAsia="en-US"/>
              </w:rPr>
            </w:r>
            <w:r w:rsidR="00BE14C3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 w:rsidR="00BE14C3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</w:t>
            </w:r>
            <w:r w:rsidR="00F733EF">
              <w:rPr>
                <w:lang w:val="en-GB" w:eastAsia="en-US"/>
              </w:rPr>
              <w:t>CNQT</w:t>
            </w:r>
            <w:r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t>value</w:t>
            </w:r>
            <w:r w:rsidR="008E5F3D">
              <w:rPr>
                <w:lang w:val="en-GB" w:eastAsia="en-US"/>
              </w:rPr>
              <w:t xml:space="preserve"> on</w:t>
            </w:r>
            <w:r w:rsidR="00F733EF"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fldChar w:fldCharType="begin"/>
            </w:r>
            <w:r w:rsidR="00F733EF">
              <w:rPr>
                <w:lang w:val="en-GB" w:eastAsia="en-US"/>
              </w:rPr>
              <w:instrText xml:space="preserve"> REF _Ref218873304 \h </w:instrText>
            </w:r>
            <w:r w:rsidR="00F733EF">
              <w:rPr>
                <w:lang w:val="en-GB" w:eastAsia="en-US"/>
              </w:rPr>
            </w:r>
            <w:r w:rsidR="00F733EF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12</w:t>
            </w:r>
            <w:r w:rsidR="00F733EF">
              <w:rPr>
                <w:lang w:val="en-GB" w:eastAsia="en-US"/>
              </w:rPr>
              <w:fldChar w:fldCharType="end"/>
            </w:r>
          </w:p>
        </w:tc>
      </w:tr>
      <w:tr w:rsidR="00790B24" w14:paraId="402E27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58C12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42E9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2E393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414CDB" w14:textId="7FC99FE5" w:rsidR="00790B24" w:rsidRDefault="00A40FC9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fldChar w:fldCharType="end"/>
            </w:r>
          </w:p>
        </w:tc>
      </w:tr>
      <w:tr w:rsidR="0046236A" w14:paraId="21CAEE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BBC2C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C5FD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E6B3A" w14:textId="6714705C" w:rsidR="0046236A" w:rsidRDefault="0046236A" w:rsidP="0046236A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14749F" w14:textId="04BBB191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611D99C" w14:textId="6CE4941B" w:rsidR="00790B24" w:rsidRDefault="00790B24" w:rsidP="00A40FC9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13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 w:rsidR="002C1E96">
        <w:t xml:space="preserve"> against pack </w:t>
      </w:r>
      <w:r w:rsidR="00957B1E">
        <w:t>item.</w:t>
      </w:r>
    </w:p>
    <w:p w14:paraId="07386F61" w14:textId="082BC5AE" w:rsidR="00D83DC8" w:rsidRPr="00505306" w:rsidRDefault="006F0B76" w:rsidP="00D83DC8">
      <w:pPr>
        <w:pStyle w:val="7aH7"/>
      </w:pPr>
      <w:r>
        <w:t>Step 0</w:t>
      </w:r>
      <w:r w:rsidR="00A35917">
        <w:t>3</w:t>
      </w:r>
      <w:r>
        <w:t xml:space="preserve">. 03. 01. 03. </w:t>
      </w:r>
      <w:r w:rsidR="00D83DC8">
        <w:t xml:space="preserve">Add specification header to the </w:t>
      </w:r>
      <w:r w:rsidR="00D83DC8" w:rsidRPr="00505306">
        <w:t>pack it</w:t>
      </w:r>
      <w:r w:rsidR="00A35917">
        <w:t>em so that weight checks can be added against the pack item.</w:t>
      </w:r>
    </w:p>
    <w:p w14:paraId="1B158274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33A680C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D83DC8" w14:paraId="3A72A58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647E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18E4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C5BCA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A2322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C4AE9" w14:paraId="4280A4D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4B4CF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4CB3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077A0" w14:textId="77777777" w:rsidR="00AC4AE9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D9EDB3" w14:textId="5B44489D" w:rsidR="00AC4AE9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67D33">
              <w:t>PMPRNO in MPDMAT table</w:t>
            </w:r>
          </w:p>
        </w:tc>
      </w:tr>
      <w:tr w:rsidR="00AC4AE9" w14:paraId="229CE9C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005A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A6466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A5F85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F2936" w14:textId="2B7D3C1A" w:rsidR="00AC4AE9" w:rsidRDefault="00AC4AE9" w:rsidP="00AC4AE9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AC4AE9" w14:paraId="73E8431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1B6CE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0787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0A847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E4644A" w14:textId="709D8318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33CFB05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201BA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8FD89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336C1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68569D" w14:textId="5766F6DC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0E916F96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C8AEA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0B47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F5539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25288C" w14:textId="76892F27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2603A26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27B92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B8514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D1F9E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22B196" w14:textId="27CB48EB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9D9AF2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949BD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C414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2D2D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22DF34" w14:textId="25A16326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EAF87F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15CE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E40E1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B9E53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95C4E5" w14:textId="3E0A3FDE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5FAC59B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F010B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7CA53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9CF5B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4C3E7" w14:textId="19B517AA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7C2BE8D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9E744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A013C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E1312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E5CD3" w14:textId="2E5605C1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AC4AE9" w14:paraId="409A2E3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03FF2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1F777" w14:textId="77777777" w:rsidR="00AC4AE9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F4DD3" w14:textId="77777777" w:rsidR="00AC4AE9" w:rsidRDefault="00AC4AE9" w:rsidP="00AC4AE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4956F7" w14:textId="46A6B08D" w:rsidR="00AC4AE9" w:rsidRDefault="00AC4AE9" w:rsidP="00AC4AE9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75EC4181" w14:textId="5BB86B7C" w:rsidR="00D83DC8" w:rsidRPr="002D15E3" w:rsidRDefault="00D83DC8" w:rsidP="00D83DC8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14</w:t>
      </w:r>
      <w:r>
        <w:fldChar w:fldCharType="end"/>
      </w:r>
      <w:r>
        <w:t xml:space="preserve">: </w:t>
      </w:r>
      <w:r w:rsidRPr="00BC1AB9">
        <w:t>Add Recipe specification against the pack item.</w:t>
      </w:r>
    </w:p>
    <w:p w14:paraId="19E63B5F" w14:textId="1FA1D59F" w:rsidR="001958C8" w:rsidRDefault="006F0B76" w:rsidP="00682D43">
      <w:pPr>
        <w:pStyle w:val="7aH7"/>
      </w:pPr>
      <w:r>
        <w:t>Step 0</w:t>
      </w:r>
      <w:r w:rsidR="00A35917">
        <w:t>3</w:t>
      </w:r>
      <w:r>
        <w:t xml:space="preserve">. 03. 01. 04. </w:t>
      </w:r>
      <w:r w:rsidR="001958C8">
        <w:t>Retrieve details relating to weight checks</w:t>
      </w:r>
      <w:r w:rsidR="002D0E5C">
        <w:t>. This needs to be executed 15 times in a loop for tests WEIGHT-A to WEIGHT-O</w:t>
      </w:r>
      <w:r w:rsidR="007653AA">
        <w:t xml:space="preserve"> (WEIGHT-A, WEIGHT-B, WEIGHT-C……………., WEIGHT-O)</w:t>
      </w:r>
    </w:p>
    <w:p w14:paraId="57FE5069" w14:textId="77777777" w:rsidR="00A512DB" w:rsidRDefault="00A512DB" w:rsidP="00A512D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25FA263" w14:textId="0D751107" w:rsidR="00A512DB" w:rsidRPr="003C4C40" w:rsidRDefault="00A512DB" w:rsidP="00A512D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595E81"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512DB" w14:paraId="17E923C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8C6D" w14:textId="77777777" w:rsidR="00A512DB" w:rsidRDefault="00A512D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910F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D4FCA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8AD3B8" w14:textId="77777777" w:rsidR="00A512DB" w:rsidRDefault="00A512D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512DB" w14:paraId="55AD91A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EF697" w14:textId="2EA260AA" w:rsidR="00A512DB" w:rsidRDefault="0060372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6E282" w14:textId="05B45589" w:rsidR="00A512DB" w:rsidRDefault="00E372E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C8564" w14:textId="7AA3092C" w:rsidR="00A512DB" w:rsidRDefault="00D81B80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64A4F" w14:textId="7A8D85D7" w:rsidR="00A512DB" w:rsidRPr="00C85A3D" w:rsidRDefault="00A512D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 w:rsidR="00D81B80">
              <w:t xml:space="preserve">. </w:t>
            </w:r>
            <w:r w:rsidR="00D81B80">
              <w:t xml:space="preserve">Needs to be executed </w:t>
            </w:r>
            <w:r w:rsidR="00D81B80">
              <w:lastRenderedPageBreak/>
              <w:t>in a loop with values from WEIGHT-A to WEIGHT-O (i.e. WEIGHT-A, WEIGHT-B, WEIGHT-C …..WEIGHT-O)</w:t>
            </w:r>
          </w:p>
        </w:tc>
      </w:tr>
    </w:tbl>
    <w:p w14:paraId="01C7F91B" w14:textId="15686C29" w:rsidR="00A512DB" w:rsidRDefault="00A512DB" w:rsidP="00A512DB">
      <w:pPr>
        <w:pStyle w:val="Caption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15</w:t>
      </w:r>
      <w:r>
        <w:fldChar w:fldCharType="end"/>
      </w:r>
      <w:r>
        <w:t xml:space="preserve">: Inputs to extract </w:t>
      </w:r>
      <w:r w:rsidR="007B78DD">
        <w:t>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512DB" w14:paraId="15CC31E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28A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11A3D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87924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512DB" w14:paraId="5CD787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2F389" w14:textId="7C336AA7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5A456" w14:textId="5BEB4F94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E61B7" w14:textId="04A70DB4" w:rsidR="00A512DB" w:rsidRDefault="006E229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E229A" w14:paraId="535CF21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EA75A" w14:textId="1FB11E33" w:rsidR="006E229A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6FC4A" w14:textId="53BABB1D" w:rsidR="006E229A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97F7E" w14:textId="059C3CAD" w:rsidR="006E229A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90C90" w14:paraId="5EC8230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48DFA" w14:textId="6E11C23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76506" w14:textId="33AFA1BD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494F" w14:textId="5BA3804C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B90C90" w14:paraId="7FC68E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C740B" w14:textId="2F4C82F7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CB54B" w14:textId="3567BF0C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3DC48" w14:textId="24AA2089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B90C90" w14:paraId="243106B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AEECD" w14:textId="0680E27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7EC36" w14:textId="1ED50D67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DC73C" w14:textId="1D38AEE8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4950E3" w14:paraId="632F22A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0E651" w14:textId="186C356A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079E1" w14:textId="3D27F63F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09F60" w14:textId="411EA49B" w:rsidR="004950E3" w:rsidRDefault="00786188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90C90" w14:paraId="56801C7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D85EC" w14:textId="45706EDB" w:rsidR="00B90C90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79ADB" w14:textId="4962BD6A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A199" w14:textId="7437C910" w:rsidR="00B90C90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CD295C" w14:paraId="0983B82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163A0" w14:textId="724E4CF4" w:rsidR="00CD295C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7C7F8" w14:textId="3AAE0A78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F3C92" w14:textId="1B294E18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CD295C" w14:paraId="23F4996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E0CF9" w14:textId="5DE72E97" w:rsidR="00CD295C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4803A" w14:textId="4E7BC23E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0DC3" w14:textId="1AA5BC1F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B3A739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B6AFC" w14:textId="2898C0CE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431E5" w14:textId="1A16E333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AEAB2" w14:textId="632EBD16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22FF4" w14:paraId="09E4C50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18754" w14:textId="4FA8BAF9" w:rsidR="00A22FF4" w:rsidRDefault="00A22FF4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176DB" w14:textId="4AA70AC1" w:rsidR="00A22FF4" w:rsidRDefault="008572C2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9AB7D" w14:textId="77777777" w:rsidR="00A22FF4" w:rsidRDefault="00A22FF4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ED419B" w14:paraId="458247C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75DB9" w14:textId="3BC88470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3766D" w14:textId="5FF6405A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2DC83" w14:textId="1318EE4E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69D406F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8162" w14:textId="721082BB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E46AC" w14:textId="65D0888D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A0590" w14:textId="3E7ADCBC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62BF27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B7F6B" w14:textId="4ADF00DB" w:rsidR="00ED419B" w:rsidRDefault="003935F9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3F83A" w14:textId="39779750" w:rsidR="00ED419B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68011" w14:textId="0A72ED32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3935F9" w14:paraId="7349B36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71740" w14:textId="769297F3" w:rsidR="003935F9" w:rsidRDefault="004757A3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3ACEB" w14:textId="56E6E2F4" w:rsidR="003935F9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5D95D3" w14:textId="760242EB" w:rsidR="003935F9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757A3" w14:paraId="51EA4C6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9CEDB" w14:textId="2273ED9D" w:rsidR="004757A3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178DB" w14:textId="779EA716" w:rsidR="004757A3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64678" w14:textId="4FCE3492" w:rsidR="004757A3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522F67E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B10AC" w14:textId="25ABB706" w:rsidR="00CF4706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B8DEB" w14:textId="66924F25" w:rsidR="00CF4706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05EBD" w14:textId="34C3A0F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03A4958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C5ED7" w14:textId="0E97C5B2" w:rsidR="00CF4706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F66A0" w14:textId="11C35D02" w:rsidR="00CF4706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0E02A" w14:textId="50036BC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30908" w14:paraId="1BEB8F8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BAF9C" w14:textId="6D8E6163" w:rsidR="00C30908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CBA7A" w14:textId="1785DDD7" w:rsidR="00C30908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ACD1C" w14:textId="2E4AFD79" w:rsidR="00C30908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64E096E8" w14:textId="566757E8" w:rsidR="00A512DB" w:rsidRPr="00A512DB" w:rsidRDefault="00A512DB" w:rsidP="006A3FF0">
      <w:pPr>
        <w:pStyle w:val="Caption"/>
      </w:pPr>
      <w:bookmarkStart w:id="19" w:name="_Ref21991054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16</w:t>
      </w:r>
      <w:r>
        <w:fldChar w:fldCharType="end"/>
      </w:r>
      <w:bookmarkEnd w:id="19"/>
      <w:r>
        <w:t xml:space="preserve">: </w:t>
      </w:r>
      <w:r w:rsidR="00CB0A89">
        <w:t>Details against weight checks.</w:t>
      </w:r>
    </w:p>
    <w:p w14:paraId="0399FB49" w14:textId="5FC6232B" w:rsidR="00D83DC8" w:rsidRDefault="001958C8" w:rsidP="001958C8">
      <w:pPr>
        <w:pStyle w:val="7aH7"/>
      </w:pPr>
      <w:r>
        <w:t>Step 03. 03. 01. 0</w:t>
      </w:r>
      <w:r>
        <w:t>5</w:t>
      </w:r>
      <w:r>
        <w:t xml:space="preserve">. </w:t>
      </w:r>
      <w:r w:rsidR="00D60C5E">
        <w:t>S</w:t>
      </w:r>
      <w:r w:rsidR="00D83DC8">
        <w:t>pecification tests relating to the pack item to the specification</w:t>
      </w:r>
      <w:r w:rsidR="002448E2">
        <w:t xml:space="preserve">. This needs to be run in a </w:t>
      </w:r>
      <w:r w:rsidR="006F0B76">
        <w:t>loop</w:t>
      </w:r>
      <w:r w:rsidR="002448E2">
        <w:t xml:space="preserve"> 15 times for each of the weight checks.</w:t>
      </w:r>
    </w:p>
    <w:p w14:paraId="4549D817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CF3C984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D83DC8" w14:paraId="6F75DDC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9AA7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7E05F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75EF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2354B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722D0F1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ADBD7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CF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773A9" w14:textId="77777777" w:rsidR="00D83DC8" w:rsidRDefault="00D83DC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0D095D" w14:textId="15C693C1" w:rsidR="00D83DC8" w:rsidRDefault="00AC4AE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67D33">
              <w:t>PMPRNO in MPDMAT table</w:t>
            </w:r>
          </w:p>
        </w:tc>
      </w:tr>
      <w:tr w:rsidR="00D83DC8" w14:paraId="6AF5909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82105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7A3D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565F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C4AB89" w14:textId="7BE9B17C" w:rsidR="00D83DC8" w:rsidRDefault="00040C0B" w:rsidP="007439C6">
            <w:pPr>
              <w:keepNext/>
              <w:spacing w:line="276" w:lineRule="auto"/>
              <w:jc w:val="center"/>
            </w:pPr>
            <w:r>
              <w:t>QTE1</w:t>
            </w:r>
            <w:r w:rsidR="002D2A3A">
              <w:t xml:space="preserve"> output in </w:t>
            </w:r>
            <w:r w:rsidR="002D2A3A">
              <w:fldChar w:fldCharType="begin"/>
            </w:r>
            <w:r w:rsidR="002D2A3A">
              <w:instrText xml:space="preserve"> REF _Ref219910540 \h </w:instrText>
            </w:r>
            <w:r w:rsidR="002D2A3A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="002D2A3A">
              <w:fldChar w:fldCharType="end"/>
            </w:r>
          </w:p>
        </w:tc>
      </w:tr>
      <w:tr w:rsidR="00D83DC8" w14:paraId="738090B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F6CC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3CE25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839B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1AAD8C" w14:textId="6B26C815" w:rsidR="00D83DC8" w:rsidRDefault="00AC4AE9" w:rsidP="007439C6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D83DC8" w14:paraId="5E6B632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0FC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01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3197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45F8EC" w14:textId="351E4164" w:rsidR="00D83DC8" w:rsidRDefault="003144E5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 w:rsidR="0085373E">
              <w:t xml:space="preserve">. </w:t>
            </w:r>
            <w:r w:rsidR="00D83DC8">
              <w:t>Needs to be executed in a loop with values from WEIGHT-A to WEIGHT-O (i.e. WEIGHT-A, WEIGHT-B, WEIGHT-C …..WEIGHT-O)</w:t>
            </w:r>
          </w:p>
        </w:tc>
      </w:tr>
      <w:tr w:rsidR="009D29E0" w14:paraId="4E50CAAD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6CA52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C83C1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76664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FFE05" w14:textId="39D193AD" w:rsidR="009D29E0" w:rsidRDefault="005B7C58" w:rsidP="009D29E0">
            <w:pPr>
              <w:keepNext/>
              <w:spacing w:line="276" w:lineRule="auto"/>
              <w:jc w:val="center"/>
            </w:pPr>
            <w:r>
              <w:t xml:space="preserve">TSTY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</w:p>
        </w:tc>
      </w:tr>
      <w:tr w:rsidR="009D29E0" w14:paraId="3ED135B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25EB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5E66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D211C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6BEF89" w14:textId="747603D2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QTE1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</w:p>
        </w:tc>
      </w:tr>
      <w:tr w:rsidR="009D29E0" w14:paraId="43B2250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73467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23BB7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D5B0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37A497" w14:textId="2606055F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QTI1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</w:p>
        </w:tc>
      </w:tr>
      <w:tr w:rsidR="00D83DC8" w14:paraId="48A5016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32DE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3A3E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45B63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62F02F" w14:textId="7751527A" w:rsidR="00D83DC8" w:rsidRDefault="00ED6CB6" w:rsidP="007439C6">
            <w:pPr>
              <w:keepNext/>
              <w:spacing w:line="276" w:lineRule="auto"/>
              <w:jc w:val="center"/>
            </w:pPr>
            <w:r>
              <w:t>TX40 from</w:t>
            </w:r>
            <w:r w:rsidR="002D0E5C">
              <w:t xml:space="preserve"> </w:t>
            </w:r>
            <w:r w:rsidR="002D0E5C">
              <w:fldChar w:fldCharType="begin"/>
            </w:r>
            <w:r w:rsidR="002D0E5C">
              <w:instrText xml:space="preserve"> REF _Ref219910540 \h </w:instrText>
            </w:r>
            <w:r w:rsidR="002D0E5C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="002D0E5C">
              <w:fldChar w:fldCharType="end"/>
            </w:r>
            <w:r w:rsidR="00D83DC8">
              <w:t xml:space="preserve">. </w:t>
            </w:r>
          </w:p>
        </w:tc>
      </w:tr>
      <w:tr w:rsidR="00D83DC8" w14:paraId="61057FB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4C84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52F0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FF8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6CABBF" w14:textId="081B376E" w:rsidR="00D83DC8" w:rsidRDefault="00B5157B" w:rsidP="007439C6">
            <w:pPr>
              <w:keepNext/>
              <w:spacing w:line="276" w:lineRule="auto"/>
              <w:jc w:val="center"/>
            </w:pPr>
            <w:r>
              <w:t>EXSQ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D83DC8" w14:paraId="0223E42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1C509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A22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A126E" w14:textId="77777777" w:rsidR="00D83DC8" w:rsidRDefault="00D83DC8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F1D27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D83DC8" w14:paraId="76CCD43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4FD4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FE8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D763" w14:textId="5B12C048" w:rsidR="00D83DC8" w:rsidRDefault="00603D80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22.7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50A4BD" w14:textId="16629A47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  <w:r w:rsidR="009E41F8">
              <w:rPr>
                <w:lang w:val="en-GB" w:eastAsia="en-US"/>
              </w:rPr>
              <w:t xml:space="preserve"> + 10%</w:t>
            </w:r>
          </w:p>
        </w:tc>
      </w:tr>
      <w:tr w:rsidR="00D83DC8" w14:paraId="7EE4E6D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5BE5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2BA7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715" w14:textId="545477A5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0D438B" w14:textId="7369E447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6678FEF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89A8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DE1F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E39F" w14:textId="2FF432E1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3469F" w14:textId="3B306D25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12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5157B" w14:paraId="7FD3C45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A605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FE88E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6828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D6E78" w14:textId="03C12FE4" w:rsidR="00B5157B" w:rsidRDefault="00B5157B" w:rsidP="00B5157B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B5157B" w14:paraId="3E883B98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F2DAA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7D5A9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7476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4C91F5" w14:textId="6BE13C6E" w:rsidR="00B5157B" w:rsidRDefault="00B5157B" w:rsidP="00B5157B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D83DC8" w14:paraId="33C1BE8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31D06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2AB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DCAB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977720" w14:textId="0EDB3C81" w:rsidR="00D83DC8" w:rsidRDefault="00C20E23" w:rsidP="007439C6">
            <w:pPr>
              <w:keepNext/>
              <w:spacing w:line="276" w:lineRule="auto"/>
              <w:jc w:val="center"/>
            </w:pPr>
            <w:r>
              <w:t>REQD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320ECD" w14:paraId="539DC28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6E17D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544D6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EAA13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AF56B3" w14:textId="26DB9F22" w:rsidR="00320ECD" w:rsidRDefault="00C20E23" w:rsidP="00320ECD">
            <w:pPr>
              <w:keepNext/>
              <w:spacing w:line="276" w:lineRule="auto"/>
              <w:jc w:val="center"/>
            </w:pPr>
            <w:r>
              <w:t>FRTI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320ECD" w14:paraId="1904D0D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9DE5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F5200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9B4D9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7BC36C" w14:textId="3E07B861" w:rsidR="00320ECD" w:rsidRDefault="00C20E23" w:rsidP="00320ECD">
            <w:pPr>
              <w:keepNext/>
              <w:spacing w:line="276" w:lineRule="auto"/>
              <w:jc w:val="center"/>
            </w:pPr>
            <w:r>
              <w:t>TCLS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320ECD" w14:paraId="52404C9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D84D3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D8AFD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9DAD0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CC1B4E" w14:textId="42551C64" w:rsidR="00320ECD" w:rsidRDefault="00C20E23" w:rsidP="00320ECD">
            <w:pPr>
              <w:keepNext/>
              <w:spacing w:line="276" w:lineRule="auto"/>
              <w:jc w:val="center"/>
            </w:pPr>
            <w:r>
              <w:t>VLTP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8572C2" w14:paraId="4AE5A7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6FAC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E4C92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7F6A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50E172" w14:textId="0B0A3EE6" w:rsidR="008572C2" w:rsidRDefault="008572C2" w:rsidP="008572C2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11B60C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333B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2E60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F03B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ED67DB" w14:textId="07373A17" w:rsidR="008572C2" w:rsidRDefault="008572C2" w:rsidP="008572C2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5BFBCB4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C4A73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C5F0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66FD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AC606B" w14:textId="080829E3" w:rsidR="008572C2" w:rsidRDefault="008572C2" w:rsidP="008572C2">
            <w:pPr>
              <w:keepNext/>
              <w:spacing w:line="276" w:lineRule="auto"/>
              <w:jc w:val="center"/>
            </w:pPr>
            <w:r>
              <w:t>PTCA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8572C2" w14:paraId="33AAAA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1430B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34E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3F045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5675A" w14:textId="42149839" w:rsidR="008572C2" w:rsidRDefault="008572C2" w:rsidP="008572C2">
            <w:pPr>
              <w:keepNext/>
              <w:spacing w:line="276" w:lineRule="auto"/>
              <w:jc w:val="center"/>
            </w:pPr>
            <w:r>
              <w:t>PTSP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8572C2" w14:paraId="3BA68C3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7DA1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8519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E1DD6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DB85BD" w14:textId="07CBF7B5" w:rsidR="008572C2" w:rsidRDefault="008572C2" w:rsidP="008572C2">
            <w:pPr>
              <w:keepNext/>
              <w:spacing w:line="276" w:lineRule="auto"/>
              <w:jc w:val="center"/>
            </w:pPr>
            <w:r>
              <w:t>QPTT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8572C2" w14:paraId="7921097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CCFE5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88D1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D80E1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363877" w14:textId="66933BA5" w:rsidR="008572C2" w:rsidRDefault="008572C2" w:rsidP="008572C2">
            <w:pPr>
              <w:keepNext/>
              <w:spacing w:line="276" w:lineRule="auto"/>
              <w:jc w:val="center"/>
            </w:pPr>
            <w:r>
              <w:t>QPTR</w:t>
            </w:r>
            <w:r>
              <w:t xml:space="preserve">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>
              <w:fldChar w:fldCharType="end"/>
            </w:r>
            <w:r>
              <w:t>.</w:t>
            </w:r>
          </w:p>
        </w:tc>
      </w:tr>
      <w:tr w:rsidR="008572C2" w14:paraId="35BDB6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50B14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0A9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352F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0B11FC" w14:textId="0D9E6744" w:rsidR="008572C2" w:rsidRDefault="008572C2" w:rsidP="008572C2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16</w:t>
            </w:r>
            <w:r w:rsidRPr="00110EA0">
              <w:fldChar w:fldCharType="end"/>
            </w:r>
            <w:r w:rsidRPr="00110EA0">
              <w:t>.</w:t>
            </w:r>
          </w:p>
        </w:tc>
      </w:tr>
    </w:tbl>
    <w:p w14:paraId="49FF0CAF" w14:textId="4F5EE199" w:rsidR="00D83DC8" w:rsidRDefault="00D83DC8" w:rsidP="00D83DC8">
      <w:pPr>
        <w:pStyle w:val="Caption"/>
      </w:pPr>
      <w:bookmarkStart w:id="20" w:name="_Ref21991062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17</w:t>
      </w:r>
      <w:r>
        <w:fldChar w:fldCharType="end"/>
      </w:r>
      <w:bookmarkEnd w:id="20"/>
      <w:r>
        <w:t>: Adding specification tests relating to the pack item specification.</w:t>
      </w:r>
    </w:p>
    <w:p w14:paraId="271261A3" w14:textId="45E77CFE" w:rsidR="00D83DC8" w:rsidRPr="00D83DC8" w:rsidRDefault="00D83DC8" w:rsidP="00D83DC8">
      <w:pPr>
        <w:rPr>
          <w:lang w:val="en-GB" w:eastAsia="en-US"/>
        </w:rPr>
      </w:pPr>
      <w:r>
        <w:rPr>
          <w:lang w:val="en-GB" w:eastAsia="en-US"/>
        </w:rPr>
        <w:lastRenderedPageBreak/>
        <w:t>Weight check needs to be added to the pack specification 15 times in a loop starting from WEIGHT-A and ending with WEIGHT-O with values being WEIGHT-A, WEIGHT-B, WEIGHT-C,………….WEIGHT-O.</w:t>
      </w:r>
    </w:p>
    <w:p w14:paraId="25F36EC1" w14:textId="27440ADF" w:rsidR="005B34E6" w:rsidRDefault="001B3F0B" w:rsidP="006F0664">
      <w:pPr>
        <w:pStyle w:val="6aH6"/>
      </w:pPr>
      <w:r>
        <w:t>Step 0</w:t>
      </w:r>
      <w:r w:rsidR="001D1E7A">
        <w:t>3</w:t>
      </w:r>
      <w:r>
        <w:t xml:space="preserve">. 03. 02. </w:t>
      </w:r>
      <w:r w:rsidR="00014FCC">
        <w:t>P</w:t>
      </w:r>
      <w:r w:rsidR="00B96284">
        <w:t xml:space="preserve">roduction line on </w:t>
      </w:r>
      <w:r w:rsidR="00B96284">
        <w:fldChar w:fldCharType="begin"/>
      </w:r>
      <w:r w:rsidR="00B96284">
        <w:instrText xml:space="preserve"> REF _Ref218871043 \h </w:instrText>
      </w:r>
      <w:r w:rsidR="006F0664">
        <w:instrText xml:space="preserve"> \* MERGEFORMAT </w:instrText>
      </w:r>
      <w:r w:rsidR="00B96284">
        <w:fldChar w:fldCharType="separate"/>
      </w:r>
      <w:r w:rsidR="001362A0">
        <w:t xml:space="preserve">Table </w:t>
      </w:r>
      <w:r w:rsidR="001362A0">
        <w:rPr>
          <w:noProof/>
        </w:rPr>
        <w:t>10</w:t>
      </w:r>
      <w:r w:rsidR="00B96284">
        <w:fldChar w:fldCharType="end"/>
      </w:r>
      <w:r w:rsidR="00B96284">
        <w:t xml:space="preserve"> consist of </w:t>
      </w:r>
      <w:r w:rsidR="00B862EB">
        <w:t xml:space="preserve">any other value except 10 or IBC </w:t>
      </w:r>
      <w:r w:rsidR="00B96284">
        <w:t xml:space="preserve">(i.e. </w:t>
      </w:r>
      <w:r w:rsidR="00B862EB">
        <w:t>500ML, 5L_A, 5L_B</w:t>
      </w:r>
      <w:r w:rsidR="00B96284">
        <w:t>).</w:t>
      </w:r>
    </w:p>
    <w:p w14:paraId="0BFA419F" w14:textId="38F4F54D" w:rsidR="00B405DA" w:rsidRPr="00B405DA" w:rsidRDefault="005B34E6" w:rsidP="00C859A7">
      <w:pPr>
        <w:pStyle w:val="7aH7"/>
      </w:pPr>
      <w:r>
        <w:t xml:space="preserve">Step </w:t>
      </w:r>
      <w:r w:rsidR="003D7AAB">
        <w:t>0</w:t>
      </w:r>
      <w:r w:rsidR="001D1E7A">
        <w:t>3</w:t>
      </w:r>
      <w:r w:rsidR="003D7AAB">
        <w:t xml:space="preserve">. 03. 02. 01. </w:t>
      </w:r>
      <w:r>
        <w:t xml:space="preserve">Extract quantity against </w:t>
      </w:r>
      <w:r w:rsidR="002A189B">
        <w:t xml:space="preserve">the </w:t>
      </w:r>
      <w:r>
        <w:t>recipe code</w:t>
      </w:r>
    </w:p>
    <w:p w14:paraId="08BE9A67" w14:textId="2C6CAA1B" w:rsidR="00C23A76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3C4C40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Default="00C23A76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852C8B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Default="00320ECD" w:rsidP="00852C8B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D858B8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Default="00ED6A42" w:rsidP="00D858B8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79E16C86" w14:textId="502B79C4" w:rsidR="00C23A76" w:rsidRDefault="00C23A76" w:rsidP="00C23A76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18</w:t>
      </w:r>
      <w:r>
        <w:fldChar w:fldCharType="end"/>
      </w:r>
      <w:r>
        <w:t xml:space="preserve">: Inputs to extract the </w:t>
      </w:r>
      <w:r w:rsidR="00D858B8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026BA31C" w:rsidR="00C23A76" w:rsidRDefault="00C23A76" w:rsidP="00C23A76">
      <w:pPr>
        <w:pStyle w:val="Caption"/>
      </w:pPr>
      <w:bookmarkStart w:id="21" w:name="_Ref21905334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19</w:t>
      </w:r>
      <w:r>
        <w:fldChar w:fldCharType="end"/>
      </w:r>
      <w:bookmarkEnd w:id="21"/>
      <w:r>
        <w:t xml:space="preserve">: </w:t>
      </w:r>
      <w:r w:rsidR="009B357F">
        <w:t>Consumption quantity against the recipe code</w:t>
      </w:r>
      <w:r>
        <w:t>.</w:t>
      </w:r>
    </w:p>
    <w:p w14:paraId="22FA36A9" w14:textId="5A2D3C16" w:rsidR="009B357F" w:rsidRPr="00B405DA" w:rsidRDefault="003D7AAB" w:rsidP="009B357F">
      <w:pPr>
        <w:pStyle w:val="7aH7"/>
      </w:pPr>
      <w:r>
        <w:t>Step 0</w:t>
      </w:r>
      <w:r w:rsidR="009D46B2">
        <w:t>3</w:t>
      </w:r>
      <w:r>
        <w:t xml:space="preserve">. 03. 02. 02. </w:t>
      </w:r>
      <w:r w:rsidR="009B357F">
        <w:t>Extract quantity against the jar</w:t>
      </w:r>
      <w:r w:rsidR="009D5556">
        <w:t xml:space="preserve"> or </w:t>
      </w:r>
      <w:r w:rsidR="009B357F">
        <w:t>pouch</w:t>
      </w:r>
    </w:p>
    <w:p w14:paraId="740FAE9C" w14:textId="77777777" w:rsidR="009B357F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3C4C40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Default="009B357F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9B357F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Default="00ED6A42" w:rsidP="007439C6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9B357F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50A13544" w14:textId="3B8A0A2A" w:rsidR="009B357F" w:rsidRDefault="009B357F" w:rsidP="009B357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20</w:t>
      </w:r>
      <w:r>
        <w:fldChar w:fldCharType="end"/>
      </w:r>
      <w:r>
        <w:t xml:space="preserve">: Inputs to extract the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6F625EF5" w:rsidR="009B357F" w:rsidRDefault="009B357F" w:rsidP="009B357F">
      <w:pPr>
        <w:pStyle w:val="Caption"/>
      </w:pPr>
      <w:bookmarkStart w:id="22" w:name="_Ref21887350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21</w:t>
      </w:r>
      <w:r>
        <w:fldChar w:fldCharType="end"/>
      </w:r>
      <w:bookmarkEnd w:id="22"/>
      <w:r>
        <w:t xml:space="preserve">: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  <w:r>
        <w:t>.</w:t>
      </w:r>
    </w:p>
    <w:p w14:paraId="6BF1D460" w14:textId="2BCAB0D0" w:rsidR="00C23A76" w:rsidRPr="000B763E" w:rsidRDefault="003D7AAB" w:rsidP="005D6821">
      <w:pPr>
        <w:pStyle w:val="7aH7"/>
      </w:pPr>
      <w:r>
        <w:t>Step 0</w:t>
      </w:r>
      <w:r w:rsidR="009D46B2">
        <w:t>3</w:t>
      </w:r>
      <w:r>
        <w:t xml:space="preserve">. 03. 02. 03. </w:t>
      </w:r>
      <w:r w:rsidR="005D6821">
        <w:t>Add density against the pack code</w:t>
      </w:r>
    </w:p>
    <w:p w14:paraId="618A84E9" w14:textId="77777777" w:rsidR="00B9628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MMS015MI</w:t>
      </w:r>
    </w:p>
    <w:p w14:paraId="1A19CCCB" w14:textId="77777777" w:rsidR="00B96284" w:rsidRPr="003C4C40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Default="00B9628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C85A3D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ED6A42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5CA329C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DPJ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026627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B9628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FC4E42" w:rsidRDefault="00B97F10" w:rsidP="007439C6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59728E1E" w:rsidR="00B96284" w:rsidRPr="00C24A85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B045B9">
              <w:rPr>
                <w:lang w:val="en-GB" w:eastAsia="en-US"/>
              </w:rPr>
              <w:fldChar w:fldCharType="begin"/>
            </w:r>
            <w:r w:rsidR="00B045B9">
              <w:rPr>
                <w:lang w:val="en-GB" w:eastAsia="en-US"/>
              </w:rPr>
              <w:instrText xml:space="preserve"> REF _Ref219053341 \h </w:instrText>
            </w:r>
            <w:r w:rsidR="00B045B9">
              <w:rPr>
                <w:lang w:val="en-GB" w:eastAsia="en-US"/>
              </w:rPr>
            </w:r>
            <w:r w:rsidR="00B045B9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19</w:t>
            </w:r>
            <w:r w:rsidR="00B045B9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</w:t>
            </w:r>
            <w:r w:rsidR="00920550">
              <w:rPr>
                <w:lang w:val="en-GB" w:eastAsia="en-US"/>
              </w:rPr>
              <w:t xml:space="preserve">CNQT value on </w:t>
            </w:r>
            <w:r w:rsidR="00920550">
              <w:rPr>
                <w:lang w:val="en-GB" w:eastAsia="en-US"/>
              </w:rPr>
              <w:fldChar w:fldCharType="begin"/>
            </w:r>
            <w:r w:rsidR="00920550">
              <w:rPr>
                <w:lang w:val="en-GB" w:eastAsia="en-US"/>
              </w:rPr>
              <w:instrText xml:space="preserve"> REF _Ref218873509 \h </w:instrText>
            </w:r>
            <w:r w:rsidR="00920550">
              <w:rPr>
                <w:lang w:val="en-GB" w:eastAsia="en-US"/>
              </w:rPr>
            </w:r>
            <w:r w:rsidR="00920550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21</w:t>
            </w:r>
            <w:r w:rsidR="00920550">
              <w:rPr>
                <w:lang w:val="en-GB" w:eastAsia="en-US"/>
              </w:rPr>
              <w:fldChar w:fldCharType="end"/>
            </w:r>
          </w:p>
        </w:tc>
      </w:tr>
      <w:tr w:rsidR="00B9628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22E439C5" w:rsidR="00B96284" w:rsidRDefault="00B96284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fldChar w:fldCharType="end"/>
            </w:r>
          </w:p>
        </w:tc>
      </w:tr>
      <w:tr w:rsidR="00B9628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Default="00B96284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Default="00941FCA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3DE3715F" w14:textId="29F9460F" w:rsidR="00B96284" w:rsidRDefault="00B96284" w:rsidP="00B96284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22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63A24B7F" w14:textId="0752CC44" w:rsidR="0087328F" w:rsidRPr="00505306" w:rsidRDefault="00D233E0" w:rsidP="0087328F">
      <w:pPr>
        <w:pStyle w:val="7aH7"/>
      </w:pPr>
      <w:r>
        <w:t>Step 0</w:t>
      </w:r>
      <w:r w:rsidR="009D46B2">
        <w:t>3</w:t>
      </w:r>
      <w:r>
        <w:t xml:space="preserve">. 03. 02. 04. </w:t>
      </w:r>
      <w:r w:rsidR="0087328F">
        <w:t xml:space="preserve">Add specification header to the </w:t>
      </w:r>
      <w:r w:rsidR="0087328F" w:rsidRPr="00505306">
        <w:t>pack item</w:t>
      </w:r>
      <w:r w:rsidR="009D46B2">
        <w:t xml:space="preserve"> so that weight checks can be added against the pack item.</w:t>
      </w:r>
    </w:p>
    <w:p w14:paraId="64374191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A193C">
              <w:t>PMPRNO in MPDMAT table</w:t>
            </w:r>
          </w:p>
        </w:tc>
      </w:tr>
      <w:tr w:rsidR="00F658CE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43905806" w:rsidR="00F658CE" w:rsidRDefault="00F658CE" w:rsidP="00F658CE">
            <w:pPr>
              <w:keepNext/>
              <w:spacing w:line="276" w:lineRule="auto"/>
              <w:jc w:val="center"/>
            </w:pPr>
            <w:r w:rsidRPr="006A193C">
              <w:t>PMPRNO in MPDMAT table</w:t>
            </w:r>
          </w:p>
        </w:tc>
      </w:tr>
      <w:tr w:rsidR="00F658CE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7BD87247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0DDFCCE6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4F755D9A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598C169B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  <w:tr w:rsidR="00F658CE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Default="00F658CE" w:rsidP="00F658C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Default="00F658CE" w:rsidP="00F658CE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</w:tbl>
    <w:p w14:paraId="222514F7" w14:textId="76271464" w:rsidR="0087328F" w:rsidRPr="002D15E3" w:rsidRDefault="0087328F" w:rsidP="008732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23</w:t>
      </w:r>
      <w:r>
        <w:fldChar w:fldCharType="end"/>
      </w:r>
      <w:r>
        <w:t xml:space="preserve">: </w:t>
      </w:r>
      <w:r w:rsidRPr="00BC1AB9">
        <w:t>Add Recipe specification against the pack item.</w:t>
      </w:r>
    </w:p>
    <w:p w14:paraId="63EEF3B9" w14:textId="2EE31FD7" w:rsidR="00A45E07" w:rsidRDefault="00D233E0" w:rsidP="00A45E07">
      <w:pPr>
        <w:pStyle w:val="7aH7"/>
      </w:pPr>
      <w:r>
        <w:lastRenderedPageBreak/>
        <w:t>Step 0</w:t>
      </w:r>
      <w:r w:rsidR="009D46B2">
        <w:t>3</w:t>
      </w:r>
      <w:r>
        <w:t xml:space="preserve">. 03. 02. 05. </w:t>
      </w:r>
      <w:r w:rsidR="00A45E07">
        <w:t>Retrieve details relating to weight checks. This needs to be executed 15 times in a loop for tests WEIGHT-A to WEIGHT-O (WEIGHT-A, WEIGHT-B, WEIGHT-C……………., WEIGHT-O)</w:t>
      </w:r>
    </w:p>
    <w:p w14:paraId="6108E9A1" w14:textId="77777777" w:rsidR="00A45E07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77777777" w:rsidR="00A45E07" w:rsidRPr="003C4C40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Default="00A45E07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77777777" w:rsidR="00A45E07" w:rsidRPr="00C85A3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>
              <w:t>. Needs to be executed in a loop with values from WEIGHT-A to WEIGHT-O (i.e. WEIGHT-A, WEIGHT-B, WEIGHT-C …..WEIGHT-O)</w:t>
            </w:r>
          </w:p>
        </w:tc>
      </w:tr>
    </w:tbl>
    <w:p w14:paraId="6273B6BA" w14:textId="2F693520" w:rsidR="00A45E07" w:rsidRDefault="00A45E07" w:rsidP="00A45E07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24</w:t>
      </w:r>
      <w:r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40D1A77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8839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E371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530E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521FBF7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27E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CD8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846B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36B106E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BDE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E45A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37E4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002179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625E8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0302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38E2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EF3427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EA02B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3559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7054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3CA04BBE" w:rsidR="00A45E07" w:rsidRPr="00A512DB" w:rsidRDefault="00A45E07" w:rsidP="00A45E07">
      <w:pPr>
        <w:pStyle w:val="Caption"/>
      </w:pPr>
      <w:bookmarkStart w:id="23" w:name="_Ref21991170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25</w:t>
      </w:r>
      <w:r>
        <w:fldChar w:fldCharType="end"/>
      </w:r>
      <w:bookmarkEnd w:id="23"/>
      <w:r>
        <w:t>: Details against weight checks.</w:t>
      </w:r>
    </w:p>
    <w:p w14:paraId="03A21489" w14:textId="0D4CCCAC" w:rsidR="0087328F" w:rsidRDefault="0087328F" w:rsidP="0087328F">
      <w:pPr>
        <w:pStyle w:val="7aH7"/>
      </w:pPr>
      <w:r>
        <w:t>Add specification tests relating to the pack item to the specification</w:t>
      </w:r>
    </w:p>
    <w:p w14:paraId="7BFA8636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QMS201MI</w:t>
      </w:r>
    </w:p>
    <w:p w14:paraId="54FBB988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7777777" w:rsidR="002D2C42" w:rsidRDefault="002D2C4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BBD4A2B" w:rsidR="002D2C42" w:rsidRDefault="002D2C4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67D33">
              <w:t>PMPRNO in MPDMAT table</w:t>
            </w:r>
          </w:p>
        </w:tc>
      </w:tr>
      <w:tr w:rsidR="002D2C42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340B327D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552325">
              <w:fldChar w:fldCharType="begin"/>
            </w:r>
            <w:r w:rsidR="00552325">
              <w:instrText xml:space="preserve"> REF _Ref219911705 \h </w:instrText>
            </w:r>
            <w:r w:rsidR="00552325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552325">
              <w:fldChar w:fldCharType="end"/>
            </w:r>
          </w:p>
        </w:tc>
      </w:tr>
      <w:tr w:rsidR="002D2C42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Default="002D2C42" w:rsidP="002D2C42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2D2C42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69AB4664" w:rsidR="002D2C42" w:rsidRDefault="002D2C42" w:rsidP="002D2C42">
            <w:pPr>
              <w:keepNext/>
              <w:spacing w:line="276" w:lineRule="auto"/>
              <w:jc w:val="center"/>
            </w:pPr>
            <w:r>
              <w:t>QTST from</w:t>
            </w:r>
            <w:r w:rsidR="00C17C1B">
              <w:t xml:space="preserve"> </w:t>
            </w:r>
            <w:r w:rsidR="00C17C1B">
              <w:fldChar w:fldCharType="begin"/>
            </w:r>
            <w:r w:rsidR="00C17C1B">
              <w:instrText xml:space="preserve"> REF _Ref219911705 \h </w:instrText>
            </w:r>
            <w:r w:rsidR="00C17C1B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C17C1B">
              <w:fldChar w:fldCharType="end"/>
            </w:r>
            <w:r>
              <w:t>. Needs to be executed in a loop with values from WEIGHT-A to WEIGHT-O (i.e. WEIGHT-A, WEIGHT-B, WEIGHT-C …..WEIGHT-O)</w:t>
            </w:r>
          </w:p>
        </w:tc>
      </w:tr>
      <w:tr w:rsidR="002D2C42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3393D500" w:rsidR="002D2C42" w:rsidRDefault="006E2947" w:rsidP="002D2C42">
            <w:pPr>
              <w:keepNext/>
              <w:spacing w:line="276" w:lineRule="auto"/>
              <w:jc w:val="center"/>
            </w:pPr>
            <w:r>
              <w:t>TSTY</w:t>
            </w:r>
            <w:r>
              <w:t xml:space="preserve">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D2C42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27CE1843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525064">
              <w:fldChar w:fldCharType="end"/>
            </w:r>
          </w:p>
        </w:tc>
      </w:tr>
      <w:tr w:rsidR="002D2C42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47F33443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525064">
              <w:fldChar w:fldCharType="end"/>
            </w:r>
          </w:p>
        </w:tc>
      </w:tr>
      <w:tr w:rsidR="002D2C42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10A532AE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525064">
              <w:fldChar w:fldCharType="end"/>
            </w:r>
          </w:p>
        </w:tc>
      </w:tr>
      <w:tr w:rsidR="002D2C42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728C5679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 w:rsidR="00525064">
              <w:fldChar w:fldCharType="end"/>
            </w:r>
          </w:p>
        </w:tc>
      </w:tr>
      <w:tr w:rsidR="0087328F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87328F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Default="0062587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79408688" w:rsidR="0087328F" w:rsidRDefault="007D00AE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AA5DF2">
              <w:rPr>
                <w:lang w:val="en-GB" w:eastAsia="en-US"/>
              </w:rPr>
              <w:fldChar w:fldCharType="begin"/>
            </w:r>
            <w:r w:rsidR="00AA5DF2">
              <w:rPr>
                <w:lang w:val="en-GB" w:eastAsia="en-US"/>
              </w:rPr>
              <w:instrText xml:space="preserve"> REF _Ref219053341 \h </w:instrText>
            </w:r>
            <w:r w:rsidR="00AA5DF2">
              <w:rPr>
                <w:lang w:val="en-GB" w:eastAsia="en-US"/>
              </w:rPr>
            </w:r>
            <w:r w:rsidR="00AA5DF2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19</w:t>
            </w:r>
            <w:r w:rsidR="00AA5DF2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_Ref218873509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21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  <w:r w:rsidR="0087328F">
              <w:rPr>
                <w:lang w:val="en-GB" w:eastAsia="en-US"/>
              </w:rPr>
              <w:t>+ 10%</w:t>
            </w:r>
          </w:p>
        </w:tc>
      </w:tr>
      <w:tr w:rsidR="007D00AE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23646FED" w:rsidR="007D00AE" w:rsidRDefault="007D00AE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 w:rsidR="00B2134D">
              <w:rPr>
                <w:lang w:val="en-GB" w:eastAsia="en-US"/>
              </w:rPr>
              <w:fldChar w:fldCharType="begin"/>
            </w:r>
            <w:r w:rsidR="00B2134D">
              <w:rPr>
                <w:lang w:val="en-GB" w:eastAsia="en-US"/>
              </w:rPr>
              <w:instrText xml:space="preserve"> REF _Ref219053341 \h </w:instrText>
            </w:r>
            <w:r w:rsidR="00B2134D">
              <w:rPr>
                <w:lang w:val="en-GB" w:eastAsia="en-US"/>
              </w:rPr>
            </w:r>
            <w:r w:rsidR="00B2134D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19</w:t>
            </w:r>
            <w:r w:rsidR="00B2134D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21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7D00AE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02629B1D" w:rsidR="007D00AE" w:rsidRDefault="00B2134D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_Ref219053341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19</w:t>
            </w:r>
            <w:r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21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273815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7D1FFF0B" w:rsidR="00273815" w:rsidRDefault="00273815" w:rsidP="00273815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04185E2F" w:rsidR="00273815" w:rsidRDefault="00273815" w:rsidP="00273815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702751AA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4EC8B498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79DCBF24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6AFF2BCF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545708E8" w:rsidR="00273815" w:rsidRDefault="00273815" w:rsidP="00273815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35E9CA88" w:rsidR="00273815" w:rsidRDefault="00273815" w:rsidP="00273815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2953D2BA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18208B4B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382D95A7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1CB479A0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  <w:tr w:rsidR="00273815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0840F18E" w:rsidR="00273815" w:rsidRDefault="00273815" w:rsidP="00273815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25</w:t>
            </w:r>
            <w:r>
              <w:fldChar w:fldCharType="end"/>
            </w:r>
          </w:p>
        </w:tc>
      </w:tr>
    </w:tbl>
    <w:p w14:paraId="2C6BF339" w14:textId="33D635BD" w:rsidR="0087328F" w:rsidRDefault="0087328F" w:rsidP="0087328F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26</w:t>
      </w:r>
      <w:r>
        <w:fldChar w:fldCharType="end"/>
      </w:r>
      <w:r>
        <w:t>: Adding specification tests relating to the pack item specification.</w:t>
      </w:r>
    </w:p>
    <w:p w14:paraId="0FEBC99D" w14:textId="445E8F60" w:rsidR="0087328F" w:rsidRPr="0087328F" w:rsidRDefault="0087328F" w:rsidP="0087328F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15 times in a loop starting from WEIGHT-A and ending with WEIGHT-O with values being WEIGHT-A, WEIGHT-B, WEIGHT-C,………….WEIGHT-O.</w:t>
      </w:r>
    </w:p>
    <w:p w14:paraId="522D9FB0" w14:textId="7F24488B" w:rsidR="004A68E1" w:rsidRDefault="004A68E1" w:rsidP="004A68E1">
      <w:pPr>
        <w:pStyle w:val="6aH6"/>
      </w:pPr>
      <w:r>
        <w:t xml:space="preserve">Step </w:t>
      </w:r>
      <w:r w:rsidR="00B73095">
        <w:t>0</w:t>
      </w:r>
      <w:r w:rsidR="00F2119C">
        <w:t>3</w:t>
      </w:r>
      <w:r w:rsidR="00B73095">
        <w:t xml:space="preserve">. 03. 03. </w:t>
      </w:r>
      <w:r>
        <w:t xml:space="preserve">In the event production line on </w:t>
      </w:r>
      <w:r>
        <w:fldChar w:fldCharType="begin"/>
      </w:r>
      <w:r>
        <w:instrText xml:space="preserve"> REF _Ref218871043 \h  \* MERGEFORMAT </w:instrText>
      </w:r>
      <w:r>
        <w:fldChar w:fldCharType="separate"/>
      </w:r>
      <w:r w:rsidR="001362A0">
        <w:t xml:space="preserve">Table </w:t>
      </w:r>
      <w:r w:rsidR="001362A0">
        <w:rPr>
          <w:noProof/>
        </w:rPr>
        <w:t>10</w:t>
      </w:r>
      <w:r>
        <w:fldChar w:fldCharType="end"/>
      </w:r>
      <w:r>
        <w:t xml:space="preserve"> consist of </w:t>
      </w:r>
      <w:r w:rsidR="00E07683">
        <w:t>a value containing</w:t>
      </w:r>
      <w:r>
        <w:t xml:space="preserve"> IBC (i.e. </w:t>
      </w:r>
      <w:r w:rsidR="00E07683">
        <w:t>IBC</w:t>
      </w:r>
      <w:r>
        <w:t xml:space="preserve">, </w:t>
      </w:r>
      <w:r w:rsidR="00E07683">
        <w:t>U4_IBC</w:t>
      </w:r>
      <w:r>
        <w:t>).</w:t>
      </w:r>
    </w:p>
    <w:p w14:paraId="78FAD1E6" w14:textId="19EDF76D" w:rsidR="00E07683" w:rsidRPr="000B763E" w:rsidRDefault="00E07683" w:rsidP="00E07683">
      <w:pPr>
        <w:pStyle w:val="7aH7"/>
      </w:pPr>
      <w:r>
        <w:t xml:space="preserve">Step </w:t>
      </w:r>
      <w:r w:rsidR="00B73095">
        <w:t>0</w:t>
      </w:r>
      <w:r w:rsidR="00F2119C">
        <w:t>3</w:t>
      </w:r>
      <w:r w:rsidR="00B73095">
        <w:t xml:space="preserve">. 03. 03. </w:t>
      </w:r>
      <w:r w:rsidR="00E75CB1">
        <w:t xml:space="preserve">01. </w:t>
      </w:r>
      <w:r>
        <w:t>Add density against the pack code</w:t>
      </w:r>
    </w:p>
    <w:p w14:paraId="49535AB7" w14:textId="77777777" w:rsidR="00E07683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3C4C40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Default="00E07683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C85A3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496826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026627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E07683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FC4E42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  <w:r w:rsidR="00E606D3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681CDA4F" w:rsidR="00E07683" w:rsidRPr="00C24A85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</w:p>
        </w:tc>
      </w:tr>
      <w:tr w:rsidR="00E07683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3F8BA582" w:rsidR="00E07683" w:rsidRDefault="00E07683" w:rsidP="007439C6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fldChar w:fldCharType="end"/>
            </w:r>
          </w:p>
        </w:tc>
      </w:tr>
      <w:tr w:rsidR="00E07683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Default="00E07683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Default="00496826" w:rsidP="007439C6">
            <w:pPr>
              <w:keepNext/>
              <w:spacing w:line="276" w:lineRule="auto"/>
              <w:jc w:val="center"/>
            </w:pPr>
            <w:r w:rsidRPr="00CA4895">
              <w:t>Maintain this as a configurable property field so it can be updated or amended as required</w:t>
            </w:r>
          </w:p>
        </w:tc>
      </w:tr>
    </w:tbl>
    <w:p w14:paraId="603FEC54" w14:textId="149EBEE0" w:rsidR="00E07683" w:rsidRDefault="00E07683" w:rsidP="00E07683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27</w:t>
      </w:r>
      <w:r>
        <w:fldChar w:fldCharType="end"/>
      </w:r>
      <w:r>
        <w:t xml:space="preserve">: </w:t>
      </w:r>
      <w:r w:rsidRPr="00221731">
        <w:t>Inputs to add unit of measure conversion between Kilograms and Liters</w:t>
      </w:r>
      <w:r>
        <w:t xml:space="preserve"> against pack item.</w:t>
      </w:r>
    </w:p>
    <w:p w14:paraId="04CC0724" w14:textId="1A0EA69B" w:rsidR="00096587" w:rsidRPr="00505306" w:rsidRDefault="00E75CB1" w:rsidP="008016BD">
      <w:pPr>
        <w:pStyle w:val="7aH7"/>
      </w:pPr>
      <w:r w:rsidRPr="008016BD">
        <w:t>Step 0</w:t>
      </w:r>
      <w:r w:rsidR="004277EF" w:rsidRPr="008016BD">
        <w:t>3</w:t>
      </w:r>
      <w:r w:rsidRPr="008016BD">
        <w:t>. 03. 03. 02.</w:t>
      </w:r>
      <w:r>
        <w:t xml:space="preserve"> </w:t>
      </w:r>
      <w:r w:rsidR="001429BE">
        <w:t>Add specification h</w:t>
      </w:r>
      <w:r w:rsidR="003D25EA">
        <w:t xml:space="preserve">eader to the </w:t>
      </w:r>
      <w:r w:rsidR="00096587" w:rsidRPr="00505306">
        <w:t>pack item</w:t>
      </w:r>
      <w:r w:rsidR="004277EF">
        <w:t xml:space="preserve"> so that weight checks can be added</w:t>
      </w:r>
    </w:p>
    <w:p w14:paraId="223AB3E4" w14:textId="77777777" w:rsidR="00096587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F204D1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Default="00096587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PMPRNO in MPDMAT table</w:t>
            </w:r>
          </w:p>
        </w:tc>
      </w:tr>
      <w:tr w:rsidR="00096587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0E461AFF" w:rsidR="00096587" w:rsidRDefault="00EE7765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BE3F72B" w:rsidR="00096587" w:rsidRDefault="00EE7765" w:rsidP="007E383F">
            <w:pPr>
              <w:keepNext/>
              <w:spacing w:line="276" w:lineRule="auto"/>
              <w:jc w:val="center"/>
            </w:pPr>
            <w:r>
              <w:t>P</w:t>
            </w:r>
            <w:r w:rsidR="005B53EB">
              <w:t xml:space="preserve">roduct code </w:t>
            </w:r>
            <w:r>
              <w:t>relating to the recipe selected in PDS002/U1</w:t>
            </w:r>
          </w:p>
        </w:tc>
      </w:tr>
      <w:tr w:rsidR="00496826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1727C41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3B6E30D2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0FC30CFC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Pack Check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5DD3059F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EFERNANDO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715DDE15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  <w:tr w:rsidR="00496826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Default="00496826" w:rsidP="004968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Default="00496826" w:rsidP="00496826">
            <w:pPr>
              <w:keepNext/>
              <w:spacing w:line="276" w:lineRule="auto"/>
              <w:jc w:val="center"/>
            </w:pPr>
            <w:r w:rsidRPr="00CD7A3D">
              <w:t>Maintain this as a configurable property field so it can be updated or amended as required</w:t>
            </w:r>
          </w:p>
        </w:tc>
      </w:tr>
    </w:tbl>
    <w:p w14:paraId="2532F65F" w14:textId="3FFFF69E" w:rsidR="00096587" w:rsidRPr="002D15E3" w:rsidRDefault="00096587" w:rsidP="00096587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28</w:t>
      </w:r>
      <w:r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7FFFFCF5" w14:textId="77777777" w:rsidR="006D22EB" w:rsidRDefault="00E465DA" w:rsidP="006D22EB">
      <w:pPr>
        <w:pStyle w:val="7aH7"/>
      </w:pPr>
      <w:r w:rsidRPr="00B27957">
        <w:t xml:space="preserve">Step </w:t>
      </w:r>
      <w:r w:rsidR="00E75CB1">
        <w:t>0</w:t>
      </w:r>
      <w:r w:rsidR="004277EF">
        <w:t>3</w:t>
      </w:r>
      <w:r w:rsidR="00E75CB1">
        <w:t xml:space="preserve">. 03. 03. 03. </w:t>
      </w:r>
      <w:r w:rsidR="006D22EB">
        <w:t>Retrieve details relating to weight checks. This needs to be executed 15 times in a loop for tests WEIGHT-A to WEIGHT-O (WEIGHT-A, WEIGHT-B, WEIGHT-C……………., WEIGHT-O)</w:t>
      </w:r>
    </w:p>
    <w:p w14:paraId="1A98345F" w14:textId="77777777" w:rsidR="006D22EB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77777777" w:rsidR="006D22EB" w:rsidRPr="003C4C40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Default="006D22E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77777777" w:rsidR="006D22EB" w:rsidRPr="00C85A3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  <w:r>
              <w:t>. Needs to be executed in a loop with values from WEIGHT-A to WEIGHT-O (i.e. WEIGHT-A, WEIGHT-B, WEIGHT-C …..WEIGHT-O)</w:t>
            </w:r>
          </w:p>
        </w:tc>
      </w:tr>
    </w:tbl>
    <w:p w14:paraId="35EEBCAF" w14:textId="1B4CA505" w:rsidR="006D22EB" w:rsidRDefault="006D22EB" w:rsidP="006D22EB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29</w:t>
      </w:r>
      <w:r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FFA390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1125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992A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D1FD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285E652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B239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1A52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E40B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08CD10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B0CB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2AA6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F4166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B2BFF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CC84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B01A2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AAD0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8719C5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26F9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06EF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CE1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618FABF0" w:rsidR="006D22EB" w:rsidRPr="00A512DB" w:rsidRDefault="006D22EB" w:rsidP="006D22EB">
      <w:pPr>
        <w:pStyle w:val="Caption"/>
      </w:pPr>
      <w:bookmarkStart w:id="24" w:name="_Ref21991225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30</w:t>
      </w:r>
      <w:r>
        <w:fldChar w:fldCharType="end"/>
      </w:r>
      <w:bookmarkEnd w:id="24"/>
      <w:r>
        <w:t>: Details against weight checks.</w:t>
      </w:r>
    </w:p>
    <w:p w14:paraId="7389C273" w14:textId="19707071" w:rsidR="00E465DA" w:rsidRDefault="00F533FF" w:rsidP="008016BD">
      <w:pPr>
        <w:pStyle w:val="7aH7"/>
      </w:pPr>
      <w:r w:rsidRPr="00B27957">
        <w:t xml:space="preserve">Step </w:t>
      </w:r>
      <w:r>
        <w:t>03. 03. 03. 0</w:t>
      </w:r>
      <w:r>
        <w:t xml:space="preserve">4. </w:t>
      </w:r>
      <w:r w:rsidR="00E465DA">
        <w:t xml:space="preserve">Add specification tests </w:t>
      </w:r>
      <w:r w:rsidR="00856AAE">
        <w:t xml:space="preserve">relating to the pack item </w:t>
      </w:r>
      <w:r w:rsidR="00E465DA">
        <w:t>to the specification</w:t>
      </w:r>
    </w:p>
    <w:p w14:paraId="06F59E28" w14:textId="77777777" w:rsidR="00E465DA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F204D1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09C52CB9" w:rsidR="0097293F" w:rsidRDefault="0097293F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754828E1" w:rsidR="0097293F" w:rsidRDefault="0097293F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67D33">
              <w:t>PMPRNO in MPDMAT table</w:t>
            </w:r>
          </w:p>
        </w:tc>
      </w:tr>
      <w:tr w:rsidR="0097293F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2E47E1B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70A280D4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EC243D">
              <w:fldChar w:fldCharType="end"/>
            </w:r>
          </w:p>
        </w:tc>
      </w:tr>
      <w:tr w:rsidR="0097293F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Default="0097293F" w:rsidP="0097293F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97293F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682A34C5" w:rsidR="0097293F" w:rsidRDefault="0097293F" w:rsidP="0097293F">
            <w:pPr>
              <w:keepNext/>
              <w:spacing w:line="276" w:lineRule="auto"/>
              <w:jc w:val="center"/>
            </w:pPr>
            <w:r>
              <w:t>QTST from</w:t>
            </w:r>
            <w:r w:rsidR="00EC243D">
              <w:t xml:space="preserve">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EC243D">
              <w:fldChar w:fldCharType="end"/>
            </w:r>
            <w:r>
              <w:t>. Needs to be executed in a loop with values from WEIGHT-A to WEIGHT-O (i.e. WEIGHT-A, WEIGHT-B, WEIGHT-C …..WEIGHT-O)</w:t>
            </w:r>
          </w:p>
        </w:tc>
      </w:tr>
      <w:tr w:rsidR="0097293F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2933D11A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TSTY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F826DE">
              <w:fldChar w:fldCharType="end"/>
            </w:r>
          </w:p>
        </w:tc>
      </w:tr>
      <w:tr w:rsidR="0097293F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20E43A92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F826DE">
              <w:fldChar w:fldCharType="end"/>
            </w:r>
          </w:p>
        </w:tc>
      </w:tr>
      <w:tr w:rsidR="0097293F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7AE4C830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F826DE">
              <w:fldChar w:fldCharType="end"/>
            </w:r>
          </w:p>
        </w:tc>
      </w:tr>
      <w:tr w:rsidR="0097293F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2A7C6DC1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F826DE">
              <w:fldChar w:fldCharType="end"/>
            </w:r>
          </w:p>
        </w:tc>
      </w:tr>
      <w:tr w:rsidR="00F826DE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Default="00F826DE" w:rsidP="00F826D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189DCD4A" w:rsidR="00F826DE" w:rsidRDefault="00F826DE" w:rsidP="00F826DE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B61A1F">
              <w:t xml:space="preserve">output in </w:t>
            </w:r>
            <w:r w:rsidR="00B61A1F">
              <w:fldChar w:fldCharType="begin"/>
            </w:r>
            <w:r w:rsidR="00B61A1F">
              <w:instrText xml:space="preserve"> REF _Ref219912256 \h </w:instrText>
            </w:r>
            <w:r w:rsidR="00B61A1F"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 w:rsidR="00B61A1F">
              <w:fldChar w:fldCharType="end"/>
            </w:r>
          </w:p>
        </w:tc>
      </w:tr>
      <w:tr w:rsidR="00F826DE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Default="00F826DE" w:rsidP="00F826DE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E465DA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Default="00B1641C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2AECC43B" w:rsidR="00E465DA" w:rsidRDefault="00FD4775" w:rsidP="007E383F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  <w:r w:rsidR="00B1641C">
              <w:rPr>
                <w:lang w:val="en-GB" w:eastAsia="en-US"/>
              </w:rPr>
              <w:t xml:space="preserve"> + 10%</w:t>
            </w:r>
          </w:p>
        </w:tc>
      </w:tr>
      <w:tr w:rsidR="00924124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Default="00924124" w:rsidP="00924124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69E6FC83" w:rsidR="00924124" w:rsidRDefault="00FD4775" w:rsidP="00924124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80FF1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Default="00E80FF1" w:rsidP="00E80FF1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656280C0" w:rsidR="00E80FF1" w:rsidRDefault="00FD4775" w:rsidP="00E80FF1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8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61A1F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2D888ACB" w:rsidR="00B61A1F" w:rsidRDefault="00B61A1F" w:rsidP="00B61A1F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0D9D8C01" w:rsidR="00B61A1F" w:rsidRDefault="00B61A1F" w:rsidP="00B61A1F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260D2754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716C7420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Default="00B61A1F" w:rsidP="00B61A1F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55C223F6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2B5BAE05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09D97FEB" w:rsidR="00B61A1F" w:rsidRDefault="00B61A1F" w:rsidP="00B61A1F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504124CD" w:rsidR="00B61A1F" w:rsidRDefault="00B61A1F" w:rsidP="00B61A1F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6D0DCA92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5D15C62E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71BD7C48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7FE4C74A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  <w:tr w:rsidR="00B61A1F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318D660B" w:rsidR="00B61A1F" w:rsidRDefault="00B61A1F" w:rsidP="00B61A1F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362A0">
              <w:t xml:space="preserve">Table </w:t>
            </w:r>
            <w:r w:rsidR="001362A0">
              <w:rPr>
                <w:noProof/>
              </w:rPr>
              <w:t>30</w:t>
            </w:r>
            <w:r>
              <w:fldChar w:fldCharType="end"/>
            </w:r>
          </w:p>
        </w:tc>
      </w:tr>
    </w:tbl>
    <w:p w14:paraId="6F781E2F" w14:textId="1CA7BF75" w:rsidR="00E465DA" w:rsidRDefault="00E465DA" w:rsidP="00E465D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362A0">
        <w:rPr>
          <w:noProof/>
        </w:rPr>
        <w:t>31</w:t>
      </w:r>
      <w:r>
        <w:fldChar w:fldCharType="end"/>
      </w:r>
      <w:r>
        <w:t xml:space="preserve">: Adding specification tests relating to the </w:t>
      </w:r>
      <w:r w:rsidR="00AF66ED">
        <w:t xml:space="preserve">pack item </w:t>
      </w:r>
      <w:r w:rsidR="00856AAE">
        <w:t>specification.</w:t>
      </w:r>
    </w:p>
    <w:p w14:paraId="5018A235" w14:textId="4B43090C" w:rsidR="00AF66ED" w:rsidRPr="00AF66ED" w:rsidRDefault="00AF66ED" w:rsidP="00AF66ED">
      <w:pPr>
        <w:rPr>
          <w:lang w:val="en-GB" w:eastAsia="en-US"/>
        </w:rPr>
      </w:pPr>
      <w:r>
        <w:rPr>
          <w:lang w:val="en-GB" w:eastAsia="en-US"/>
        </w:rPr>
        <w:t>Weight check need</w:t>
      </w:r>
      <w:r w:rsidR="00AA194A">
        <w:rPr>
          <w:lang w:val="en-GB" w:eastAsia="en-US"/>
        </w:rPr>
        <w:t xml:space="preserve">s </w:t>
      </w:r>
      <w:r>
        <w:rPr>
          <w:lang w:val="en-GB" w:eastAsia="en-US"/>
        </w:rPr>
        <w:t>to be added to the pack specification 1</w:t>
      </w:r>
      <w:r w:rsidR="002761BD">
        <w:rPr>
          <w:lang w:val="en-GB" w:eastAsia="en-US"/>
        </w:rPr>
        <w:t>5</w:t>
      </w:r>
      <w:r>
        <w:rPr>
          <w:lang w:val="en-GB" w:eastAsia="en-US"/>
        </w:rPr>
        <w:t xml:space="preserve"> times in a loop starting from WEIGHT</w:t>
      </w:r>
      <w:r w:rsidR="002761BD">
        <w:rPr>
          <w:lang w:val="en-GB" w:eastAsia="en-US"/>
        </w:rPr>
        <w:t>-A</w:t>
      </w:r>
      <w:r>
        <w:rPr>
          <w:lang w:val="en-GB" w:eastAsia="en-US"/>
        </w:rPr>
        <w:t xml:space="preserve"> and ending with WEIGHT</w:t>
      </w:r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 xml:space="preserve"> with values being WEIGHT</w:t>
      </w:r>
      <w:r w:rsidR="002761BD">
        <w:rPr>
          <w:lang w:val="en-GB" w:eastAsia="en-US"/>
        </w:rPr>
        <w:t>-A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-B</w:t>
      </w:r>
      <w:r w:rsidR="00AA194A">
        <w:rPr>
          <w:lang w:val="en-GB" w:eastAsia="en-US"/>
        </w:rPr>
        <w:t>, WEIGHT</w:t>
      </w:r>
      <w:r w:rsidR="002761BD">
        <w:rPr>
          <w:lang w:val="en-GB" w:eastAsia="en-US"/>
        </w:rPr>
        <w:t>-C</w:t>
      </w:r>
      <w:r w:rsidR="00BA0CBA">
        <w:rPr>
          <w:lang w:val="en-GB" w:eastAsia="en-US"/>
        </w:rPr>
        <w:t>,</w:t>
      </w:r>
      <w:r w:rsidR="00AA194A">
        <w:rPr>
          <w:lang w:val="en-GB" w:eastAsia="en-US"/>
        </w:rPr>
        <w:t>………….WEIGHT</w:t>
      </w:r>
      <w:r w:rsidR="002761BD">
        <w:rPr>
          <w:lang w:val="en-GB" w:eastAsia="en-US"/>
        </w:rPr>
        <w:t>-O</w:t>
      </w:r>
      <w:r w:rsidR="00AA194A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5" w:name="_Toc219913047"/>
      <w:r w:rsidRPr="00843533">
        <w:rPr>
          <w:lang w:val="en-GB"/>
        </w:rPr>
        <w:t>Assumptions &amp; Limitations</w:t>
      </w:r>
      <w:bookmarkEnd w:id="25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259CFB2E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 and item to inherit flag against it set to ‘1’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DF4D" w14:textId="77777777" w:rsidR="00544BFB" w:rsidRDefault="00544BFB">
      <w:r>
        <w:separator/>
      </w:r>
    </w:p>
  </w:endnote>
  <w:endnote w:type="continuationSeparator" w:id="0">
    <w:p w14:paraId="16B9F337" w14:textId="77777777" w:rsidR="00544BFB" w:rsidRDefault="00544BFB">
      <w:r>
        <w:continuationSeparator/>
      </w:r>
    </w:p>
  </w:endnote>
  <w:endnote w:type="continuationNotice" w:id="1">
    <w:p w14:paraId="7EA9A6D9" w14:textId="77777777" w:rsidR="00544BFB" w:rsidRDefault="00544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5B267B7B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V1.0</w:t>
      </w:r>
      <w:r>
        <w:rPr>
          <w:noProof/>
        </w:rPr>
        <w:t>.docx</w:t>
      </w:r>
    </w:fldSimple>
  </w:p>
  <w:p w14:paraId="7A292896" w14:textId="490E0E5A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1-21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183BF8">
          <w:rPr>
            <w:lang w:val="en-GB"/>
          </w:rPr>
          <w:t>21/01/2026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A696" w14:textId="77777777" w:rsidR="00544BFB" w:rsidRDefault="00544BFB">
      <w:r>
        <w:separator/>
      </w:r>
    </w:p>
  </w:footnote>
  <w:footnote w:type="continuationSeparator" w:id="0">
    <w:p w14:paraId="12D9E4D2" w14:textId="77777777" w:rsidR="00544BFB" w:rsidRDefault="00544BFB">
      <w:r>
        <w:continuationSeparator/>
      </w:r>
    </w:p>
  </w:footnote>
  <w:footnote w:type="continuationNotice" w:id="1">
    <w:p w14:paraId="4F44D0C5" w14:textId="77777777" w:rsidR="00544BFB" w:rsidRDefault="00544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EAC2CB6" w:rsidR="0020610E" w:rsidRDefault="001362A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4937FF">
          <w:t>Auto Attach Recipe Specification and Density Information to Pack V2.0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394B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F3"/>
    <w:rsid w:val="00086D6A"/>
    <w:rsid w:val="00087518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239B"/>
    <w:rsid w:val="000B2C0E"/>
    <w:rsid w:val="000B2F81"/>
    <w:rsid w:val="000B32B0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274D"/>
    <w:rsid w:val="000C33B2"/>
    <w:rsid w:val="000C3DCA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5BE2"/>
    <w:rsid w:val="000F606F"/>
    <w:rsid w:val="000F7D3E"/>
    <w:rsid w:val="000F7FB7"/>
    <w:rsid w:val="001006F4"/>
    <w:rsid w:val="00101610"/>
    <w:rsid w:val="00101C5C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647"/>
    <w:rsid w:val="00123EFC"/>
    <w:rsid w:val="00123F8A"/>
    <w:rsid w:val="001251AE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73C6"/>
    <w:rsid w:val="00150862"/>
    <w:rsid w:val="001529C2"/>
    <w:rsid w:val="00152A98"/>
    <w:rsid w:val="0015438F"/>
    <w:rsid w:val="00154D78"/>
    <w:rsid w:val="001550BD"/>
    <w:rsid w:val="00155D30"/>
    <w:rsid w:val="00156FE1"/>
    <w:rsid w:val="001602A5"/>
    <w:rsid w:val="001603FC"/>
    <w:rsid w:val="0016106C"/>
    <w:rsid w:val="001616A7"/>
    <w:rsid w:val="00161BCE"/>
    <w:rsid w:val="001626C1"/>
    <w:rsid w:val="00163F3E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FD0"/>
    <w:rsid w:val="001762A0"/>
    <w:rsid w:val="0017677C"/>
    <w:rsid w:val="00180279"/>
    <w:rsid w:val="00180558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41EF"/>
    <w:rsid w:val="001A4274"/>
    <w:rsid w:val="001A4DC6"/>
    <w:rsid w:val="001A59AD"/>
    <w:rsid w:val="001A6B21"/>
    <w:rsid w:val="001A7824"/>
    <w:rsid w:val="001A7890"/>
    <w:rsid w:val="001A7F9A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B59"/>
    <w:rsid w:val="001C2F8B"/>
    <w:rsid w:val="001C30B4"/>
    <w:rsid w:val="001C32C0"/>
    <w:rsid w:val="001C38D3"/>
    <w:rsid w:val="001C3DFF"/>
    <w:rsid w:val="001C4EE1"/>
    <w:rsid w:val="001D027F"/>
    <w:rsid w:val="001D1A83"/>
    <w:rsid w:val="001D1E7A"/>
    <w:rsid w:val="001D2D39"/>
    <w:rsid w:val="001D4CE8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AE7"/>
    <w:rsid w:val="001E765B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6781"/>
    <w:rsid w:val="00267CAB"/>
    <w:rsid w:val="00270624"/>
    <w:rsid w:val="00273815"/>
    <w:rsid w:val="00273C7D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E37"/>
    <w:rsid w:val="00283F1D"/>
    <w:rsid w:val="00285DD7"/>
    <w:rsid w:val="00285FFD"/>
    <w:rsid w:val="002860B7"/>
    <w:rsid w:val="002866B4"/>
    <w:rsid w:val="0028754B"/>
    <w:rsid w:val="00290F11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C75"/>
    <w:rsid w:val="00300232"/>
    <w:rsid w:val="0030079F"/>
    <w:rsid w:val="00302BDE"/>
    <w:rsid w:val="003032E6"/>
    <w:rsid w:val="00303BA7"/>
    <w:rsid w:val="003047F4"/>
    <w:rsid w:val="00305043"/>
    <w:rsid w:val="00305AFB"/>
    <w:rsid w:val="00305C06"/>
    <w:rsid w:val="0030681D"/>
    <w:rsid w:val="00307739"/>
    <w:rsid w:val="0031052A"/>
    <w:rsid w:val="0031099D"/>
    <w:rsid w:val="00310C0F"/>
    <w:rsid w:val="00310CBD"/>
    <w:rsid w:val="00311A79"/>
    <w:rsid w:val="00312240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CC1"/>
    <w:rsid w:val="00330018"/>
    <w:rsid w:val="00330F4E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4BD"/>
    <w:rsid w:val="00342581"/>
    <w:rsid w:val="00342DAE"/>
    <w:rsid w:val="003430C7"/>
    <w:rsid w:val="00343B5C"/>
    <w:rsid w:val="00344A35"/>
    <w:rsid w:val="00347EB5"/>
    <w:rsid w:val="00350C5B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2A6"/>
    <w:rsid w:val="003576B1"/>
    <w:rsid w:val="00357F76"/>
    <w:rsid w:val="00360BB6"/>
    <w:rsid w:val="00361096"/>
    <w:rsid w:val="0036148C"/>
    <w:rsid w:val="00361E99"/>
    <w:rsid w:val="00364A4B"/>
    <w:rsid w:val="003658C3"/>
    <w:rsid w:val="003666BB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926"/>
    <w:rsid w:val="00391D5F"/>
    <w:rsid w:val="003935A9"/>
    <w:rsid w:val="003935F9"/>
    <w:rsid w:val="003940ED"/>
    <w:rsid w:val="00394CBA"/>
    <w:rsid w:val="00395B5B"/>
    <w:rsid w:val="00395DFC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B44"/>
    <w:rsid w:val="003B2B4F"/>
    <w:rsid w:val="003B2C57"/>
    <w:rsid w:val="003B338B"/>
    <w:rsid w:val="003B34ED"/>
    <w:rsid w:val="003B703A"/>
    <w:rsid w:val="003C0062"/>
    <w:rsid w:val="003C128C"/>
    <w:rsid w:val="003C1F2F"/>
    <w:rsid w:val="003C26DE"/>
    <w:rsid w:val="003C2827"/>
    <w:rsid w:val="003C4C40"/>
    <w:rsid w:val="003C560B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41E4"/>
    <w:rsid w:val="003F443C"/>
    <w:rsid w:val="003F5720"/>
    <w:rsid w:val="003F5834"/>
    <w:rsid w:val="003F62C5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3BF"/>
    <w:rsid w:val="004277EF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74DE"/>
    <w:rsid w:val="00487BEE"/>
    <w:rsid w:val="00490822"/>
    <w:rsid w:val="004908CF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5378"/>
    <w:rsid w:val="004B53CC"/>
    <w:rsid w:val="004B55C7"/>
    <w:rsid w:val="004B618D"/>
    <w:rsid w:val="004B62BC"/>
    <w:rsid w:val="004B6612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8D3"/>
    <w:rsid w:val="004E193A"/>
    <w:rsid w:val="004E25A7"/>
    <w:rsid w:val="004E2821"/>
    <w:rsid w:val="004E295D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A7"/>
    <w:rsid w:val="0052405F"/>
    <w:rsid w:val="00524BF7"/>
    <w:rsid w:val="0052500E"/>
    <w:rsid w:val="00525064"/>
    <w:rsid w:val="00525E55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84B"/>
    <w:rsid w:val="005425BF"/>
    <w:rsid w:val="00542F68"/>
    <w:rsid w:val="005432F2"/>
    <w:rsid w:val="00544B6D"/>
    <w:rsid w:val="00544BFB"/>
    <w:rsid w:val="00545514"/>
    <w:rsid w:val="00546342"/>
    <w:rsid w:val="0054697B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4787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52B9"/>
    <w:rsid w:val="005756C8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50F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D1A"/>
    <w:rsid w:val="00650590"/>
    <w:rsid w:val="006511C0"/>
    <w:rsid w:val="00651975"/>
    <w:rsid w:val="00652AFD"/>
    <w:rsid w:val="00652B9F"/>
    <w:rsid w:val="006539CB"/>
    <w:rsid w:val="00654F11"/>
    <w:rsid w:val="00656929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2D43"/>
    <w:rsid w:val="006830E5"/>
    <w:rsid w:val="00683F4A"/>
    <w:rsid w:val="00684326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D16E5"/>
    <w:rsid w:val="006D22EB"/>
    <w:rsid w:val="006D2ADA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6B"/>
    <w:rsid w:val="006F13E7"/>
    <w:rsid w:val="006F259E"/>
    <w:rsid w:val="006F314F"/>
    <w:rsid w:val="006F3484"/>
    <w:rsid w:val="006F53E4"/>
    <w:rsid w:val="006F58A1"/>
    <w:rsid w:val="006F67D4"/>
    <w:rsid w:val="00700011"/>
    <w:rsid w:val="00700AC6"/>
    <w:rsid w:val="00700E7D"/>
    <w:rsid w:val="00701F09"/>
    <w:rsid w:val="00702BBA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A76"/>
    <w:rsid w:val="00715954"/>
    <w:rsid w:val="00715E1C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C3C"/>
    <w:rsid w:val="007330DB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3BC0"/>
    <w:rsid w:val="00784F2F"/>
    <w:rsid w:val="007852F1"/>
    <w:rsid w:val="00786188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4FB"/>
    <w:rsid w:val="00794618"/>
    <w:rsid w:val="00794978"/>
    <w:rsid w:val="00794B2C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7794"/>
    <w:rsid w:val="007D00AE"/>
    <w:rsid w:val="007D0A13"/>
    <w:rsid w:val="007D1189"/>
    <w:rsid w:val="007D1EA5"/>
    <w:rsid w:val="007D22B9"/>
    <w:rsid w:val="007D2E62"/>
    <w:rsid w:val="007D2F4B"/>
    <w:rsid w:val="007D38D9"/>
    <w:rsid w:val="007D4BD7"/>
    <w:rsid w:val="007D5AE6"/>
    <w:rsid w:val="007D6427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26FB"/>
    <w:rsid w:val="008229E6"/>
    <w:rsid w:val="008238BA"/>
    <w:rsid w:val="008244EA"/>
    <w:rsid w:val="008305A9"/>
    <w:rsid w:val="008312FB"/>
    <w:rsid w:val="00831324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70AA0"/>
    <w:rsid w:val="008711C1"/>
    <w:rsid w:val="00871248"/>
    <w:rsid w:val="0087176C"/>
    <w:rsid w:val="0087328F"/>
    <w:rsid w:val="00873F88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C45"/>
    <w:rsid w:val="008D0DE7"/>
    <w:rsid w:val="008D0E02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70B1"/>
    <w:rsid w:val="008E7D5C"/>
    <w:rsid w:val="008E7DE8"/>
    <w:rsid w:val="008F0FB4"/>
    <w:rsid w:val="008F1956"/>
    <w:rsid w:val="008F44B5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6998"/>
    <w:rsid w:val="009307F9"/>
    <w:rsid w:val="00930B87"/>
    <w:rsid w:val="0093288E"/>
    <w:rsid w:val="00933C9A"/>
    <w:rsid w:val="0093446F"/>
    <w:rsid w:val="00936172"/>
    <w:rsid w:val="00936C24"/>
    <w:rsid w:val="00937636"/>
    <w:rsid w:val="00941EF9"/>
    <w:rsid w:val="00941FCA"/>
    <w:rsid w:val="009422B2"/>
    <w:rsid w:val="0094591A"/>
    <w:rsid w:val="009464ED"/>
    <w:rsid w:val="00946DEE"/>
    <w:rsid w:val="00947085"/>
    <w:rsid w:val="0095017D"/>
    <w:rsid w:val="0095022C"/>
    <w:rsid w:val="009504DF"/>
    <w:rsid w:val="009516E2"/>
    <w:rsid w:val="009527ED"/>
    <w:rsid w:val="00952942"/>
    <w:rsid w:val="00953767"/>
    <w:rsid w:val="00954BBA"/>
    <w:rsid w:val="00955E3F"/>
    <w:rsid w:val="0095627A"/>
    <w:rsid w:val="009564A8"/>
    <w:rsid w:val="00956B72"/>
    <w:rsid w:val="00956CDD"/>
    <w:rsid w:val="009572E7"/>
    <w:rsid w:val="009574A5"/>
    <w:rsid w:val="009578E2"/>
    <w:rsid w:val="00957B1E"/>
    <w:rsid w:val="009646A6"/>
    <w:rsid w:val="009660B8"/>
    <w:rsid w:val="009667D5"/>
    <w:rsid w:val="00966CF1"/>
    <w:rsid w:val="009673A8"/>
    <w:rsid w:val="00967CE1"/>
    <w:rsid w:val="009705D3"/>
    <w:rsid w:val="00970D6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C59"/>
    <w:rsid w:val="0099013D"/>
    <w:rsid w:val="0099078A"/>
    <w:rsid w:val="009917B1"/>
    <w:rsid w:val="009930E8"/>
    <w:rsid w:val="009931D0"/>
    <w:rsid w:val="00993565"/>
    <w:rsid w:val="00993A3D"/>
    <w:rsid w:val="00994B00"/>
    <w:rsid w:val="0099528E"/>
    <w:rsid w:val="00995731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1116"/>
    <w:rsid w:val="009C134C"/>
    <w:rsid w:val="009C2814"/>
    <w:rsid w:val="009C4E95"/>
    <w:rsid w:val="009C5FD7"/>
    <w:rsid w:val="009C744C"/>
    <w:rsid w:val="009C753D"/>
    <w:rsid w:val="009C7C41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D0217"/>
    <w:rsid w:val="00AD13E5"/>
    <w:rsid w:val="00AD192C"/>
    <w:rsid w:val="00AD1B31"/>
    <w:rsid w:val="00AD242A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5393"/>
    <w:rsid w:val="00B15BE1"/>
    <w:rsid w:val="00B1641C"/>
    <w:rsid w:val="00B16CDF"/>
    <w:rsid w:val="00B17267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BA0"/>
    <w:rsid w:val="00B75F18"/>
    <w:rsid w:val="00B812E6"/>
    <w:rsid w:val="00B823CC"/>
    <w:rsid w:val="00B842C2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2E6A"/>
    <w:rsid w:val="00BB33C9"/>
    <w:rsid w:val="00BB358D"/>
    <w:rsid w:val="00BB405F"/>
    <w:rsid w:val="00BB476B"/>
    <w:rsid w:val="00BB4974"/>
    <w:rsid w:val="00BB5D96"/>
    <w:rsid w:val="00BB6BD3"/>
    <w:rsid w:val="00BB79AF"/>
    <w:rsid w:val="00BC3704"/>
    <w:rsid w:val="00BC4025"/>
    <w:rsid w:val="00BC44EF"/>
    <w:rsid w:val="00BC5E5C"/>
    <w:rsid w:val="00BC6126"/>
    <w:rsid w:val="00BC6E46"/>
    <w:rsid w:val="00BC7502"/>
    <w:rsid w:val="00BD0E74"/>
    <w:rsid w:val="00BD15EC"/>
    <w:rsid w:val="00BD175E"/>
    <w:rsid w:val="00BD1BB7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435"/>
    <w:rsid w:val="00BE14C3"/>
    <w:rsid w:val="00BE1991"/>
    <w:rsid w:val="00BE2133"/>
    <w:rsid w:val="00BE2289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C66"/>
    <w:rsid w:val="00C05717"/>
    <w:rsid w:val="00C061C6"/>
    <w:rsid w:val="00C06294"/>
    <w:rsid w:val="00C06C84"/>
    <w:rsid w:val="00C07B37"/>
    <w:rsid w:val="00C1040F"/>
    <w:rsid w:val="00C106BA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20F0"/>
    <w:rsid w:val="00C432E2"/>
    <w:rsid w:val="00C436E5"/>
    <w:rsid w:val="00C43A4B"/>
    <w:rsid w:val="00C442D4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77A3"/>
    <w:rsid w:val="00C57DEE"/>
    <w:rsid w:val="00C605A8"/>
    <w:rsid w:val="00C60861"/>
    <w:rsid w:val="00C60A8F"/>
    <w:rsid w:val="00C60CE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10B4"/>
    <w:rsid w:val="00C72450"/>
    <w:rsid w:val="00C73136"/>
    <w:rsid w:val="00C7333B"/>
    <w:rsid w:val="00C737E2"/>
    <w:rsid w:val="00C738FC"/>
    <w:rsid w:val="00C73FBB"/>
    <w:rsid w:val="00C747F2"/>
    <w:rsid w:val="00C75F08"/>
    <w:rsid w:val="00C76585"/>
    <w:rsid w:val="00C76F76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43F"/>
    <w:rsid w:val="00CA1D6C"/>
    <w:rsid w:val="00CA26EA"/>
    <w:rsid w:val="00CA2D28"/>
    <w:rsid w:val="00CA382D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39F1"/>
    <w:rsid w:val="00CE3AAA"/>
    <w:rsid w:val="00CE40A3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111E6"/>
    <w:rsid w:val="00D119FD"/>
    <w:rsid w:val="00D11D36"/>
    <w:rsid w:val="00D12159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402AA"/>
    <w:rsid w:val="00D406BB"/>
    <w:rsid w:val="00D41E31"/>
    <w:rsid w:val="00D41EAB"/>
    <w:rsid w:val="00D4372F"/>
    <w:rsid w:val="00D43BF7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BC4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769B"/>
    <w:rsid w:val="00DA7B70"/>
    <w:rsid w:val="00DB065E"/>
    <w:rsid w:val="00DB0B3C"/>
    <w:rsid w:val="00DB1F78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AF"/>
    <w:rsid w:val="00DD01BB"/>
    <w:rsid w:val="00DD0648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7080"/>
    <w:rsid w:val="00DE70B7"/>
    <w:rsid w:val="00DE7CD3"/>
    <w:rsid w:val="00DE7D2D"/>
    <w:rsid w:val="00DF0132"/>
    <w:rsid w:val="00DF1073"/>
    <w:rsid w:val="00DF1BD1"/>
    <w:rsid w:val="00DF267A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2C21"/>
    <w:rsid w:val="00E52D37"/>
    <w:rsid w:val="00E531C4"/>
    <w:rsid w:val="00E53B56"/>
    <w:rsid w:val="00E53E82"/>
    <w:rsid w:val="00E53FDD"/>
    <w:rsid w:val="00E55DD0"/>
    <w:rsid w:val="00E56BE1"/>
    <w:rsid w:val="00E57F57"/>
    <w:rsid w:val="00E606D3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14DB"/>
    <w:rsid w:val="00EC1D0E"/>
    <w:rsid w:val="00EC1FD4"/>
    <w:rsid w:val="00EC2178"/>
    <w:rsid w:val="00EC243D"/>
    <w:rsid w:val="00EC3081"/>
    <w:rsid w:val="00EC32AC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3BAD"/>
    <w:rsid w:val="00F03C2D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72A8"/>
    <w:rsid w:val="00F274EA"/>
    <w:rsid w:val="00F27C4F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51E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64D8"/>
    <w:rsid w:val="00FA6540"/>
    <w:rsid w:val="00FB1354"/>
    <w:rsid w:val="00FB2D4F"/>
    <w:rsid w:val="00FB4F15"/>
    <w:rsid w:val="00FB56AE"/>
    <w:rsid w:val="00FB69B2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6FB1"/>
    <w:rsid w:val="00FD76A7"/>
    <w:rsid w:val="00FE0040"/>
    <w:rsid w:val="00FE0A85"/>
    <w:rsid w:val="00FE0F0E"/>
    <w:rsid w:val="00FE119F"/>
    <w:rsid w:val="00FE2137"/>
    <w:rsid w:val="00FE21CE"/>
    <w:rsid w:val="00FE21DF"/>
    <w:rsid w:val="00FE3094"/>
    <w:rsid w:val="00FE3D11"/>
    <w:rsid w:val="00FE3F15"/>
    <w:rsid w:val="00FE3F67"/>
    <w:rsid w:val="00FE4FDF"/>
    <w:rsid w:val="00FE511E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75240"/>
    <w:rsid w:val="00090C96"/>
    <w:rsid w:val="000F2D21"/>
    <w:rsid w:val="001313B7"/>
    <w:rsid w:val="00142B90"/>
    <w:rsid w:val="00143E50"/>
    <w:rsid w:val="001603FC"/>
    <w:rsid w:val="001C0401"/>
    <w:rsid w:val="001F05FB"/>
    <w:rsid w:val="002D6165"/>
    <w:rsid w:val="00322D91"/>
    <w:rsid w:val="00330018"/>
    <w:rsid w:val="003F0E53"/>
    <w:rsid w:val="004316D1"/>
    <w:rsid w:val="004B3738"/>
    <w:rsid w:val="004D4A1F"/>
    <w:rsid w:val="004E7C56"/>
    <w:rsid w:val="004F3B20"/>
    <w:rsid w:val="00502BD7"/>
    <w:rsid w:val="005A28BC"/>
    <w:rsid w:val="005B53E6"/>
    <w:rsid w:val="0062284C"/>
    <w:rsid w:val="00671B2A"/>
    <w:rsid w:val="006839CF"/>
    <w:rsid w:val="006D0C00"/>
    <w:rsid w:val="007328EF"/>
    <w:rsid w:val="00735AC7"/>
    <w:rsid w:val="00821DCB"/>
    <w:rsid w:val="00834CF2"/>
    <w:rsid w:val="00862197"/>
    <w:rsid w:val="008A6141"/>
    <w:rsid w:val="008A7D45"/>
    <w:rsid w:val="008B5F9C"/>
    <w:rsid w:val="00976D60"/>
    <w:rsid w:val="009932DE"/>
    <w:rsid w:val="00993A3D"/>
    <w:rsid w:val="00A10A48"/>
    <w:rsid w:val="00A278BC"/>
    <w:rsid w:val="00A56B2D"/>
    <w:rsid w:val="00A7381E"/>
    <w:rsid w:val="00B054A3"/>
    <w:rsid w:val="00B27949"/>
    <w:rsid w:val="00BB2133"/>
    <w:rsid w:val="00BD2A2F"/>
    <w:rsid w:val="00C15DE2"/>
    <w:rsid w:val="00CB28A1"/>
    <w:rsid w:val="00CC4509"/>
    <w:rsid w:val="00D016A3"/>
    <w:rsid w:val="00D74637"/>
    <w:rsid w:val="00DB526A"/>
    <w:rsid w:val="00E26CF4"/>
    <w:rsid w:val="00E32DD9"/>
    <w:rsid w:val="00E368D0"/>
    <w:rsid w:val="00E76470"/>
    <w:rsid w:val="00E76837"/>
    <w:rsid w:val="00E841D1"/>
    <w:rsid w:val="00E97B09"/>
    <w:rsid w:val="00EF1E83"/>
    <w:rsid w:val="00F20B0F"/>
    <w:rsid w:val="00F96ADA"/>
    <w:rsid w:val="00FC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2026-01-21T00:00:00</PublishDate>
  <Abstract>W&amp;S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291</TotalTime>
  <Pages>20</Pages>
  <Words>5670</Words>
  <Characters>27959</Characters>
  <Application>Microsoft Office Word</Application>
  <DocSecurity>0</DocSecurity>
  <Lines>1471</Lines>
  <Paragraphs>1345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V2.0</dc:subject>
  <dc:creator>Callum Wright</dc:creator>
  <cp:keywords/>
  <dc:description/>
  <cp:lastModifiedBy>Eshan Fernando</cp:lastModifiedBy>
  <cp:revision>114</cp:revision>
  <cp:lastPrinted>2013-08-14T02:04:00Z</cp:lastPrinted>
  <dcterms:created xsi:type="dcterms:W3CDTF">2026-01-21T13:46:00Z</dcterms:created>
  <dcterms:modified xsi:type="dcterms:W3CDTF">2026-01-21T18:37:00Z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