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40575939"/>
    <w:p w14:paraId="6EA55CED" w14:textId="4DE09AE9" w:rsidR="008B31B8" w:rsidRPr="00404EA3" w:rsidRDefault="00000000" w:rsidP="00BE2289">
      <w:pPr>
        <w:pStyle w:val="1aTitle"/>
        <w:rPr>
          <w:rStyle w:val="1bSubtitleChar"/>
          <w:b w:val="0"/>
          <w:bCs w:val="0"/>
          <w:color w:val="auto"/>
        </w:rPr>
      </w:pPr>
      <w:sdt>
        <w:sdtPr>
          <w:alias w:val="Title"/>
          <w:tag w:val=""/>
          <w:id w:val="-1922327287"/>
          <w:placeholder>
            <w:docPart w:val="2F2F5AE293E844058FDE5A500D9AA5B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23CC">
            <w:t>ANA</w:t>
          </w:r>
          <w:r w:rsidR="0020610E" w:rsidRPr="00BE2289">
            <w:t>-0</w:t>
          </w:r>
          <w:r w:rsidR="00A623CC">
            <w:t>5</w:t>
          </w:r>
          <w:r w:rsidR="0020610E" w:rsidRPr="00BE2289">
            <w:t xml:space="preserve">0 </w:t>
          </w:r>
          <w:r w:rsidR="00A623CC">
            <w:t>Functional</w:t>
          </w:r>
          <w:r w:rsidR="0020610E" w:rsidRPr="00BE2289">
            <w:t xml:space="preserve"> Specification</w:t>
          </w:r>
        </w:sdtContent>
      </w:sdt>
      <w:bookmarkEnd w:id="0"/>
      <w:r w:rsidR="0020610E">
        <w:tab/>
      </w:r>
    </w:p>
    <w:p w14:paraId="1AD833EB" w14:textId="7569215D" w:rsidR="00695B1C" w:rsidRPr="00005B63" w:rsidRDefault="00000000" w:rsidP="00005B63">
      <w:pPr>
        <w:pStyle w:val="1bSubtitle"/>
      </w:pPr>
      <w:sdt>
        <w:sdtPr>
          <w:alias w:val="Company"/>
          <w:tag w:val=""/>
          <w:id w:val="727496935"/>
          <w:placeholder>
            <w:docPart w:val="AE2C308DA40C415A9A2B491633AB4647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 w:rsidR="001262F2">
        <w:t xml:space="preserve">: </w:t>
      </w:r>
      <w:sdt>
        <w:sdtPr>
          <w:alias w:val="Subject"/>
          <w:tag w:val=""/>
          <w:id w:val="1324315437"/>
          <w:placeholder>
            <w:docPart w:val="088C158FD1454FFD8153E6AA0668FAB9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5F17A0">
            <w:t xml:space="preserve">Auto Attach </w:t>
          </w:r>
          <w:r w:rsidR="00BF7525">
            <w:t>Recipe Specification and Density Information</w:t>
          </w:r>
          <w:r w:rsidR="000E322E">
            <w:t xml:space="preserve"> to Pack</w:t>
          </w:r>
          <w:r w:rsidR="00FE6855">
            <w:t xml:space="preserve"> </w:t>
          </w:r>
          <w:r w:rsidR="003F05DB">
            <w:t>V</w:t>
          </w:r>
          <w:r w:rsidR="00D67678">
            <w:t>7</w:t>
          </w:r>
          <w:r w:rsidR="003F05DB">
            <w:t>.0</w:t>
          </w:r>
        </w:sdtContent>
      </w:sdt>
    </w:p>
    <w:p w14:paraId="77C081E0" w14:textId="5F640D42" w:rsidR="003C0062" w:rsidRPr="000B004A" w:rsidRDefault="003C0062" w:rsidP="000B004A">
      <w:pPr>
        <w:pStyle w:val="2aH1"/>
      </w:pPr>
      <w:bookmarkStart w:id="1" w:name="_Toc240575940"/>
      <w:r w:rsidRPr="000B004A">
        <w:t>Document Properties</w:t>
      </w:r>
      <w:bookmarkEnd w:id="1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2268"/>
      </w:tblGrid>
      <w:tr w:rsidR="00D47662" w14:paraId="636682E7" w14:textId="6C03F749" w:rsidTr="00D519D3">
        <w:tc>
          <w:tcPr>
            <w:tcW w:w="1418" w:type="dxa"/>
            <w:vMerge w:val="restart"/>
          </w:tcPr>
          <w:p w14:paraId="63E70B5C" w14:textId="593A61E2" w:rsidR="00D47662" w:rsidRDefault="00D47662" w:rsidP="001C32C0">
            <w:pPr>
              <w:pStyle w:val="2bNormal"/>
            </w:pPr>
            <w:r>
              <w:t>Authors</w:t>
            </w:r>
          </w:p>
        </w:tc>
        <w:tc>
          <w:tcPr>
            <w:tcW w:w="2268" w:type="dxa"/>
          </w:tcPr>
          <w:p w14:paraId="31ABA615" w14:textId="6F8915A7" w:rsidR="00D47662" w:rsidRDefault="00D47662" w:rsidP="001C32C0">
            <w:pPr>
              <w:pStyle w:val="2bNormal"/>
            </w:pPr>
            <w:r>
              <w:t xml:space="preserve">Eshan Fernando </w:t>
            </w:r>
          </w:p>
        </w:tc>
        <w:tc>
          <w:tcPr>
            <w:tcW w:w="2268" w:type="dxa"/>
          </w:tcPr>
          <w:p w14:paraId="6F328D86" w14:textId="4D0A8D38" w:rsidR="00D47662" w:rsidRDefault="0055781B" w:rsidP="001C32C0">
            <w:pPr>
              <w:pStyle w:val="2bNormal"/>
            </w:pPr>
            <w:r>
              <w:t xml:space="preserve">Infor </w:t>
            </w:r>
            <w:r w:rsidR="00D47662">
              <w:t>M3 Consultant</w:t>
            </w:r>
          </w:p>
        </w:tc>
      </w:tr>
      <w:tr w:rsidR="00073A00" w14:paraId="43DDB271" w14:textId="1CAEBC5F" w:rsidTr="00D519D3">
        <w:tc>
          <w:tcPr>
            <w:tcW w:w="1418" w:type="dxa"/>
            <w:vMerge/>
          </w:tcPr>
          <w:p w14:paraId="114370C4" w14:textId="77777777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6349C0A7" w14:textId="02D6616F" w:rsidR="00073A00" w:rsidRDefault="00073A00" w:rsidP="00073A00">
            <w:pPr>
              <w:pStyle w:val="2bNormal"/>
            </w:pPr>
          </w:p>
        </w:tc>
        <w:tc>
          <w:tcPr>
            <w:tcW w:w="2268" w:type="dxa"/>
          </w:tcPr>
          <w:p w14:paraId="767D5B6B" w14:textId="77777777" w:rsidR="00073A00" w:rsidRDefault="00073A00" w:rsidP="00073A00">
            <w:pPr>
              <w:pStyle w:val="2bNormal"/>
            </w:pPr>
          </w:p>
        </w:tc>
      </w:tr>
    </w:tbl>
    <w:p w14:paraId="54950498" w14:textId="77777777" w:rsidR="001C32C0" w:rsidRPr="001C32C0" w:rsidRDefault="001C32C0" w:rsidP="001C32C0">
      <w:pPr>
        <w:pStyle w:val="2bNormal"/>
      </w:pPr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34"/>
      </w:tblGrid>
      <w:tr w:rsidR="00097C01" w14:paraId="5941123E" w14:textId="5338C89F" w:rsidTr="00F716D9">
        <w:tc>
          <w:tcPr>
            <w:tcW w:w="1418" w:type="dxa"/>
            <w:vMerge w:val="restart"/>
          </w:tcPr>
          <w:p w14:paraId="58FCD2B8" w14:textId="16B26AF8" w:rsidR="00097C01" w:rsidRDefault="00097C01" w:rsidP="006C47AD">
            <w:pPr>
              <w:pStyle w:val="2bNormal"/>
            </w:pPr>
            <w:r>
              <w:t>Approvers</w:t>
            </w:r>
          </w:p>
        </w:tc>
        <w:tc>
          <w:tcPr>
            <w:tcW w:w="2268" w:type="dxa"/>
          </w:tcPr>
          <w:p w14:paraId="762CBB8D" w14:textId="701FF581" w:rsidR="00097C01" w:rsidRDefault="00376461" w:rsidP="006C47AD">
            <w:pPr>
              <w:pStyle w:val="2bNormal"/>
            </w:pPr>
            <w:r>
              <w:t>Joe Walker</w:t>
            </w:r>
          </w:p>
        </w:tc>
        <w:tc>
          <w:tcPr>
            <w:tcW w:w="5273" w:type="dxa"/>
          </w:tcPr>
          <w:p w14:paraId="2D2400D7" w14:textId="14BF4809" w:rsidR="00097C01" w:rsidRDefault="00376461" w:rsidP="006C47AD">
            <w:pPr>
              <w:pStyle w:val="2bNormal"/>
            </w:pPr>
            <w:r>
              <w:t>Solution Architect</w:t>
            </w:r>
          </w:p>
        </w:tc>
        <w:tc>
          <w:tcPr>
            <w:tcW w:w="1134" w:type="dxa"/>
          </w:tcPr>
          <w:p w14:paraId="7D6DFE93" w14:textId="39E8E73E" w:rsidR="00097C01" w:rsidRDefault="00097C01" w:rsidP="006C47AD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</w:t>
            </w:r>
            <w:r w:rsidR="002E5119">
              <w:t>/</w:t>
            </w:r>
            <w:r w:rsidR="00845097">
              <w:t>1</w:t>
            </w:r>
            <w:r w:rsidR="00A13689">
              <w:t>2</w:t>
            </w:r>
            <w:r w:rsidR="002E5119">
              <w:t>/2025</w:t>
            </w:r>
          </w:p>
        </w:tc>
      </w:tr>
      <w:tr w:rsidR="00097C01" w14:paraId="2E6FB0BF" w14:textId="62D7F855" w:rsidTr="00F716D9">
        <w:tc>
          <w:tcPr>
            <w:tcW w:w="1418" w:type="dxa"/>
            <w:vMerge/>
          </w:tcPr>
          <w:p w14:paraId="3065C212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4AD2F572" w14:textId="1ACD30D6" w:rsidR="00097C01" w:rsidRDefault="00845097" w:rsidP="00594A79">
            <w:pPr>
              <w:pStyle w:val="2bNormal"/>
            </w:pPr>
            <w:r>
              <w:t>Bevon Raj</w:t>
            </w:r>
          </w:p>
        </w:tc>
        <w:tc>
          <w:tcPr>
            <w:tcW w:w="5273" w:type="dxa"/>
          </w:tcPr>
          <w:p w14:paraId="1A1EE624" w14:textId="1B8F1179" w:rsidR="00097C01" w:rsidRDefault="0099013D" w:rsidP="00594A79">
            <w:pPr>
              <w:pStyle w:val="2bNormal"/>
            </w:pPr>
            <w:r>
              <w:t>Senior Consultant</w:t>
            </w:r>
          </w:p>
        </w:tc>
        <w:tc>
          <w:tcPr>
            <w:tcW w:w="1134" w:type="dxa"/>
          </w:tcPr>
          <w:p w14:paraId="5D39F480" w14:textId="232C88EA" w:rsidR="00097C01" w:rsidRDefault="00097C01" w:rsidP="00594A79">
            <w:pPr>
              <w:pStyle w:val="2bNormal"/>
            </w:pPr>
            <w:r>
              <w:t>Date</w:t>
            </w:r>
            <w:r w:rsidR="002E5119">
              <w:t xml:space="preserve">: </w:t>
            </w:r>
            <w:r w:rsidR="00A13689">
              <w:t>01/12</w:t>
            </w:r>
            <w:r w:rsidR="002E5119">
              <w:t>/2025</w:t>
            </w:r>
          </w:p>
        </w:tc>
      </w:tr>
      <w:tr w:rsidR="00097C01" w14:paraId="63B0D4CF" w14:textId="596F4BD4" w:rsidTr="00F716D9">
        <w:tc>
          <w:tcPr>
            <w:tcW w:w="1418" w:type="dxa"/>
            <w:vMerge/>
          </w:tcPr>
          <w:p w14:paraId="0DDC55AC" w14:textId="77777777" w:rsidR="00097C01" w:rsidRDefault="00097C01" w:rsidP="00594A79">
            <w:pPr>
              <w:pStyle w:val="2bNormal"/>
            </w:pPr>
          </w:p>
        </w:tc>
        <w:tc>
          <w:tcPr>
            <w:tcW w:w="2268" w:type="dxa"/>
          </w:tcPr>
          <w:p w14:paraId="58CF697F" w14:textId="433AF9C5" w:rsidR="00097C01" w:rsidRDefault="00097C01" w:rsidP="00594A79">
            <w:pPr>
              <w:pStyle w:val="2bNormal"/>
            </w:pPr>
          </w:p>
        </w:tc>
        <w:tc>
          <w:tcPr>
            <w:tcW w:w="5273" w:type="dxa"/>
          </w:tcPr>
          <w:p w14:paraId="280F07F4" w14:textId="1A477AB4" w:rsidR="00097C01" w:rsidRDefault="00097C01" w:rsidP="00594A79">
            <w:pPr>
              <w:pStyle w:val="2bNormal"/>
            </w:pPr>
          </w:p>
        </w:tc>
        <w:tc>
          <w:tcPr>
            <w:tcW w:w="1134" w:type="dxa"/>
          </w:tcPr>
          <w:p w14:paraId="40FE3B58" w14:textId="50A57166" w:rsidR="00097C01" w:rsidRDefault="00097C01" w:rsidP="00594A79">
            <w:pPr>
              <w:pStyle w:val="2bNormal"/>
            </w:pPr>
          </w:p>
        </w:tc>
      </w:tr>
    </w:tbl>
    <w:p w14:paraId="0AE231A2" w14:textId="3A3F22F8" w:rsidR="00770450" w:rsidRDefault="00770450" w:rsidP="00770450">
      <w:pPr>
        <w:pStyle w:val="2bNormal"/>
      </w:pPr>
      <w:bookmarkStart w:id="2" w:name="_Toc114850800"/>
      <w:bookmarkStart w:id="3" w:name="_Toc114851421"/>
      <w:bookmarkStart w:id="4" w:name="_Toc118982163"/>
    </w:p>
    <w:tbl>
      <w:tblPr>
        <w:tblStyle w:val="InforTable"/>
        <w:tblW w:w="0" w:type="auto"/>
        <w:tblBorders>
          <w:insideH w:val="single" w:sz="4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2268"/>
        <w:gridCol w:w="5273"/>
        <w:gridCol w:w="1148"/>
      </w:tblGrid>
      <w:tr w:rsidR="00770450" w14:paraId="0C87EA28" w14:textId="77777777" w:rsidTr="00F716D9">
        <w:tc>
          <w:tcPr>
            <w:tcW w:w="1418" w:type="dxa"/>
            <w:vMerge w:val="restart"/>
          </w:tcPr>
          <w:p w14:paraId="1B7CCDE6" w14:textId="7A72E1C9" w:rsidR="00770450" w:rsidRDefault="00770450" w:rsidP="006C47AD">
            <w:pPr>
              <w:pStyle w:val="2bNormal"/>
            </w:pPr>
            <w:r>
              <w:t>Change Control</w:t>
            </w:r>
          </w:p>
        </w:tc>
        <w:tc>
          <w:tcPr>
            <w:tcW w:w="2268" w:type="dxa"/>
          </w:tcPr>
          <w:p w14:paraId="1DF3B99D" w14:textId="75954915" w:rsidR="00770450" w:rsidRDefault="00BF20D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A247355" w14:textId="67F2EA04" w:rsidR="00770450" w:rsidRDefault="00BF20D4" w:rsidP="006C47AD">
            <w:pPr>
              <w:pStyle w:val="2bNormal"/>
            </w:pPr>
            <w:r>
              <w:t>Creation</w:t>
            </w:r>
          </w:p>
        </w:tc>
        <w:tc>
          <w:tcPr>
            <w:tcW w:w="1148" w:type="dxa"/>
          </w:tcPr>
          <w:p w14:paraId="53695FAA" w14:textId="7D62A73F" w:rsidR="00770450" w:rsidRDefault="00F716D9" w:rsidP="006C47AD">
            <w:pPr>
              <w:pStyle w:val="2bNormal"/>
            </w:pPr>
            <w:r>
              <w:t>Date</w:t>
            </w:r>
            <w:r w:rsidR="00BF20D4">
              <w:t xml:space="preserve">: </w:t>
            </w:r>
            <w:r w:rsidR="004808CA">
              <w:t>13</w:t>
            </w:r>
            <w:r w:rsidR="00A13689">
              <w:t>/</w:t>
            </w:r>
            <w:r w:rsidR="004808CA">
              <w:t>01</w:t>
            </w:r>
            <w:r w:rsidR="00BF20D4">
              <w:t>/202</w:t>
            </w:r>
            <w:r w:rsidR="004808CA">
              <w:t>6</w:t>
            </w:r>
          </w:p>
        </w:tc>
      </w:tr>
      <w:tr w:rsidR="002D33D6" w14:paraId="35A68526" w14:textId="77777777" w:rsidTr="00F716D9">
        <w:tc>
          <w:tcPr>
            <w:tcW w:w="1418" w:type="dxa"/>
            <w:vMerge/>
          </w:tcPr>
          <w:p w14:paraId="026CA891" w14:textId="77777777" w:rsidR="002D33D6" w:rsidRDefault="002D33D6" w:rsidP="006C47AD">
            <w:pPr>
              <w:pStyle w:val="2bNormal"/>
            </w:pPr>
          </w:p>
        </w:tc>
        <w:tc>
          <w:tcPr>
            <w:tcW w:w="2268" w:type="dxa"/>
          </w:tcPr>
          <w:p w14:paraId="1D8B684B" w14:textId="056AB3E2" w:rsidR="002D33D6" w:rsidRDefault="002D33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082CBFC5" w14:textId="32C2D761" w:rsidR="002D33D6" w:rsidRDefault="002D33D6" w:rsidP="006C47AD">
            <w:pPr>
              <w:pStyle w:val="2bNormal"/>
            </w:pPr>
            <w:r>
              <w:t>Change</w:t>
            </w:r>
            <w:r w:rsidR="004937FF">
              <w:t>d the way the process is initiated: Based on an event rather than a script</w:t>
            </w:r>
            <w:r w:rsidR="000B239B">
              <w:t>. M</w:t>
            </w:r>
            <w:r w:rsidR="007E469E">
              <w:t>inor changes to API inputs</w:t>
            </w:r>
            <w:r w:rsidR="00045E5D">
              <w:t>,</w:t>
            </w:r>
            <w:r w:rsidR="000B239B">
              <w:t xml:space="preserve"> </w:t>
            </w:r>
            <w:r w:rsidR="000643CA">
              <w:t>elaborate</w:t>
            </w:r>
            <w:r w:rsidR="001558E4">
              <w:t xml:space="preserve"> </w:t>
            </w:r>
            <w:r w:rsidR="000B239B">
              <w:t>API inputs,</w:t>
            </w:r>
            <w:r w:rsidR="00045E5D">
              <w:t xml:space="preserve"> </w:t>
            </w:r>
            <w:r w:rsidR="000B239B">
              <w:t>couple of new APIs added</w:t>
            </w:r>
            <w:r w:rsidR="00993565">
              <w:t xml:space="preserve"> based on technical feedback</w:t>
            </w:r>
          </w:p>
        </w:tc>
        <w:tc>
          <w:tcPr>
            <w:tcW w:w="1148" w:type="dxa"/>
          </w:tcPr>
          <w:p w14:paraId="37C5ADBA" w14:textId="6D1E8C85" w:rsidR="002D33D6" w:rsidRDefault="004937FF" w:rsidP="006C47AD">
            <w:pPr>
              <w:pStyle w:val="2bNormal"/>
            </w:pPr>
            <w:r>
              <w:t>2</w:t>
            </w:r>
            <w:r w:rsidR="001558E4">
              <w:t>9</w:t>
            </w:r>
            <w:r>
              <w:t>/01/2026</w:t>
            </w:r>
          </w:p>
        </w:tc>
      </w:tr>
      <w:tr w:rsidR="000643CA" w14:paraId="0AB0A1D0" w14:textId="77777777" w:rsidTr="00F716D9">
        <w:tc>
          <w:tcPr>
            <w:tcW w:w="1418" w:type="dxa"/>
            <w:vMerge/>
          </w:tcPr>
          <w:p w14:paraId="5036C5F0" w14:textId="77777777" w:rsidR="000643CA" w:rsidRDefault="000643CA" w:rsidP="006C47AD">
            <w:pPr>
              <w:pStyle w:val="2bNormal"/>
            </w:pPr>
          </w:p>
        </w:tc>
        <w:tc>
          <w:tcPr>
            <w:tcW w:w="2268" w:type="dxa"/>
          </w:tcPr>
          <w:p w14:paraId="60546971" w14:textId="181E1059" w:rsidR="000643CA" w:rsidRDefault="000643CA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215E0B6A" w14:textId="3ACDCA0A" w:rsidR="000643CA" w:rsidRDefault="000643CA" w:rsidP="006C47AD">
            <w:pPr>
              <w:pStyle w:val="2bNormal"/>
            </w:pPr>
            <w:r>
              <w:t>Changes to few API inputs</w:t>
            </w:r>
            <w:r w:rsidR="00093A96">
              <w:t xml:space="preserve"> involving descriptions in line with Simpsons data loads</w:t>
            </w:r>
            <w:r w:rsidR="00D65178">
              <w:t xml:space="preserve">, add QMS009MI: </w:t>
            </w:r>
            <w:r w:rsidR="00026919" w:rsidRPr="00026919">
              <w:t>AddQualityPlan</w:t>
            </w:r>
          </w:p>
        </w:tc>
        <w:tc>
          <w:tcPr>
            <w:tcW w:w="1148" w:type="dxa"/>
          </w:tcPr>
          <w:p w14:paraId="2FE8A28C" w14:textId="02B70923" w:rsidR="000643CA" w:rsidRDefault="00093A96" w:rsidP="006C47AD">
            <w:pPr>
              <w:pStyle w:val="2bNormal"/>
            </w:pPr>
            <w:r>
              <w:t>18/02/2026</w:t>
            </w:r>
          </w:p>
        </w:tc>
      </w:tr>
      <w:tr w:rsidR="00625528" w14:paraId="1688DA32" w14:textId="77777777" w:rsidTr="00F716D9">
        <w:tc>
          <w:tcPr>
            <w:tcW w:w="1418" w:type="dxa"/>
            <w:vMerge/>
          </w:tcPr>
          <w:p w14:paraId="3904586F" w14:textId="77777777" w:rsidR="00625528" w:rsidRDefault="00625528" w:rsidP="006C47AD">
            <w:pPr>
              <w:pStyle w:val="2bNormal"/>
            </w:pPr>
          </w:p>
        </w:tc>
        <w:tc>
          <w:tcPr>
            <w:tcW w:w="2268" w:type="dxa"/>
          </w:tcPr>
          <w:p w14:paraId="76C16BEB" w14:textId="38F9149A" w:rsidR="00625528" w:rsidRDefault="00625528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75560F27" w14:textId="6AAA2479" w:rsidR="00625528" w:rsidRDefault="00175B03" w:rsidP="006C47AD">
            <w:pPr>
              <w:pStyle w:val="2bNormal"/>
            </w:pPr>
            <w:r>
              <w:t xml:space="preserve">Refine the logic for </w:t>
            </w:r>
            <w:r w:rsidR="00264FF7">
              <w:t>IBC and all other lines</w:t>
            </w:r>
            <w:r w:rsidR="003F730F">
              <w:t xml:space="preserve">, changes to QMS009MI: </w:t>
            </w:r>
            <w:proofErr w:type="spellStart"/>
            <w:r w:rsidR="003F730F">
              <w:t>AddQualityPlan</w:t>
            </w:r>
            <w:proofErr w:type="spellEnd"/>
            <w:r w:rsidR="00B84F34">
              <w:t xml:space="preserve">, QMS200MI: </w:t>
            </w:r>
            <w:proofErr w:type="spellStart"/>
            <w:r w:rsidR="00B84F34">
              <w:t>AddQISpec</w:t>
            </w:r>
            <w:proofErr w:type="spellEnd"/>
            <w:r w:rsidR="003F730F">
              <w:t xml:space="preserve"> inputs</w:t>
            </w:r>
          </w:p>
        </w:tc>
        <w:tc>
          <w:tcPr>
            <w:tcW w:w="1148" w:type="dxa"/>
          </w:tcPr>
          <w:p w14:paraId="019043E2" w14:textId="713C6C7E" w:rsidR="00625528" w:rsidRDefault="00175B03" w:rsidP="006C47AD">
            <w:pPr>
              <w:pStyle w:val="2bNormal"/>
            </w:pPr>
            <w:r>
              <w:t>23</w:t>
            </w:r>
            <w:r w:rsidR="00564EF6">
              <w:t>/04/2026</w:t>
            </w:r>
          </w:p>
        </w:tc>
      </w:tr>
      <w:tr w:rsidR="006C7804" w14:paraId="2D95C43C" w14:textId="77777777" w:rsidTr="00F716D9">
        <w:tc>
          <w:tcPr>
            <w:tcW w:w="1418" w:type="dxa"/>
            <w:vMerge/>
          </w:tcPr>
          <w:p w14:paraId="6266F6F1" w14:textId="77777777" w:rsidR="006C7804" w:rsidRDefault="006C7804" w:rsidP="006C47AD">
            <w:pPr>
              <w:pStyle w:val="2bNormal"/>
            </w:pPr>
          </w:p>
        </w:tc>
        <w:tc>
          <w:tcPr>
            <w:tcW w:w="2268" w:type="dxa"/>
          </w:tcPr>
          <w:p w14:paraId="231C7802" w14:textId="4F1BC003" w:rsidR="006C7804" w:rsidRDefault="006C7804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634B341" w14:textId="1C49C9F0" w:rsidR="006C7804" w:rsidRDefault="006C7804" w:rsidP="006C47AD">
            <w:pPr>
              <w:pStyle w:val="2bNormal"/>
            </w:pPr>
            <w:r>
              <w:t>Retrieve shelf life against recipe code and update pack code</w:t>
            </w:r>
          </w:p>
        </w:tc>
        <w:tc>
          <w:tcPr>
            <w:tcW w:w="1148" w:type="dxa"/>
          </w:tcPr>
          <w:p w14:paraId="7ECD85DF" w14:textId="35371E5F" w:rsidR="006C7804" w:rsidRDefault="006C7804" w:rsidP="006C47AD">
            <w:pPr>
              <w:pStyle w:val="2bNormal"/>
            </w:pPr>
            <w:r>
              <w:t>07/07/2026</w:t>
            </w:r>
          </w:p>
        </w:tc>
      </w:tr>
      <w:tr w:rsidR="006A583E" w14:paraId="73FD5119" w14:textId="77777777" w:rsidTr="00F716D9">
        <w:tc>
          <w:tcPr>
            <w:tcW w:w="1418" w:type="dxa"/>
            <w:vMerge/>
          </w:tcPr>
          <w:p w14:paraId="0B7176DE" w14:textId="77777777" w:rsidR="006A583E" w:rsidRDefault="006A583E" w:rsidP="006C47AD">
            <w:pPr>
              <w:pStyle w:val="2bNormal"/>
            </w:pPr>
          </w:p>
        </w:tc>
        <w:tc>
          <w:tcPr>
            <w:tcW w:w="2268" w:type="dxa"/>
          </w:tcPr>
          <w:p w14:paraId="1AE9D2C1" w14:textId="05B00EB9" w:rsidR="006A583E" w:rsidRDefault="006A583E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1747011F" w14:textId="55DC4020" w:rsidR="006A583E" w:rsidRDefault="00832456" w:rsidP="006C47AD">
            <w:pPr>
              <w:pStyle w:val="2bNormal"/>
            </w:pPr>
            <w:r>
              <w:t>A</w:t>
            </w:r>
            <w:r w:rsidR="0088155B">
              <w:t>djust dates on MIXING and PACKING specification</w:t>
            </w:r>
            <w:r w:rsidR="000A34C0">
              <w:t xml:space="preserve"> API</w:t>
            </w:r>
            <w:r w:rsidR="0088155B">
              <w:t xml:space="preserve"> inputs</w:t>
            </w:r>
            <w:r>
              <w:t xml:space="preserve"> and </w:t>
            </w:r>
            <w:r w:rsidR="003B2079">
              <w:t xml:space="preserve">update density when </w:t>
            </w:r>
            <w:r w:rsidR="00E35E67">
              <w:t>a density value exists</w:t>
            </w:r>
          </w:p>
        </w:tc>
        <w:tc>
          <w:tcPr>
            <w:tcW w:w="1148" w:type="dxa"/>
          </w:tcPr>
          <w:p w14:paraId="1A02AEEC" w14:textId="07DEB312" w:rsidR="006A583E" w:rsidRDefault="00820963" w:rsidP="006C47AD">
            <w:pPr>
              <w:pStyle w:val="2bNormal"/>
            </w:pPr>
            <w:r>
              <w:t>08</w:t>
            </w:r>
            <w:r w:rsidR="006A583E">
              <w:t>/0</w:t>
            </w:r>
            <w:r>
              <w:t>9</w:t>
            </w:r>
            <w:r w:rsidR="006A583E">
              <w:t>/2026</w:t>
            </w:r>
          </w:p>
        </w:tc>
      </w:tr>
      <w:tr w:rsidR="006226D6" w14:paraId="404755E7" w14:textId="77777777" w:rsidTr="00F716D9">
        <w:tc>
          <w:tcPr>
            <w:tcW w:w="1418" w:type="dxa"/>
            <w:vMerge/>
          </w:tcPr>
          <w:p w14:paraId="5B284B36" w14:textId="77777777" w:rsidR="006226D6" w:rsidRDefault="006226D6" w:rsidP="006C47AD">
            <w:pPr>
              <w:pStyle w:val="2bNormal"/>
            </w:pPr>
          </w:p>
        </w:tc>
        <w:tc>
          <w:tcPr>
            <w:tcW w:w="2268" w:type="dxa"/>
          </w:tcPr>
          <w:p w14:paraId="33DA3660" w14:textId="6D28E703" w:rsidR="006226D6" w:rsidRDefault="006226D6" w:rsidP="00D25ECD">
            <w:pPr>
              <w:pStyle w:val="3aNormal"/>
            </w:pPr>
            <w:r>
              <w:t>Eshan Fernando</w:t>
            </w:r>
          </w:p>
        </w:tc>
        <w:tc>
          <w:tcPr>
            <w:tcW w:w="5273" w:type="dxa"/>
          </w:tcPr>
          <w:p w14:paraId="5564DFF5" w14:textId="0D7A9820" w:rsidR="006226D6" w:rsidRDefault="0095439C" w:rsidP="006C47AD">
            <w:pPr>
              <w:pStyle w:val="2bNormal"/>
            </w:pPr>
            <w:r>
              <w:t xml:space="preserve">Additional condition where weight checks are only added if </w:t>
            </w:r>
            <w:r w:rsidR="00793C1E">
              <w:t>non-IBC</w:t>
            </w:r>
            <w:r>
              <w:t xml:space="preserve"> code</w:t>
            </w:r>
          </w:p>
        </w:tc>
        <w:tc>
          <w:tcPr>
            <w:tcW w:w="1148" w:type="dxa"/>
          </w:tcPr>
          <w:p w14:paraId="19F0A71A" w14:textId="2B7CD4F7" w:rsidR="006226D6" w:rsidRDefault="0095439C" w:rsidP="006C47AD">
            <w:pPr>
              <w:pStyle w:val="2bNormal"/>
            </w:pPr>
            <w:r>
              <w:t>17/09/2026</w:t>
            </w:r>
          </w:p>
        </w:tc>
      </w:tr>
      <w:tr w:rsidR="00770450" w14:paraId="3DF9131A" w14:textId="77777777" w:rsidTr="00F716D9">
        <w:tc>
          <w:tcPr>
            <w:tcW w:w="1418" w:type="dxa"/>
            <w:vMerge/>
          </w:tcPr>
          <w:p w14:paraId="552EBB80" w14:textId="77777777" w:rsidR="00770450" w:rsidRDefault="00770450" w:rsidP="006C47AD">
            <w:pPr>
              <w:pStyle w:val="2bNormal"/>
            </w:pPr>
          </w:p>
        </w:tc>
        <w:tc>
          <w:tcPr>
            <w:tcW w:w="2268" w:type="dxa"/>
          </w:tcPr>
          <w:p w14:paraId="7CDBF576" w14:textId="2FBE18D5" w:rsidR="00770450" w:rsidRDefault="00770450" w:rsidP="006C47AD">
            <w:pPr>
              <w:pStyle w:val="2bNormal"/>
            </w:pPr>
          </w:p>
        </w:tc>
        <w:tc>
          <w:tcPr>
            <w:tcW w:w="5273" w:type="dxa"/>
          </w:tcPr>
          <w:p w14:paraId="1D64B983" w14:textId="49111777" w:rsidR="00770450" w:rsidRDefault="00770450" w:rsidP="006C47AD">
            <w:pPr>
              <w:pStyle w:val="2bNormal"/>
            </w:pPr>
          </w:p>
        </w:tc>
        <w:tc>
          <w:tcPr>
            <w:tcW w:w="1148" w:type="dxa"/>
          </w:tcPr>
          <w:p w14:paraId="3C2DA3FE" w14:textId="39D9FB8E" w:rsidR="00770450" w:rsidRDefault="00F716D9" w:rsidP="006C47AD">
            <w:pPr>
              <w:pStyle w:val="2bNormal"/>
            </w:pPr>
            <w:r>
              <w:t>Date</w:t>
            </w:r>
          </w:p>
        </w:tc>
      </w:tr>
    </w:tbl>
    <w:p w14:paraId="232D4A01" w14:textId="38401394" w:rsidR="00770450" w:rsidRPr="000B004A" w:rsidRDefault="0052150F" w:rsidP="000B004A">
      <w:pPr>
        <w:pStyle w:val="2aH1"/>
      </w:pPr>
      <w:bookmarkStart w:id="5" w:name="_Toc240575941"/>
      <w:r w:rsidRPr="000B004A">
        <w:t>Contents</w:t>
      </w:r>
      <w:bookmarkEnd w:id="5"/>
    </w:p>
    <w:p w14:paraId="09EF8EBD" w14:textId="2F077D38" w:rsidR="00D70217" w:rsidRDefault="00D25ECD">
      <w:pPr>
        <w:pStyle w:val="TOC1"/>
        <w:tabs>
          <w:tab w:val="right" w:pos="10097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\t "1a Title,1,2a H1,2,3a H3,3,4a H4,4" </w:instrText>
      </w:r>
      <w:r>
        <w:fldChar w:fldCharType="separate"/>
      </w:r>
      <w:hyperlink w:anchor="_Toc240575939" w:history="1">
        <w:r w:rsidR="00D70217" w:rsidRPr="00D03D59">
          <w:rPr>
            <w:rStyle w:val="Hyperlink"/>
            <w:noProof/>
          </w:rPr>
          <w:t>ANA-050 Functional Specification</w:t>
        </w:r>
        <w:r w:rsidR="00D70217">
          <w:rPr>
            <w:noProof/>
            <w:webHidden/>
          </w:rPr>
          <w:tab/>
        </w:r>
        <w:r w:rsidR="00D70217">
          <w:rPr>
            <w:noProof/>
            <w:webHidden/>
          </w:rPr>
          <w:fldChar w:fldCharType="begin"/>
        </w:r>
        <w:r w:rsidR="00D70217">
          <w:rPr>
            <w:noProof/>
            <w:webHidden/>
          </w:rPr>
          <w:instrText xml:space="preserve"> PAGEREF _Toc240575939 \h </w:instrText>
        </w:r>
        <w:r w:rsidR="00D70217">
          <w:rPr>
            <w:noProof/>
            <w:webHidden/>
          </w:rPr>
        </w:r>
        <w:r w:rsidR="00D70217">
          <w:rPr>
            <w:noProof/>
            <w:webHidden/>
          </w:rPr>
          <w:fldChar w:fldCharType="separate"/>
        </w:r>
        <w:r w:rsidR="00D70217">
          <w:rPr>
            <w:noProof/>
            <w:webHidden/>
          </w:rPr>
          <w:t>1</w:t>
        </w:r>
        <w:r w:rsidR="00D70217">
          <w:rPr>
            <w:noProof/>
            <w:webHidden/>
          </w:rPr>
          <w:fldChar w:fldCharType="end"/>
        </w:r>
      </w:hyperlink>
    </w:p>
    <w:p w14:paraId="4643A07C" w14:textId="4C0A9735" w:rsidR="00D70217" w:rsidRDefault="00D7021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0" w:history="1">
        <w:r w:rsidRPr="00D03D59">
          <w:rPr>
            <w:rStyle w:val="Hyperlink"/>
            <w:noProof/>
          </w:rPr>
          <w:t>Document 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708BE2" w14:textId="38EA3D1B" w:rsidR="00D70217" w:rsidRDefault="00D7021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1" w:history="1">
        <w:r w:rsidRPr="00D03D59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7B3154D" w14:textId="105454DB" w:rsidR="00D70217" w:rsidRDefault="00D7021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2" w:history="1">
        <w:r w:rsidRPr="00D03D59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44E74A" w14:textId="7E137E7B" w:rsidR="00D70217" w:rsidRDefault="00D7021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3" w:history="1">
        <w:r w:rsidRPr="00D03D59">
          <w:rPr>
            <w:rStyle w:val="Hyperlink"/>
            <w:noProof/>
          </w:rPr>
          <w:t>Functional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A69E431" w14:textId="004DBC27" w:rsidR="00D70217" w:rsidRDefault="00D70217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4" w:history="1">
        <w:r w:rsidRPr="00D03D59">
          <w:rPr>
            <w:rStyle w:val="Hyperlink"/>
            <w:noProof/>
          </w:rPr>
          <w:t>Current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63EB45" w14:textId="17BA36B6" w:rsidR="00D70217" w:rsidRDefault="00D70217">
      <w:pPr>
        <w:pStyle w:val="TOC3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5" w:history="1">
        <w:r w:rsidRPr="00D03D59">
          <w:rPr>
            <w:rStyle w:val="Hyperlink"/>
            <w:noProof/>
          </w:rPr>
          <w:t>Proposed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563C5" w14:textId="4D8EC9EF" w:rsidR="00D70217" w:rsidRDefault="00D70217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6" w:history="1">
        <w:r w:rsidRPr="00D03D59">
          <w:rPr>
            <w:rStyle w:val="Hyperlink"/>
            <w:noProof/>
            <w:lang w:val="en-GB" w:eastAsia="en-US"/>
          </w:rPr>
          <w:t>Trigger to initiate the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11751F" w14:textId="79F0112E" w:rsidR="00D70217" w:rsidRDefault="00D70217">
      <w:pPr>
        <w:pStyle w:val="TOC4"/>
        <w:tabs>
          <w:tab w:val="right" w:pos="10097"/>
        </w:tabs>
        <w:rPr>
          <w:rFonts w:eastAsiaTheme="minorEastAsia" w:cstheme="minorBid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7" w:history="1">
        <w:r w:rsidRPr="00D03D59">
          <w:rPr>
            <w:rStyle w:val="Hyperlink"/>
            <w:noProof/>
          </w:rPr>
          <w:t>Below is the sequence in which APIs are executed.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C7306E" w14:textId="0BCDEC78" w:rsidR="00D70217" w:rsidRDefault="00D70217">
      <w:pPr>
        <w:pStyle w:val="TOC2"/>
        <w:tabs>
          <w:tab w:val="right" w:pos="10097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40575948" w:history="1">
        <w:r w:rsidRPr="00D03D59">
          <w:rPr>
            <w:rStyle w:val="Hyperlink"/>
            <w:noProof/>
            <w:lang w:val="en-GB"/>
          </w:rPr>
          <w:t>Assumptions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_Toc240575948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163ECC5" w14:textId="0499C3B5" w:rsidR="00D67418" w:rsidRDefault="00D25ECD" w:rsidP="00D25ECD">
      <w:pPr>
        <w:pStyle w:val="2bNormal"/>
        <w:rPr>
          <w:rFonts w:cstheme="minorHAnsi"/>
        </w:rPr>
      </w:pPr>
      <w:r>
        <w:rPr>
          <w:rFonts w:cstheme="minorHAnsi"/>
        </w:rPr>
        <w:fldChar w:fldCharType="end"/>
      </w:r>
      <w:r w:rsidR="00D67418">
        <w:rPr>
          <w:rFonts w:cstheme="minorHAnsi"/>
        </w:rPr>
        <w:br w:type="page"/>
      </w:r>
    </w:p>
    <w:p w14:paraId="627BFD52" w14:textId="544BBBE5" w:rsidR="00081292" w:rsidRPr="000B004A" w:rsidRDefault="00F33A16" w:rsidP="000B004A">
      <w:pPr>
        <w:pStyle w:val="2aH1"/>
      </w:pPr>
      <w:bookmarkStart w:id="6" w:name="_Toc240575942"/>
      <w:r w:rsidRPr="000B004A">
        <w:lastRenderedPageBreak/>
        <w:t>Introduction</w:t>
      </w:r>
      <w:bookmarkEnd w:id="6"/>
    </w:p>
    <w:p w14:paraId="1C931354" w14:textId="6333420C" w:rsidR="00290F11" w:rsidRDefault="00F33A16" w:rsidP="00F33A16">
      <w:pPr>
        <w:pStyle w:val="2bNormal"/>
      </w:pPr>
      <w:r>
        <w:t xml:space="preserve">This </w:t>
      </w:r>
      <w:fldSimple w:instr=" TITLE   \* MERGEFORMAT ">
        <w:r w:rsidR="00D70217">
          <w:t>ANA-050 Functional Specification</w:t>
        </w:r>
      </w:fldSimple>
      <w:r>
        <w:t xml:space="preserve"> provides </w:t>
      </w:r>
      <w:r w:rsidR="00E425D3">
        <w:t xml:space="preserve">a functional solution for the </w:t>
      </w:r>
      <w:sdt>
        <w:sdtPr>
          <w:alias w:val="Subject"/>
          <w:tag w:val=""/>
          <w:id w:val="1645775991"/>
          <w:placeholder>
            <w:docPart w:val="247EC70D88174F6F9A1566917075258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D67678">
            <w:t>Auto Attach Recipe Specification and Density Information to Pack V7.0</w:t>
          </w:r>
        </w:sdtContent>
      </w:sdt>
      <w:r w:rsidR="00C73136">
        <w:t xml:space="preserve"> </w:t>
      </w:r>
      <w:r w:rsidR="00E425D3">
        <w:t>requested by</w:t>
      </w:r>
      <w:r>
        <w:t xml:space="preserve"> </w:t>
      </w:r>
      <w:sdt>
        <w:sdtPr>
          <w:alias w:val="Company"/>
          <w:tag w:val=""/>
          <w:id w:val="1164428099"/>
          <w:placeholder>
            <w:docPart w:val="DA87450C23164588BA8466AE0F921D33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 w:rsidR="00A56476">
            <w:t>Simpsons Beverages</w:t>
          </w:r>
        </w:sdtContent>
      </w:sdt>
      <w:r>
        <w:t>.</w:t>
      </w:r>
      <w:r w:rsidR="00290F11">
        <w:t xml:space="preserve"> </w:t>
      </w:r>
    </w:p>
    <w:p w14:paraId="6BC62F75" w14:textId="0A991F04" w:rsidR="00290F11" w:rsidRDefault="00290F11" w:rsidP="00F33A16">
      <w:pPr>
        <w:pStyle w:val="2bNormal"/>
      </w:pPr>
      <w:r>
        <w:t xml:space="preserve">It is not intended to provide </w:t>
      </w:r>
      <w:r w:rsidR="00544B6D">
        <w:t>technical</w:t>
      </w:r>
      <w:r>
        <w:t xml:space="preserve"> information. A</w:t>
      </w:r>
      <w:r w:rsidR="003666BB">
        <w:t xml:space="preserve">ny supporting technical information </w:t>
      </w:r>
      <w:r>
        <w:t>can be found in the accompanying ‘</w:t>
      </w:r>
      <w:r w:rsidR="004C47C0">
        <w:t>TAR</w:t>
      </w:r>
      <w:r>
        <w:t>-0</w:t>
      </w:r>
      <w:r w:rsidR="004C47C0">
        <w:t>4</w:t>
      </w:r>
      <w:r>
        <w:t xml:space="preserve">0 </w:t>
      </w:r>
      <w:r w:rsidR="004C47C0">
        <w:t>Technical</w:t>
      </w:r>
      <w:r>
        <w:t xml:space="preserve"> Specification’ document, if provided.</w:t>
      </w:r>
    </w:p>
    <w:p w14:paraId="2A50A054" w14:textId="77777777" w:rsidR="00F33A16" w:rsidRDefault="00F33A16" w:rsidP="00F33A16">
      <w:pPr>
        <w:pStyle w:val="2bNormal"/>
      </w:pPr>
    </w:p>
    <w:p w14:paraId="7995C2F6" w14:textId="4CF047BE" w:rsidR="00C73136" w:rsidRDefault="00F33A16" w:rsidP="00DB065E">
      <w:pPr>
        <w:pStyle w:val="2bNormal"/>
      </w:pPr>
      <w:r>
        <w:t xml:space="preserve">The primary objective of this specification </w:t>
      </w:r>
      <w:r w:rsidR="00DB065E">
        <w:t>is to provide a functional overview of a solution to the proposed modification.</w:t>
      </w:r>
    </w:p>
    <w:p w14:paraId="39A8465F" w14:textId="77777777" w:rsidR="00290F11" w:rsidRDefault="00290F11" w:rsidP="00290F11">
      <w:pPr>
        <w:pStyle w:val="2bNormal"/>
        <w:ind w:left="360"/>
      </w:pPr>
    </w:p>
    <w:p w14:paraId="4264590B" w14:textId="5520FBA3" w:rsidR="00290F11" w:rsidRDefault="00290F11" w:rsidP="00290F11">
      <w:pPr>
        <w:pStyle w:val="2bNormal"/>
      </w:pPr>
      <w:r>
        <w:t xml:space="preserve">It does not consist of </w:t>
      </w:r>
      <w:r w:rsidR="00F96A6F">
        <w:t xml:space="preserve">any </w:t>
      </w:r>
      <w:r>
        <w:t xml:space="preserve">training material </w:t>
      </w:r>
      <w:r w:rsidR="00F96A6F">
        <w:t xml:space="preserve">that explains to a detailed level how the deliverables form the </w:t>
      </w:r>
      <w:r w:rsidR="00240B76">
        <w:t>functional</w:t>
      </w:r>
      <w:r w:rsidR="00F96A6F">
        <w:t xml:space="preserve"> solution</w:t>
      </w:r>
      <w:r>
        <w:t>. It</w:t>
      </w:r>
      <w:r w:rsidR="000B004A">
        <w:t xml:space="preserve"> is</w:t>
      </w:r>
      <w:r>
        <w:t xml:space="preserve"> expected </w:t>
      </w:r>
      <w:r w:rsidR="000B004A">
        <w:t xml:space="preserve">that </w:t>
      </w:r>
      <w:r>
        <w:t xml:space="preserve">the reader of this </w:t>
      </w:r>
      <w:r w:rsidR="008C02C2">
        <w:t>document</w:t>
      </w:r>
      <w:r>
        <w:t xml:space="preserve"> is to have </w:t>
      </w:r>
      <w:r w:rsidR="004619E2">
        <w:t>a good understanding of</w:t>
      </w:r>
      <w:r w:rsidR="00240B76">
        <w:t xml:space="preserve"> any </w:t>
      </w:r>
      <w:r w:rsidR="0055781B">
        <w:t xml:space="preserve">Infor </w:t>
      </w:r>
      <w:r w:rsidR="00752A59">
        <w:t xml:space="preserve">M3 </w:t>
      </w:r>
      <w:r w:rsidR="00240B76">
        <w:t xml:space="preserve">programs </w:t>
      </w:r>
      <w:r w:rsidR="00752A59">
        <w:t xml:space="preserve">mentioned within this </w:t>
      </w:r>
      <w:r w:rsidR="0050022D">
        <w:t>specification</w:t>
      </w:r>
      <w:r w:rsidR="00752A59">
        <w:t>.</w:t>
      </w:r>
    </w:p>
    <w:p w14:paraId="08CE6F91" w14:textId="599BE8EA" w:rsidR="00941EF9" w:rsidRDefault="0062101E" w:rsidP="000B004A">
      <w:pPr>
        <w:pStyle w:val="2aH1"/>
      </w:pPr>
      <w:bookmarkStart w:id="7" w:name="_Toc240575943"/>
      <w:bookmarkEnd w:id="2"/>
      <w:bookmarkEnd w:id="3"/>
      <w:bookmarkEnd w:id="4"/>
      <w:r>
        <w:t>Functional</w:t>
      </w:r>
      <w:r w:rsidR="00F33A16" w:rsidRPr="000B004A">
        <w:t xml:space="preserve"> Overview</w:t>
      </w:r>
      <w:bookmarkEnd w:id="7"/>
    </w:p>
    <w:p w14:paraId="163E36EC" w14:textId="72E580BF" w:rsidR="007105C1" w:rsidRPr="007105C1" w:rsidRDefault="007105C1" w:rsidP="007105C1">
      <w:pPr>
        <w:pStyle w:val="3aH3"/>
      </w:pPr>
      <w:bookmarkStart w:id="8" w:name="_Toc240575944"/>
      <w:r>
        <w:t>Current process</w:t>
      </w:r>
      <w:bookmarkEnd w:id="8"/>
    </w:p>
    <w:p w14:paraId="3A8099AA" w14:textId="0DAA622C" w:rsidR="00E63AB8" w:rsidRDefault="00CC524A" w:rsidP="00CC524A">
      <w:pPr>
        <w:pStyle w:val="2bNormal"/>
      </w:pPr>
      <w:r>
        <w:t xml:space="preserve">Certain information that is pushed from PLM to M3 </w:t>
      </w:r>
      <w:r w:rsidR="00881D59">
        <w:t>regarding</w:t>
      </w:r>
      <w:r w:rsidR="00CD4572">
        <w:t xml:space="preserve"> recipe</w:t>
      </w:r>
      <w:r w:rsidR="00D063BE">
        <w:t xml:space="preserve"> item</w:t>
      </w:r>
      <w:r w:rsidR="00CD4572">
        <w:t xml:space="preserve">s </w:t>
      </w:r>
      <w:r w:rsidR="007E3ED4">
        <w:t xml:space="preserve">will be relevant for pack </w:t>
      </w:r>
      <w:r w:rsidR="00C82684">
        <w:t>items.</w:t>
      </w:r>
      <w:r w:rsidR="00CD4572">
        <w:t xml:space="preserve"> </w:t>
      </w:r>
      <w:r w:rsidR="00A34022">
        <w:t xml:space="preserve">Currently this information needs maintaining manually in M3 which is additional work for the team. </w:t>
      </w:r>
      <w:r w:rsidR="003D5810">
        <w:t xml:space="preserve">Information such as recipe </w:t>
      </w:r>
      <w:r w:rsidR="00A34022">
        <w:t>tests and</w:t>
      </w:r>
      <w:r w:rsidR="00B320F6">
        <w:t xml:space="preserve"> </w:t>
      </w:r>
      <w:r w:rsidR="003D5810">
        <w:t xml:space="preserve">density information </w:t>
      </w:r>
      <w:r w:rsidR="00376E80">
        <w:t xml:space="preserve">relevant for the pack item </w:t>
      </w:r>
      <w:r w:rsidR="003D5810">
        <w:t xml:space="preserve">will need to be </w:t>
      </w:r>
      <w:r w:rsidR="002D14B2">
        <w:t xml:space="preserve">manually </w:t>
      </w:r>
      <w:r w:rsidR="003D5810">
        <w:t xml:space="preserve">attached </w:t>
      </w:r>
      <w:r w:rsidR="00EA1742">
        <w:t>to</w:t>
      </w:r>
      <w:r w:rsidR="00D63B98">
        <w:t xml:space="preserve"> the</w:t>
      </w:r>
      <w:r w:rsidR="00EA1742">
        <w:t xml:space="preserve"> pack item </w:t>
      </w:r>
      <w:r w:rsidR="00B320F6">
        <w:t>once</w:t>
      </w:r>
      <w:r w:rsidR="00E66AC7">
        <w:t xml:space="preserve"> the </w:t>
      </w:r>
      <w:r w:rsidR="00F800C7">
        <w:t>recipe</w:t>
      </w:r>
      <w:r w:rsidR="00CE1A90">
        <w:t xml:space="preserve"> item</w:t>
      </w:r>
      <w:r w:rsidR="00F800C7">
        <w:t xml:space="preserve"> is added to the pack </w:t>
      </w:r>
      <w:r w:rsidR="00E44F74">
        <w:t>B</w:t>
      </w:r>
      <w:r w:rsidR="006A1C5B">
        <w:t>ill of Material (BoM)</w:t>
      </w:r>
      <w:r w:rsidR="00F800C7">
        <w:t xml:space="preserve">. </w:t>
      </w:r>
    </w:p>
    <w:p w14:paraId="2E3D9E35" w14:textId="3FF23154" w:rsidR="007105C1" w:rsidRDefault="007105C1" w:rsidP="007105C1">
      <w:pPr>
        <w:pStyle w:val="3aH3"/>
      </w:pPr>
      <w:bookmarkStart w:id="9" w:name="_Toc240575945"/>
      <w:r>
        <w:t>Proposed process</w:t>
      </w:r>
      <w:bookmarkEnd w:id="9"/>
    </w:p>
    <w:p w14:paraId="2B5018CB" w14:textId="2EB55514" w:rsidR="00F71532" w:rsidRDefault="00D063BE" w:rsidP="00A65F04">
      <w:pPr>
        <w:pStyle w:val="3aNormal"/>
      </w:pPr>
      <w:r>
        <w:t>Once a recipe</w:t>
      </w:r>
      <w:r w:rsidR="000F14EE">
        <w:t xml:space="preserve"> item</w:t>
      </w:r>
      <w:r w:rsidR="00F61FB0">
        <w:t xml:space="preserve"> </w:t>
      </w:r>
      <w:r w:rsidR="009840A7">
        <w:t>(Item type Z30)</w:t>
      </w:r>
      <w:r>
        <w:t xml:space="preserve"> is attached to a </w:t>
      </w:r>
      <w:r w:rsidR="000F14EE">
        <w:t xml:space="preserve">pack BOM in </w:t>
      </w:r>
      <w:r w:rsidR="0013637A">
        <w:t xml:space="preserve">PDS002/U1 screen, </w:t>
      </w:r>
      <w:r w:rsidR="00AF34CB">
        <w:t xml:space="preserve">recipe item specification </w:t>
      </w:r>
      <w:r w:rsidR="000F7D3E">
        <w:t>header and tests will be attached to the pack item</w:t>
      </w:r>
      <w:r w:rsidR="002C2287">
        <w:t xml:space="preserve">, </w:t>
      </w:r>
      <w:r w:rsidR="000F7D3E">
        <w:t xml:space="preserve">density information on the recipe item will be multiplied based on pack size </w:t>
      </w:r>
      <w:r w:rsidR="00B134A1">
        <w:t>and attached to the pack item</w:t>
      </w:r>
      <w:r w:rsidR="00A56FB4">
        <w:t xml:space="preserve"> as well as weight checks added to the pack item based on density.</w:t>
      </w:r>
    </w:p>
    <w:p w14:paraId="3F2D0F31" w14:textId="77777777" w:rsidR="00536DA2" w:rsidRDefault="00536DA2" w:rsidP="00A65F04">
      <w:pPr>
        <w:pStyle w:val="3aNormal"/>
      </w:pPr>
    </w:p>
    <w:p w14:paraId="15237CB7" w14:textId="29F60550" w:rsidR="005960F8" w:rsidRDefault="001E2093" w:rsidP="005960F8">
      <w:pPr>
        <w:pStyle w:val="3aNormal"/>
        <w:keepNext/>
      </w:pPr>
      <w:r>
        <w:rPr>
          <w:noProof/>
        </w:rPr>
        <w:lastRenderedPageBreak/>
        <w:drawing>
          <wp:inline distT="0" distB="0" distL="0" distR="0" wp14:anchorId="5E369A6A" wp14:editId="6FCEB1DE">
            <wp:extent cx="5918504" cy="5473981"/>
            <wp:effectExtent l="0" t="0" r="6350" b="0"/>
            <wp:docPr id="182477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6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504" cy="547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4BC8" w14:textId="3351F708" w:rsidR="0071715E" w:rsidRDefault="005960F8" w:rsidP="006E04EF">
      <w:pPr>
        <w:pStyle w:val="Caption"/>
        <w:jc w:val="lef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70217">
        <w:rPr>
          <w:noProof/>
        </w:rPr>
        <w:t>1</w:t>
      </w:r>
      <w:r>
        <w:fldChar w:fldCharType="end"/>
      </w:r>
      <w:r>
        <w:t xml:space="preserve">: Information on recipes that are relevant for pack items automatically </w:t>
      </w:r>
      <w:r w:rsidR="00856AAE">
        <w:t>attached.</w:t>
      </w:r>
    </w:p>
    <w:p w14:paraId="7012F310" w14:textId="2180D490" w:rsidR="001558E4" w:rsidRPr="001558E4" w:rsidRDefault="001558E4" w:rsidP="001B024F">
      <w:pPr>
        <w:pStyle w:val="4aH4"/>
        <w:rPr>
          <w:lang w:val="en-GB" w:eastAsia="en-US"/>
        </w:rPr>
      </w:pPr>
      <w:bookmarkStart w:id="10" w:name="_Toc240575946"/>
      <w:r>
        <w:rPr>
          <w:lang w:val="en-GB" w:eastAsia="en-US"/>
        </w:rPr>
        <w:t>Trigger to initiate the workflow</w:t>
      </w:r>
      <w:bookmarkEnd w:id="10"/>
    </w:p>
    <w:p w14:paraId="5702C7E1" w14:textId="09554A55" w:rsidR="006E04EF" w:rsidRDefault="008F5431" w:rsidP="00391926">
      <w:pPr>
        <w:jc w:val="both"/>
      </w:pPr>
      <w:r w:rsidRPr="008F5431">
        <w:t>When a recipe item is added to the product structure</w:t>
      </w:r>
      <w:r w:rsidR="009B0858">
        <w:t xml:space="preserve"> of a pack item</w:t>
      </w:r>
      <w:r w:rsidRPr="008F5431">
        <w:t xml:space="preserve">, and the user navigates through PDS002/E and PDS002/F </w:t>
      </w:r>
      <w:r w:rsidR="005C4EA7">
        <w:t>and upon</w:t>
      </w:r>
      <w:r w:rsidRPr="008F5431">
        <w:t xml:space="preserve"> returning to PDS002/U1, the workflow should be </w:t>
      </w:r>
      <w:r w:rsidRPr="00CE2EFB">
        <w:t>triggered.</w:t>
      </w:r>
      <w:r w:rsidR="00D322E3" w:rsidRPr="00CE2EFB">
        <w:t xml:space="preserve"> A recipe item is </w:t>
      </w:r>
      <w:r w:rsidR="00874740" w:rsidRPr="00CE2EFB">
        <w:t>identified</w:t>
      </w:r>
      <w:r w:rsidR="00D322E3" w:rsidRPr="00CE2EFB">
        <w:t xml:space="preserve"> based on </w:t>
      </w:r>
      <w:r w:rsidR="005E4C57" w:rsidRPr="00CE2EFB">
        <w:t>‘</w:t>
      </w:r>
      <w:r w:rsidR="00D322E3" w:rsidRPr="00CE2EFB">
        <w:t>item type</w:t>
      </w:r>
      <w:r w:rsidR="005E4C57" w:rsidRPr="00CE2EFB">
        <w:t>’</w:t>
      </w:r>
      <w:r w:rsidR="00D322E3" w:rsidRPr="00CE2EFB">
        <w:t xml:space="preserve"> on it being Z30</w:t>
      </w:r>
      <w:r w:rsidR="00E438E7" w:rsidRPr="00CE2EFB">
        <w:t xml:space="preserve"> (MMITTY field in MITMAS</w:t>
      </w:r>
      <w:r w:rsidR="00ED0F5F" w:rsidRPr="00CE2EFB">
        <w:t xml:space="preserve"> table</w:t>
      </w:r>
      <w:r w:rsidR="00E438E7" w:rsidRPr="00CE2EFB">
        <w:t>)</w:t>
      </w:r>
      <w:r w:rsidR="003B2A80" w:rsidRPr="00CE2EFB">
        <w:t xml:space="preserve">. </w:t>
      </w:r>
      <w:r w:rsidR="00A50908" w:rsidRPr="00CE2EFB">
        <w:t>This workflow should only be triggered when a recipe item</w:t>
      </w:r>
      <w:r w:rsidR="00970D5E" w:rsidRPr="00CE2EFB">
        <w:t xml:space="preserve"> </w:t>
      </w:r>
      <w:r w:rsidR="00A50908" w:rsidRPr="00CE2EFB">
        <w:t xml:space="preserve">is added to the product </w:t>
      </w:r>
      <w:r w:rsidR="00731430" w:rsidRPr="00CE2EFB">
        <w:t>structure,</w:t>
      </w:r>
      <w:r w:rsidR="000B3B61" w:rsidRPr="00CE2EFB">
        <w:t xml:space="preserve"> and the user completes the process of adding a recipe item and returns to PDS002/U1.</w:t>
      </w:r>
      <w:r w:rsidR="00525FE3">
        <w:t xml:space="preserve"> </w:t>
      </w:r>
    </w:p>
    <w:p w14:paraId="07799EDF" w14:textId="77777777" w:rsidR="00ED4DC9" w:rsidRDefault="00ED4DC9" w:rsidP="0071715E"/>
    <w:p w14:paraId="04FAEEC3" w14:textId="4CF4025B" w:rsidR="00535F8C" w:rsidRDefault="00AA6D4B" w:rsidP="00535F8C">
      <w:pPr>
        <w:keepNext/>
      </w:pPr>
      <w:r>
        <w:rPr>
          <w:noProof/>
        </w:rPr>
        <w:drawing>
          <wp:inline distT="0" distB="0" distL="0" distR="0" wp14:anchorId="480B4595" wp14:editId="6394FAD2">
            <wp:extent cx="6417945" cy="4312285"/>
            <wp:effectExtent l="0" t="0" r="1905" b="0"/>
            <wp:docPr id="922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12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7945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A670" w14:textId="759629AA" w:rsidR="00ED4DC9" w:rsidRDefault="00535F8C" w:rsidP="00535F8C">
      <w:pPr>
        <w:pStyle w:val="Caption"/>
        <w:jc w:val="left"/>
      </w:pPr>
      <w:bookmarkStart w:id="11" w:name="_Ref21549550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D70217">
        <w:rPr>
          <w:noProof/>
        </w:rPr>
        <w:t>2</w:t>
      </w:r>
      <w:r>
        <w:fldChar w:fldCharType="end"/>
      </w:r>
      <w:bookmarkEnd w:id="11"/>
      <w:r>
        <w:t>: Recipe item in PDS002/U1</w:t>
      </w:r>
    </w:p>
    <w:p w14:paraId="3FDD1B33" w14:textId="2920FA72" w:rsidR="006E04EF" w:rsidRDefault="00D55979" w:rsidP="0071715E">
      <w:r>
        <w:t>It will then execute below APIs in sequence and ensure information on recipe item is attached to the pack item.</w:t>
      </w:r>
    </w:p>
    <w:p w14:paraId="0D0B3600" w14:textId="398B6CA1" w:rsidR="004D6A6A" w:rsidRDefault="00582AA3" w:rsidP="003E007B">
      <w:pPr>
        <w:pStyle w:val="4aH4"/>
      </w:pPr>
      <w:bookmarkStart w:id="12" w:name="_Toc240575947"/>
      <w:r>
        <w:t xml:space="preserve">Below is the sequence </w:t>
      </w:r>
      <w:r w:rsidR="00374DE8">
        <w:t xml:space="preserve">in </w:t>
      </w:r>
      <w:r>
        <w:t xml:space="preserve">which APIs </w:t>
      </w:r>
      <w:r w:rsidR="00374DE8">
        <w:t>are</w:t>
      </w:r>
      <w:r>
        <w:t xml:space="preserve"> executed</w:t>
      </w:r>
      <w:r w:rsidR="00D23A17">
        <w:t>.</w:t>
      </w:r>
      <w:bookmarkEnd w:id="12"/>
    </w:p>
    <w:p w14:paraId="157AAFE1" w14:textId="77777777" w:rsidR="00DD0ADE" w:rsidRPr="00CE2EFB" w:rsidRDefault="002A74BC" w:rsidP="002A74BC">
      <w:pPr>
        <w:pStyle w:val="5aH5"/>
      </w:pPr>
      <w:r w:rsidRPr="00CE2EFB">
        <w:t xml:space="preserve">Step 01: </w:t>
      </w:r>
      <w:r w:rsidR="00372409" w:rsidRPr="00CE2EFB">
        <w:t>Enabling ‘Item to Inherit</w:t>
      </w:r>
      <w:r w:rsidR="00DD0ADE" w:rsidRPr="00CE2EFB">
        <w:t>’ flag against the ‘Z30’ record</w:t>
      </w:r>
    </w:p>
    <w:p w14:paraId="10344DB1" w14:textId="1AC1FE9D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>API: PDS002MI</w:t>
      </w:r>
    </w:p>
    <w:p w14:paraId="419534CD" w14:textId="73F6B782" w:rsidR="00DD0ADE" w:rsidRPr="00CE2EFB" w:rsidRDefault="00DD0ADE" w:rsidP="00DD0AD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CE2EFB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F02CE2" w:rsidRPr="00CE2EFB">
        <w:rPr>
          <w:rFonts w:eastAsia="Times New Roman" w:cs="Calibri"/>
          <w:b/>
          <w:bCs/>
          <w:color w:val="000000"/>
          <w:szCs w:val="24"/>
          <w:lang w:eastAsia="en-GB"/>
        </w:rPr>
        <w:t>UpdateComponent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1"/>
        <w:gridCol w:w="738"/>
        <w:gridCol w:w="1394"/>
        <w:gridCol w:w="6639"/>
      </w:tblGrid>
      <w:tr w:rsidR="00DD0ADE" w:rsidRPr="00CE2EFB" w14:paraId="52D129B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76A7A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C812B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426F6" w14:textId="77777777" w:rsidR="00DD0ADE" w:rsidRPr="00CE2EFB" w:rsidRDefault="00DD0ADE" w:rsidP="00C66C47">
            <w:pPr>
              <w:spacing w:line="276" w:lineRule="auto"/>
              <w:jc w:val="center"/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E78B20" w14:textId="77777777" w:rsidR="00DD0ADE" w:rsidRPr="00CE2EFB" w:rsidRDefault="00DD0ADE" w:rsidP="00C66C4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CE2EFB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D0ADE" w:rsidRPr="00CE2EFB" w14:paraId="6BA0265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9F1DA" w14:textId="1E637F31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FFDA7" w14:textId="540A8806" w:rsidR="00DD0ADE" w:rsidRPr="00CE2EFB" w:rsidRDefault="00F02CE2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B2D81E" w14:textId="21A6A60F" w:rsidR="00DD0ADE" w:rsidRPr="00CE2EFB" w:rsidRDefault="00F02CE2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680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19D8D5" w14:textId="5C483E64" w:rsidR="00DD0ADE" w:rsidRPr="00CE2EFB" w:rsidRDefault="000B0CC3" w:rsidP="00C66C4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t>Company assigned to the user ID</w:t>
            </w:r>
          </w:p>
        </w:tc>
      </w:tr>
      <w:tr w:rsidR="00F02CE2" w:rsidRPr="00CE2EFB" w14:paraId="140D3002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B928" w14:textId="49931BF0" w:rsidR="00F02CE2" w:rsidRPr="00CE2EFB" w:rsidRDefault="00FB6A45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D16D0" w14:textId="7E3F0049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F6E3" w14:textId="3B49F9D2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SB1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0C4DB1" w14:textId="08552795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PMFACI in MPDMAT table</w:t>
            </w:r>
          </w:p>
        </w:tc>
      </w:tr>
      <w:tr w:rsidR="00F02CE2" w:rsidRPr="00CE2EFB" w14:paraId="32BEBA68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86FB3" w14:textId="122DC18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C1E7F8" w14:textId="6DF350D8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CC292" w14:textId="206B6D9B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F1650E" w14:textId="75CBC891" w:rsidR="00F02CE2" w:rsidRPr="00CE2EFB" w:rsidRDefault="00EC36FB" w:rsidP="00C66C47">
            <w:pPr>
              <w:keepNext/>
              <w:spacing w:line="276" w:lineRule="auto"/>
              <w:jc w:val="center"/>
            </w:pPr>
            <w:r w:rsidRPr="00CE2EFB">
              <w:t xml:space="preserve">PMPRNO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</w:t>
            </w:r>
            <w:r w:rsidR="001C29BF" w:rsidRPr="00CE2EFB">
              <w:t>MPDMAT table</w:t>
            </w:r>
          </w:p>
        </w:tc>
      </w:tr>
      <w:tr w:rsidR="000424DB" w:rsidRPr="00CE2EFB" w14:paraId="5030202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65AF08" w14:textId="7159FB95" w:rsidR="000424DB" w:rsidRPr="00CE2EFB" w:rsidRDefault="000424DB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88EE4" w14:textId="6AB3E169" w:rsidR="000424DB" w:rsidRPr="00CE2EFB" w:rsidRDefault="005C5E8D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E7128" w14:textId="1E7CF628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97EB71" w14:textId="196BB0C3" w:rsidR="000424DB" w:rsidRPr="00CE2EFB" w:rsidRDefault="005C5E8D" w:rsidP="00C66C47">
            <w:pPr>
              <w:keepNext/>
              <w:spacing w:line="276" w:lineRule="auto"/>
              <w:jc w:val="center"/>
            </w:pPr>
            <w:r w:rsidRPr="00CE2EFB">
              <w:t>PMSTRT in MPDMAT table</w:t>
            </w:r>
          </w:p>
        </w:tc>
      </w:tr>
      <w:tr w:rsidR="00F02CE2" w:rsidRPr="00CE2EFB" w14:paraId="6E0BB605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82B59" w14:textId="2C6C3C0B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lastRenderedPageBreak/>
              <w:t>Sequence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3C8BA" w14:textId="2778BBC7" w:rsidR="00F02CE2" w:rsidRPr="00CE2EFB" w:rsidRDefault="00CA13B8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MSEQ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867C7" w14:textId="1023C5FD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>0001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821FD2" w14:textId="3FF26541" w:rsidR="00F02CE2" w:rsidRPr="00CE2EFB" w:rsidRDefault="00412EE4" w:rsidP="00C66C47">
            <w:pPr>
              <w:keepNext/>
              <w:spacing w:line="276" w:lineRule="auto"/>
              <w:jc w:val="center"/>
            </w:pPr>
            <w:r w:rsidRPr="00CE2EFB">
              <w:t xml:space="preserve">PMMSEQ </w:t>
            </w:r>
            <w:proofErr w:type="gramStart"/>
            <w:r w:rsidRPr="00CE2EFB">
              <w:t>in</w:t>
            </w:r>
            <w:proofErr w:type="gramEnd"/>
            <w:r w:rsidRPr="00CE2EFB">
              <w:t xml:space="preserve"> MPDMAT table</w:t>
            </w:r>
          </w:p>
        </w:tc>
      </w:tr>
      <w:tr w:rsidR="00E32713" w:rsidRPr="00CE2EFB" w14:paraId="62F6D1ED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3AC4E" w14:textId="28DDB7F1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Lot Inheritance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0617B5" w14:textId="0F2AA21B" w:rsidR="00E32713" w:rsidRPr="0058008A" w:rsidRDefault="00E3271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8008A">
              <w:rPr>
                <w:rFonts w:cs="Calibri"/>
                <w:color w:val="000000"/>
                <w:szCs w:val="24"/>
                <w:lang w:eastAsia="en-GB"/>
              </w:rPr>
              <w:t>CMCD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85FC2" w14:textId="7199AB6A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0E699F" w14:textId="0A58B083" w:rsidR="00E32713" w:rsidRPr="0058008A" w:rsidRDefault="00E32713" w:rsidP="00C66C47">
            <w:pPr>
              <w:keepNext/>
              <w:spacing w:line="276" w:lineRule="auto"/>
              <w:jc w:val="center"/>
            </w:pPr>
            <w:r w:rsidRPr="0058008A">
              <w:t>Hardcode to 1</w:t>
            </w:r>
          </w:p>
        </w:tc>
      </w:tr>
      <w:tr w:rsidR="003912C3" w14:paraId="3CE839EC" w14:textId="77777777" w:rsidTr="00C66C4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65AEA" w14:textId="7D24A4B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Item to inherit from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7A9F18" w14:textId="05F6588E" w:rsidR="003912C3" w:rsidRPr="00CE2EFB" w:rsidRDefault="003912C3" w:rsidP="00C66C4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CE2EFB">
              <w:rPr>
                <w:rFonts w:cs="Calibri"/>
                <w:color w:val="000000"/>
                <w:szCs w:val="24"/>
                <w:lang w:eastAsia="en-GB"/>
              </w:rPr>
              <w:t>INHI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63EA0" w14:textId="56AFF90E" w:rsidR="003912C3" w:rsidRPr="00CE2EFB" w:rsidRDefault="003912C3" w:rsidP="00C66C47">
            <w:pPr>
              <w:keepNext/>
              <w:spacing w:line="276" w:lineRule="auto"/>
              <w:jc w:val="center"/>
            </w:pPr>
            <w:r w:rsidRPr="00CE2EFB">
              <w:t>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0D50F8" w14:textId="0941D235" w:rsidR="003912C3" w:rsidRDefault="003912C3" w:rsidP="00C66C47">
            <w:pPr>
              <w:keepNext/>
              <w:spacing w:line="276" w:lineRule="auto"/>
              <w:jc w:val="center"/>
            </w:pPr>
            <w:r w:rsidRPr="00CE2EFB">
              <w:t>Hardcode to 1</w:t>
            </w:r>
          </w:p>
        </w:tc>
      </w:tr>
    </w:tbl>
    <w:p w14:paraId="5F8B5EF6" w14:textId="3C0ECD92" w:rsidR="00DD0ADE" w:rsidRDefault="00DD0ADE" w:rsidP="00EC0CEA">
      <w:pPr>
        <w:pStyle w:val="Caption"/>
      </w:pPr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</w:t>
      </w:r>
      <w:r w:rsidR="00195C9B">
        <w:fldChar w:fldCharType="end"/>
      </w:r>
      <w:r>
        <w:t xml:space="preserve">: </w:t>
      </w:r>
      <w:r w:rsidR="00412EE4">
        <w:t>Enabling item to inherit on Z30 item code</w:t>
      </w:r>
      <w:r>
        <w:t>.</w:t>
      </w:r>
    </w:p>
    <w:p w14:paraId="46ADD1E7" w14:textId="7928FBEC" w:rsidR="00FE3D5D" w:rsidRPr="00252594" w:rsidRDefault="00FE3D5D" w:rsidP="00FE3D5D">
      <w:pPr>
        <w:rPr>
          <w:highlight w:val="yellow"/>
          <w:lang w:val="en-GB" w:eastAsia="en-US"/>
        </w:rPr>
      </w:pPr>
      <w:r w:rsidRPr="00252594">
        <w:rPr>
          <w:highlight w:val="yellow"/>
          <w:lang w:val="en-GB" w:eastAsia="en-US"/>
        </w:rPr>
        <w:t>Step 02: Retrieve item type of the pack item</w:t>
      </w:r>
    </w:p>
    <w:p w14:paraId="6D7801F0" w14:textId="4FC4CBFA" w:rsidR="00FE3D5D" w:rsidRPr="00252594" w:rsidRDefault="00FE3D5D" w:rsidP="00FE3D5D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  <w:rPr>
          <w:highlight w:val="yellow"/>
        </w:rPr>
      </w:pPr>
      <w:r w:rsidRPr="00252594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API: </w:t>
      </w:r>
      <w:r w:rsidR="00CF6393" w:rsidRPr="00252594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MMS200MI</w:t>
      </w:r>
    </w:p>
    <w:p w14:paraId="2FEF3991" w14:textId="18A3EE54" w:rsidR="00FE3D5D" w:rsidRPr="00252594" w:rsidRDefault="00FE3D5D" w:rsidP="00FE3D5D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highlight w:val="yellow"/>
          <w:lang w:val="en-GB"/>
        </w:rPr>
      </w:pPr>
      <w:r w:rsidRPr="00252594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 xml:space="preserve">Transaction: </w:t>
      </w:r>
      <w:r w:rsidR="00CF6393" w:rsidRPr="00252594">
        <w:rPr>
          <w:rFonts w:eastAsia="Times New Roman" w:cs="Calibri"/>
          <w:b/>
          <w:bCs/>
          <w:color w:val="000000"/>
          <w:szCs w:val="24"/>
          <w:highlight w:val="yellow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FE3D5D" w:rsidRPr="00252594" w14:paraId="077DCC73" w14:textId="77777777" w:rsidTr="0056517A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04061" w14:textId="77777777" w:rsidR="00FE3D5D" w:rsidRPr="00252594" w:rsidRDefault="00FE3D5D" w:rsidP="0056517A">
            <w:pPr>
              <w:spacing w:line="276" w:lineRule="auto"/>
              <w:jc w:val="center"/>
              <w:rPr>
                <w:highlight w:val="yellow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26E67" w14:textId="77777777" w:rsidR="00FE3D5D" w:rsidRPr="00252594" w:rsidRDefault="00FE3D5D" w:rsidP="0056517A">
            <w:pPr>
              <w:spacing w:line="276" w:lineRule="auto"/>
              <w:jc w:val="center"/>
              <w:rPr>
                <w:highlight w:val="yellow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C242DA" w14:textId="77777777" w:rsidR="00FE3D5D" w:rsidRPr="00252594" w:rsidRDefault="00FE3D5D" w:rsidP="0056517A">
            <w:pPr>
              <w:spacing w:line="276" w:lineRule="auto"/>
              <w:jc w:val="center"/>
              <w:rPr>
                <w:highlight w:val="yellow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8B9270" w14:textId="77777777" w:rsidR="00FE3D5D" w:rsidRPr="00252594" w:rsidRDefault="00FE3D5D" w:rsidP="0056517A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Extraction Method</w:t>
            </w:r>
          </w:p>
        </w:tc>
      </w:tr>
      <w:tr w:rsidR="00CF6393" w:rsidRPr="00252594" w14:paraId="1E605098" w14:textId="77777777" w:rsidTr="0056517A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911A0" w14:textId="6C8AF7E3" w:rsidR="00CF6393" w:rsidRPr="00252594" w:rsidRDefault="00CF6393" w:rsidP="00CF639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52594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Product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5E34A" w14:textId="0BE5E75D" w:rsidR="00CF6393" w:rsidRPr="00252594" w:rsidRDefault="00CF6393" w:rsidP="00CF639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52594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PRNO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D889E" w14:textId="53F512A8" w:rsidR="00CF6393" w:rsidRPr="00252594" w:rsidRDefault="00CF6393" w:rsidP="00CF639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52594">
              <w:rPr>
                <w:highlight w:val="yellow"/>
              </w:rPr>
              <w:t>100194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5EEABE" w14:textId="679CC9E5" w:rsidR="00CF6393" w:rsidRPr="00252594" w:rsidRDefault="00CF6393" w:rsidP="00CF639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52594">
              <w:rPr>
                <w:highlight w:val="yellow"/>
              </w:rPr>
              <w:t xml:space="preserve">PMPRNO </w:t>
            </w:r>
            <w:proofErr w:type="gramStart"/>
            <w:r w:rsidRPr="00252594">
              <w:rPr>
                <w:highlight w:val="yellow"/>
              </w:rPr>
              <w:t>in</w:t>
            </w:r>
            <w:proofErr w:type="gramEnd"/>
            <w:r w:rsidRPr="00252594">
              <w:rPr>
                <w:highlight w:val="yellow"/>
              </w:rPr>
              <w:t xml:space="preserve"> MPDMAT table</w:t>
            </w:r>
          </w:p>
        </w:tc>
      </w:tr>
    </w:tbl>
    <w:p w14:paraId="70009B53" w14:textId="559121B4" w:rsidR="00FE3D5D" w:rsidRPr="00252594" w:rsidRDefault="00FE3D5D" w:rsidP="00FE3D5D">
      <w:pPr>
        <w:pStyle w:val="Caption"/>
        <w:rPr>
          <w:highlight w:val="yellow"/>
        </w:rPr>
      </w:pPr>
      <w:r w:rsidRPr="00252594">
        <w:rPr>
          <w:highlight w:val="yellow"/>
        </w:rPr>
        <w:t xml:space="preserve">Table </w:t>
      </w:r>
      <w:r w:rsidR="00195C9B" w:rsidRPr="00252594">
        <w:rPr>
          <w:highlight w:val="yellow"/>
        </w:rPr>
        <w:fldChar w:fldCharType="begin"/>
      </w:r>
      <w:r w:rsidR="00195C9B" w:rsidRPr="00252594">
        <w:rPr>
          <w:highlight w:val="yellow"/>
        </w:rPr>
        <w:instrText xml:space="preserve"> SEQ Table \* ARABIC </w:instrText>
      </w:r>
      <w:r w:rsidR="00195C9B" w:rsidRPr="00252594">
        <w:rPr>
          <w:highlight w:val="yellow"/>
        </w:rPr>
        <w:fldChar w:fldCharType="separate"/>
      </w:r>
      <w:r w:rsidR="00D70217" w:rsidRPr="00252594">
        <w:rPr>
          <w:noProof/>
          <w:highlight w:val="yellow"/>
        </w:rPr>
        <w:t>2</w:t>
      </w:r>
      <w:r w:rsidR="00195C9B" w:rsidRPr="00252594">
        <w:rPr>
          <w:highlight w:val="yellow"/>
        </w:rPr>
        <w:fldChar w:fldCharType="end"/>
      </w:r>
      <w:r w:rsidRPr="00252594">
        <w:rPr>
          <w:highlight w:val="yellow"/>
        </w:rPr>
        <w:t xml:space="preserve">: Retrieve </w:t>
      </w:r>
      <w:r w:rsidR="00CF6393" w:rsidRPr="00252594">
        <w:rPr>
          <w:highlight w:val="yellow"/>
        </w:rPr>
        <w:t>item type for the pack item</w:t>
      </w:r>
      <w:r w:rsidRPr="00252594">
        <w:rPr>
          <w:highlight w:val="yellow"/>
        </w:rPr>
        <w:t>.</w:t>
      </w:r>
    </w:p>
    <w:p w14:paraId="6253C3A0" w14:textId="2718A069" w:rsidR="00FE3D5D" w:rsidRPr="00252594" w:rsidRDefault="00FE3D5D" w:rsidP="00FE3D5D">
      <w:pPr>
        <w:rPr>
          <w:highlight w:val="yellow"/>
          <w:lang w:val="en-GB" w:eastAsia="en-US"/>
        </w:rPr>
      </w:pPr>
      <w:r w:rsidRPr="00252594">
        <w:rPr>
          <w:highlight w:val="yellow"/>
          <w:lang w:val="en-GB" w:eastAsia="en-US"/>
        </w:rPr>
        <w:t xml:space="preserve">Based on inputs to </w:t>
      </w:r>
      <w:r w:rsidRPr="00252594">
        <w:rPr>
          <w:highlight w:val="yellow"/>
          <w:lang w:val="en-GB" w:eastAsia="en-US"/>
        </w:rPr>
        <w:fldChar w:fldCharType="begin"/>
      </w:r>
      <w:r w:rsidRPr="00252594">
        <w:rPr>
          <w:highlight w:val="yellow"/>
          <w:lang w:val="en-GB" w:eastAsia="en-US"/>
        </w:rPr>
        <w:instrText xml:space="preserve"> REF _Ref215487995 \h </w:instrText>
      </w:r>
      <w:r w:rsidRPr="00252594">
        <w:rPr>
          <w:highlight w:val="yellow"/>
          <w:lang w:val="en-GB" w:eastAsia="en-US"/>
        </w:rPr>
      </w:r>
      <w:r w:rsidR="00252594">
        <w:rPr>
          <w:highlight w:val="yellow"/>
          <w:lang w:val="en-GB" w:eastAsia="en-US"/>
        </w:rPr>
        <w:instrText xml:space="preserve"> \* MERGEFORMAT </w:instrText>
      </w:r>
      <w:r w:rsidRPr="00252594">
        <w:rPr>
          <w:highlight w:val="yellow"/>
          <w:lang w:val="en-GB" w:eastAsia="en-US"/>
        </w:rPr>
        <w:fldChar w:fldCharType="separate"/>
      </w:r>
      <w:r w:rsidR="00D70217" w:rsidRPr="00252594">
        <w:rPr>
          <w:highlight w:val="yellow"/>
        </w:rPr>
        <w:t xml:space="preserve">Table </w:t>
      </w:r>
      <w:r w:rsidR="00D70217" w:rsidRPr="00252594">
        <w:rPr>
          <w:noProof/>
          <w:highlight w:val="yellow"/>
        </w:rPr>
        <w:t>4</w:t>
      </w:r>
      <w:r w:rsidRPr="00252594">
        <w:rPr>
          <w:highlight w:val="yellow"/>
          <w:lang w:val="en-GB" w:eastAsia="en-US"/>
        </w:rPr>
        <w:fldChar w:fldCharType="end"/>
      </w:r>
      <w:r w:rsidRPr="00252594">
        <w:rPr>
          <w:highlight w:val="yellow"/>
          <w:lang w:val="en-GB" w:eastAsia="en-US"/>
        </w:rPr>
        <w:t>, below outputs are obtained.</w:t>
      </w:r>
    </w:p>
    <w:p w14:paraId="4284B05C" w14:textId="77777777" w:rsidR="00FE3D5D" w:rsidRPr="00252594" w:rsidRDefault="00FE3D5D" w:rsidP="00FE3D5D">
      <w:pPr>
        <w:rPr>
          <w:rFonts w:cs="Calibri"/>
          <w:b/>
          <w:bCs/>
          <w:color w:val="000000"/>
          <w:szCs w:val="24"/>
          <w:highlight w:val="yellow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FE3D5D" w:rsidRPr="00252594" w14:paraId="2F0CB5CA" w14:textId="77777777" w:rsidTr="0056517A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6E8E16" w14:textId="77777777" w:rsidR="00FE3D5D" w:rsidRPr="00252594" w:rsidRDefault="00FE3D5D" w:rsidP="0056517A">
            <w:pPr>
              <w:spacing w:line="276" w:lineRule="auto"/>
              <w:jc w:val="center"/>
              <w:rPr>
                <w:highlight w:val="yellow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DEBEF" w14:textId="77777777" w:rsidR="00FE3D5D" w:rsidRPr="00252594" w:rsidRDefault="00FE3D5D" w:rsidP="0056517A">
            <w:pPr>
              <w:spacing w:line="276" w:lineRule="auto"/>
              <w:jc w:val="center"/>
              <w:rPr>
                <w:highlight w:val="yellow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11919" w14:textId="77777777" w:rsidR="00FE3D5D" w:rsidRPr="00252594" w:rsidRDefault="00FE3D5D" w:rsidP="0056517A">
            <w:pPr>
              <w:spacing w:line="276" w:lineRule="auto"/>
              <w:jc w:val="center"/>
              <w:rPr>
                <w:highlight w:val="yellow"/>
              </w:rPr>
            </w:pPr>
            <w:r w:rsidRPr="00252594">
              <w:rPr>
                <w:rFonts w:cs="Calibri"/>
                <w:b/>
                <w:bCs/>
                <w:color w:val="404040"/>
                <w:szCs w:val="24"/>
                <w:highlight w:val="yellow"/>
                <w:lang w:eastAsia="en-GB"/>
              </w:rPr>
              <w:t>Test Value</w:t>
            </w:r>
          </w:p>
        </w:tc>
      </w:tr>
      <w:tr w:rsidR="00FE3D5D" w14:paraId="2F20961E" w14:textId="77777777" w:rsidTr="0056517A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6DAD4" w14:textId="5B083A39" w:rsidR="00FE3D5D" w:rsidRPr="00252594" w:rsidRDefault="00195C9B" w:rsidP="0056517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52594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Item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5C5B1" w14:textId="54425356" w:rsidR="00FE3D5D" w:rsidRPr="00252594" w:rsidRDefault="00195C9B" w:rsidP="0056517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 w:rsidRPr="00252594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ITTY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DE67F" w14:textId="67CAB396" w:rsidR="00FE3D5D" w:rsidRDefault="00195C9B" w:rsidP="00195C9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252594">
              <w:rPr>
                <w:rFonts w:cs="Calibri"/>
                <w:color w:val="000000"/>
                <w:szCs w:val="24"/>
                <w:highlight w:val="yellow"/>
                <w:lang w:eastAsia="en-GB"/>
              </w:rPr>
              <w:t>Z10</w:t>
            </w:r>
          </w:p>
        </w:tc>
      </w:tr>
    </w:tbl>
    <w:p w14:paraId="52AA924F" w14:textId="302A8D69" w:rsidR="00FE3D5D" w:rsidRPr="00FE3D5D" w:rsidRDefault="00195C9B" w:rsidP="00195C9B">
      <w:pPr>
        <w:pStyle w:val="Caption"/>
      </w:pPr>
      <w:bookmarkStart w:id="13" w:name="_Ref24057569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70217">
        <w:rPr>
          <w:noProof/>
        </w:rPr>
        <w:t>3</w:t>
      </w:r>
      <w:r>
        <w:fldChar w:fldCharType="end"/>
      </w:r>
      <w:bookmarkEnd w:id="13"/>
      <w:r>
        <w:t>: Item Type for the Pack item</w:t>
      </w:r>
    </w:p>
    <w:p w14:paraId="16BA8807" w14:textId="35ABBE8B" w:rsidR="00F225FC" w:rsidRDefault="00EC0CEA" w:rsidP="002A74BC">
      <w:pPr>
        <w:pStyle w:val="5aH5"/>
      </w:pPr>
      <w:r>
        <w:t>Step 0</w:t>
      </w:r>
      <w:r w:rsidR="00195C9B">
        <w:t>3</w:t>
      </w:r>
      <w:r>
        <w:t xml:space="preserve">: </w:t>
      </w:r>
      <w:r w:rsidR="007B061F">
        <w:t>Attaching the recipe specification to</w:t>
      </w:r>
      <w:r w:rsidR="00F225FC">
        <w:t xml:space="preserve"> pack </w:t>
      </w:r>
      <w:proofErr w:type="gramStart"/>
      <w:r w:rsidR="00F225FC">
        <w:t>item</w:t>
      </w:r>
      <w:proofErr w:type="gramEnd"/>
      <w:r w:rsidR="00123647">
        <w:t xml:space="preserve"> </w:t>
      </w:r>
    </w:p>
    <w:p w14:paraId="3A92B67A" w14:textId="2645648E" w:rsidR="002A74BC" w:rsidRPr="00F204D1" w:rsidRDefault="00F225FC" w:rsidP="00F225FC">
      <w:pPr>
        <w:pStyle w:val="6aH6"/>
        <w:rPr>
          <w:lang w:val="en-GB" w:eastAsia="en-US"/>
        </w:rPr>
      </w:pPr>
      <w:r>
        <w:t>Step 0</w:t>
      </w:r>
      <w:r w:rsidR="00195C9B">
        <w:t>3</w:t>
      </w:r>
      <w:r>
        <w:t xml:space="preserve">.01. Retrieving </w:t>
      </w:r>
      <w:r w:rsidR="00123647">
        <w:t>the specification header</w:t>
      </w:r>
      <w:r w:rsidR="00B6705D">
        <w:t xml:space="preserve"> for </w:t>
      </w:r>
      <w:r w:rsidR="002A74BC">
        <w:t xml:space="preserve">the recipe </w:t>
      </w:r>
      <w:r w:rsidR="007763A7">
        <w:t>item</w:t>
      </w:r>
      <w:r w:rsidR="002A74BC">
        <w:t>.</w:t>
      </w:r>
    </w:p>
    <w:p w14:paraId="296F4628" w14:textId="0E7027BF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C423F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2CE32C39" w14:textId="10FC5EFF" w:rsidR="002A74BC" w:rsidRPr="00F204D1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747674">
        <w:rPr>
          <w:rFonts w:eastAsia="Times New Roman" w:cs="Calibri"/>
          <w:b/>
          <w:bCs/>
          <w:color w:val="000000"/>
          <w:szCs w:val="24"/>
          <w:lang w:eastAsia="en-GB"/>
        </w:rPr>
        <w:t>LstQISpec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2A74BC" w14:paraId="139AA89C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4952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D949F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B7CB1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B5F7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C68F1F0" w14:textId="77777777" w:rsidTr="00893A87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6005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733B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985EA" w14:textId="529DE6EC" w:rsidR="002A74BC" w:rsidRDefault="00C76F76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B30F91" w14:textId="785D538D" w:rsidR="002A74BC" w:rsidRDefault="008E556A" w:rsidP="00B6705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917BDE">
              <w:t xml:space="preserve">MTNO </w:t>
            </w:r>
            <w:proofErr w:type="gramStart"/>
            <w:r w:rsidR="00917BDE">
              <w:t>in</w:t>
            </w:r>
            <w:proofErr w:type="gramEnd"/>
            <w:r w:rsidR="00917BDE">
              <w:t xml:space="preserve"> MPDMAT table</w:t>
            </w:r>
          </w:p>
        </w:tc>
      </w:tr>
    </w:tbl>
    <w:p w14:paraId="2EA4E088" w14:textId="02CDF0F1" w:rsidR="002A74BC" w:rsidRDefault="00B6705D" w:rsidP="00B6705D">
      <w:pPr>
        <w:pStyle w:val="Caption"/>
      </w:pPr>
      <w:bookmarkStart w:id="14" w:name="_Ref215487995"/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4</w:t>
      </w:r>
      <w:r w:rsidR="00195C9B">
        <w:fldChar w:fldCharType="end"/>
      </w:r>
      <w:bookmarkEnd w:id="14"/>
      <w:r>
        <w:t xml:space="preserve">: Retrieve specification header for the recipe </w:t>
      </w:r>
      <w:r w:rsidR="00957B1E">
        <w:t>item.</w:t>
      </w:r>
    </w:p>
    <w:p w14:paraId="1C3498E8" w14:textId="0560F355" w:rsidR="003D7ACE" w:rsidRDefault="003D7ACE" w:rsidP="003D7ACE">
      <w:pPr>
        <w:rPr>
          <w:lang w:val="en-GB" w:eastAsia="en-US"/>
        </w:rPr>
      </w:pPr>
      <w:r>
        <w:rPr>
          <w:lang w:val="en-GB" w:eastAsia="en-US"/>
        </w:rPr>
        <w:t xml:space="preserve">Based on inputs to </w:t>
      </w:r>
      <w:r>
        <w:rPr>
          <w:lang w:val="en-GB" w:eastAsia="en-US"/>
        </w:rPr>
        <w:fldChar w:fldCharType="begin"/>
      </w:r>
      <w:r>
        <w:rPr>
          <w:lang w:val="en-GB" w:eastAsia="en-US"/>
        </w:rPr>
        <w:instrText xml:space="preserve"> REF _Ref215487995 \h </w:instrText>
      </w:r>
      <w:r>
        <w:rPr>
          <w:lang w:val="en-GB" w:eastAsia="en-US"/>
        </w:rPr>
      </w:r>
      <w:r>
        <w:rPr>
          <w:lang w:val="en-GB" w:eastAsia="en-US"/>
        </w:rPr>
        <w:fldChar w:fldCharType="separate"/>
      </w:r>
      <w:r w:rsidR="00D70217">
        <w:t xml:space="preserve">Table </w:t>
      </w:r>
      <w:r w:rsidR="00D70217">
        <w:rPr>
          <w:noProof/>
        </w:rPr>
        <w:t>4</w:t>
      </w:r>
      <w:r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</w:p>
    <w:p w14:paraId="28DACDA8" w14:textId="77777777" w:rsidR="003D7ACE" w:rsidRPr="006F3484" w:rsidRDefault="003D7ACE" w:rsidP="003D7ACE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3D7ACE" w14:paraId="558486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0638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7D092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993B4C" w14:textId="77777777" w:rsidR="003D7ACE" w:rsidRDefault="003D7ACE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3D7ACE" w14:paraId="351B26C4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216B46" w14:textId="5F5FFDFD" w:rsidR="003D7ACE" w:rsidRDefault="001759AB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D4FD2" w14:textId="6FA88E27" w:rsidR="003D7ACE" w:rsidRDefault="004F03B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BFAA4" w14:textId="549BE3D8" w:rsidR="003D7ACE" w:rsidRDefault="00D377C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</w:tr>
      <w:tr w:rsidR="004C7C9E" w14:paraId="74909876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2B889" w14:textId="1ABD2DA3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2E2FF1" w14:textId="668C8920" w:rsidR="004C7C9E" w:rsidRDefault="004C7C9E" w:rsidP="004C7C9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21807" w14:textId="38757255" w:rsidR="004C7C9E" w:rsidRDefault="004C7C9E" w:rsidP="004C7C9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  <w:tr w:rsidR="004F03B4" w14:paraId="0A68EA8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0B9C" w14:textId="091FC9A7" w:rsidR="004F03B4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17B8" w14:textId="760F04F1" w:rsidR="004F03B4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FC297" w14:textId="5E08AE14" w:rsidR="004F03B4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84092C" w14:paraId="17640BF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E5B4A" w14:textId="273B156C" w:rsidR="0084092C" w:rsidRDefault="0084092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0E1AD" w14:textId="75D44303" w:rsidR="0084092C" w:rsidRDefault="006B7A67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81BC" w14:textId="14366E57" w:rsidR="0084092C" w:rsidRDefault="006B7A6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AF5AAD" w14:paraId="51C3615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AF0F" w14:textId="7C0D1DB5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98F4A" w14:textId="15755DCA" w:rsidR="00AF5AAD" w:rsidRDefault="00AF5AAD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AF69A" w14:textId="38786597" w:rsidR="00AF5AAD" w:rsidRDefault="00E4783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</w:tr>
      <w:tr w:rsidR="00FA0CAC" w14:paraId="086A1F2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EA934" w14:textId="35938B1A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E04A2" w14:textId="26A18F9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4A567" w14:textId="1F0DCE53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2D02FD9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F039E" w14:textId="63F64414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A86B6" w14:textId="19DE7F23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EC471" w14:textId="6FB10A69" w:rsidR="00FA0CAC" w:rsidRDefault="008B0830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FA0CAC" w14:paraId="3E7F7B3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BF43F" w14:textId="5D914B70" w:rsidR="00FA0CAC" w:rsidRDefault="00FA0CA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Reclass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5CD9B" w14:textId="3625FAAF" w:rsidR="00FA0CAC" w:rsidRDefault="008B083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DA068" w14:textId="0491C7C9" w:rsidR="00FA0CAC" w:rsidRDefault="00DE6E6A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5776A4" w:rsidRPr="00D70217" w14:paraId="10592C4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FD7B0" w14:textId="12593C89" w:rsidR="005776A4" w:rsidRPr="00D70217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23262" w14:textId="5E39DB83" w:rsidR="005776A4" w:rsidRPr="00D70217" w:rsidRDefault="003A353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C353" w14:textId="3CF7BDA7" w:rsidR="005776A4" w:rsidRPr="00D70217" w:rsidRDefault="0094612D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</w:tr>
      <w:tr w:rsidR="00C03251" w:rsidRPr="00D70217" w14:paraId="721E4EF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B886CC" w14:textId="09CA9F40" w:rsidR="00C03251" w:rsidRPr="00D70217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822A4" w14:textId="19346966" w:rsidR="00C03251" w:rsidRPr="00D70217" w:rsidRDefault="00C03251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5C1F2" w14:textId="0ABC2189" w:rsidR="00C03251" w:rsidRPr="00D70217" w:rsidRDefault="00C03251" w:rsidP="008B0830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</w:tbl>
    <w:p w14:paraId="064685E5" w14:textId="765AC1FF" w:rsidR="002A74BC" w:rsidRPr="00D70217" w:rsidRDefault="008B0830" w:rsidP="008B0830">
      <w:pPr>
        <w:pStyle w:val="Caption"/>
      </w:pPr>
      <w:bookmarkStart w:id="15" w:name="_Ref215491167"/>
      <w:r w:rsidRPr="00D70217">
        <w:t xml:space="preserve">Table </w:t>
      </w:r>
      <w:r w:rsidR="00195C9B" w:rsidRPr="00D70217">
        <w:fldChar w:fldCharType="begin"/>
      </w:r>
      <w:r w:rsidR="00195C9B" w:rsidRPr="00D70217">
        <w:instrText xml:space="preserve"> SEQ Table \* ARABIC </w:instrText>
      </w:r>
      <w:r w:rsidR="00195C9B" w:rsidRPr="00D70217">
        <w:fldChar w:fldCharType="separate"/>
      </w:r>
      <w:r w:rsidR="00D70217">
        <w:rPr>
          <w:noProof/>
        </w:rPr>
        <w:t>5</w:t>
      </w:r>
      <w:r w:rsidR="00195C9B" w:rsidRPr="00D70217">
        <w:fldChar w:fldCharType="end"/>
      </w:r>
      <w:bookmarkEnd w:id="15"/>
      <w:r w:rsidRPr="00D70217">
        <w:t xml:space="preserve">: Output retrieved for </w:t>
      </w:r>
      <w:r w:rsidR="00B5761B" w:rsidRPr="00D70217">
        <w:t xml:space="preserve">the </w:t>
      </w:r>
      <w:r w:rsidRPr="00D70217">
        <w:t>recipe item</w:t>
      </w:r>
      <w:r w:rsidR="00B5761B" w:rsidRPr="00D70217">
        <w:t xml:space="preserve"> </w:t>
      </w:r>
      <w:r w:rsidR="00957B1E" w:rsidRPr="00D70217">
        <w:t>specification.</w:t>
      </w:r>
    </w:p>
    <w:p w14:paraId="1975B1EB" w14:textId="2D9E643F" w:rsidR="00775FFF" w:rsidRDefault="001F0CFF">
      <w:pPr>
        <w:rPr>
          <w:kern w:val="2"/>
          <w:lang w:val="en-GB" w:eastAsia="en-GB"/>
          <w14:ligatures w14:val="standardContextual"/>
        </w:rPr>
      </w:pPr>
      <w:r w:rsidRPr="00D70217">
        <w:t xml:space="preserve">If multiple records are returned from </w:t>
      </w:r>
      <w:r w:rsidRPr="00D70217">
        <w:fldChar w:fldCharType="begin"/>
      </w:r>
      <w:r w:rsidRPr="00D70217">
        <w:instrText xml:space="preserve"> REF _Ref215491167 \h  \* MERGEFORMAT </w:instrText>
      </w:r>
      <w:r w:rsidRPr="00D70217">
        <w:fldChar w:fldCharType="separate"/>
      </w:r>
      <w:r w:rsidR="00D70217" w:rsidRPr="00D70217">
        <w:t xml:space="preserve">Table </w:t>
      </w:r>
      <w:r w:rsidR="00D70217">
        <w:rPr>
          <w:noProof/>
        </w:rPr>
        <w:t>5</w:t>
      </w:r>
      <w:r w:rsidRPr="00D70217">
        <w:fldChar w:fldCharType="end"/>
      </w:r>
      <w:r w:rsidRPr="00D70217">
        <w:t>, select the first record and proceed to the next step.</w:t>
      </w:r>
    </w:p>
    <w:p w14:paraId="4C2BD85A" w14:textId="68BEBF07" w:rsidR="000D5F1D" w:rsidRDefault="00C06294" w:rsidP="00EE375A">
      <w:pPr>
        <w:pStyle w:val="6aH6"/>
      </w:pPr>
      <w:r w:rsidRPr="00C06294">
        <w:t>Step 0</w:t>
      </w:r>
      <w:r w:rsidR="00195C9B">
        <w:t>3</w:t>
      </w:r>
      <w:r w:rsidR="00EE375A">
        <w:t>.02.</w:t>
      </w:r>
      <w:r w:rsidRPr="00C06294">
        <w:t xml:space="preserve"> </w:t>
      </w:r>
      <w:r w:rsidR="007A7E62">
        <w:t>Attach</w:t>
      </w:r>
      <w:r w:rsidR="000D5F1D">
        <w:t xml:space="preserve"> specification</w:t>
      </w:r>
      <w:r w:rsidR="007C0FE6">
        <w:t xml:space="preserve"> header record on</w:t>
      </w:r>
      <w:r w:rsidR="000D5F1D">
        <w:t xml:space="preserve"> the </w:t>
      </w:r>
      <w:r w:rsidR="002D15E3">
        <w:t>recipe item to the pack item</w:t>
      </w:r>
    </w:p>
    <w:p w14:paraId="0A7B16D3" w14:textId="77777777" w:rsidR="002D15E3" w:rsidRDefault="002D15E3" w:rsidP="002D15E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2F274364" w14:textId="5DD3CEC3" w:rsidR="002D15E3" w:rsidRPr="00F204D1" w:rsidRDefault="002D15E3" w:rsidP="002D15E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B96057" w:rsidRPr="00B96057">
        <w:rPr>
          <w:rFonts w:eastAsia="Times New Roman" w:cs="Calibri"/>
          <w:b/>
          <w:bCs/>
          <w:color w:val="000000"/>
          <w:szCs w:val="24"/>
          <w:lang w:eastAsia="en-GB"/>
        </w:rPr>
        <w:t>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2D15E3" w14:paraId="271EF176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129A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78260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1151C6" w14:textId="77777777" w:rsidR="002D15E3" w:rsidRDefault="002D15E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AFBE9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15E3" w14:paraId="27516054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21135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FB1A2F" w14:textId="77777777" w:rsidR="002D15E3" w:rsidRDefault="002D15E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8678B" w14:textId="0AE411F5" w:rsidR="002D15E3" w:rsidRDefault="007A7E6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1943F9" w14:textId="3D614BE8" w:rsidR="002D15E3" w:rsidRDefault="005567D4" w:rsidP="0072211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PM</w:t>
            </w:r>
            <w:r w:rsidR="00C95FF2">
              <w:t xml:space="preserve">PRNO </w:t>
            </w:r>
            <w:proofErr w:type="gramStart"/>
            <w:r w:rsidR="00C95FF2">
              <w:t>in</w:t>
            </w:r>
            <w:proofErr w:type="gramEnd"/>
            <w:r w:rsidR="00C95FF2">
              <w:t xml:space="preserve"> MPDMAT table</w:t>
            </w:r>
          </w:p>
        </w:tc>
      </w:tr>
      <w:tr w:rsidR="004D5CB0" w14:paraId="60C8FAD5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F81B0C" w14:textId="69943B72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28BD3" w14:textId="76B97F0F" w:rsidR="004D5CB0" w:rsidRPr="00AD194F" w:rsidRDefault="004D5CB0" w:rsidP="004D5CB0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2B1026" w14:textId="74F6C565" w:rsidR="004D5CB0" w:rsidRPr="00AD194F" w:rsidRDefault="00F27F79" w:rsidP="004D5CB0">
            <w:pPr>
              <w:keepNext/>
              <w:spacing w:line="276" w:lineRule="auto"/>
              <w:jc w:val="center"/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MIXING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1723E6" w14:textId="66F045BC" w:rsidR="004D5CB0" w:rsidRPr="00AD194F" w:rsidRDefault="00123563" w:rsidP="004D5CB0">
            <w:pPr>
              <w:keepNext/>
              <w:spacing w:line="276" w:lineRule="auto"/>
              <w:jc w:val="center"/>
            </w:pPr>
            <w:r w:rsidRPr="00AD194F">
              <w:t>Hardcoded</w:t>
            </w:r>
          </w:p>
        </w:tc>
      </w:tr>
      <w:tr w:rsidR="00594BF1" w14:paraId="35E601D2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6E78" w14:textId="1E23D5D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AC763" w14:textId="5FCF21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FF9FB" w14:textId="28562B6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65E3EE" w14:textId="14890B2A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45A3153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FB450" w14:textId="0CCB5314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C52759" w14:textId="6F3EDF2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34357" w14:textId="5A03166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BB61C9" w14:textId="3C1D3A96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3BAC318C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834C59" w14:textId="437E9155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4C3B4" w14:textId="699A3AA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4B445" w14:textId="0BFF66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153228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EA499C6" w14:textId="011BCD05" w:rsidR="00594BF1" w:rsidRPr="001029D5" w:rsidRDefault="00585D8D" w:rsidP="00594BF1">
            <w:pPr>
              <w:keepNext/>
              <w:spacing w:line="276" w:lineRule="auto"/>
              <w:jc w:val="center"/>
            </w:pPr>
            <w:r w:rsidRPr="001029D5">
              <w:t>TX40</w:t>
            </w:r>
            <w:r w:rsidR="00594BF1" w:rsidRPr="001029D5">
              <w:t xml:space="preserve"> from </w:t>
            </w:r>
            <w:r w:rsidR="00594BF1" w:rsidRPr="001029D5">
              <w:fldChar w:fldCharType="begin"/>
            </w:r>
            <w:r w:rsidR="00594BF1" w:rsidRPr="001029D5">
              <w:instrText xml:space="preserve"> REF _Ref215491167 \h </w:instrText>
            </w:r>
            <w:r w:rsidR="00B1744F" w:rsidRPr="001029D5">
              <w:instrText xml:space="preserve"> \* MERGEFORMAT </w:instrText>
            </w:r>
            <w:r w:rsidR="00594BF1"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="00594BF1" w:rsidRPr="001029D5">
              <w:fldChar w:fldCharType="end"/>
            </w:r>
          </w:p>
        </w:tc>
      </w:tr>
      <w:tr w:rsidR="00594BF1" w14:paraId="3E630881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99D11" w14:textId="22F28393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B4D99" w14:textId="4CAE65A9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5CB7CD" w14:textId="597ED444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043B47" w14:textId="16F32811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50D5AF5E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206CB5" w14:textId="71A226AB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726AF" w14:textId="74B25286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3D3A0" w14:textId="7814C7CD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2A88FA" w14:textId="6F81D702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64606F0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A4DFD" w14:textId="5041FDAE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ED45A" w14:textId="0EADDFF2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5AD5" w14:textId="3F74F153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6A8AEC" w14:textId="31E56D06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29D84A4F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1FFE2" w14:textId="045ACFA7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25AF1" w14:textId="2ADCEC9F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7A13A" w14:textId="541A1C3F" w:rsidR="00594BF1" w:rsidRPr="001029D5" w:rsidRDefault="00541AEA" w:rsidP="00594BF1">
            <w:pPr>
              <w:keepNext/>
              <w:spacing w:line="276" w:lineRule="auto"/>
              <w:jc w:val="center"/>
            </w:pPr>
            <w:r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050E119" w14:textId="14B324F8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6D71201A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F6588" w14:textId="3C0D2AB1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11B7" w14:textId="602B940D" w:rsidR="00594BF1" w:rsidRPr="001029D5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3DF9" w14:textId="49795F77" w:rsidR="00594BF1" w:rsidRPr="001029D5" w:rsidRDefault="0094612D" w:rsidP="00594BF1">
            <w:pPr>
              <w:keepNext/>
              <w:spacing w:line="276" w:lineRule="auto"/>
              <w:jc w:val="center"/>
            </w:pPr>
            <w:r w:rsidRPr="001029D5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2C93E8B" w14:textId="151B7075" w:rsidR="00594BF1" w:rsidRPr="001029D5" w:rsidRDefault="00594BF1" w:rsidP="00594BF1">
            <w:pPr>
              <w:keepNext/>
              <w:spacing w:line="276" w:lineRule="auto"/>
              <w:jc w:val="center"/>
            </w:pPr>
            <w:r w:rsidRPr="001029D5">
              <w:t xml:space="preserve">Output from </w:t>
            </w:r>
            <w:r w:rsidRPr="001029D5">
              <w:fldChar w:fldCharType="begin"/>
            </w:r>
            <w:r w:rsidRPr="001029D5">
              <w:instrText xml:space="preserve"> REF _Ref215491167 \h </w:instrText>
            </w:r>
            <w:r w:rsidR="001029D5">
              <w:instrText xml:space="preserve"> \* MERGEFORMAT </w:instrText>
            </w:r>
            <w:r w:rsidRPr="001029D5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29D5">
              <w:fldChar w:fldCharType="end"/>
            </w:r>
          </w:p>
        </w:tc>
      </w:tr>
      <w:tr w:rsidR="00594BF1" w14:paraId="0DCB6450" w14:textId="77777777" w:rsidTr="004D5CB0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DDEBA" w14:textId="3FF1ABB2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64A6F" w14:textId="3554A030" w:rsidR="00594BF1" w:rsidRDefault="00594BF1" w:rsidP="00594B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24C08" w14:textId="0A9217B9" w:rsidR="00594BF1" w:rsidRDefault="00594BF1" w:rsidP="00594BF1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3BA23A" w14:textId="737BA91F" w:rsidR="00594BF1" w:rsidRDefault="00594BF1" w:rsidP="00594BF1">
            <w:pPr>
              <w:keepNext/>
              <w:spacing w:line="276" w:lineRule="auto"/>
              <w:jc w:val="center"/>
            </w:pPr>
            <w:r w:rsidRPr="00B6572C">
              <w:t xml:space="preserve">Output from </w:t>
            </w:r>
            <w:r w:rsidRPr="00B6572C">
              <w:fldChar w:fldCharType="begin"/>
            </w:r>
            <w:r w:rsidRPr="00B6572C">
              <w:instrText xml:space="preserve"> REF _Ref215491167 \h </w:instrText>
            </w:r>
            <w:r w:rsidRPr="00B6572C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B6572C">
              <w:fldChar w:fldCharType="end"/>
            </w:r>
          </w:p>
        </w:tc>
      </w:tr>
    </w:tbl>
    <w:p w14:paraId="2BBCDB4B" w14:textId="55809C52" w:rsidR="002D15E3" w:rsidRPr="002D15E3" w:rsidRDefault="00722119" w:rsidP="00722119">
      <w:pPr>
        <w:pStyle w:val="Caption"/>
      </w:pPr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6</w:t>
      </w:r>
      <w:r w:rsidR="00195C9B">
        <w:fldChar w:fldCharType="end"/>
      </w:r>
      <w:r>
        <w:t xml:space="preserve">: </w:t>
      </w:r>
      <w:r w:rsidRPr="00BC1AB9">
        <w:t xml:space="preserve">Add Recipe specification against the pack </w:t>
      </w:r>
      <w:r w:rsidR="00957B1E" w:rsidRPr="00BC1AB9">
        <w:t>item.</w:t>
      </w:r>
    </w:p>
    <w:p w14:paraId="34262159" w14:textId="11D05894" w:rsidR="000C4AB1" w:rsidRDefault="000C4AB1" w:rsidP="000C4AB1">
      <w:pPr>
        <w:pStyle w:val="5aH5"/>
      </w:pPr>
      <w:r w:rsidRPr="00B27957">
        <w:t>Step 0</w:t>
      </w:r>
      <w:r w:rsidR="00F40F31">
        <w:t>4</w:t>
      </w:r>
      <w:r w:rsidRPr="00B27957">
        <w:t xml:space="preserve">: </w:t>
      </w:r>
      <w:r>
        <w:t xml:space="preserve">Attaching </w:t>
      </w:r>
      <w:r w:rsidR="00BD0E74">
        <w:t xml:space="preserve">tests to the </w:t>
      </w:r>
      <w:r>
        <w:t xml:space="preserve">recipe specification </w:t>
      </w:r>
      <w:r w:rsidR="00BD0E74">
        <w:t>attached to</w:t>
      </w:r>
      <w:r>
        <w:t xml:space="preserve"> pack item </w:t>
      </w:r>
    </w:p>
    <w:p w14:paraId="62D3AEA3" w14:textId="1C97AFF6" w:rsidR="00C06294" w:rsidRPr="00C06294" w:rsidRDefault="000D5F1D" w:rsidP="00C22BC1">
      <w:pPr>
        <w:pStyle w:val="6aH6"/>
      </w:pPr>
      <w:r>
        <w:t>Step 0</w:t>
      </w:r>
      <w:r w:rsidR="00F40F31">
        <w:t>4</w:t>
      </w:r>
      <w:r w:rsidR="00C22BC1">
        <w:t>.0</w:t>
      </w:r>
      <w:r w:rsidR="00BD0E74">
        <w:t>1</w:t>
      </w:r>
      <w:r w:rsidR="00C22BC1">
        <w:t>.</w:t>
      </w:r>
      <w:r>
        <w:t xml:space="preserve"> </w:t>
      </w:r>
      <w:r w:rsidR="00C06294" w:rsidRPr="00C06294">
        <w:t>Retrieve specification tests relating to the specification header for the recipe item.</w:t>
      </w:r>
    </w:p>
    <w:p w14:paraId="62660283" w14:textId="7067BDDC" w:rsidR="00C06294" w:rsidRDefault="00C06294" w:rsidP="00C0629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</w:t>
      </w:r>
      <w:r w:rsidR="00BE1435">
        <w:rPr>
          <w:rFonts w:eastAsia="Times New Roman" w:cs="Calibri"/>
          <w:b/>
          <w:bCs/>
          <w:color w:val="000000"/>
          <w:szCs w:val="24"/>
          <w:lang w:eastAsia="en-GB"/>
        </w:rPr>
        <w:t>1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MI</w:t>
      </w:r>
    </w:p>
    <w:p w14:paraId="7E7B447C" w14:textId="0740C03C" w:rsidR="00C06294" w:rsidRPr="00F204D1" w:rsidRDefault="00C06294" w:rsidP="00C0629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>
        <w:rPr>
          <w:rFonts w:eastAsia="Times New Roman" w:cs="Calibri"/>
          <w:b/>
          <w:bCs/>
          <w:color w:val="000000"/>
          <w:szCs w:val="24"/>
          <w:lang w:eastAsia="en-GB"/>
        </w:rPr>
        <w:t>LstSpec</w:t>
      </w:r>
      <w:r w:rsidR="0012794C">
        <w:rPr>
          <w:rFonts w:eastAsia="Times New Roman" w:cs="Calibri"/>
          <w:b/>
          <w:bCs/>
          <w:color w:val="000000"/>
          <w:szCs w:val="24"/>
          <w:lang w:eastAsia="en-GB"/>
        </w:rPr>
        <w:t>Test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32"/>
        <w:gridCol w:w="1394"/>
        <w:gridCol w:w="6644"/>
      </w:tblGrid>
      <w:tr w:rsidR="00C06294" w14:paraId="0B040C3E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F54A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EDA5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EB0F60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B9B290" w14:textId="77777777" w:rsidR="00C06294" w:rsidRDefault="00C06294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06294" w14:paraId="6BE166FC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65667" w14:textId="315CC0C6" w:rsidR="00C06294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D89E1" w14:textId="1DB09A3A" w:rsidR="00C06294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F5C1F" w14:textId="77777777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DDF3DE" w14:textId="6AD55455" w:rsidR="00C06294" w:rsidRDefault="00B46CC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>
              <w:fldChar w:fldCharType="end"/>
            </w:r>
          </w:p>
        </w:tc>
      </w:tr>
      <w:tr w:rsidR="0012794C" w14:paraId="75D86DB6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6B906" w14:textId="1D5D5BED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750713" w14:textId="130ED3B1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9D5351" w14:textId="1208A778" w:rsidR="0012794C" w:rsidRDefault="00B46CC2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6924E73" w14:textId="46B15344" w:rsidR="0012794C" w:rsidRDefault="00B46CC2" w:rsidP="000B1778">
            <w:pPr>
              <w:keepNext/>
              <w:spacing w:line="276" w:lineRule="auto"/>
              <w:jc w:val="center"/>
            </w:pPr>
            <w:r>
              <w:t xml:space="preserve">Output from </w:t>
            </w:r>
            <w:r>
              <w:fldChar w:fldCharType="begin"/>
            </w:r>
            <w:r>
              <w:instrText xml:space="preserve"> REF _Ref215491167 \h </w:instrText>
            </w:r>
            <w:r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>
              <w:fldChar w:fldCharType="end"/>
            </w:r>
          </w:p>
        </w:tc>
      </w:tr>
      <w:tr w:rsidR="0012794C" w14:paraId="3F2467FB" w14:textId="77777777" w:rsidTr="000B1778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EB9011" w14:textId="2515B5F6" w:rsidR="0012794C" w:rsidRDefault="00196EF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29DBD" w14:textId="2270E2E6" w:rsidR="0012794C" w:rsidRDefault="0012794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A3307" w14:textId="40DFDCFE" w:rsidR="0012794C" w:rsidRDefault="00B46CC2" w:rsidP="000B1778">
            <w:pPr>
              <w:keepNext/>
              <w:spacing w:line="276" w:lineRule="auto"/>
              <w:jc w:val="center"/>
            </w:pPr>
            <w:r>
              <w:t>153228</w:t>
            </w:r>
          </w:p>
        </w:tc>
        <w:tc>
          <w:tcPr>
            <w:tcW w:w="6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346570" w14:textId="642BE5E2" w:rsidR="0012794C" w:rsidRDefault="00DA5AC2" w:rsidP="00B46CC2">
            <w:pPr>
              <w:keepNext/>
              <w:spacing w:line="276" w:lineRule="auto"/>
              <w:jc w:val="center"/>
            </w:pPr>
            <w:r>
              <w:t>PM</w:t>
            </w:r>
            <w:r w:rsidR="00EE2DB9">
              <w:t xml:space="preserve">MTNO </w:t>
            </w:r>
            <w:proofErr w:type="gramStart"/>
            <w:r w:rsidR="00EE2DB9">
              <w:t>in</w:t>
            </w:r>
            <w:proofErr w:type="gramEnd"/>
            <w:r w:rsidR="00EE2DB9">
              <w:t xml:space="preserve"> MPDMAT table</w:t>
            </w:r>
          </w:p>
        </w:tc>
      </w:tr>
    </w:tbl>
    <w:p w14:paraId="4138BB7F" w14:textId="14C174A0" w:rsidR="00C06294" w:rsidRDefault="00B46CC2" w:rsidP="00B46CC2">
      <w:pPr>
        <w:pStyle w:val="Caption"/>
      </w:pPr>
      <w:bookmarkStart w:id="16" w:name="_Ref215491266"/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7</w:t>
      </w:r>
      <w:r w:rsidR="00195C9B">
        <w:fldChar w:fldCharType="end"/>
      </w:r>
      <w:bookmarkEnd w:id="16"/>
      <w:r>
        <w:t xml:space="preserve">: </w:t>
      </w:r>
      <w:r w:rsidRPr="00F73348">
        <w:t xml:space="preserve">Retrieve specification tests relating to the recipe </w:t>
      </w:r>
      <w:r w:rsidR="00957B1E" w:rsidRPr="00F73348">
        <w:t>item.</w:t>
      </w:r>
    </w:p>
    <w:p w14:paraId="387DCAFB" w14:textId="5F0B91CD" w:rsidR="00C06294" w:rsidRDefault="00C06294" w:rsidP="00C06294">
      <w:pPr>
        <w:rPr>
          <w:lang w:val="en-GB" w:eastAsia="en-US"/>
        </w:rPr>
      </w:pPr>
      <w:r>
        <w:rPr>
          <w:lang w:val="en-GB" w:eastAsia="en-US"/>
        </w:rPr>
        <w:lastRenderedPageBreak/>
        <w:t>Based on inputs to</w:t>
      </w:r>
      <w:r w:rsidR="00344A35">
        <w:rPr>
          <w:lang w:val="en-GB" w:eastAsia="en-US"/>
        </w:rPr>
        <w:t xml:space="preserve"> </w:t>
      </w:r>
      <w:r w:rsidR="00344A35">
        <w:rPr>
          <w:lang w:val="en-GB" w:eastAsia="en-US"/>
        </w:rPr>
        <w:fldChar w:fldCharType="begin"/>
      </w:r>
      <w:r w:rsidR="00344A35">
        <w:rPr>
          <w:lang w:val="en-GB" w:eastAsia="en-US"/>
        </w:rPr>
        <w:instrText xml:space="preserve"> REF _Ref215491266 \h </w:instrText>
      </w:r>
      <w:r w:rsidR="00344A35">
        <w:rPr>
          <w:lang w:val="en-GB" w:eastAsia="en-US"/>
        </w:rPr>
      </w:r>
      <w:r w:rsidR="00344A35">
        <w:rPr>
          <w:lang w:val="en-GB" w:eastAsia="en-US"/>
        </w:rPr>
        <w:fldChar w:fldCharType="separate"/>
      </w:r>
      <w:r w:rsidR="00D70217">
        <w:t xml:space="preserve">Table </w:t>
      </w:r>
      <w:r w:rsidR="00D70217">
        <w:rPr>
          <w:noProof/>
        </w:rPr>
        <w:t>7</w:t>
      </w:r>
      <w:r w:rsidR="00344A35">
        <w:rPr>
          <w:lang w:val="en-GB" w:eastAsia="en-US"/>
        </w:rPr>
        <w:fldChar w:fldCharType="end"/>
      </w:r>
      <w:r>
        <w:rPr>
          <w:lang w:val="en-GB" w:eastAsia="en-US"/>
        </w:rPr>
        <w:t>, below outputs are obtained.</w:t>
      </w:r>
      <w:r w:rsidR="00817412">
        <w:rPr>
          <w:lang w:val="en-GB" w:eastAsia="en-US"/>
        </w:rPr>
        <w:t xml:space="preserve"> There will be multiple records retrieved as part of th</w:t>
      </w:r>
      <w:r w:rsidR="00E13A3F">
        <w:rPr>
          <w:lang w:val="en-GB" w:eastAsia="en-US"/>
        </w:rPr>
        <w:t>is API call.</w:t>
      </w:r>
    </w:p>
    <w:p w14:paraId="4CE0E2D6" w14:textId="77777777" w:rsidR="00C06294" w:rsidRPr="006F3484" w:rsidRDefault="00C06294" w:rsidP="00C06294">
      <w:pPr>
        <w:rPr>
          <w:rFonts w:cs="Calibri"/>
          <w:b/>
          <w:bCs/>
          <w:color w:val="000000"/>
          <w:szCs w:val="24"/>
          <w:lang w:eastAsia="en-GB"/>
        </w:rPr>
      </w:pP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06294" w14:paraId="73451BE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6B1BE8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A9043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1D3347" w14:textId="77777777" w:rsidR="00C06294" w:rsidRDefault="00C06294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06294" w14:paraId="1176529B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D844E" w14:textId="1B7E52B6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96E23" w14:textId="6CB5488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331B1" w14:textId="0BB3E949" w:rsidR="00C06294" w:rsidRDefault="003A5B0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79E9B0C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BCF2A" w14:textId="61C537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74358" w14:textId="7D699E65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F4C94" w14:textId="3880BF0F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C06294" w14:paraId="5CE7221D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02C39" w14:textId="3C74E1D1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</w:t>
            </w:r>
            <w:r w:rsidR="00C06294">
              <w:rPr>
                <w:rFonts w:cs="Calibri"/>
                <w:color w:val="000000"/>
                <w:szCs w:val="24"/>
                <w:lang w:eastAsia="en-GB"/>
              </w:rPr>
              <w:t xml:space="preserve">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D3D7A" w14:textId="447EC2C3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C690F" w14:textId="11DDD389" w:rsidR="00C06294" w:rsidRDefault="00786F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C06294" w14:paraId="25319C5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49F2F" w14:textId="13F0D8BE" w:rsidR="00C06294" w:rsidRDefault="004044F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B9015" w14:textId="1BB66454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4376CE" w14:textId="31B9BED9" w:rsidR="00C06294" w:rsidRDefault="009244F9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</w:tr>
      <w:tr w:rsidR="00C06294" w14:paraId="4D52BCDA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8B2B0" w14:textId="22C6D001" w:rsidR="00C06294" w:rsidRDefault="00001FD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FC0366" w14:textId="181F1CD6" w:rsidR="00C06294" w:rsidRDefault="00786F9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B2478" w14:textId="4CA86304" w:rsidR="00C06294" w:rsidRDefault="000E4E4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</w:tr>
      <w:tr w:rsidR="00C06294" w14:paraId="0281BA8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23C5F1" w14:textId="00BECF10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DAB15" w14:textId="53190BFE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91A46" w14:textId="6D752DB1" w:rsidR="00C06294" w:rsidRDefault="00385C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06294" w14:paraId="11111FA3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E737" w14:textId="0E99CEDB" w:rsidR="00C06294" w:rsidRDefault="00CA26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F0897" w14:textId="2776068D" w:rsidR="00C0629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197101" w14:textId="12B4B6E1" w:rsidR="00C06294" w:rsidRDefault="00C0629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C06294" w14:paraId="6A9EF6EC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775BF" w14:textId="49514649" w:rsidR="00C06294" w:rsidRDefault="00011823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D0FCF" w14:textId="1A84C17A" w:rsidR="00C06294" w:rsidRDefault="00EB5792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42F7E" w14:textId="3F577B9D" w:rsidR="00C06294" w:rsidRDefault="006278E2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</w:tr>
      <w:tr w:rsidR="00970D64" w14:paraId="5C8D14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3A934" w14:textId="4960D96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F1831" w14:textId="5D8F9F2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FE3A6" w14:textId="514425D8" w:rsidR="00970D64" w:rsidRDefault="006278E2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970D64" w14:paraId="3834129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5BFB64" w14:textId="53F51CCD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E70D" w14:textId="15147521" w:rsidR="00970D64" w:rsidRDefault="00970D64" w:rsidP="00970D6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78848" w14:textId="503D6919" w:rsidR="00970D64" w:rsidRDefault="00152A98" w:rsidP="00970D64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</w:tr>
      <w:tr w:rsidR="00617275" w14:paraId="164C1F5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9DB74" w14:textId="08127E95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74F3BE" w14:textId="5FBE6CDA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78A94" w14:textId="2704CD94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</w:tr>
      <w:tr w:rsidR="00617275" w14:paraId="4B28DF25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B402A" w14:textId="53D98C5E" w:rsidR="00617275" w:rsidRDefault="0061727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952E3" w14:textId="4165F70B" w:rsidR="00617275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DC12E" w14:textId="7E4F6CBF" w:rsidR="00617275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</w:tr>
      <w:tr w:rsidR="008244EA" w14:paraId="382115E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83BD4" w14:textId="44C95F07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6BF9EC" w14:textId="31BE8677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FBEA2" w14:textId="480BCE4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8244EA" w14:paraId="69BF0478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022E2" w14:textId="72D5E6C4" w:rsidR="008244EA" w:rsidRDefault="008244E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70EF2" w14:textId="25F9C003" w:rsidR="008244EA" w:rsidRDefault="00B93AE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2165" w14:textId="07F458A0" w:rsidR="008244EA" w:rsidRDefault="00152A98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4372F" w14:paraId="5D0197E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1C7A24" w14:textId="5D092C35" w:rsidR="00D4372F" w:rsidRDefault="00D4372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68E86" w14:textId="3E3A8F1E" w:rsidR="00D4372F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65D2F" w14:textId="77777777" w:rsidR="00D4372F" w:rsidRDefault="00D4372F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C4D66" w14:paraId="17B307E0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6680C" w14:textId="178B67BF" w:rsidR="006C4D66" w:rsidRDefault="006C4D66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270F9" w14:textId="2B42AE7F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C76A" w14:textId="75CDACF0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C4D66" w14:paraId="11D7029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BD27C" w14:textId="024B479D" w:rsidR="006C4D66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6B1C4" w14:textId="1DCA63D6" w:rsidR="006C4D66" w:rsidRDefault="000171E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E9A6C" w14:textId="6E707017" w:rsidR="006C4D66" w:rsidRDefault="0033364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DA7B70" w14:paraId="0756436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020F8" w14:textId="384D741C" w:rsidR="00DA7B70" w:rsidRDefault="00DA7B7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D9446" w14:textId="04953DB1" w:rsidR="00DA7B7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E1486" w14:textId="74DC761A" w:rsidR="00DA7B70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5D01A44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603DD" w14:textId="1EF153D4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0CE0" w14:textId="2DDA95A7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DD42E" w14:textId="48ABBCE7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CF1C1F" w14:paraId="4E47794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2C9F7" w14:textId="6F46AE42" w:rsidR="00CF1C1F" w:rsidRDefault="00CF1C1F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AE2CB" w14:textId="382BDCDF" w:rsidR="00CF1C1F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B6C53" w14:textId="7F7AD4B0" w:rsidR="00CF1C1F" w:rsidRDefault="00042D77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042D3AD2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4574F" w14:textId="774D2BE2" w:rsidR="004F22C0" w:rsidRDefault="004F22C0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649D0" w14:textId="7B73D773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AA1C9" w14:textId="70582E72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4F22C0" w14:paraId="36795457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6186D" w14:textId="15563719" w:rsidR="004F22C0" w:rsidRDefault="00610C74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3F8E6" w14:textId="0DEBA7BE" w:rsidR="004F22C0" w:rsidRDefault="00394CB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0473A" w14:textId="01FAB2BF" w:rsidR="004F22C0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10C74" w14:paraId="06A60AEE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4F15D" w14:textId="2646989C" w:rsidR="00610C74" w:rsidRDefault="00842B5E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C6ED4" w14:textId="32727EBF" w:rsidR="00610C74" w:rsidRDefault="00385C8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4802C" w14:textId="09A7E916" w:rsidR="00610C74" w:rsidRDefault="004378B4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329473B4" w14:textId="78C3FC4F" w:rsidR="00C06294" w:rsidRPr="004D5615" w:rsidRDefault="00C06294" w:rsidP="007E021A">
      <w:pPr>
        <w:pStyle w:val="Caption"/>
      </w:pPr>
      <w:bookmarkStart w:id="17" w:name="_Ref215492867"/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8</w:t>
      </w:r>
      <w:r w:rsidR="00195C9B">
        <w:fldChar w:fldCharType="end"/>
      </w:r>
      <w:bookmarkEnd w:id="17"/>
      <w:r>
        <w:t>: Output retrieved for the specification</w:t>
      </w:r>
      <w:r w:rsidR="004378B4">
        <w:t xml:space="preserve"> tests</w:t>
      </w:r>
      <w:r>
        <w:t xml:space="preserve"> for recipe </w:t>
      </w:r>
      <w:r w:rsidR="00957B1E">
        <w:t>item.</w:t>
      </w:r>
    </w:p>
    <w:p w14:paraId="4BCC1E51" w14:textId="63A7E6C5" w:rsidR="007E021A" w:rsidRDefault="002A74BC" w:rsidP="00C22BC1">
      <w:pPr>
        <w:pStyle w:val="6aH6"/>
      </w:pPr>
      <w:r w:rsidRPr="00B27957">
        <w:t>Step 0</w:t>
      </w:r>
      <w:r w:rsidR="00F40F31">
        <w:t>4</w:t>
      </w:r>
      <w:r w:rsidR="00C22BC1">
        <w:t>. 0</w:t>
      </w:r>
      <w:r w:rsidR="00BD0E74">
        <w:t>2</w:t>
      </w:r>
      <w:r w:rsidR="00C22BC1">
        <w:t>.</w:t>
      </w:r>
      <w:r w:rsidRPr="00B27957">
        <w:t xml:space="preserve"> </w:t>
      </w:r>
      <w:r w:rsidR="007E021A">
        <w:t>Add specification tests to the specification</w:t>
      </w:r>
      <w:r w:rsidR="00E13A3F">
        <w:t xml:space="preserve"> </w:t>
      </w:r>
      <w:r w:rsidR="00A120F4">
        <w:t xml:space="preserve">in a loop </w:t>
      </w:r>
      <w:r w:rsidR="00E13A3F">
        <w:t xml:space="preserve">for each record retrieved from </w:t>
      </w:r>
      <w:r w:rsidR="00E13A3F">
        <w:fldChar w:fldCharType="begin"/>
      </w:r>
      <w:r w:rsidR="00E13A3F">
        <w:instrText xml:space="preserve"> REF _Ref215492867 \h </w:instrText>
      </w:r>
      <w:r w:rsidR="00C22BC1">
        <w:instrText xml:space="preserve"> \* MERGEFORMAT </w:instrText>
      </w:r>
      <w:r w:rsidR="00E13A3F">
        <w:fldChar w:fldCharType="separate"/>
      </w:r>
      <w:r w:rsidR="00D70217">
        <w:t xml:space="preserve">Table </w:t>
      </w:r>
      <w:r w:rsidR="00D70217">
        <w:rPr>
          <w:noProof/>
        </w:rPr>
        <w:t>8</w:t>
      </w:r>
      <w:r w:rsidR="00E13A3F">
        <w:fldChar w:fldCharType="end"/>
      </w:r>
    </w:p>
    <w:p w14:paraId="08D9BDBD" w14:textId="77777777" w:rsidR="007E021A" w:rsidRDefault="007E021A" w:rsidP="007E021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2450B43C" w14:textId="29094040" w:rsidR="007E021A" w:rsidRPr="00F204D1" w:rsidRDefault="007E021A" w:rsidP="007E021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 xml:space="preserve">Transaction: </w:t>
      </w:r>
      <w:r w:rsidR="00B21E17">
        <w:rPr>
          <w:rFonts w:eastAsia="Times New Roman" w:cs="Calibri"/>
          <w:b/>
          <w:bCs/>
          <w:color w:val="000000"/>
          <w:szCs w:val="24"/>
          <w:lang w:eastAsia="en-GB"/>
        </w:rPr>
        <w:t>Add</w:t>
      </w:r>
      <w:r>
        <w:rPr>
          <w:rFonts w:eastAsia="Times New Roman" w:cs="Calibri"/>
          <w:b/>
          <w:bCs/>
          <w:color w:val="000000"/>
          <w:szCs w:val="24"/>
          <w:lang w:eastAsia="en-GB"/>
        </w:rPr>
        <w:t>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7E021A" w14:paraId="649F921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F1A98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4C06EC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24D12" w14:textId="77777777" w:rsidR="007E021A" w:rsidRPr="001029D5" w:rsidRDefault="007E021A" w:rsidP="000B1778">
            <w:pPr>
              <w:spacing w:line="276" w:lineRule="auto"/>
              <w:jc w:val="center"/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43945D" w14:textId="77777777" w:rsidR="007E021A" w:rsidRPr="001029D5" w:rsidRDefault="007E021A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1029D5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7E021A" w14:paraId="0BCB409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57D09" w14:textId="77777777" w:rsidR="007E021A" w:rsidRPr="00AD194F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AB0F0" w14:textId="77777777" w:rsidR="007E021A" w:rsidRPr="00AD194F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B2CBE3" w14:textId="7562FBB7" w:rsidR="007E021A" w:rsidRPr="00AD194F" w:rsidRDefault="003516E1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AD194F">
              <w:t>MIXING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44C877" w14:textId="289BD673" w:rsidR="007E021A" w:rsidRPr="00D70217" w:rsidRDefault="000C135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Hardcoded</w:t>
            </w:r>
          </w:p>
        </w:tc>
      </w:tr>
      <w:tr w:rsidR="007E021A" w14:paraId="04F260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9C603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E1CCF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40220" w14:textId="77777777" w:rsidR="007E021A" w:rsidRDefault="007E021A" w:rsidP="000B1778">
            <w:pPr>
              <w:keepNext/>
              <w:spacing w:line="276" w:lineRule="auto"/>
              <w:jc w:val="center"/>
            </w:pPr>
            <w: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8223FB1" w14:textId="4C75FD8F" w:rsidR="007E021A" w:rsidRPr="00D70217" w:rsidRDefault="0045114D" w:rsidP="000B1778">
            <w:pPr>
              <w:keepNext/>
              <w:spacing w:line="276" w:lineRule="auto"/>
              <w:jc w:val="center"/>
            </w:pPr>
            <w:r w:rsidRPr="00D70217">
              <w:t>QSE1</w:t>
            </w:r>
            <w:r w:rsidR="007E021A" w:rsidRPr="00D70217">
              <w:t xml:space="preserve"> from </w:t>
            </w:r>
            <w:r w:rsidRPr="00D70217">
              <w:fldChar w:fldCharType="begin"/>
            </w:r>
            <w:r w:rsidRPr="00D70217">
              <w:instrText xml:space="preserve"> REF _Ref215491167 \h  \* MERGEFORMAT </w:instrText>
            </w:r>
            <w:r w:rsidRPr="00D70217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D70217">
              <w:fldChar w:fldCharType="end"/>
            </w:r>
          </w:p>
        </w:tc>
      </w:tr>
      <w:tr w:rsidR="007E021A" w14:paraId="5733C96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5FAAA" w14:textId="77777777" w:rsidR="007E021A" w:rsidRDefault="007E021A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1E3AF5" w14:textId="77777777" w:rsidR="007E021A" w:rsidRDefault="007E021A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86B65" w14:textId="1DE79502" w:rsidR="007E021A" w:rsidRDefault="00535F8C" w:rsidP="000B1778">
            <w:pPr>
              <w:keepNext/>
              <w:spacing w:line="276" w:lineRule="auto"/>
              <w:jc w:val="center"/>
            </w:pPr>
            <w: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CCE9D8" w14:textId="631ABC77" w:rsidR="007E021A" w:rsidRDefault="003D7CB8" w:rsidP="000B1778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  <w:tr w:rsidR="00597239" w14:paraId="5CAEB6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2A01BF" w14:textId="122D9311" w:rsidR="00597239" w:rsidRDefault="00597239" w:rsidP="00A9087E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1CECF" w14:textId="796FB569" w:rsidR="00597239" w:rsidRDefault="00597239" w:rsidP="0059723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7AD8B" w14:textId="4D8F6CDD" w:rsidR="00597239" w:rsidRDefault="00597239" w:rsidP="00597239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A899F3E" w14:textId="19442949" w:rsidR="00597239" w:rsidRDefault="00597239" w:rsidP="00597239">
            <w:pPr>
              <w:keepNext/>
              <w:spacing w:line="276" w:lineRule="auto"/>
              <w:jc w:val="center"/>
            </w:pPr>
            <w:r>
              <w:t xml:space="preserve">Output from </w:t>
            </w:r>
            <w:r w:rsidR="00B41FD2">
              <w:fldChar w:fldCharType="begin"/>
            </w:r>
            <w:r w:rsidR="00B41FD2">
              <w:instrText xml:space="preserve"> REF _Ref215492867 \h </w:instrText>
            </w:r>
            <w:r w:rsidR="00B41FD2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="00B41FD2">
              <w:fldChar w:fldCharType="end"/>
            </w:r>
          </w:p>
        </w:tc>
      </w:tr>
      <w:tr w:rsidR="00B41FD2" w14:paraId="5802F8B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FA6EF" w14:textId="12502D89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3DBBD" w14:textId="28EF8CA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01D559" w14:textId="08F4B3A0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62A28D" w14:textId="0876CC6F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0C5097A6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75803D" w14:textId="2E9BAE62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57469" w14:textId="257DB45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FA83A" w14:textId="627CB6DC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B588DE" w14:textId="5E3415EB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21EA0520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A86E0" w14:textId="658011C7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EB23" w14:textId="7D36E2C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D542F" w14:textId="3DA78E57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20301231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03914D" w14:textId="5C1B0753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3B5BC6B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4149F" w14:textId="600C7E8A" w:rsidR="00B41FD2" w:rsidRDefault="00B41FD2" w:rsidP="00B41FD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67CF49" w14:textId="5A5F534A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7EDDA" w14:textId="160B31F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Density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BC7EDD" w14:textId="0C6CC32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933F7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E16A84" w14:textId="4687F8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C02FDB" w14:textId="695987D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F8BF98" w14:textId="2ABDE12F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DB1EA8" w14:textId="6014D442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089BC24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46CD0" w14:textId="51748EE1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F2468" w14:textId="7F9A4086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E47024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5AEDE0F" w14:textId="34BDB5C1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509358C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BC3C3" w14:textId="5BAA5F5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1C7FF" w14:textId="3219A1BE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27403" w14:textId="1C5ED4E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1.064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698EAD" w14:textId="47E0C12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1803BD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517BCB" w14:textId="7D19BA4A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715A0" w14:textId="5F0CA1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59723" w14:textId="028BF08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513BE82" w14:textId="72C931E8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F50BC3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52705" w14:textId="4D964AD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6C819" w14:textId="19C2335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E76CC1" w14:textId="4A38462E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1.024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4403BF" w14:textId="5FC167D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5385C57E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5481A" w14:textId="6BE927A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C11FE" w14:textId="6AA4174C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238D" w14:textId="341EBDC4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KGL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7FAFBE" w14:textId="7A47F306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8B5CBF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A4392" w14:textId="1A62C50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1F1181" w14:textId="5A2E23B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EF570F" w14:textId="371D12D3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EBA214" w14:textId="33F8454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4672D80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21DBE" w14:textId="7167FF57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BE767" w14:textId="3DBBB2E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92B1D" w14:textId="64CA2865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67E96C" w14:textId="2AE3B197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130F97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6D5D59" w14:textId="3A7C8F8C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2ED56" w14:textId="579BB411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7B316" w14:textId="0B57D196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71E51B2" w14:textId="6330F21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59E8F5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2B04" w14:textId="43102010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428B1" w14:textId="5CAAE4F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AA1266" w14:textId="77777777" w:rsidR="00B41FD2" w:rsidRDefault="00B41FD2" w:rsidP="00B41FD2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0B5E3" w14:textId="74FB9CEC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7E3FC8C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BC95C" w14:textId="231EF229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78CA35" w14:textId="753CD03B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2096E" w14:textId="390D5042" w:rsidR="00B41FD2" w:rsidRDefault="00B41FD2" w:rsidP="00B41FD2">
            <w:pPr>
              <w:keepNext/>
              <w:spacing w:line="276" w:lineRule="auto"/>
              <w:jc w:val="center"/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6080F3" w14:textId="1525A459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522BE949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46EF9" w14:textId="23695D0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62016C" w14:textId="1C21D6D7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D8A91" w14:textId="593BCA06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51999BE" w14:textId="228A0640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613518F5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A35B30" w14:textId="65C232C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E0944" w14:textId="6623CE84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664D3" w14:textId="06B69B5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B6B471" w14:textId="140ED615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02DD5BF8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A782A" w14:textId="2670FB1F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C0B9BA" w14:textId="575E8A6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1DF94" w14:textId="60F1AAAD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0ADD6C" w14:textId="0B03668D" w:rsidR="00B41FD2" w:rsidRDefault="00B41FD2" w:rsidP="00B41FD2">
            <w:pPr>
              <w:keepNext/>
              <w:spacing w:line="276" w:lineRule="auto"/>
              <w:jc w:val="center"/>
            </w:pPr>
            <w:r w:rsidRPr="00150990">
              <w:t xml:space="preserve">Output from </w:t>
            </w:r>
            <w:r w:rsidRPr="00150990">
              <w:fldChar w:fldCharType="begin"/>
            </w:r>
            <w:r w:rsidRPr="00150990">
              <w:instrText xml:space="preserve"> REF _Ref215492867 \h </w:instrText>
            </w:r>
            <w:r w:rsidRPr="00150990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150990">
              <w:fldChar w:fldCharType="end"/>
            </w:r>
          </w:p>
        </w:tc>
      </w:tr>
      <w:tr w:rsidR="00B41FD2" w14:paraId="07C2BE47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D2338" w14:textId="322D8D55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CE3BA" w14:textId="1893D198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91BE1" w14:textId="79DC7447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7F6140" w14:textId="1993BD4A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771AA6">
              <w:fldChar w:fldCharType="end"/>
            </w:r>
          </w:p>
        </w:tc>
      </w:tr>
      <w:tr w:rsidR="00B41FD2" w14:paraId="42C409CF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07FC9" w14:textId="1965D39D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3495" w14:textId="7273DF6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52DEB" w14:textId="624EB3E2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0F5888" w14:textId="27E83126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771AA6">
              <w:fldChar w:fldCharType="end"/>
            </w:r>
          </w:p>
        </w:tc>
      </w:tr>
      <w:tr w:rsidR="00B41FD2" w14:paraId="10975352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FDF38F" w14:textId="0057BEF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lastRenderedPageBreak/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59FA6" w14:textId="4144F539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A6FF4" w14:textId="0D80651A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25DCE0" w14:textId="6EBFB94E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771AA6">
              <w:fldChar w:fldCharType="end"/>
            </w:r>
          </w:p>
        </w:tc>
      </w:tr>
      <w:tr w:rsidR="00B41FD2" w14:paraId="7934F65A" w14:textId="77777777" w:rsidTr="00597239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DDAC5" w14:textId="11B34CB2" w:rsidR="00B41FD2" w:rsidRDefault="00B41FD2" w:rsidP="00B41FD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E92C0" w14:textId="26920F9F" w:rsidR="00B41FD2" w:rsidRDefault="00B41FD2" w:rsidP="00B41FD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B0D21F" w14:textId="4C6E2120" w:rsidR="00B41FD2" w:rsidRDefault="00B41FD2" w:rsidP="00B41FD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9F18F" w14:textId="410A3157" w:rsidR="00B41FD2" w:rsidRDefault="00B41FD2" w:rsidP="00B41FD2">
            <w:pPr>
              <w:keepNext/>
              <w:spacing w:line="276" w:lineRule="auto"/>
              <w:jc w:val="center"/>
            </w:pPr>
            <w:r w:rsidRPr="00771AA6">
              <w:t xml:space="preserve">Output from </w:t>
            </w:r>
            <w:r w:rsidRPr="00771AA6">
              <w:fldChar w:fldCharType="begin"/>
            </w:r>
            <w:r w:rsidRPr="00771AA6">
              <w:instrText xml:space="preserve"> REF _Ref215492867 \h </w:instrText>
            </w:r>
            <w:r w:rsidRPr="00771AA6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8</w:t>
            </w:r>
            <w:r w:rsidRPr="00771AA6">
              <w:fldChar w:fldCharType="end"/>
            </w:r>
          </w:p>
        </w:tc>
      </w:tr>
    </w:tbl>
    <w:p w14:paraId="40D18A44" w14:textId="64DF0872" w:rsidR="009572E7" w:rsidRDefault="009572E7">
      <w:pPr>
        <w:pStyle w:val="Caption"/>
      </w:pPr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9</w:t>
      </w:r>
      <w:r w:rsidR="00195C9B">
        <w:fldChar w:fldCharType="end"/>
      </w:r>
      <w:r>
        <w:t xml:space="preserve">: </w:t>
      </w:r>
      <w:r w:rsidR="00357F76">
        <w:t>Adding s</w:t>
      </w:r>
      <w:r>
        <w:t xml:space="preserve">pecification tests relating to </w:t>
      </w:r>
      <w:r w:rsidR="00357F76">
        <w:t xml:space="preserve">the </w:t>
      </w:r>
      <w:r w:rsidR="00957B1E">
        <w:t>specification.</w:t>
      </w:r>
    </w:p>
    <w:p w14:paraId="0FE29346" w14:textId="7AEE5B8A" w:rsidR="005521D5" w:rsidRDefault="00486709" w:rsidP="002A74BC">
      <w:pPr>
        <w:pStyle w:val="5aH5"/>
      </w:pPr>
      <w:r>
        <w:t>Step 0</w:t>
      </w:r>
      <w:r w:rsidR="00F40F31">
        <w:t>5</w:t>
      </w:r>
      <w:r>
        <w:t xml:space="preserve">: </w:t>
      </w:r>
      <w:r w:rsidR="005521D5">
        <w:t>Adding density against the pack item</w:t>
      </w:r>
    </w:p>
    <w:p w14:paraId="4702EE7F" w14:textId="5611A582" w:rsidR="002A74BC" w:rsidRPr="00B27957" w:rsidRDefault="005521D5" w:rsidP="005521D5">
      <w:pPr>
        <w:pStyle w:val="6aH6"/>
      </w:pPr>
      <w:r>
        <w:t>Step 0</w:t>
      </w:r>
      <w:r w:rsidR="00F40F31">
        <w:t>5</w:t>
      </w:r>
      <w:r>
        <w:t xml:space="preserve">. 01. </w:t>
      </w:r>
      <w:r w:rsidR="004E2821">
        <w:t>Retrieving the</w:t>
      </w:r>
      <w:r w:rsidR="002A74BC" w:rsidRPr="00B27957">
        <w:t xml:space="preserve"> alternate UOM</w:t>
      </w:r>
      <w:r w:rsidR="007763A7">
        <w:t xml:space="preserve"> on the </w:t>
      </w:r>
      <w:r w:rsidR="004E2821">
        <w:t>recipe</w:t>
      </w:r>
      <w:r w:rsidR="007763A7">
        <w:t xml:space="preserve"> item</w:t>
      </w:r>
      <w:r w:rsidR="004E2821">
        <w:t>.</w:t>
      </w:r>
    </w:p>
    <w:p w14:paraId="56846277" w14:textId="77777777" w:rsidR="002A74BC" w:rsidRDefault="002A74BC" w:rsidP="002A74B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2FC25163" w14:textId="69CF0FE2" w:rsidR="002A74BC" w:rsidRPr="003C4C40" w:rsidRDefault="002A74BC" w:rsidP="002A74B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4E2821">
        <w:rPr>
          <w:rFonts w:eastAsia="Times New Roman" w:cs="Calibri"/>
          <w:b/>
          <w:bCs/>
          <w:color w:val="000000"/>
          <w:szCs w:val="24"/>
          <w:lang w:eastAsia="en-GB"/>
        </w:rPr>
        <w:t>Get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3"/>
        <w:gridCol w:w="983"/>
        <w:gridCol w:w="1516"/>
        <w:gridCol w:w="5550"/>
      </w:tblGrid>
      <w:tr w:rsidR="002A74BC" w14:paraId="6278B52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B91ADB" w14:textId="77777777" w:rsidR="002A74BC" w:rsidRDefault="002A74BC" w:rsidP="000B1778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481FDE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B7F76" w14:textId="77777777" w:rsidR="002A74BC" w:rsidRDefault="002A74BC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5966E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A74BC" w14:paraId="19B7B10F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CA860A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85048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C63AD" w14:textId="15DE1870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</w:t>
            </w:r>
            <w:r w:rsidR="00312920">
              <w:rPr>
                <w:rFonts w:cs="Calibri"/>
                <w:color w:val="000000"/>
                <w:szCs w:val="24"/>
                <w:lang w:eastAsia="en-GB"/>
              </w:rPr>
              <w:t>8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589E25" w14:textId="4A85D732" w:rsidR="002A74BC" w:rsidRPr="00C85A3D" w:rsidRDefault="006C378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t xml:space="preserve">PMMTNO </w:t>
            </w:r>
            <w:proofErr w:type="gramStart"/>
            <w:r>
              <w:t>in</w:t>
            </w:r>
            <w:proofErr w:type="gramEnd"/>
            <w:r w:rsidR="00F86104">
              <w:t xml:space="preserve"> MPDMAT table</w:t>
            </w:r>
          </w:p>
        </w:tc>
      </w:tr>
      <w:tr w:rsidR="002A74BC" w14:paraId="1CEC8D69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104818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A8AAD" w14:textId="77777777" w:rsidR="002A74BC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CD09" w14:textId="77777777" w:rsidR="002A74BC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44C954" w14:textId="37BD3CD4" w:rsidR="002A74BC" w:rsidRDefault="00593371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2A74BC" w14:paraId="71875337" w14:textId="77777777" w:rsidTr="007558B4">
        <w:trPr>
          <w:trHeight w:val="488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AC38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Alternate U/M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0A73A" w14:textId="77777777" w:rsidR="002A74BC" w:rsidRPr="00026627" w:rsidRDefault="002A74BC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ALUN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2C2F77" w14:textId="77777777" w:rsidR="002A74BC" w:rsidRPr="00026627" w:rsidRDefault="002A74BC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026627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5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25C871" w14:textId="48DE24BE" w:rsidR="002A74BC" w:rsidRPr="00026627" w:rsidRDefault="0017677C" w:rsidP="000B1778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</w:tbl>
    <w:p w14:paraId="1DEBABD2" w14:textId="5AD0CC20" w:rsidR="002A74BC" w:rsidRDefault="002A74BC" w:rsidP="002A74BC">
      <w:pPr>
        <w:pStyle w:val="Caption"/>
      </w:pPr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10</w:t>
      </w:r>
      <w:r w:rsidR="00195C9B">
        <w:fldChar w:fldCharType="end"/>
      </w:r>
      <w:r>
        <w:t xml:space="preserve">: </w:t>
      </w:r>
      <w:r w:rsidRPr="00221731">
        <w:t xml:space="preserve">Inputs to </w:t>
      </w:r>
      <w:r w:rsidR="007558B4">
        <w:t>retrieve unit of</w:t>
      </w:r>
      <w:r w:rsidRPr="00221731">
        <w:t xml:space="preserve"> measure conversion between Kilograms and Liters</w:t>
      </w:r>
      <w:r w:rsidR="007558B4">
        <w:t xml:space="preserve"> on the recipe </w:t>
      </w:r>
      <w:r w:rsidR="00957B1E">
        <w:t>item.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780C53" w14:paraId="02D8B61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A47427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8C5D3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9F855" w14:textId="77777777" w:rsidR="00780C53" w:rsidRDefault="00780C53" w:rsidP="000B1778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780C53" w14:paraId="218BE561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D4DD7" w14:textId="4344C14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01CA2" w14:textId="1438A532" w:rsidR="00780C53" w:rsidRDefault="00636005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3012" w14:textId="38F8E74F" w:rsidR="00780C53" w:rsidRDefault="00636005" w:rsidP="000B177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1.032</w:t>
            </w:r>
          </w:p>
        </w:tc>
      </w:tr>
      <w:tr w:rsidR="00780C53" w14:paraId="37E61AAF" w14:textId="77777777" w:rsidTr="000B1778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EB6E9E" w14:textId="24D3BDCA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F5599" w14:textId="6E60F390" w:rsidR="00780C53" w:rsidRDefault="00B75F18" w:rsidP="000B177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83C33E" w14:textId="66FAB5F5" w:rsidR="00780C53" w:rsidRDefault="00FC06ED" w:rsidP="00FC06E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2</w:t>
            </w:r>
          </w:p>
        </w:tc>
      </w:tr>
    </w:tbl>
    <w:p w14:paraId="2B06F707" w14:textId="6907141F" w:rsidR="00075924" w:rsidRDefault="00FC06ED" w:rsidP="00FC06ED">
      <w:pPr>
        <w:pStyle w:val="Caption"/>
      </w:pPr>
      <w:bookmarkStart w:id="18" w:name="_Ref215495955"/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11</w:t>
      </w:r>
      <w:r w:rsidR="00195C9B">
        <w:fldChar w:fldCharType="end"/>
      </w:r>
      <w:bookmarkEnd w:id="18"/>
      <w:r>
        <w:t>: Conversion factor and conversion form for the recipe item.</w:t>
      </w:r>
    </w:p>
    <w:p w14:paraId="7FD5B11D" w14:textId="02C30628" w:rsidR="00180279" w:rsidRDefault="00CD4046" w:rsidP="00CD4046">
      <w:pPr>
        <w:rPr>
          <w:lang w:val="en-GB" w:eastAsia="en-US"/>
        </w:rPr>
      </w:pPr>
      <w:r>
        <w:rPr>
          <w:lang w:val="en-GB" w:eastAsia="en-US"/>
        </w:rPr>
        <w:t xml:space="preserve">Once the conversion factor (COFA) is retrieved for the recipe item, </w:t>
      </w:r>
      <w:r w:rsidR="0054697B">
        <w:rPr>
          <w:lang w:val="en-GB" w:eastAsia="en-US"/>
        </w:rPr>
        <w:t xml:space="preserve">it needs to be </w:t>
      </w:r>
      <w:r w:rsidR="00FE3094">
        <w:rPr>
          <w:lang w:val="en-GB" w:eastAsia="en-US"/>
        </w:rPr>
        <w:t xml:space="preserve">adjusted to calculate density against the pack item based </w:t>
      </w:r>
      <w:r w:rsidR="003207AA">
        <w:rPr>
          <w:lang w:val="en-GB" w:eastAsia="en-US"/>
        </w:rPr>
        <w:t xml:space="preserve">on </w:t>
      </w:r>
      <w:r w:rsidR="00DE49A4">
        <w:rPr>
          <w:lang w:val="en-GB" w:eastAsia="en-US"/>
        </w:rPr>
        <w:t>the production line being</w:t>
      </w:r>
      <w:r w:rsidR="00BD7C50">
        <w:rPr>
          <w:lang w:val="en-GB" w:eastAsia="en-US"/>
        </w:rPr>
        <w:t xml:space="preserve"> </w:t>
      </w:r>
      <w:r w:rsidR="003207AA">
        <w:rPr>
          <w:lang w:val="en-GB" w:eastAsia="en-US"/>
        </w:rPr>
        <w:t>IBC</w:t>
      </w:r>
      <w:r w:rsidR="00BD7C50">
        <w:rPr>
          <w:lang w:val="en-GB" w:eastAsia="en-US"/>
        </w:rPr>
        <w:t xml:space="preserve"> or any other</w:t>
      </w:r>
      <w:r w:rsidR="003207AA">
        <w:rPr>
          <w:lang w:val="en-GB" w:eastAsia="en-US"/>
        </w:rPr>
        <w:t>.</w:t>
      </w:r>
    </w:p>
    <w:p w14:paraId="756E2FB1" w14:textId="6CA0FC50" w:rsidR="00093C41" w:rsidRPr="00093C41" w:rsidRDefault="00093C41" w:rsidP="00093C41">
      <w:pPr>
        <w:pStyle w:val="6aH6"/>
      </w:pPr>
      <w:r w:rsidRPr="00093C41">
        <w:t>Step 0</w:t>
      </w:r>
      <w:r w:rsidR="00D43C72">
        <w:t>5</w:t>
      </w:r>
      <w:r w:rsidRPr="00093C41">
        <w:t xml:space="preserve">. 02. Retrieving the </w:t>
      </w:r>
      <w:r w:rsidR="009A166C">
        <w:t>production line against the pack item</w:t>
      </w:r>
      <w:r w:rsidRPr="00093C41">
        <w:t>.</w:t>
      </w:r>
    </w:p>
    <w:p w14:paraId="0A966D86" w14:textId="1F289070" w:rsidR="00FB1354" w:rsidRDefault="00FB1354" w:rsidP="00093C41">
      <w:pPr>
        <w:pStyle w:val="ListParagraph"/>
        <w:numPr>
          <w:ilvl w:val="0"/>
          <w:numId w:val="39"/>
        </w:numPr>
      </w:pPr>
      <w:r w:rsidRPr="00093C41">
        <w:rPr>
          <w:rFonts w:cs="Calibri"/>
          <w:b/>
          <w:bCs/>
          <w:color w:val="000000"/>
          <w:szCs w:val="24"/>
          <w:lang w:eastAsia="en-GB"/>
        </w:rPr>
        <w:t>API: MMS200MI</w:t>
      </w:r>
    </w:p>
    <w:p w14:paraId="47F45611" w14:textId="357D069F" w:rsidR="00FB1354" w:rsidRPr="003C4C40" w:rsidRDefault="00FB1354" w:rsidP="00FB135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F204D1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875146">
        <w:rPr>
          <w:rFonts w:eastAsia="Times New Roman" w:cs="Calibri"/>
          <w:b/>
          <w:bCs/>
          <w:color w:val="000000"/>
          <w:szCs w:val="24"/>
          <w:lang w:eastAsia="en-GB"/>
        </w:rPr>
        <w:t>GetItmFac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FB1354" w14:paraId="480498E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6A059" w14:textId="77777777" w:rsidR="00FB1354" w:rsidRDefault="00FB1354" w:rsidP="007439C6">
            <w:pPr>
              <w:pStyle w:val="ListParagraph"/>
              <w:spacing w:line="276" w:lineRule="auto"/>
            </w:pPr>
            <w:r w:rsidRPr="003C4C40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22576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B4035F" w14:textId="77777777" w:rsidR="00FB1354" w:rsidRDefault="00FB1354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F235BE" w14:textId="77777777" w:rsidR="00FB1354" w:rsidRDefault="00FB135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17677C" w14:paraId="7628A755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9EE4A" w14:textId="1370E8D5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Company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78511" w14:textId="07113742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CONO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E8C480" w14:textId="2A4A9583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680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C74ED9" w14:textId="55450F49" w:rsidR="0017677C" w:rsidRPr="00C85A3D" w:rsidRDefault="007149EA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highlight w:val="yellow"/>
                <w:lang w:eastAsia="en-GB"/>
              </w:rPr>
            </w:pPr>
            <w:r>
              <w:rPr>
                <w:rFonts w:cs="Calibri"/>
                <w:color w:val="000000"/>
                <w:szCs w:val="24"/>
              </w:rPr>
              <w:t>The company the user is logged into</w:t>
            </w:r>
          </w:p>
        </w:tc>
      </w:tr>
      <w:tr w:rsidR="0017677C" w14:paraId="2535D6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EBA8A" w14:textId="54987343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70EA8" w14:textId="213EBBF1" w:rsidR="0017677C" w:rsidRDefault="0017677C" w:rsidP="0017677C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2A2AA7" w14:textId="639F9A9E" w:rsidR="0017677C" w:rsidRDefault="0017677C" w:rsidP="0017677C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B350F7" w14:textId="475F7304" w:rsidR="0017677C" w:rsidRDefault="0017677C" w:rsidP="0017677C">
            <w:pPr>
              <w:keepNext/>
              <w:spacing w:line="276" w:lineRule="auto"/>
              <w:jc w:val="center"/>
            </w:pPr>
            <w:r w:rsidRPr="00593371">
              <w:t>Maintain this as a configurable property field so it can be updated or amended as required</w:t>
            </w:r>
          </w:p>
        </w:tc>
      </w:tr>
      <w:tr w:rsidR="00BB6BD3" w14:paraId="478702E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8532E" w14:textId="491717C2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BC362" w14:textId="25F03953" w:rsidR="00BB6BD3" w:rsidRDefault="00BB6BD3" w:rsidP="00BB6BD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35EDF" w14:textId="5C73BBD4" w:rsidR="00BB6BD3" w:rsidRDefault="00BB6BD3" w:rsidP="00BB6BD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EB4370" w14:textId="1BC51F2D" w:rsidR="00BB6BD3" w:rsidRDefault="0017677C" w:rsidP="00DE49A4">
            <w:pPr>
              <w:keepNext/>
              <w:spacing w:line="276" w:lineRule="auto"/>
              <w:jc w:val="center"/>
            </w:pPr>
            <w:r>
              <w:t xml:space="preserve">PMPRNO </w:t>
            </w:r>
            <w:proofErr w:type="gramStart"/>
            <w:r>
              <w:t>in</w:t>
            </w:r>
            <w:proofErr w:type="gramEnd"/>
            <w:r>
              <w:t xml:space="preserve"> MPDMAT table</w:t>
            </w:r>
          </w:p>
        </w:tc>
      </w:tr>
    </w:tbl>
    <w:p w14:paraId="4FB1180F" w14:textId="60C9EE9C" w:rsidR="00E00B9B" w:rsidRDefault="00DE49A4" w:rsidP="00DE49A4">
      <w:pPr>
        <w:pStyle w:val="Caption"/>
      </w:pPr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12</w:t>
      </w:r>
      <w:r w:rsidR="00195C9B">
        <w:fldChar w:fldCharType="end"/>
      </w:r>
      <w:r>
        <w:t>: Inputs to extract the production line for the pack item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BB6BD3" w14:paraId="371C82D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51373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7EADC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D9C9B8" w14:textId="77777777" w:rsidR="00BB6BD3" w:rsidRDefault="00BB6BD3" w:rsidP="007439C6">
            <w:pPr>
              <w:spacing w:line="276" w:lineRule="auto"/>
              <w:jc w:val="center"/>
            </w:pPr>
            <w:r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BB6BD3" w14:paraId="738B2F2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D45AA1" w14:textId="4F13DD86" w:rsidR="00BB6BD3" w:rsidRDefault="00BB6BD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 xml:space="preserve">Production </w:t>
            </w:r>
            <w:r w:rsidR="008952EC">
              <w:rPr>
                <w:rFonts w:cs="Calibri"/>
                <w:color w:val="000000"/>
                <w:szCs w:val="24"/>
                <w:lang w:eastAsia="en-GB"/>
              </w:rPr>
              <w:t>line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A5BB3C" w14:textId="0D8E9AF8" w:rsidR="00BB6BD3" w:rsidRDefault="008952EC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WCLN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CEA73" w14:textId="3CC3B37A" w:rsidR="00BB6BD3" w:rsidRDefault="008952EC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>
              <w:rPr>
                <w:rFonts w:cs="Calibri"/>
                <w:color w:val="000000"/>
                <w:szCs w:val="24"/>
                <w:lang w:eastAsia="en-GB"/>
              </w:rPr>
              <w:t>10L_A</w:t>
            </w:r>
          </w:p>
        </w:tc>
      </w:tr>
    </w:tbl>
    <w:p w14:paraId="5EE95E57" w14:textId="2379C715" w:rsidR="00BB6BD3" w:rsidRPr="00BB6BD3" w:rsidRDefault="00BB6BD3" w:rsidP="008C56E2">
      <w:pPr>
        <w:pStyle w:val="Caption"/>
      </w:pPr>
      <w:bookmarkStart w:id="19" w:name="_Ref218871043"/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13</w:t>
      </w:r>
      <w:r w:rsidR="00195C9B">
        <w:fldChar w:fldCharType="end"/>
      </w:r>
      <w:bookmarkEnd w:id="19"/>
      <w:r>
        <w:t xml:space="preserve">: </w:t>
      </w:r>
      <w:r w:rsidR="000B763E">
        <w:t>Production line against the pack item</w:t>
      </w:r>
      <w:r>
        <w:t>.</w:t>
      </w:r>
    </w:p>
    <w:p w14:paraId="462D04EB" w14:textId="513C06AC" w:rsidR="007558B4" w:rsidRDefault="007558B4" w:rsidP="008C56E2">
      <w:pPr>
        <w:pStyle w:val="6aH6"/>
      </w:pPr>
      <w:r>
        <w:t>Step 0</w:t>
      </w:r>
      <w:r w:rsidR="00D43C72">
        <w:t>5</w:t>
      </w:r>
      <w:r w:rsidR="008C56E2">
        <w:t>. 03.</w:t>
      </w:r>
      <w:r>
        <w:t xml:space="preserve"> </w:t>
      </w:r>
      <w:r w:rsidR="00AA4FC6">
        <w:t xml:space="preserve">Adding the </w:t>
      </w:r>
      <w:r w:rsidRPr="00B27957">
        <w:t>alternate UOM</w:t>
      </w:r>
      <w:r>
        <w:t xml:space="preserve"> </w:t>
      </w:r>
      <w:r w:rsidR="00AA4FC6">
        <w:t>against the pack</w:t>
      </w:r>
      <w:r>
        <w:t xml:space="preserve"> item.</w:t>
      </w:r>
    </w:p>
    <w:p w14:paraId="25F36EC1" w14:textId="5E5671D0" w:rsidR="005B34E6" w:rsidRPr="00624A14" w:rsidRDefault="001B3F0B" w:rsidP="006F0664">
      <w:pPr>
        <w:pStyle w:val="6aH6"/>
      </w:pPr>
      <w:r w:rsidRPr="00624A14">
        <w:lastRenderedPageBreak/>
        <w:t>Step 0</w:t>
      </w:r>
      <w:r w:rsidR="00D43C72">
        <w:t>5</w:t>
      </w:r>
      <w:r w:rsidRPr="00624A14">
        <w:t>. 03. 0</w:t>
      </w:r>
      <w:r w:rsidR="00C763B2" w:rsidRPr="00624A14">
        <w:t>1</w:t>
      </w:r>
      <w:r w:rsidRPr="00624A14">
        <w:t xml:space="preserve">. </w:t>
      </w:r>
      <w:r w:rsidR="00014FCC" w:rsidRPr="00624A14">
        <w:t>P</w:t>
      </w:r>
      <w:r w:rsidR="00B96284" w:rsidRPr="00624A14">
        <w:t xml:space="preserve">roduction line on </w:t>
      </w:r>
      <w:r w:rsidR="00B96284" w:rsidRPr="00624A14">
        <w:fldChar w:fldCharType="begin"/>
      </w:r>
      <w:r w:rsidR="00B96284" w:rsidRPr="00624A14">
        <w:instrText xml:space="preserve"> REF _Ref218871043 \h </w:instrText>
      </w:r>
      <w:r w:rsidR="006F0664" w:rsidRPr="00624A14">
        <w:instrText xml:space="preserve"> \* MERGEFORMAT </w:instrText>
      </w:r>
      <w:r w:rsidR="00B96284" w:rsidRPr="00624A14">
        <w:fldChar w:fldCharType="separate"/>
      </w:r>
      <w:r w:rsidR="00D70217">
        <w:t xml:space="preserve">Table </w:t>
      </w:r>
      <w:r w:rsidR="00D70217">
        <w:rPr>
          <w:noProof/>
        </w:rPr>
        <w:t>13</w:t>
      </w:r>
      <w:r w:rsidR="00B96284" w:rsidRPr="00624A14">
        <w:fldChar w:fldCharType="end"/>
      </w:r>
      <w:r w:rsidR="00B96284" w:rsidRPr="00624A14">
        <w:t xml:space="preserve"> consist of </w:t>
      </w:r>
      <w:r w:rsidR="00B862EB" w:rsidRPr="00624A14">
        <w:t>any other value except</w:t>
      </w:r>
      <w:r w:rsidR="00087AF1" w:rsidRPr="00624A14">
        <w:t xml:space="preserve"> </w:t>
      </w:r>
      <w:r w:rsidR="00B862EB" w:rsidRPr="00624A14">
        <w:t xml:space="preserve">IBC </w:t>
      </w:r>
      <w:r w:rsidR="00B96284" w:rsidRPr="00624A14">
        <w:t xml:space="preserve">(i.e. </w:t>
      </w:r>
      <w:r w:rsidR="00B862EB" w:rsidRPr="00624A14">
        <w:t xml:space="preserve">500ML, </w:t>
      </w:r>
      <w:r w:rsidR="00E32713" w:rsidRPr="00624A14">
        <w:t xml:space="preserve">1L, </w:t>
      </w:r>
      <w:r w:rsidR="00B862EB" w:rsidRPr="00624A14">
        <w:t>5L_A, 5L_B</w:t>
      </w:r>
      <w:r w:rsidR="00B96284" w:rsidRPr="00624A14">
        <w:t>).</w:t>
      </w:r>
    </w:p>
    <w:p w14:paraId="0BFA419F" w14:textId="467FB1F8" w:rsidR="00B405DA" w:rsidRPr="00624A14" w:rsidRDefault="005B34E6" w:rsidP="00C859A7">
      <w:pPr>
        <w:pStyle w:val="7aH7"/>
      </w:pPr>
      <w:r w:rsidRPr="00624A14">
        <w:t xml:space="preserve">Step </w:t>
      </w:r>
      <w:r w:rsidR="003D7AAB" w:rsidRPr="00624A14">
        <w:t>0</w:t>
      </w:r>
      <w:r w:rsidR="00D43C72">
        <w:t>5</w:t>
      </w:r>
      <w:r w:rsidR="003D7AAB" w:rsidRPr="00624A14">
        <w:t>. 03. 0</w:t>
      </w:r>
      <w:r w:rsidR="00087AF1" w:rsidRPr="00624A14">
        <w:t>1</w:t>
      </w:r>
      <w:r w:rsidR="003D7AAB" w:rsidRPr="00624A14">
        <w:t xml:space="preserve">. 01. </w:t>
      </w:r>
      <w:r w:rsidRPr="00624A14">
        <w:t xml:space="preserve">Extract quantity against </w:t>
      </w:r>
      <w:r w:rsidR="002A189B" w:rsidRPr="00624A14">
        <w:t xml:space="preserve">the </w:t>
      </w:r>
      <w:r w:rsidRPr="00624A14">
        <w:t>recipe code</w:t>
      </w:r>
    </w:p>
    <w:p w14:paraId="08BE9A67" w14:textId="2C6CAA1B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API: </w:t>
      </w:r>
      <w:r w:rsidR="00C859A7" w:rsidRPr="00624A14">
        <w:rPr>
          <w:rFonts w:eastAsia="Times New Roman" w:cs="Calibri"/>
          <w:b/>
          <w:bCs/>
          <w:color w:val="000000"/>
          <w:szCs w:val="24"/>
          <w:lang w:eastAsia="en-GB"/>
        </w:rPr>
        <w:t>CMS100MI</w:t>
      </w:r>
    </w:p>
    <w:p w14:paraId="13361951" w14:textId="08A79152" w:rsidR="00C23A76" w:rsidRPr="00624A14" w:rsidRDefault="00C23A76" w:rsidP="00C23A7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E70ED3"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23A76" w:rsidRPr="00624A14" w14:paraId="65FCE47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5FF3C" w14:textId="77777777" w:rsidR="00C23A76" w:rsidRPr="00624A14" w:rsidRDefault="00C23A76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D6D3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4080A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15236E" w14:textId="77777777" w:rsidR="00C23A76" w:rsidRPr="00624A14" w:rsidRDefault="00C23A76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3774BF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D66BB9" w14:textId="3EB0A6E1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From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F69A8" w14:textId="08413853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1684" w14:textId="6EF0DF95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2DA08A" w14:textId="38A7F2F6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602B9B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4E0E7" w14:textId="16947810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To item to inherit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A4CF4B" w14:textId="4267560F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T_INHI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12DC3" w14:textId="29BE46ED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F35708D" w14:textId="6162C7A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27631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5052C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41498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6DA1F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EA9501" w14:textId="50EC9B63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852C8B" w:rsidRPr="00624A14" w14:paraId="62BFF9DD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1AAF4B" w14:textId="04E47D31" w:rsidR="00852C8B" w:rsidRPr="00624A14" w:rsidRDefault="009C4E95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38512" w14:textId="77777777" w:rsidR="00852C8B" w:rsidRPr="00624A14" w:rsidRDefault="00852C8B" w:rsidP="00852C8B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4DF8D" w14:textId="1C1850AE" w:rsidR="00852C8B" w:rsidRPr="00624A14" w:rsidRDefault="009C4E95" w:rsidP="00852C8B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1910028" w14:textId="3F358D48" w:rsidR="00852C8B" w:rsidRPr="00624A14" w:rsidRDefault="00320ECD" w:rsidP="00852C8B">
            <w:pPr>
              <w:keepNext/>
              <w:spacing w:line="276" w:lineRule="auto"/>
              <w:jc w:val="center"/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D858B8" w:rsidRPr="00624A14" w14:paraId="50D6771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173AE" w14:textId="5A630133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FCDAD" w14:textId="03F501F0" w:rsidR="00D858B8" w:rsidRPr="00624A14" w:rsidRDefault="00D858B8" w:rsidP="00D858B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23C3D" w14:textId="02D28118" w:rsidR="00D858B8" w:rsidRPr="00624A14" w:rsidRDefault="00D858B8" w:rsidP="00D858B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9DDA8E" w14:textId="15C87A17" w:rsidR="00D858B8" w:rsidRPr="00624A14" w:rsidRDefault="00ED6A42" w:rsidP="00D858B8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79E16C86" w14:textId="623AF5BB" w:rsidR="00C23A76" w:rsidRPr="00624A14" w:rsidRDefault="00C23A76" w:rsidP="00C23A76">
      <w:pPr>
        <w:pStyle w:val="Caption"/>
      </w:pPr>
      <w:r w:rsidRPr="00624A14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14</w:t>
      </w:r>
      <w:r w:rsidR="00195C9B">
        <w:fldChar w:fldCharType="end"/>
      </w:r>
      <w:r w:rsidRPr="00624A14">
        <w:t xml:space="preserve">: Inputs to extract the </w:t>
      </w:r>
      <w:r w:rsidR="00D858B8" w:rsidRPr="00624A14">
        <w:t>consumption quantity against the 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23A76" w:rsidRPr="00624A14" w14:paraId="2FCC5EA7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D3755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08C07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9B59" w14:textId="77777777" w:rsidR="00C23A76" w:rsidRPr="00624A14" w:rsidRDefault="00C23A76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23A76" w:rsidRPr="00624A14" w14:paraId="4C45B77A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5804C8" w14:textId="3EC1982F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5DE0" w14:textId="5016DEA0" w:rsidR="00C23A76" w:rsidRPr="00624A14" w:rsidRDefault="006372F1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A1F75" w14:textId="6BB38A3D" w:rsidR="00C23A76" w:rsidRPr="00624A14" w:rsidRDefault="006372F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</w:tr>
    </w:tbl>
    <w:p w14:paraId="299C9358" w14:textId="08EF767A" w:rsidR="00C23A76" w:rsidRPr="00624A14" w:rsidRDefault="00C23A76" w:rsidP="00C23A76">
      <w:pPr>
        <w:pStyle w:val="Caption"/>
      </w:pPr>
      <w:bookmarkStart w:id="20" w:name="_Ref219053341"/>
      <w:r w:rsidRPr="00624A14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15</w:t>
      </w:r>
      <w:r w:rsidR="00195C9B">
        <w:fldChar w:fldCharType="end"/>
      </w:r>
      <w:bookmarkEnd w:id="20"/>
      <w:r w:rsidRPr="00624A14">
        <w:t xml:space="preserve">: </w:t>
      </w:r>
      <w:r w:rsidR="009B357F" w:rsidRPr="00624A14">
        <w:t>Consumption quantity against the recipe code</w:t>
      </w:r>
      <w:r w:rsidRPr="00624A14">
        <w:t>.</w:t>
      </w:r>
    </w:p>
    <w:p w14:paraId="22FA36A9" w14:textId="16DC7C96" w:rsidR="009B357F" w:rsidRPr="00624A14" w:rsidRDefault="003D7AAB" w:rsidP="009B357F">
      <w:pPr>
        <w:pStyle w:val="7aH7"/>
      </w:pPr>
      <w:r w:rsidRPr="00624A14">
        <w:t>Step 0</w:t>
      </w:r>
      <w:r w:rsidR="00D43C72">
        <w:t>5</w:t>
      </w:r>
      <w:r w:rsidRPr="00624A14">
        <w:t>. 03. 0</w:t>
      </w:r>
      <w:r w:rsidR="001C4D96" w:rsidRPr="00624A14">
        <w:t>1</w:t>
      </w:r>
      <w:r w:rsidRPr="00624A14">
        <w:t xml:space="preserve">. 02. </w:t>
      </w:r>
      <w:r w:rsidR="009B357F" w:rsidRPr="00624A14">
        <w:t>Extract quantity against the jar</w:t>
      </w:r>
      <w:r w:rsidR="009D5556" w:rsidRPr="00624A14">
        <w:t xml:space="preserve"> or </w:t>
      </w:r>
      <w:r w:rsidR="009B357F" w:rsidRPr="00624A14">
        <w:t>pouch</w:t>
      </w:r>
      <w:r w:rsidR="00087AF1" w:rsidRPr="00624A14">
        <w:t xml:space="preserve"> or whichever the packaging used</w:t>
      </w:r>
    </w:p>
    <w:p w14:paraId="740FAE9C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18AA7FE0" w14:textId="77777777" w:rsidR="009B357F" w:rsidRPr="00624A14" w:rsidRDefault="009B357F" w:rsidP="009B357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LstMaterial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9B357F" w:rsidRPr="00624A14" w14:paraId="13B3E61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868C0" w14:textId="77777777" w:rsidR="009B357F" w:rsidRPr="00624A14" w:rsidRDefault="009B357F" w:rsidP="007439C6">
            <w:pPr>
              <w:pStyle w:val="ListParagraph"/>
              <w:spacing w:line="276" w:lineRule="auto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76650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CFFB9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6B554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D6A42" w:rsidRPr="00624A14" w14:paraId="088479B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54B3" w14:textId="4E7707C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 xml:space="preserve">From Critical </w:t>
            </w:r>
            <w:proofErr w:type="spellStart"/>
            <w:r w:rsidRPr="00624A14"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B14E63" w14:textId="5F3CE62A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9137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60BA9F9" w14:textId="6F3B469B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57ED294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3E4D87" w14:textId="44DA502B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 xml:space="preserve">To Critical </w:t>
            </w:r>
            <w:proofErr w:type="spellStart"/>
            <w:r w:rsidRPr="00624A14">
              <w:rPr>
                <w:rFonts w:cs="Calibri"/>
                <w:color w:val="000000"/>
                <w:szCs w:val="24"/>
                <w:lang w:eastAsia="en-GB"/>
              </w:rPr>
              <w:t>mtrl</w:t>
            </w:r>
            <w:proofErr w:type="spellEnd"/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10B09" w14:textId="0F165D79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T_CRTM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2DB1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C2957A" w14:textId="27C4B671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ED6A42" w:rsidRPr="00624A14" w14:paraId="7E63133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69A2F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Facility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5D8C9" w14:textId="77777777" w:rsidR="00ED6A42" w:rsidRPr="00624A14" w:rsidRDefault="00ED6A42" w:rsidP="00ED6A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FACI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A7D72" w14:textId="77777777" w:rsidR="00ED6A42" w:rsidRPr="00624A14" w:rsidRDefault="00ED6A42" w:rsidP="00ED6A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SB1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EB63DE" w14:textId="1D5F3790" w:rsidR="00ED6A42" w:rsidRPr="00624A14" w:rsidRDefault="00ED6A42" w:rsidP="00ED6A42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  <w:tr w:rsidR="009B357F" w:rsidRPr="00624A14" w14:paraId="7ED8CE8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E5F1F6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Product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804C4C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E8F5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24E7AF" w14:textId="74A24E23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 xml:space="preserve">PMPRNO </w:t>
            </w:r>
            <w:proofErr w:type="gramStart"/>
            <w:r w:rsidRPr="00624A14">
              <w:t>in</w:t>
            </w:r>
            <w:proofErr w:type="gramEnd"/>
            <w:r w:rsidRPr="00624A14">
              <w:t xml:space="preserve"> MPDMAT table</w:t>
            </w:r>
          </w:p>
        </w:tc>
      </w:tr>
      <w:tr w:rsidR="009B357F" w:rsidRPr="00624A14" w14:paraId="492CA42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82CD1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Structure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C400B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STRT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1B1F9" w14:textId="77777777" w:rsidR="009B357F" w:rsidRPr="00624A14" w:rsidRDefault="009B357F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001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57E57" w14:textId="0E1CAA11" w:rsidR="009B357F" w:rsidRPr="00624A14" w:rsidRDefault="00ED6A42" w:rsidP="007439C6">
            <w:pPr>
              <w:keepNext/>
              <w:spacing w:line="276" w:lineRule="auto"/>
              <w:jc w:val="center"/>
            </w:pPr>
            <w:r w:rsidRPr="00624A14">
              <w:t>Maintain this as a configurable property field so it can be updated or amended as required</w:t>
            </w:r>
          </w:p>
        </w:tc>
      </w:tr>
    </w:tbl>
    <w:p w14:paraId="50A13544" w14:textId="4F874041" w:rsidR="009B357F" w:rsidRPr="00624A14" w:rsidRDefault="009B357F" w:rsidP="009B357F">
      <w:pPr>
        <w:pStyle w:val="Caption"/>
      </w:pPr>
      <w:r w:rsidRPr="00624A14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16</w:t>
      </w:r>
      <w:r w:rsidR="00195C9B">
        <w:fldChar w:fldCharType="end"/>
      </w:r>
      <w:r w:rsidRPr="00624A14">
        <w:t xml:space="preserve">: Inputs to extract the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9B357F" w:rsidRPr="00624A14" w14:paraId="7143FD2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56325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95C6E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BC793" w14:textId="77777777" w:rsidR="009B357F" w:rsidRPr="00624A14" w:rsidRDefault="009B357F" w:rsidP="007439C6">
            <w:pPr>
              <w:spacing w:line="276" w:lineRule="auto"/>
              <w:jc w:val="center"/>
            </w:pPr>
            <w:r w:rsidRPr="00624A1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9B357F" w:rsidRPr="00624A14" w14:paraId="1785DF5F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4E969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Quantity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B4C5E" w14:textId="77777777" w:rsidR="009B357F" w:rsidRPr="00624A14" w:rsidRDefault="009B357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CNQT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D8938" w14:textId="4AD8D9B6" w:rsidR="009B357F" w:rsidRPr="00624A14" w:rsidRDefault="008E70B1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24A14">
              <w:rPr>
                <w:rFonts w:cs="Calibri"/>
                <w:color w:val="000000"/>
                <w:szCs w:val="24"/>
                <w:lang w:eastAsia="en-GB"/>
              </w:rPr>
              <w:t>4</w:t>
            </w:r>
          </w:p>
        </w:tc>
      </w:tr>
    </w:tbl>
    <w:p w14:paraId="05D6F191" w14:textId="564884AE" w:rsidR="009B357F" w:rsidRPr="00624A14" w:rsidRDefault="009B357F" w:rsidP="009B357F">
      <w:pPr>
        <w:pStyle w:val="Caption"/>
      </w:pPr>
      <w:bookmarkStart w:id="21" w:name="_Ref218873509"/>
      <w:r w:rsidRPr="00624A14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17</w:t>
      </w:r>
      <w:r w:rsidR="00195C9B">
        <w:fldChar w:fldCharType="end"/>
      </w:r>
      <w:bookmarkEnd w:id="21"/>
      <w:r w:rsidRPr="00624A14">
        <w:t xml:space="preserve">: Consumption quantity against the </w:t>
      </w:r>
      <w:r w:rsidR="008E70B1" w:rsidRPr="00624A14">
        <w:t>jar</w:t>
      </w:r>
      <w:r w:rsidR="009D5556" w:rsidRPr="00624A14">
        <w:t xml:space="preserve"> or</w:t>
      </w:r>
      <w:r w:rsidR="008E70B1" w:rsidRPr="00624A14">
        <w:t xml:space="preserve"> pouch</w:t>
      </w:r>
      <w:r w:rsidRPr="00624A14">
        <w:t>.</w:t>
      </w:r>
    </w:p>
    <w:p w14:paraId="6BF1D460" w14:textId="706D1873" w:rsidR="00C23A76" w:rsidRPr="00624A14" w:rsidRDefault="003D7AAB" w:rsidP="005D6821">
      <w:pPr>
        <w:pStyle w:val="7aH7"/>
      </w:pPr>
      <w:r w:rsidRPr="00624A14">
        <w:t>Step 0</w:t>
      </w:r>
      <w:r w:rsidR="00D43C72">
        <w:t>5</w:t>
      </w:r>
      <w:r w:rsidRPr="00624A14">
        <w:t>. 03. 0</w:t>
      </w:r>
      <w:r w:rsidR="001C4D96" w:rsidRPr="00624A14">
        <w:t>1</w:t>
      </w:r>
      <w:r w:rsidRPr="00624A14">
        <w:t xml:space="preserve">. 03. </w:t>
      </w:r>
      <w:r w:rsidR="005D6821" w:rsidRPr="00624A14">
        <w:t>Add density against the pack code</w:t>
      </w:r>
    </w:p>
    <w:p w14:paraId="618A84E9" w14:textId="77777777" w:rsidR="00B96284" w:rsidRPr="00624A14" w:rsidRDefault="00B96284" w:rsidP="00B96284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A19CCCB" w14:textId="77777777" w:rsidR="00B96284" w:rsidRPr="00D70217" w:rsidRDefault="00B96284" w:rsidP="00B96284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B96284" w:rsidRPr="00D70217" w14:paraId="6F2FA372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23BAB" w14:textId="77777777" w:rsidR="00B96284" w:rsidRPr="00D70217" w:rsidRDefault="00B96284" w:rsidP="007439C6">
            <w:pPr>
              <w:pStyle w:val="ListParagraph"/>
              <w:spacing w:line="276" w:lineRule="auto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lastRenderedPageBreak/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80A9B" w14:textId="77777777" w:rsidR="00B96284" w:rsidRPr="00D70217" w:rsidRDefault="00B96284" w:rsidP="007439C6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CB9CF9" w14:textId="77777777" w:rsidR="00B96284" w:rsidRPr="00D70217" w:rsidRDefault="00B96284" w:rsidP="007439C6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51CCEE" w14:textId="77777777" w:rsidR="00B96284" w:rsidRPr="00D70217" w:rsidRDefault="00B96284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96284" w:rsidRPr="00D70217" w14:paraId="284EA22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3637" w14:textId="77777777" w:rsidR="00B96284" w:rsidRPr="00D70217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92A1BC" w14:textId="77777777" w:rsidR="00B96284" w:rsidRPr="00D70217" w:rsidRDefault="00B96284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3AD9E" w14:textId="77777777" w:rsidR="00B96284" w:rsidRPr="00D70217" w:rsidRDefault="00B96284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E387E36" w14:textId="3C01B009" w:rsidR="00B96284" w:rsidRPr="00D70217" w:rsidRDefault="00ED6A42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 xml:space="preserve">PMPRNO </w:t>
            </w:r>
            <w:proofErr w:type="gramStart"/>
            <w:r w:rsidRPr="00D70217">
              <w:t>in</w:t>
            </w:r>
            <w:proofErr w:type="gramEnd"/>
            <w:r w:rsidRPr="00D70217">
              <w:t xml:space="preserve"> MPDMAT table</w:t>
            </w:r>
          </w:p>
        </w:tc>
      </w:tr>
      <w:tr w:rsidR="007670C3" w:rsidRPr="00D70217" w14:paraId="0052C8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079E7" w14:textId="33784886" w:rsidR="007670C3" w:rsidRPr="00D70217" w:rsidRDefault="007670C3" w:rsidP="007670C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7FC9" w14:textId="461DF3D8" w:rsidR="007670C3" w:rsidRPr="00D70217" w:rsidRDefault="007670C3" w:rsidP="007670C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D03F60" w14:textId="2892A1EF" w:rsidR="007670C3" w:rsidRPr="00D70217" w:rsidRDefault="007670C3" w:rsidP="007670C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1C1B5D" w14:textId="6B254EF1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7670C3" w:rsidRPr="00D70217" w14:paraId="1A4AC9A8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890E7" w14:textId="22CAE950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BA66B" w14:textId="17DC4F47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FC1712" w14:textId="3BE5B4F5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DPP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0E010B" w14:textId="3DCA76CD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7670C3" w:rsidRPr="00D70217" w14:paraId="3808A71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F086" w14:textId="776B8D37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60AE3" w14:textId="76A6D686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C87E0" w14:textId="5EB6B361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3554F3" w14:textId="55E8DDE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7670C3" w:rsidRPr="00D70217" w14:paraId="1AADFF3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FE519A" w14:textId="59FF6120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D68A6" w14:textId="2220012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46AC3" w14:textId="6ECBFF84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5.15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B0BF76" w14:textId="781D4AE7" w:rsidR="007670C3" w:rsidRPr="00D70217" w:rsidRDefault="007670C3" w:rsidP="007670C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lang w:val="en-GB" w:eastAsia="en-US"/>
              </w:rPr>
              <w:t xml:space="preserve">Conversion factor (COFA)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_Ref215495955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 *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_Ref219053341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15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/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_Ref218873509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17</w:t>
            </w:r>
            <w:r w:rsidRPr="00D70217">
              <w:rPr>
                <w:lang w:val="en-GB" w:eastAsia="en-US"/>
              </w:rPr>
              <w:fldChar w:fldCharType="end"/>
            </w:r>
          </w:p>
        </w:tc>
      </w:tr>
      <w:tr w:rsidR="007670C3" w:rsidRPr="00D70217" w14:paraId="7B5A0B3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3AECE" w14:textId="738D8A36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5CA90" w14:textId="3E12CF5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8B2DA" w14:textId="69B864D9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6A24C67" w14:textId="603C653A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 xml:space="preserve">Output from </w:t>
            </w:r>
            <w:r w:rsidRPr="00D70217">
              <w:fldChar w:fldCharType="begin"/>
            </w:r>
            <w:r w:rsidRPr="00D70217">
              <w:instrText xml:space="preserve"> REF _Ref215495955 \h  \* MERGEFORMAT </w:instrText>
            </w:r>
            <w:r w:rsidRPr="00D70217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D70217">
              <w:fldChar w:fldCharType="end"/>
            </w:r>
          </w:p>
        </w:tc>
      </w:tr>
      <w:tr w:rsidR="007670C3" w:rsidRPr="00D70217" w14:paraId="0EA07CE1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6E4514" w14:textId="4E1795E7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CFE56" w14:textId="6A49AB26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5FC91" w14:textId="20352F9D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0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06F98E" w14:textId="76BC27DD" w:rsidR="007670C3" w:rsidRPr="00D70217" w:rsidRDefault="007670C3" w:rsidP="007670C3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</w:tbl>
    <w:p w14:paraId="3DE3715F" w14:textId="1BD0DE37" w:rsidR="00B96284" w:rsidRPr="00D70217" w:rsidRDefault="00B96284" w:rsidP="00B96284">
      <w:pPr>
        <w:pStyle w:val="Caption"/>
      </w:pPr>
      <w:r w:rsidRPr="00D70217">
        <w:t xml:space="preserve">Table </w:t>
      </w:r>
      <w:r w:rsidR="00195C9B" w:rsidRPr="00D70217">
        <w:fldChar w:fldCharType="begin"/>
      </w:r>
      <w:r w:rsidR="00195C9B" w:rsidRPr="00D70217">
        <w:instrText xml:space="preserve"> SEQ Table \* ARABIC </w:instrText>
      </w:r>
      <w:r w:rsidR="00195C9B" w:rsidRPr="00D70217">
        <w:fldChar w:fldCharType="separate"/>
      </w:r>
      <w:r w:rsidR="00D70217">
        <w:rPr>
          <w:noProof/>
        </w:rPr>
        <w:t>18</w:t>
      </w:r>
      <w:r w:rsidR="00195C9B" w:rsidRPr="00D70217">
        <w:fldChar w:fldCharType="end"/>
      </w:r>
      <w:r w:rsidRPr="00D70217">
        <w:t>: Inputs to add unit of measure conversion between Kilograms and Liters against pack item.</w:t>
      </w:r>
    </w:p>
    <w:p w14:paraId="2D1D0534" w14:textId="60A73E61" w:rsidR="00DE24CA" w:rsidRPr="00D70217" w:rsidRDefault="00DE24CA" w:rsidP="00DE24CA">
      <w:pPr>
        <w:rPr>
          <w:lang w:val="en-GB" w:eastAsia="en-US"/>
        </w:rPr>
      </w:pPr>
      <w:r w:rsidRPr="00D70217">
        <w:rPr>
          <w:lang w:val="en-GB" w:eastAsia="en-US"/>
        </w:rPr>
        <w:t xml:space="preserve">In the event </w:t>
      </w:r>
      <w:r w:rsidRPr="00D70217">
        <w:t>Step 0</w:t>
      </w:r>
      <w:r w:rsidR="00E575D1" w:rsidRPr="00D70217">
        <w:t>5</w:t>
      </w:r>
      <w:r w:rsidRPr="00D70217">
        <w:t xml:space="preserve">. 03. 01. 03. fails due to an existing record, proceed to </w:t>
      </w:r>
      <w:r w:rsidR="00C901D7" w:rsidRPr="00D70217">
        <w:t>Step 04. 03. 01. 04.</w:t>
      </w:r>
      <w:r w:rsidRPr="00D70217">
        <w:t xml:space="preserve">, else proceed to </w:t>
      </w:r>
      <w:r w:rsidR="00C901D7" w:rsidRPr="00D70217">
        <w:t>Step 04. 03. 01. 05.</w:t>
      </w:r>
      <w:r w:rsidRPr="00D70217">
        <w:t>.</w:t>
      </w:r>
    </w:p>
    <w:p w14:paraId="4D5D5F40" w14:textId="26A46995" w:rsidR="00DE24CA" w:rsidRPr="00D70217" w:rsidRDefault="00C901D7" w:rsidP="00DE24CA">
      <w:pPr>
        <w:pStyle w:val="5aH5"/>
      </w:pPr>
      <w:r w:rsidRPr="00D70217">
        <w:t>Step 0</w:t>
      </w:r>
      <w:r w:rsidR="00E575D1" w:rsidRPr="00D70217">
        <w:t>5</w:t>
      </w:r>
      <w:r w:rsidRPr="00D70217">
        <w:t>. 03. 01. 04.</w:t>
      </w:r>
      <w:r w:rsidR="00DE24CA" w:rsidRPr="00D70217">
        <w:t>: Updating density against recipe code.</w:t>
      </w:r>
    </w:p>
    <w:p w14:paraId="121BFF68" w14:textId="77777777" w:rsidR="00DE24CA" w:rsidRPr="00D70217" w:rsidRDefault="00DE24CA" w:rsidP="00DE24C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5721F47F" w14:textId="77777777" w:rsidR="00DE24CA" w:rsidRPr="00D70217" w:rsidRDefault="00DE24CA" w:rsidP="00DE24C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D70217">
        <w:rPr>
          <w:rFonts w:eastAsia="Times New Roman" w:cs="Calibri"/>
          <w:b/>
          <w:bCs/>
          <w:color w:val="000000"/>
          <w:szCs w:val="24"/>
          <w:lang w:eastAsia="en-GB"/>
        </w:rPr>
        <w:t>Upd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23"/>
        <w:gridCol w:w="839"/>
        <w:gridCol w:w="6538"/>
      </w:tblGrid>
      <w:tr w:rsidR="00DE24CA" w:rsidRPr="00D70217" w14:paraId="6410E5D0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ADA36C" w14:textId="77777777" w:rsidR="00DE24CA" w:rsidRPr="00D70217" w:rsidRDefault="00DE24CA" w:rsidP="001C04C7">
            <w:pPr>
              <w:pStyle w:val="ListParagraph"/>
              <w:spacing w:line="276" w:lineRule="auto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346AB" w14:textId="77777777" w:rsidR="00DE24CA" w:rsidRPr="00D70217" w:rsidRDefault="00DE24CA" w:rsidP="001C04C7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9ADF32" w14:textId="77777777" w:rsidR="00DE24CA" w:rsidRPr="00D70217" w:rsidRDefault="00DE24CA" w:rsidP="001C04C7">
            <w:pPr>
              <w:spacing w:line="276" w:lineRule="auto"/>
              <w:jc w:val="center"/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71492C" w14:textId="77777777" w:rsidR="00DE24CA" w:rsidRPr="00D70217" w:rsidRDefault="00DE24CA" w:rsidP="001C04C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D70217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DE24CA" w:rsidRPr="00D70217" w14:paraId="769FCA4E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D4BAE" w14:textId="77777777" w:rsidR="00DE24CA" w:rsidRPr="00D70217" w:rsidRDefault="00DE24CA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D3A5C" w14:textId="77777777" w:rsidR="00DE24CA" w:rsidRPr="00D70217" w:rsidRDefault="00DE24CA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4C7D7" w14:textId="77777777" w:rsidR="00DE24CA" w:rsidRPr="00D70217" w:rsidRDefault="00DE24CA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C37D03" w14:textId="1A24F085" w:rsidR="00DE24CA" w:rsidRPr="00D70217" w:rsidRDefault="00E758A2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 xml:space="preserve">PMPRNO </w:t>
            </w:r>
            <w:proofErr w:type="gramStart"/>
            <w:r w:rsidRPr="00D70217">
              <w:t>in</w:t>
            </w:r>
            <w:proofErr w:type="gramEnd"/>
            <w:r w:rsidRPr="00D70217">
              <w:t xml:space="preserve"> MPDMAT table</w:t>
            </w:r>
          </w:p>
        </w:tc>
      </w:tr>
      <w:tr w:rsidR="00E758A2" w:rsidRPr="00D70217" w14:paraId="701F2B0F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119F4" w14:textId="1BD43838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D9D26" w14:textId="65177BDA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2B039" w14:textId="3962AE9C" w:rsidR="00E758A2" w:rsidRPr="00D70217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1F2019" w14:textId="13999A78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E758A2" w:rsidRPr="00D70217" w14:paraId="542557E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C3BF54" w14:textId="376913F3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Alternate U/M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FF479" w14:textId="0A1517EC" w:rsidR="00E758A2" w:rsidRPr="00D70217" w:rsidRDefault="00E758A2" w:rsidP="00E758A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ALUN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2A2A6" w14:textId="4680C3EC" w:rsidR="00E758A2" w:rsidRPr="00D70217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t>DPP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14661DF" w14:textId="0D735CF9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E758A2" w:rsidRPr="00D70217" w14:paraId="0BEAFF3A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9A24A" w14:textId="470238DC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lastRenderedPageBreak/>
              <w:t>Number of decimal places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3D045" w14:textId="72A8FDFE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DCCD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19A34F" w14:textId="1DA04DC7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9AE90B" w14:textId="589CF6E6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  <w:tr w:rsidR="00E758A2" w:rsidRPr="00D70217" w14:paraId="550640E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DF856" w14:textId="0457F763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Conversion factor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CE8C7" w14:textId="2EA6CBCD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COFA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BAFA47" w14:textId="28FD77CD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5.15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C7409A" w14:textId="740E67FF" w:rsidR="00E758A2" w:rsidRPr="00D70217" w:rsidRDefault="00E758A2" w:rsidP="00E758A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D70217">
              <w:rPr>
                <w:lang w:val="en-GB" w:eastAsia="en-US"/>
              </w:rPr>
              <w:t xml:space="preserve">Conversion factor (COFA)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_Ref215495955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 *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_Ref219053341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15</w:t>
            </w:r>
            <w:r w:rsidRPr="00D70217">
              <w:rPr>
                <w:lang w:val="en-GB" w:eastAsia="en-US"/>
              </w:rPr>
              <w:fldChar w:fldCharType="end"/>
            </w:r>
            <w:r w:rsidRPr="00D70217">
              <w:rPr>
                <w:lang w:val="en-GB" w:eastAsia="en-US"/>
              </w:rPr>
              <w:t xml:space="preserve">/ CNQT value on </w:t>
            </w:r>
            <w:r w:rsidRPr="00D70217">
              <w:rPr>
                <w:lang w:val="en-GB" w:eastAsia="en-US"/>
              </w:rPr>
              <w:fldChar w:fldCharType="begin"/>
            </w:r>
            <w:r w:rsidRPr="00D70217">
              <w:rPr>
                <w:lang w:val="en-GB" w:eastAsia="en-US"/>
              </w:rPr>
              <w:instrText xml:space="preserve"> REF _Ref218873509 \h  \* MERGEFORMAT </w:instrText>
            </w:r>
            <w:r w:rsidRPr="00D70217">
              <w:rPr>
                <w:lang w:val="en-GB" w:eastAsia="en-US"/>
              </w:rPr>
            </w:r>
            <w:r w:rsidRPr="00D70217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17</w:t>
            </w:r>
            <w:r w:rsidRPr="00D70217">
              <w:rPr>
                <w:lang w:val="en-GB" w:eastAsia="en-US"/>
              </w:rPr>
              <w:fldChar w:fldCharType="end"/>
            </w:r>
          </w:p>
        </w:tc>
      </w:tr>
      <w:tr w:rsidR="00E758A2" w:rsidRPr="00D70217" w14:paraId="4CFD1BBF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448DC" w14:textId="7210455E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Conversion form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C1E8E" w14:textId="038DF4A9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DMCF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4CE02A" w14:textId="3E811572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2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40760A" w14:textId="6631BC1B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 xml:space="preserve">Output from </w:t>
            </w:r>
            <w:r w:rsidRPr="00D70217">
              <w:fldChar w:fldCharType="begin"/>
            </w:r>
            <w:r w:rsidRPr="00D70217">
              <w:instrText xml:space="preserve"> REF _Ref215495955 \h  \* MERGEFORMAT </w:instrText>
            </w:r>
            <w:r w:rsidRPr="00D70217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D70217">
              <w:fldChar w:fldCharType="end"/>
            </w:r>
          </w:p>
        </w:tc>
      </w:tr>
      <w:tr w:rsidR="00E758A2" w:rsidRPr="00D70217" w14:paraId="61F678A4" w14:textId="77777777" w:rsidTr="00E758A2">
        <w:trPr>
          <w:trHeight w:val="1159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E5E7B" w14:textId="6A9B4A24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Standard U/M - Manufacturing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1B6456" w14:textId="37BB9037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AUS3</w:t>
            </w:r>
          </w:p>
        </w:tc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E4EDF1" w14:textId="3B2A9F1F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0</w:t>
            </w:r>
          </w:p>
        </w:tc>
        <w:tc>
          <w:tcPr>
            <w:tcW w:w="6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8900F4" w14:textId="162B309A" w:rsidR="00E758A2" w:rsidRPr="00D70217" w:rsidRDefault="00E758A2" w:rsidP="00E758A2">
            <w:pPr>
              <w:keepNext/>
              <w:spacing w:line="276" w:lineRule="auto"/>
              <w:jc w:val="center"/>
            </w:pPr>
            <w:r w:rsidRPr="00D70217">
              <w:t>Maintain this as a configurable property field so it can be updated or amended as required</w:t>
            </w:r>
          </w:p>
        </w:tc>
      </w:tr>
    </w:tbl>
    <w:p w14:paraId="403A6953" w14:textId="65B028BA" w:rsidR="00FC37EF" w:rsidRPr="00FC37EF" w:rsidRDefault="00DE24CA" w:rsidP="00700F2B">
      <w:pPr>
        <w:pStyle w:val="Caption"/>
      </w:pPr>
      <w:r w:rsidRPr="00D70217">
        <w:t xml:space="preserve">Table </w:t>
      </w:r>
      <w:r w:rsidR="00195C9B" w:rsidRPr="00D70217">
        <w:fldChar w:fldCharType="begin"/>
      </w:r>
      <w:r w:rsidR="00195C9B" w:rsidRPr="00D70217">
        <w:instrText xml:space="preserve"> SEQ Table \* ARABIC </w:instrText>
      </w:r>
      <w:r w:rsidR="00195C9B" w:rsidRPr="00D70217">
        <w:fldChar w:fldCharType="separate"/>
      </w:r>
      <w:r w:rsidR="00D70217">
        <w:rPr>
          <w:noProof/>
        </w:rPr>
        <w:t>19</w:t>
      </w:r>
      <w:r w:rsidR="00195C9B" w:rsidRPr="00D70217">
        <w:fldChar w:fldCharType="end"/>
      </w:r>
      <w:r w:rsidRPr="00D70217">
        <w:t>: Inputs to update unit of measure conversion between Kilograms and Liters</w:t>
      </w:r>
    </w:p>
    <w:p w14:paraId="55A912DF" w14:textId="3A54DE8A" w:rsidR="00BB0FB9" w:rsidRPr="00624A14" w:rsidRDefault="00BB0FB9" w:rsidP="00BB0FB9">
      <w:pPr>
        <w:pStyle w:val="7aH7"/>
      </w:pPr>
      <w:r w:rsidRPr="00624A14">
        <w:t>Step 0</w:t>
      </w:r>
      <w:r w:rsidR="00E575D1">
        <w:t>5</w:t>
      </w:r>
      <w:r w:rsidRPr="00624A14">
        <w:t>. 03. 0</w:t>
      </w:r>
      <w:r w:rsidR="001C4D96" w:rsidRPr="00624A14">
        <w:t>1</w:t>
      </w:r>
      <w:r w:rsidRPr="00624A14">
        <w:t>. 0</w:t>
      </w:r>
      <w:r w:rsidR="0017170E">
        <w:t>5</w:t>
      </w:r>
      <w:r w:rsidRPr="00624A14">
        <w:t>. Add a quality plan against the pack item</w:t>
      </w:r>
    </w:p>
    <w:p w14:paraId="5245E301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5E229014" w14:textId="77777777" w:rsidR="00BB0FB9" w:rsidRPr="00624A14" w:rsidRDefault="00BB0FB9" w:rsidP="00BB0FB9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24A1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BB0FB9" w:rsidRPr="00F26E88" w14:paraId="5F0BAEF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E2CA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2DC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E330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A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B0FB9" w:rsidRPr="00F26E88" w14:paraId="4473BD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46FC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21A8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FE3E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7571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BB0FB9" w:rsidRPr="00F26E88" w14:paraId="684F0C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2B7D4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728C1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488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78AA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 xml:space="preserve">PMPRNO </w:t>
            </w:r>
            <w:proofErr w:type="gramStart"/>
            <w:r w:rsidRPr="00F26E88">
              <w:t>in</w:t>
            </w:r>
            <w:proofErr w:type="gramEnd"/>
            <w:r w:rsidRPr="00F26E88">
              <w:t xml:space="preserve"> MPDMAT table</w:t>
            </w:r>
          </w:p>
        </w:tc>
      </w:tr>
      <w:tr w:rsidR="00BB0FB9" w:rsidRPr="00F26E88" w14:paraId="47D581E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E55B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4A826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983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8CE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t xml:space="preserve">PMPRNO </w:t>
            </w:r>
            <w:proofErr w:type="gramStart"/>
            <w:r w:rsidRPr="00F26E88">
              <w:t>in</w:t>
            </w:r>
            <w:proofErr w:type="gramEnd"/>
            <w:r w:rsidRPr="00F26E88">
              <w:t xml:space="preserve"> MPDMAT table</w:t>
            </w:r>
          </w:p>
        </w:tc>
      </w:tr>
      <w:tr w:rsidR="00BB0FB9" w:rsidRPr="00F26E88" w14:paraId="6D49F60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E5BB7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656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E6B4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6F963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D60DA8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1153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476CF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D24D6" w14:textId="726D7E9F" w:rsidR="00BB0FB9" w:rsidRPr="00F26E88" w:rsidRDefault="00252594" w:rsidP="002334E9">
            <w:pPr>
              <w:spacing w:line="276" w:lineRule="auto"/>
              <w:jc w:val="center"/>
            </w:pPr>
            <w:r w:rsidRPr="00252594">
              <w:rPr>
                <w:highlight w:val="yellow"/>
              </w:rPr>
              <w:t>2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B1A6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0DCC51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4EB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7CA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1187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38E7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E3BA7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81F2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194C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248AA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E7062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60EDE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755F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1AD3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F36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827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16EE1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37B0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4C11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09CF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2BB7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EFEFE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D0D5B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2A2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0A8A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298D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A13D8E6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1632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64E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37E55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5AFB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AB0D7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4D7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5A15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A2DD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7D58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82336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3301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95FD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8E816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69B58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D9DC65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B6F6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EDB2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75A7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4B9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F7E209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CE576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46C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6599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E86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C47D3D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252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2382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070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9289C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8354A6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95EF8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3493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EC92C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7C74A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D8954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4608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A818B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855F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96640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A5189E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C4B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3C8F8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5A5C2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DE331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27E5D3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E24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972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933A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00B4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895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A00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92AC6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C2A7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591D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05B060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6F63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7AF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45804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77CC9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91D3E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43B8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C67D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9372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540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D29813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F9107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FA6F5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287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235D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72FA06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F4AC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F3F99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C405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D6C4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EE6E9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8991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QI </w:t>
            </w:r>
            <w:proofErr w:type="gramStart"/>
            <w:r w:rsidRPr="00F26E88">
              <w:t>request</w:t>
            </w:r>
            <w:proofErr w:type="gramEnd"/>
            <w:r w:rsidRPr="00F26E88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8681F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5B76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D05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B6F9BE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15FC96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87DCE3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1B481" w14:textId="03B6925B" w:rsidR="00BB0FB9" w:rsidRPr="00F26E88" w:rsidRDefault="00252594" w:rsidP="002334E9">
            <w:pPr>
              <w:spacing w:line="276" w:lineRule="auto"/>
              <w:jc w:val="center"/>
            </w:pPr>
            <w:r w:rsidRPr="00252594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669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656EAC3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E027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Manual QI </w:t>
            </w:r>
            <w:proofErr w:type="gramStart"/>
            <w:r w:rsidRPr="00F26E88">
              <w:t>req</w:t>
            </w:r>
            <w:proofErr w:type="gramEnd"/>
            <w:r w:rsidRPr="00F26E88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2393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0A01F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96A4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739E61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26B9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773C8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8EBD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5D76AB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A132BC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CB8F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0D4B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E3DE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9F907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157912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4426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FE3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DA3C2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30206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224052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67F2B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D7FC4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5EB70" w14:textId="03295B58" w:rsidR="00BB0FB9" w:rsidRPr="00692D64" w:rsidRDefault="00692D64" w:rsidP="002334E9">
            <w:pPr>
              <w:spacing w:line="276" w:lineRule="auto"/>
              <w:jc w:val="center"/>
              <w:rPr>
                <w:highlight w:val="yellow"/>
              </w:rPr>
            </w:pPr>
            <w:r w:rsidRPr="00692D64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5F1A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6ABDB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5BA0D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F504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684B0" w14:textId="32D93CDC" w:rsidR="00BB0FB9" w:rsidRPr="00692D64" w:rsidRDefault="00692D64" w:rsidP="002334E9">
            <w:pPr>
              <w:spacing w:line="276" w:lineRule="auto"/>
              <w:jc w:val="center"/>
              <w:rPr>
                <w:highlight w:val="yellow"/>
              </w:rPr>
            </w:pPr>
            <w:r w:rsidRPr="00692D64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D1AD2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495B3A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BC2C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 xml:space="preserve">Create QI </w:t>
            </w:r>
            <w:proofErr w:type="gramStart"/>
            <w:r w:rsidRPr="00F26E88">
              <w:t>request</w:t>
            </w:r>
            <w:proofErr w:type="gramEnd"/>
            <w:r w:rsidRPr="00F26E88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C5530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CE6E1" w14:textId="101A632B" w:rsidR="00BB0FB9" w:rsidRPr="00F26E88" w:rsidRDefault="00E5198D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23AC6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2F6E32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98234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4E6B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50FC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ABF00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577FAC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566D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lastRenderedPageBreak/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67731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B8090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3F6E8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1C0A1DF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59501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219E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9C61B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1E34E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05174B1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BBB6F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2681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20213C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7BD5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3115A37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933EE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A2B99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42E8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E8C35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BB0FB9" w:rsidRPr="00F26E88" w14:paraId="4C40BAC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E1B9A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59BF7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9D3555" w14:textId="77777777" w:rsidR="00BB0FB9" w:rsidRPr="00F26E88" w:rsidRDefault="00BB0FB9" w:rsidP="002334E9">
            <w:pPr>
              <w:spacing w:line="276" w:lineRule="auto"/>
              <w:jc w:val="center"/>
            </w:pPr>
            <w:r w:rsidRPr="00F26E88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13FF94" w14:textId="77777777" w:rsidR="00BB0FB9" w:rsidRPr="00F26E88" w:rsidRDefault="00BB0FB9" w:rsidP="002334E9">
            <w:pPr>
              <w:keepNext/>
              <w:spacing w:line="276" w:lineRule="auto"/>
              <w:jc w:val="center"/>
            </w:pPr>
            <w:r w:rsidRPr="00F26E88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A4AB20B" w14:textId="7D670D19" w:rsidR="00BB0FB9" w:rsidRDefault="00BB0FB9" w:rsidP="00BB0FB9">
      <w:pPr>
        <w:pStyle w:val="Caption"/>
      </w:pPr>
      <w:r w:rsidRPr="00F26E88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20</w:t>
      </w:r>
      <w:r w:rsidR="00195C9B">
        <w:fldChar w:fldCharType="end"/>
      </w:r>
      <w:r w:rsidRPr="00F26E88">
        <w:t>: Add a quality plan against the pack item.</w:t>
      </w:r>
    </w:p>
    <w:p w14:paraId="4A4128AC" w14:textId="01424B27" w:rsidR="00E575D1" w:rsidRPr="00E575D1" w:rsidRDefault="00E575D1" w:rsidP="00E575D1">
      <w:pPr>
        <w:rPr>
          <w:lang w:val="en-GB" w:eastAsia="en-US"/>
        </w:rPr>
      </w:pPr>
      <w:r w:rsidRPr="003967DC">
        <w:rPr>
          <w:highlight w:val="yellow"/>
          <w:lang w:val="en-GB" w:eastAsia="en-US"/>
        </w:rPr>
        <w:t xml:space="preserve">Execute steps </w:t>
      </w:r>
      <w:r w:rsidRPr="003967DC">
        <w:rPr>
          <w:highlight w:val="yellow"/>
        </w:rPr>
        <w:t>05. 03. 01. 06.</w:t>
      </w:r>
      <w:r w:rsidR="009756FE" w:rsidRPr="003967DC">
        <w:rPr>
          <w:highlight w:val="yellow"/>
        </w:rPr>
        <w:t xml:space="preserve"> - </w:t>
      </w:r>
      <w:r w:rsidR="00E20D1A" w:rsidRPr="003967DC">
        <w:rPr>
          <w:highlight w:val="yellow"/>
        </w:rPr>
        <w:t>05. 03. 01. 0</w:t>
      </w:r>
      <w:r w:rsidR="001B7508">
        <w:rPr>
          <w:highlight w:val="yellow"/>
        </w:rPr>
        <w:t>9</w:t>
      </w:r>
      <w:r w:rsidR="00E20D1A" w:rsidRPr="003967DC">
        <w:rPr>
          <w:highlight w:val="yellow"/>
        </w:rPr>
        <w:t xml:space="preserve">. (Step 05. 03. 01. 06, 05. 03. 01. 07 and 05. 03. </w:t>
      </w:r>
      <w:r w:rsidR="00E20D1A" w:rsidRPr="001B7508">
        <w:rPr>
          <w:highlight w:val="yellow"/>
        </w:rPr>
        <w:t>01. 08</w:t>
      </w:r>
      <w:r w:rsidR="001B7508" w:rsidRPr="001B7508">
        <w:rPr>
          <w:highlight w:val="yellow"/>
        </w:rPr>
        <w:t>, 05. 03. 01. 09</w:t>
      </w:r>
      <w:r w:rsidR="00E20D1A" w:rsidRPr="001B7508">
        <w:rPr>
          <w:highlight w:val="yellow"/>
        </w:rPr>
        <w:t xml:space="preserve">), only </w:t>
      </w:r>
      <w:r w:rsidR="00E20D1A" w:rsidRPr="003967DC">
        <w:rPr>
          <w:highlight w:val="yellow"/>
        </w:rPr>
        <w:t xml:space="preserve">if, </w:t>
      </w:r>
      <w:r w:rsidR="003967DC" w:rsidRPr="003967DC">
        <w:rPr>
          <w:highlight w:val="yellow"/>
        </w:rPr>
        <w:fldChar w:fldCharType="begin"/>
      </w:r>
      <w:r w:rsidR="003967DC" w:rsidRPr="003967DC">
        <w:rPr>
          <w:highlight w:val="yellow"/>
        </w:rPr>
        <w:instrText xml:space="preserve"> REF _Ref240575699 \h </w:instrText>
      </w:r>
      <w:r w:rsidR="003967DC">
        <w:rPr>
          <w:highlight w:val="yellow"/>
        </w:rPr>
        <w:instrText xml:space="preserve"> \* MERGEFORMAT </w:instrText>
      </w:r>
      <w:r w:rsidR="003967DC" w:rsidRPr="003967DC">
        <w:rPr>
          <w:highlight w:val="yellow"/>
        </w:rPr>
      </w:r>
      <w:r w:rsidR="003967DC" w:rsidRPr="003967DC">
        <w:rPr>
          <w:highlight w:val="yellow"/>
        </w:rPr>
        <w:fldChar w:fldCharType="separate"/>
      </w:r>
      <w:r w:rsidR="00D70217" w:rsidRPr="00D70217">
        <w:rPr>
          <w:highlight w:val="yellow"/>
        </w:rPr>
        <w:t xml:space="preserve">Table </w:t>
      </w:r>
      <w:r w:rsidR="00D70217" w:rsidRPr="00D70217">
        <w:rPr>
          <w:noProof/>
          <w:highlight w:val="yellow"/>
        </w:rPr>
        <w:t>3</w:t>
      </w:r>
      <w:r w:rsidR="003967DC" w:rsidRPr="003967DC">
        <w:rPr>
          <w:highlight w:val="yellow"/>
        </w:rPr>
        <w:fldChar w:fldCharType="end"/>
      </w:r>
      <w:r w:rsidR="003967DC" w:rsidRPr="003967DC">
        <w:rPr>
          <w:highlight w:val="yellow"/>
        </w:rPr>
        <w:t xml:space="preserve"> output equals Z10.</w:t>
      </w:r>
    </w:p>
    <w:p w14:paraId="63A24B7F" w14:textId="07CA116F" w:rsidR="0087328F" w:rsidRPr="00541AEA" w:rsidRDefault="00D233E0" w:rsidP="0087328F">
      <w:pPr>
        <w:pStyle w:val="7aH7"/>
      </w:pPr>
      <w:r w:rsidRPr="00541AEA">
        <w:t>Step 0</w:t>
      </w:r>
      <w:r w:rsidR="00E575D1">
        <w:t>5</w:t>
      </w:r>
      <w:r w:rsidRPr="00541AEA">
        <w:t>. 03. 0</w:t>
      </w:r>
      <w:r w:rsidR="001C4D96" w:rsidRPr="00541AEA">
        <w:t>1</w:t>
      </w:r>
      <w:r w:rsidRPr="00541AEA">
        <w:t>. 0</w:t>
      </w:r>
      <w:r w:rsidR="0017170E">
        <w:t>6</w:t>
      </w:r>
      <w:r w:rsidRPr="00541AEA">
        <w:t xml:space="preserve">. </w:t>
      </w:r>
      <w:r w:rsidR="0087328F" w:rsidRPr="00541AEA">
        <w:t>Add specification header to the pack item</w:t>
      </w:r>
      <w:r w:rsidR="009D46B2" w:rsidRPr="00541AEA">
        <w:t xml:space="preserve"> so that weight checks can be added against the pack item.</w:t>
      </w:r>
    </w:p>
    <w:p w14:paraId="64374191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36DB503C" w14:textId="77777777" w:rsidR="0087328F" w:rsidRPr="00541AEA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541AEA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87328F" w:rsidRPr="00541AEA" w14:paraId="3E24E3E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1F19B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E78A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8C64F" w14:textId="77777777" w:rsidR="0087328F" w:rsidRPr="00541AEA" w:rsidRDefault="0087328F" w:rsidP="007439C6">
            <w:pPr>
              <w:spacing w:line="276" w:lineRule="auto"/>
              <w:jc w:val="center"/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4CC4C1" w14:textId="77777777" w:rsidR="0087328F" w:rsidRPr="00541AEA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541AEA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F658CE" w:rsidRPr="00541AEA" w14:paraId="3F8DB567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BD56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4559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4A1C1" w14:textId="77777777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DE346B" w14:textId="7BCABE0C" w:rsidR="00F658CE" w:rsidRPr="00541AEA" w:rsidRDefault="00F658CE" w:rsidP="00F658CE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t xml:space="preserve">PMPRNO </w:t>
            </w:r>
            <w:proofErr w:type="gramStart"/>
            <w:r w:rsidRPr="00541AEA">
              <w:t>in</w:t>
            </w:r>
            <w:proofErr w:type="gramEnd"/>
            <w:r w:rsidRPr="00541AEA">
              <w:t xml:space="preserve"> MPDMAT table</w:t>
            </w:r>
          </w:p>
        </w:tc>
      </w:tr>
      <w:tr w:rsidR="00F658CE" w:rsidRPr="00541AEA" w14:paraId="42F8341C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503A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A630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5EE51" w14:textId="3CBAB908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4A46D0B" w14:textId="5A55F765" w:rsidR="00F658CE" w:rsidRPr="00541AEA" w:rsidRDefault="00D22BCE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38233D11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3EC5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E9B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0F197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50E9BA" w14:textId="473FAAC8" w:rsidR="00F658CE" w:rsidRPr="003967DC" w:rsidRDefault="00BE3742" w:rsidP="00F658CE">
            <w:pPr>
              <w:keepNext/>
              <w:spacing w:line="276" w:lineRule="auto"/>
              <w:jc w:val="center"/>
            </w:pPr>
            <w:r w:rsidRPr="003967DC">
              <w:t xml:space="preserve">QSE1 in  </w:t>
            </w:r>
            <w:r w:rsidRPr="003967DC">
              <w:fldChar w:fldCharType="begin"/>
            </w:r>
            <w:r w:rsidRPr="003967DC">
              <w:instrText xml:space="preserve"> REF _Ref215491167 \h </w:instrText>
            </w:r>
            <w:r w:rsidR="00D74158" w:rsidRPr="003967DC">
              <w:instrText xml:space="preserve"> \* MERGEFORMAT </w:instrText>
            </w:r>
            <w:r w:rsidRPr="003967DC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3967DC">
              <w:fldChar w:fldCharType="end"/>
            </w:r>
          </w:p>
        </w:tc>
      </w:tr>
      <w:tr w:rsidR="00F658CE" w:rsidRPr="00541AEA" w14:paraId="4A0B2AD8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EA8D5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E20F8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3B16C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3A4239" w14:textId="60E89123" w:rsidR="00F658CE" w:rsidRPr="003967DC" w:rsidRDefault="00BE3742" w:rsidP="00F658CE">
            <w:pPr>
              <w:keepNext/>
              <w:spacing w:line="276" w:lineRule="auto"/>
              <w:jc w:val="center"/>
            </w:pPr>
            <w:r w:rsidRPr="003967DC">
              <w:t xml:space="preserve">QSI1 in </w:t>
            </w:r>
            <w:r w:rsidRPr="003967DC">
              <w:fldChar w:fldCharType="begin"/>
            </w:r>
            <w:r w:rsidRPr="003967DC">
              <w:instrText xml:space="preserve"> REF _Ref215491167 \h  \* MERGEFORMAT </w:instrText>
            </w:r>
            <w:r w:rsidRPr="003967DC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3967DC">
              <w:fldChar w:fldCharType="end"/>
            </w:r>
          </w:p>
        </w:tc>
      </w:tr>
      <w:tr w:rsidR="00F658CE" w:rsidRPr="00541AEA" w14:paraId="6ED8F72B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778BC5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9BC3C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F7486D" w14:textId="3634B257" w:rsidR="00F658CE" w:rsidRPr="00541AEA" w:rsidRDefault="009C07CB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A25664" w14:textId="2A05D1D5" w:rsidR="00F658CE" w:rsidRPr="00541AEA" w:rsidRDefault="004B4F95" w:rsidP="00F658CE">
            <w:pPr>
              <w:keepNext/>
              <w:spacing w:line="276" w:lineRule="auto"/>
              <w:jc w:val="center"/>
            </w:pPr>
            <w:r w:rsidRPr="00541AEA">
              <w:t xml:space="preserve">PMPRNO </w:t>
            </w:r>
            <w:proofErr w:type="gramStart"/>
            <w:r w:rsidRPr="00541AEA">
              <w:t>in</w:t>
            </w:r>
            <w:proofErr w:type="gramEnd"/>
            <w:r w:rsidRPr="00541AEA">
              <w:t xml:space="preserve"> MPDMAT table</w:t>
            </w:r>
          </w:p>
        </w:tc>
      </w:tr>
      <w:tr w:rsidR="00F658CE" w:rsidRPr="00541AEA" w14:paraId="13FA9F7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8F1959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C1990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D85ED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079C0E" w14:textId="38886AF1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15F8F6C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C3DAD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333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8AFA6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0674CC6" w14:textId="6F31EB6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25D2AAF0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F5E7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822A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72744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0A0E48" w14:textId="2A785D60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7410E1E2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477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1B511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DC1CD3" w14:textId="6125FDD5" w:rsidR="00F658CE" w:rsidRPr="00541AEA" w:rsidRDefault="0068146D" w:rsidP="00F658CE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4AA7B7" w14:textId="14D1C9AB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  <w:tr w:rsidR="00F658CE" w:rsidRPr="00541AEA" w14:paraId="57B5BF44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6831A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D05AC7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7786E" w14:textId="1B008D48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1402A1" w14:textId="1DD0A3E7" w:rsidR="00F658CE" w:rsidRPr="00541AEA" w:rsidRDefault="007E6911" w:rsidP="00F658CE">
            <w:pPr>
              <w:keepNext/>
              <w:spacing w:line="276" w:lineRule="auto"/>
              <w:jc w:val="center"/>
            </w:pPr>
            <w:r w:rsidRPr="00541AEA">
              <w:t>Hardcoded</w:t>
            </w:r>
          </w:p>
        </w:tc>
      </w:tr>
      <w:tr w:rsidR="00F658CE" w:rsidRPr="00541AEA" w14:paraId="1EB508F3" w14:textId="77777777" w:rsidTr="007439C6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7794E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58ADD" w14:textId="77777777" w:rsidR="00F658CE" w:rsidRPr="00541AEA" w:rsidRDefault="00F658CE" w:rsidP="00F658C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D1EEB" w14:textId="77777777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3780719" w14:textId="79F90F99" w:rsidR="00F658CE" w:rsidRPr="00541AEA" w:rsidRDefault="00F658CE" w:rsidP="00F658CE">
            <w:pPr>
              <w:keepNext/>
              <w:spacing w:line="276" w:lineRule="auto"/>
              <w:jc w:val="center"/>
            </w:pPr>
            <w:r w:rsidRPr="00541AEA">
              <w:t>Maintain this as a configurable property field so it can be updated or amended as required</w:t>
            </w:r>
          </w:p>
        </w:tc>
      </w:tr>
    </w:tbl>
    <w:p w14:paraId="222514F7" w14:textId="6537A15D" w:rsidR="0087328F" w:rsidRPr="00541AEA" w:rsidRDefault="0087328F" w:rsidP="0087328F">
      <w:pPr>
        <w:pStyle w:val="Caption"/>
      </w:pPr>
      <w:r w:rsidRPr="00541AEA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21</w:t>
      </w:r>
      <w:r w:rsidR="00195C9B">
        <w:fldChar w:fldCharType="end"/>
      </w:r>
      <w:r w:rsidRPr="00541AEA">
        <w:t>: Add Recipe specification against the pack item.</w:t>
      </w:r>
    </w:p>
    <w:p w14:paraId="35CCD0A8" w14:textId="769B5D8F" w:rsidR="00C414AE" w:rsidRPr="00E5198D" w:rsidRDefault="00D233E0" w:rsidP="00C414AE">
      <w:pPr>
        <w:pStyle w:val="7aH7"/>
      </w:pPr>
      <w:r w:rsidRPr="00E5198D">
        <w:t>Step 0</w:t>
      </w:r>
      <w:r w:rsidR="00E575D1">
        <w:t>5</w:t>
      </w:r>
      <w:r w:rsidRPr="00E5198D">
        <w:t>. 03. 0</w:t>
      </w:r>
      <w:r w:rsidR="001C4D96" w:rsidRPr="00E5198D">
        <w:t>1</w:t>
      </w:r>
      <w:r w:rsidRPr="00E5198D">
        <w:t>. 0</w:t>
      </w:r>
      <w:r w:rsidR="009C20FF">
        <w:t>7</w:t>
      </w:r>
      <w:r w:rsidRPr="00E5198D">
        <w:t xml:space="preserve">. </w:t>
      </w:r>
      <w:r w:rsidR="00C414AE" w:rsidRPr="00E5198D">
        <w:t>Retrieve relevant pack tests</w:t>
      </w:r>
    </w:p>
    <w:p w14:paraId="0D6D9A05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40BA7541" w14:textId="77777777" w:rsidR="00C414AE" w:rsidRPr="00E5198D" w:rsidRDefault="00C414AE" w:rsidP="00C414A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C414AE" w:rsidRPr="00E5198D" w14:paraId="4D5E7A82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1045F" w14:textId="77777777" w:rsidR="00C414AE" w:rsidRPr="00E5198D" w:rsidRDefault="00C414AE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18E7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38940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F55F8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C414AE" w:rsidRPr="00E5198D" w14:paraId="367E15FB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EBD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7822E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9F38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A0738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091150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1E20A4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700F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4D6903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FC26B0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CD42904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E0A8F3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E5256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6981D7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FA6CB5A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34F3CCA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658D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FA2602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240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1ED590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4D86D746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0011C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7571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568AB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5D5B5D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FD74CD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D862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F5078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ED314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4464AF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C414AE" w:rsidRPr="00E5198D" w14:paraId="6947D25E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AAD17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F29FD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AB88E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472448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35E55CA" w14:textId="1E1E6410" w:rsidR="00C414AE" w:rsidRPr="00E5198D" w:rsidRDefault="00C414AE" w:rsidP="00C414AE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22</w:t>
      </w:r>
      <w:r w:rsidR="00195C9B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C414AE" w:rsidRPr="00E5198D" w14:paraId="5ACE8F2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DE09A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E52F5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7140C4" w14:textId="77777777" w:rsidR="00C414AE" w:rsidRPr="00E5198D" w:rsidRDefault="00C414AE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C414AE" w:rsidRPr="00E5198D" w14:paraId="2E695BF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666AB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D7B00" w14:textId="77777777" w:rsidR="00C414AE" w:rsidRPr="00E5198D" w:rsidRDefault="00C414AE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47069" w14:textId="77777777" w:rsidR="00C414AE" w:rsidRPr="00E5198D" w:rsidRDefault="00C414AE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019C2C19" w14:textId="3A10639D" w:rsidR="00C414AE" w:rsidRPr="00E5198D" w:rsidRDefault="00C414AE" w:rsidP="008D0FCC">
      <w:pPr>
        <w:pStyle w:val="Caption"/>
      </w:pPr>
      <w:bookmarkStart w:id="22" w:name="_Ref223605874"/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23</w:t>
      </w:r>
      <w:r w:rsidR="00195C9B">
        <w:fldChar w:fldCharType="end"/>
      </w:r>
      <w:bookmarkEnd w:id="22"/>
      <w:r w:rsidRPr="00E5198D">
        <w:t>: Pack Tests retrieved</w:t>
      </w:r>
    </w:p>
    <w:p w14:paraId="63EEF3B9" w14:textId="45F2EE81" w:rsidR="00A45E07" w:rsidRPr="00E5198D" w:rsidRDefault="008D0FCC" w:rsidP="00A45E07">
      <w:pPr>
        <w:pStyle w:val="7aH7"/>
      </w:pPr>
      <w:r w:rsidRPr="00E5198D">
        <w:t>Step 0</w:t>
      </w:r>
      <w:r w:rsidR="00E575D1">
        <w:t>5</w:t>
      </w:r>
      <w:r w:rsidRPr="00E5198D">
        <w:t>. 03. 0</w:t>
      </w:r>
      <w:r w:rsidR="001C4D96" w:rsidRPr="00E5198D">
        <w:t>1</w:t>
      </w:r>
      <w:r w:rsidRPr="00E5198D">
        <w:t>. 0</w:t>
      </w:r>
      <w:r w:rsidR="009C20FF">
        <w:t>8</w:t>
      </w:r>
      <w:r w:rsidRPr="00E5198D">
        <w:t xml:space="preserve">. </w:t>
      </w:r>
      <w:r w:rsidR="00A45E07" w:rsidRPr="00E5198D">
        <w:t xml:space="preserve">Retrieve details relating to weight checks. </w:t>
      </w:r>
    </w:p>
    <w:p w14:paraId="6108E9A1" w14:textId="77777777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2DF7C099" w14:textId="450ADC86" w:rsidR="00A45E07" w:rsidRPr="00E5198D" w:rsidRDefault="00A45E07" w:rsidP="00A45E0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8D076C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A45E07" w:rsidRPr="00E5198D" w14:paraId="7510303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471C5" w14:textId="77777777" w:rsidR="00A45E07" w:rsidRPr="00E5198D" w:rsidRDefault="00A45E07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D5149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141245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0DB61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45E07" w:rsidRPr="00E5198D" w14:paraId="69AB0F38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71C0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B153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A465D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BA0DAA" w14:textId="12EB722D" w:rsidR="00A45E07" w:rsidRPr="00E5198D" w:rsidRDefault="008D0FCC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_Ref223605874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23</w:t>
            </w:r>
            <w:r w:rsidRPr="00E5198D">
              <w:fldChar w:fldCharType="end"/>
            </w:r>
          </w:p>
        </w:tc>
      </w:tr>
    </w:tbl>
    <w:p w14:paraId="6273B6BA" w14:textId="6127A131" w:rsidR="00A45E07" w:rsidRPr="00E5198D" w:rsidRDefault="00A45E07" w:rsidP="00A45E07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24</w:t>
      </w:r>
      <w:r w:rsidR="00195C9B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A45E07" w:rsidRPr="00E5198D" w14:paraId="1CF02061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5E02E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E5F9B0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89886" w14:textId="77777777" w:rsidR="00A45E07" w:rsidRPr="00E5198D" w:rsidRDefault="00A45E07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A45E07" w:rsidRPr="00E5198D" w14:paraId="4B7E480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6D89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0114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33391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A45E07" w:rsidRPr="00E5198D" w14:paraId="765AEAD9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DDBE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92E7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47678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A45E07" w:rsidRPr="00E5198D" w14:paraId="1D58BD2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0740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F16D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3D0796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A45E07" w:rsidRPr="00E5198D" w14:paraId="359B03D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5DCC86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C14F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D601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A45E07" w:rsidRPr="00E5198D" w14:paraId="22FD392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EFA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C3C9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C16A3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A45E07" w:rsidRPr="00E5198D" w14:paraId="72BC8D7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5F05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1564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36B4A2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2208B26B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B9CD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0CCE20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CA2A8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A45E07" w:rsidRPr="00E5198D" w14:paraId="61E404F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B16CDE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A4AC1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9A3E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A45E07" w:rsidRPr="00E5198D" w14:paraId="00E6CE05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FDD77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FFCE4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98A4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683947ED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A52C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7A37F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D80B6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0DDD1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381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8F6BC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5E6F3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A45E07" w:rsidRPr="00E5198D" w14:paraId="281015D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13B53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3DA61D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5A89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75B1522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235578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28714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4E3BC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A45E07" w:rsidRPr="00E5198D" w14:paraId="077B39AC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909B2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05DC4A" w14:textId="77777777" w:rsidR="00A45E07" w:rsidRPr="00E5198D" w:rsidRDefault="00A45E07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E0C890" w14:textId="77777777" w:rsidR="00A45E07" w:rsidRPr="00E5198D" w:rsidRDefault="00A45E07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1D602A8B" w14:textId="566CC80C" w:rsidR="00A45E07" w:rsidRPr="00E5198D" w:rsidRDefault="00A45E07" w:rsidP="00A45E07">
      <w:pPr>
        <w:pStyle w:val="Caption"/>
      </w:pPr>
      <w:bookmarkStart w:id="23" w:name="_Ref219911705"/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25</w:t>
      </w:r>
      <w:r w:rsidR="00195C9B">
        <w:fldChar w:fldCharType="end"/>
      </w:r>
      <w:bookmarkEnd w:id="23"/>
      <w:r w:rsidRPr="00E5198D">
        <w:t>: Details against weight checks.</w:t>
      </w:r>
    </w:p>
    <w:p w14:paraId="03A21489" w14:textId="145CA2CB" w:rsidR="0087328F" w:rsidRPr="00E5198D" w:rsidRDefault="001C100A" w:rsidP="00D075B2">
      <w:pPr>
        <w:pStyle w:val="7aH7"/>
      </w:pPr>
      <w:r w:rsidRPr="00E5198D">
        <w:t>Step 0</w:t>
      </w:r>
      <w:r w:rsidR="00845D93">
        <w:t>5</w:t>
      </w:r>
      <w:r w:rsidRPr="00E5198D">
        <w:t>. 03. 0</w:t>
      </w:r>
      <w:r w:rsidR="001C4D96" w:rsidRPr="00E5198D">
        <w:t>1</w:t>
      </w:r>
      <w:r w:rsidRPr="00E5198D">
        <w:t>. 0</w:t>
      </w:r>
      <w:r w:rsidR="001B7508">
        <w:t>9</w:t>
      </w:r>
      <w:r w:rsidRPr="00E5198D">
        <w:t xml:space="preserve">. </w:t>
      </w:r>
      <w:r w:rsidR="0087328F" w:rsidRPr="00E5198D">
        <w:t>Add specification tests relating to the pack item to the specification</w:t>
      </w:r>
      <w:r w:rsidRPr="00E5198D">
        <w:t xml:space="preserve">. This needs to be run in a loop for each record retrieved from </w:t>
      </w:r>
      <w:r w:rsidR="00D075B2" w:rsidRPr="00E5198D">
        <w:fldChar w:fldCharType="begin"/>
      </w:r>
      <w:r w:rsidR="00D075B2" w:rsidRPr="00E5198D">
        <w:instrText xml:space="preserve"> REF _Ref219911705 \h </w:instrText>
      </w:r>
      <w:r w:rsidR="006D3C3F" w:rsidRPr="00E5198D">
        <w:instrText xml:space="preserve"> \* MERGEFORMAT </w:instrText>
      </w:r>
      <w:r w:rsidR="00D075B2" w:rsidRPr="00E5198D">
        <w:fldChar w:fldCharType="separate"/>
      </w:r>
      <w:r w:rsidR="00D70217" w:rsidRPr="00E5198D">
        <w:t xml:space="preserve">Table </w:t>
      </w:r>
      <w:r w:rsidR="00D70217">
        <w:rPr>
          <w:noProof/>
        </w:rPr>
        <w:t>25</w:t>
      </w:r>
      <w:r w:rsidR="00D075B2" w:rsidRPr="00E5198D">
        <w:fldChar w:fldCharType="end"/>
      </w:r>
      <w:r w:rsidR="00D075B2" w:rsidRPr="00E5198D">
        <w:t>.</w:t>
      </w:r>
    </w:p>
    <w:p w14:paraId="7BFA8636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54FBB988" w14:textId="77777777" w:rsidR="0087328F" w:rsidRPr="00E5198D" w:rsidRDefault="0087328F" w:rsidP="0087328F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87328F" w:rsidRPr="00E5198D" w14:paraId="5B952B00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9703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23F28E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D3156" w14:textId="77777777" w:rsidR="0087328F" w:rsidRPr="00E5198D" w:rsidRDefault="0087328F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FAA4E7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2D2C42" w:rsidRPr="00E5198D" w14:paraId="496C2B7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8D39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F97E9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AAAF2" w14:textId="722E27E4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FCC707" w14:textId="63917427" w:rsidR="002D2C42" w:rsidRPr="00E5198D" w:rsidRDefault="00576682" w:rsidP="002D2C42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65D6FF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CC387D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9FFF76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80280" w14:textId="4FFE4874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24978F" w14:textId="7918C0AA" w:rsidR="00BB642A" w:rsidRPr="001B7508" w:rsidRDefault="005A3617" w:rsidP="00BB642A">
            <w:pPr>
              <w:keepNext/>
              <w:spacing w:line="276" w:lineRule="auto"/>
              <w:jc w:val="center"/>
            </w:pPr>
            <w:r w:rsidRPr="001B7508">
              <w:t xml:space="preserve">QSE1 in  </w:t>
            </w:r>
            <w:r w:rsidRPr="001B7508">
              <w:fldChar w:fldCharType="begin"/>
            </w:r>
            <w:r w:rsidRPr="001B7508">
              <w:instrText xml:space="preserve"> REF _Ref215491167 \h </w:instrText>
            </w:r>
            <w:r w:rsidR="00A1486E" w:rsidRPr="001B7508">
              <w:instrText xml:space="preserve"> \* MERGEFORMAT </w:instrText>
            </w:r>
            <w:r w:rsidRPr="001B7508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B7508">
              <w:fldChar w:fldCharType="end"/>
            </w:r>
          </w:p>
        </w:tc>
      </w:tr>
      <w:tr w:rsidR="002D2C42" w:rsidRPr="00E5198D" w14:paraId="743B1A8B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062E9E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71B8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79907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F2687F9" w14:textId="3D40EFAF" w:rsidR="002D2C42" w:rsidRPr="001B7508" w:rsidRDefault="002D2C42" w:rsidP="002D2C42">
            <w:pPr>
              <w:keepNext/>
              <w:spacing w:line="276" w:lineRule="auto"/>
              <w:jc w:val="center"/>
            </w:pPr>
            <w:r w:rsidRPr="001B7508">
              <w:t xml:space="preserve">PMPRNO </w:t>
            </w:r>
            <w:proofErr w:type="gramStart"/>
            <w:r w:rsidRPr="001B7508">
              <w:t>in</w:t>
            </w:r>
            <w:proofErr w:type="gramEnd"/>
            <w:r w:rsidRPr="001B7508">
              <w:t xml:space="preserve"> MPDMAT table</w:t>
            </w:r>
          </w:p>
        </w:tc>
      </w:tr>
      <w:tr w:rsidR="002D2C42" w:rsidRPr="00E5198D" w14:paraId="05A91EF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64474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CD6A7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3AD91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9678E7" w14:textId="592F4B9E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C17C1B" w:rsidRPr="00E5198D">
              <w:t xml:space="preserve"> </w:t>
            </w:r>
            <w:r w:rsidR="00C17C1B" w:rsidRPr="00E5198D">
              <w:fldChar w:fldCharType="begin"/>
            </w:r>
            <w:r w:rsidR="00C17C1B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C17C1B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="00C17C1B" w:rsidRPr="00E5198D">
              <w:fldChar w:fldCharType="end"/>
            </w:r>
            <w:r w:rsidRPr="00E5198D">
              <w:t xml:space="preserve">. </w:t>
            </w:r>
          </w:p>
        </w:tc>
      </w:tr>
      <w:tr w:rsidR="002D2C42" w:rsidRPr="00E5198D" w14:paraId="30A6C05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5DD0C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DDDBE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C08756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614A265" w14:textId="42FD83FD" w:rsidR="002D2C42" w:rsidRPr="00E5198D" w:rsidRDefault="006E2947" w:rsidP="002D2C42">
            <w:pPr>
              <w:keepNext/>
              <w:spacing w:line="276" w:lineRule="auto"/>
              <w:jc w:val="center"/>
            </w:pPr>
            <w:r w:rsidRPr="00E5198D">
              <w:t xml:space="preserve">TSTY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D2C42" w:rsidRPr="00E5198D" w14:paraId="0F8F149C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E175D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2F604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E4F03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E12682" w14:textId="62A381A6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2D2C42" w:rsidRPr="00E5198D" w14:paraId="553E271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664CF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645A0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9B84E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330767B" w14:textId="2BE26E1D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2D2C42" w:rsidRPr="00E5198D" w14:paraId="64761E4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FB351" w14:textId="77777777" w:rsidR="002D2C42" w:rsidRPr="00E5198D" w:rsidRDefault="002D2C42" w:rsidP="002D2C42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F0935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12DD7" w14:textId="0C614F44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</w:t>
            </w:r>
            <w:r w:rsidR="00AD2458" w:rsidRPr="00E5198D">
              <w:rPr>
                <w:rFonts w:cs="Calibri"/>
                <w:color w:val="000000"/>
                <w:szCs w:val="24"/>
                <w:lang w:eastAsia="en-GB"/>
              </w:rPr>
              <w:t>eight check 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258670D" w14:textId="203F5326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2D2C42" w:rsidRPr="00E5198D" w14:paraId="34DD11D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75AC92" w14:textId="77777777" w:rsidR="002D2C42" w:rsidRPr="00E5198D" w:rsidRDefault="002D2C42" w:rsidP="002D2C42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A17C9" w14:textId="77777777" w:rsidR="002D2C42" w:rsidRPr="00E5198D" w:rsidRDefault="002D2C42" w:rsidP="002D2C42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F3D14" w14:textId="77777777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57717E9" w14:textId="59DFC0F8" w:rsidR="002D2C42" w:rsidRPr="00E5198D" w:rsidRDefault="002D2C42" w:rsidP="002D2C42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525064" w:rsidRPr="00E5198D">
              <w:t xml:space="preserve">output in </w:t>
            </w:r>
            <w:r w:rsidR="00525064" w:rsidRPr="00E5198D">
              <w:fldChar w:fldCharType="begin"/>
            </w:r>
            <w:r w:rsidR="00525064"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="00525064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="00525064" w:rsidRPr="00E5198D">
              <w:fldChar w:fldCharType="end"/>
            </w:r>
          </w:p>
        </w:tc>
      </w:tr>
      <w:tr w:rsidR="0087328F" w:rsidRPr="00E5198D" w14:paraId="1AC599D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28142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5892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0AB41F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ACC9C6" w14:textId="77777777" w:rsidR="0087328F" w:rsidRPr="00E5198D" w:rsidRDefault="0087328F" w:rsidP="007439C6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87328F" w:rsidRPr="00E5198D" w14:paraId="6756A19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B3F3F" w14:textId="77777777" w:rsidR="0087328F" w:rsidRPr="00E5198D" w:rsidRDefault="0087328F" w:rsidP="007439C6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61693" w14:textId="77777777" w:rsidR="0087328F" w:rsidRPr="00E5198D" w:rsidRDefault="0087328F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CD234" w14:textId="57CBC5E9" w:rsidR="0087328F" w:rsidRPr="00E5198D" w:rsidRDefault="0062587E" w:rsidP="007439C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5.67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D8F5B2" w14:textId="10E61187" w:rsidR="0087328F" w:rsidRPr="00E5198D" w:rsidRDefault="007D00AE" w:rsidP="007439C6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AA5DF2" w:rsidRPr="00E5198D">
              <w:rPr>
                <w:lang w:val="en-GB" w:eastAsia="en-US"/>
              </w:rPr>
              <w:fldChar w:fldCharType="begin"/>
            </w:r>
            <w:r w:rsidR="00AA5DF2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AA5DF2" w:rsidRPr="00E5198D">
              <w:rPr>
                <w:lang w:val="en-GB" w:eastAsia="en-US"/>
              </w:rPr>
            </w:r>
            <w:r w:rsidR="00AA5DF2" w:rsidRPr="00E5198D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15</w:t>
            </w:r>
            <w:r w:rsidR="00AA5DF2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17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  <w:r w:rsidR="0087328F" w:rsidRPr="00E5198D">
              <w:rPr>
                <w:lang w:val="en-GB" w:eastAsia="en-US"/>
              </w:rPr>
              <w:t>+ 10%</w:t>
            </w:r>
          </w:p>
        </w:tc>
      </w:tr>
      <w:tr w:rsidR="007D00AE" w:rsidRPr="00E5198D" w14:paraId="5B62E315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818489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6201C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AAFAF" w14:textId="3F944BE7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C2A5E4" w14:textId="1A672550" w:rsidR="007D00AE" w:rsidRPr="00E5198D" w:rsidRDefault="007D00AE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="00B2134D" w:rsidRPr="00E5198D">
              <w:rPr>
                <w:lang w:val="en-GB" w:eastAsia="en-US"/>
              </w:rPr>
              <w:fldChar w:fldCharType="begin"/>
            </w:r>
            <w:r w:rsidR="00B2134D"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="00B2134D" w:rsidRPr="00E5198D">
              <w:rPr>
                <w:lang w:val="en-GB" w:eastAsia="en-US"/>
              </w:rPr>
            </w:r>
            <w:r w:rsidR="00B2134D" w:rsidRPr="00E5198D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15</w:t>
            </w:r>
            <w:r w:rsidR="00B2134D"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17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7D00AE" w:rsidRPr="00E5198D" w14:paraId="54D5714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AE92DD" w14:textId="77777777" w:rsidR="007D00AE" w:rsidRPr="00E5198D" w:rsidRDefault="007D00AE" w:rsidP="007D00A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1A40" w14:textId="77777777" w:rsidR="007D00AE" w:rsidRPr="00E5198D" w:rsidRDefault="007D00AE" w:rsidP="007D00A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0CEDBB" w14:textId="7C6A0AB9" w:rsidR="007D00AE" w:rsidRPr="00E5198D" w:rsidRDefault="00BA29B3" w:rsidP="007D00AE">
            <w:pPr>
              <w:keepNext/>
              <w:spacing w:line="276" w:lineRule="auto"/>
              <w:jc w:val="center"/>
            </w:pPr>
            <w:r w:rsidRPr="00E5198D">
              <w:t>5.15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08E8BD" w14:textId="2B30659E" w:rsidR="007D00AE" w:rsidRPr="00E5198D" w:rsidRDefault="00B2134D" w:rsidP="007D00AE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*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_Ref219053341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15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/ CNQT value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_Ref218873509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 w:rsidRPr="00624A14">
              <w:t xml:space="preserve">Table </w:t>
            </w:r>
            <w:r w:rsidR="00D70217">
              <w:rPr>
                <w:noProof/>
              </w:rPr>
              <w:t>17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273815" w:rsidRPr="00E5198D" w14:paraId="2E5C726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6789B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1BBC1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0B096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3BE67" w14:textId="193CEA6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573A603A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D8BFF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10806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1B46FC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B7F21A3" w14:textId="07EFA3E5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712B2DEF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8A6E34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2B8A0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1B628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95E2D0" w14:textId="4989778C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29D85F49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8E2B01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47E8A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717F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C6E9860" w14:textId="0D6EFCC5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67E2F0F1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C4723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1FED3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9E142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B37D84" w14:textId="670A61EE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15A6BC17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422C0A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A030F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3F39D" w14:textId="77777777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58D34" w14:textId="25BCDCD5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273815" w:rsidRPr="00E5198D" w14:paraId="286B362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A7AAC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90FACB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1FD35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D8BD4AF" w14:textId="409D7D86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  <w:tr w:rsidR="004F2015" w:rsidRPr="00E5198D" w14:paraId="3C267926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089A3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1A82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C5DB2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9534FBA" w14:textId="71A8E853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30D1DC62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273D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81BB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7A41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1C01427" w14:textId="42ECAC15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2D6E149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0068A0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AB7D6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2B745E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C1C1C15" w14:textId="6D325E42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16009CA3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9B3B5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01D71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64719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0227C20" w14:textId="6690140F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4F2015" w:rsidRPr="00E5198D" w14:paraId="7528FC2E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5D7DB" w14:textId="77777777" w:rsidR="004F2015" w:rsidRPr="00E5198D" w:rsidRDefault="004F2015" w:rsidP="004F20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6C0B5" w14:textId="77777777" w:rsidR="004F2015" w:rsidRPr="00E5198D" w:rsidRDefault="004F2015" w:rsidP="004F20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0B928F" w14:textId="77777777" w:rsidR="004F2015" w:rsidRPr="00E5198D" w:rsidRDefault="004F2015" w:rsidP="004F20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023145" w14:textId="02276F4A" w:rsidR="004F2015" w:rsidRPr="00E5198D" w:rsidRDefault="004F2015" w:rsidP="004F201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273815" w:rsidRPr="00E5198D" w14:paraId="6C91B224" w14:textId="77777777" w:rsidTr="007439C6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5F61EE" w14:textId="77777777" w:rsidR="00273815" w:rsidRPr="00E5198D" w:rsidRDefault="00273815" w:rsidP="0027381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3CAC9F" w14:textId="77777777" w:rsidR="00273815" w:rsidRPr="00E5198D" w:rsidRDefault="00273815" w:rsidP="002738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71C58" w14:textId="77777777" w:rsidR="00273815" w:rsidRPr="00E5198D" w:rsidRDefault="00273815" w:rsidP="002738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BC70183" w14:textId="28E0AC99" w:rsidR="00273815" w:rsidRPr="00E5198D" w:rsidRDefault="00273815" w:rsidP="00273815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_Ref219911705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25</w:t>
            </w:r>
            <w:r w:rsidRPr="00E5198D">
              <w:fldChar w:fldCharType="end"/>
            </w:r>
          </w:p>
        </w:tc>
      </w:tr>
    </w:tbl>
    <w:p w14:paraId="2C6BF339" w14:textId="36951053" w:rsidR="0087328F" w:rsidRPr="00E5198D" w:rsidRDefault="0087328F" w:rsidP="0087328F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26</w:t>
      </w:r>
      <w:r w:rsidR="00195C9B">
        <w:fldChar w:fldCharType="end"/>
      </w:r>
      <w:r w:rsidRPr="00E5198D">
        <w:t>: Adding specification tests relating to the pack item specification.</w:t>
      </w:r>
    </w:p>
    <w:p w14:paraId="0FEBC99D" w14:textId="66D98DDA" w:rsidR="0087328F" w:rsidRPr="00E5198D" w:rsidRDefault="00FD73D5" w:rsidP="0087328F">
      <w:pPr>
        <w:rPr>
          <w:lang w:val="en-GB" w:eastAsia="en-US"/>
        </w:rPr>
      </w:pPr>
      <w:r w:rsidRPr="00E5198D">
        <w:rPr>
          <w:lang w:val="en-GB" w:eastAsia="en-US"/>
        </w:rPr>
        <w:t>Weight check needs to be added to the pack specification for each of the outputs from</w:t>
      </w:r>
      <w:r w:rsidR="0004668F" w:rsidRPr="00E5198D">
        <w:rPr>
          <w:lang w:val="en-GB" w:eastAsia="en-US"/>
        </w:rPr>
        <w:t xml:space="preserve">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_Ref219911705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D70217" w:rsidRPr="00E5198D">
        <w:t xml:space="preserve">Table </w:t>
      </w:r>
      <w:r w:rsidR="00D70217">
        <w:rPr>
          <w:noProof/>
        </w:rPr>
        <w:t>25</w:t>
      </w:r>
      <w:r w:rsidR="0004668F" w:rsidRPr="00E5198D">
        <w:rPr>
          <w:lang w:val="en-GB" w:eastAsia="en-US"/>
        </w:rPr>
        <w:fldChar w:fldCharType="end"/>
      </w:r>
      <w:r w:rsidR="0087328F" w:rsidRPr="00E5198D">
        <w:rPr>
          <w:lang w:val="en-GB" w:eastAsia="en-US"/>
        </w:rPr>
        <w:t>.</w:t>
      </w:r>
    </w:p>
    <w:p w14:paraId="522D9FB0" w14:textId="240ACA4F" w:rsidR="004A68E1" w:rsidRPr="00E5198D" w:rsidRDefault="004A68E1" w:rsidP="004A68E1">
      <w:pPr>
        <w:pStyle w:val="6aH6"/>
      </w:pPr>
      <w:r w:rsidRPr="00E5198D">
        <w:t xml:space="preserve">Step </w:t>
      </w:r>
      <w:r w:rsidR="00B73095" w:rsidRPr="00E5198D">
        <w:t>0</w:t>
      </w:r>
      <w:r w:rsidR="00845D93">
        <w:t>5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Pr="00E5198D">
        <w:t xml:space="preserve">In the event production line on </w:t>
      </w:r>
      <w:r w:rsidRPr="00E5198D">
        <w:fldChar w:fldCharType="begin"/>
      </w:r>
      <w:r w:rsidRPr="00E5198D">
        <w:instrText xml:space="preserve"> REF _Ref218871043 \h  \* MERGEFORMAT </w:instrText>
      </w:r>
      <w:r w:rsidRPr="00E5198D">
        <w:fldChar w:fldCharType="separate"/>
      </w:r>
      <w:r w:rsidR="00D70217">
        <w:t xml:space="preserve">Table </w:t>
      </w:r>
      <w:r w:rsidR="00D70217">
        <w:rPr>
          <w:noProof/>
        </w:rPr>
        <w:t>13</w:t>
      </w:r>
      <w:r w:rsidRPr="00E5198D">
        <w:fldChar w:fldCharType="end"/>
      </w:r>
      <w:r w:rsidRPr="00E5198D">
        <w:t xml:space="preserve"> consist of </w:t>
      </w:r>
      <w:r w:rsidR="00E07683" w:rsidRPr="00E5198D">
        <w:t>a value containing</w:t>
      </w:r>
      <w:r w:rsidRPr="00E5198D">
        <w:t xml:space="preserve"> IBC (i.e. </w:t>
      </w:r>
      <w:r w:rsidR="00E07683" w:rsidRPr="00E5198D">
        <w:t>IBC</w:t>
      </w:r>
      <w:r w:rsidRPr="00E5198D">
        <w:t xml:space="preserve">, </w:t>
      </w:r>
      <w:r w:rsidR="00E07683" w:rsidRPr="00E5198D">
        <w:t>U4_IBC</w:t>
      </w:r>
      <w:r w:rsidRPr="00E5198D">
        <w:t>).</w:t>
      </w:r>
    </w:p>
    <w:p w14:paraId="78FAD1E6" w14:textId="24191F9E" w:rsidR="00E07683" w:rsidRPr="00E5198D" w:rsidRDefault="00E07683" w:rsidP="00E07683">
      <w:pPr>
        <w:pStyle w:val="7aH7"/>
      </w:pPr>
      <w:r w:rsidRPr="00E5198D">
        <w:t xml:space="preserve">Step </w:t>
      </w:r>
      <w:r w:rsidR="00B73095" w:rsidRPr="00E5198D">
        <w:t>0</w:t>
      </w:r>
      <w:r w:rsidR="00845D93">
        <w:t>5</w:t>
      </w:r>
      <w:r w:rsidR="00B73095" w:rsidRPr="00E5198D">
        <w:t>. 03. 0</w:t>
      </w:r>
      <w:r w:rsidR="006606EE" w:rsidRPr="00E5198D">
        <w:t>2</w:t>
      </w:r>
      <w:r w:rsidR="00B73095" w:rsidRPr="00E5198D">
        <w:t xml:space="preserve">. </w:t>
      </w:r>
      <w:r w:rsidR="00E75CB1" w:rsidRPr="00E5198D">
        <w:t xml:space="preserve">01. </w:t>
      </w:r>
      <w:r w:rsidRPr="00E5198D">
        <w:t>Add density against the pack code</w:t>
      </w:r>
    </w:p>
    <w:p w14:paraId="49535AB7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1DCC098E" w14:textId="77777777" w:rsidR="00E07683" w:rsidRPr="00E5198D" w:rsidRDefault="00E07683" w:rsidP="00E07683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E07683" w:rsidRPr="00E5198D" w14:paraId="63292D66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755B7" w14:textId="77777777" w:rsidR="00E07683" w:rsidRPr="00E5198D" w:rsidRDefault="00E07683" w:rsidP="007439C6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0321C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F33D7" w14:textId="77777777" w:rsidR="00E07683" w:rsidRPr="00E5198D" w:rsidRDefault="00E07683" w:rsidP="007439C6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848683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E07683" w:rsidRPr="00E5198D" w14:paraId="78D6D1D3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F8BC7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23671" w14:textId="77777777" w:rsidR="00E07683" w:rsidRPr="00E5198D" w:rsidRDefault="00E07683" w:rsidP="007439C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CF957E" w14:textId="77777777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8A6FA23" w14:textId="06CB8A45" w:rsidR="00E07683" w:rsidRPr="00E5198D" w:rsidRDefault="00496826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496826" w:rsidRPr="00E5198D" w14:paraId="37452EC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C85E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EB0C7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95D76" w14:textId="77777777" w:rsidR="00496826" w:rsidRPr="00E5198D" w:rsidRDefault="00496826" w:rsidP="0049682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934EDD" w14:textId="016300E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5EF1F3A0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1695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Alternate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39DB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ALUN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5CD8C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KG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BB2E75" w14:textId="501624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60E6667C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1C3904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3F38A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62F1F7" w14:textId="243E92F8" w:rsidR="00496826" w:rsidRPr="00E5198D" w:rsidRDefault="0058008A" w:rsidP="00496826">
            <w:pPr>
              <w:keepNext/>
              <w:spacing w:line="276" w:lineRule="auto"/>
              <w:jc w:val="center"/>
            </w:pPr>
            <w:r w:rsidRPr="008C1372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2E972D0" w14:textId="077C3B5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E07683" w:rsidRPr="00E5198D" w14:paraId="076C19CB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6837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factor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1ED6C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COFA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21987C" w14:textId="1AC9895F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E606D3" w:rsidRPr="00E5198D">
              <w:t>.032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6E3ACE2" w14:textId="5AD6FAA9" w:rsidR="00E07683" w:rsidRPr="00E5198D" w:rsidRDefault="00E07683" w:rsidP="007439C6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1029D5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Pr="00E5198D">
              <w:rPr>
                <w:lang w:val="en-GB" w:eastAsia="en-US"/>
              </w:rPr>
              <w:t xml:space="preserve"> </w:t>
            </w:r>
          </w:p>
        </w:tc>
      </w:tr>
      <w:tr w:rsidR="00E07683" w:rsidRPr="00E5198D" w14:paraId="7E11D0C4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6435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Conversion form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2E642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DMCF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8308B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2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EB11AC" w14:textId="31D463F5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 xml:space="preserve">Output from </w:t>
            </w:r>
            <w:r w:rsidRPr="00E5198D">
              <w:fldChar w:fldCharType="begin"/>
            </w:r>
            <w:r w:rsidRPr="00E5198D">
              <w:instrText xml:space="preserve"> REF _Ref215495955 \h </w:instrText>
            </w:r>
            <w:r w:rsidR="001029D5" w:rsidRPr="00E5198D">
              <w:instrText xml:space="preserve"> \* MERGEFORMAT </w:instrText>
            </w:r>
            <w:r w:rsidRPr="00E5198D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fldChar w:fldCharType="end"/>
            </w:r>
          </w:p>
        </w:tc>
      </w:tr>
      <w:tr w:rsidR="00E07683" w:rsidRPr="00E5198D" w14:paraId="4A6A049E" w14:textId="77777777" w:rsidTr="007439C6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82F4E1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Standard U/M - Manufacturing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91104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AUS3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E7F8C" w14:textId="77777777" w:rsidR="00E07683" w:rsidRPr="00E5198D" w:rsidRDefault="00E07683" w:rsidP="007439C6">
            <w:pPr>
              <w:keepNext/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3400770" w14:textId="1230179D" w:rsidR="00E07683" w:rsidRPr="00E5198D" w:rsidRDefault="00496826" w:rsidP="007439C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603FEC54" w14:textId="70C64731" w:rsidR="00E07683" w:rsidRDefault="00E07683" w:rsidP="00E07683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27</w:t>
      </w:r>
      <w:r w:rsidR="00195C9B">
        <w:fldChar w:fldCharType="end"/>
      </w:r>
      <w:r w:rsidRPr="00E5198D">
        <w:t>: Inputs to add unit of measure conversion between Kilograms and Liters against pack item.</w:t>
      </w:r>
    </w:p>
    <w:p w14:paraId="5060379B" w14:textId="0F0658EB" w:rsidR="00B62FBE" w:rsidRPr="00683FF4" w:rsidRDefault="00B62FBE" w:rsidP="00B62FBE">
      <w:pPr>
        <w:rPr>
          <w:lang w:val="en-GB" w:eastAsia="en-US"/>
        </w:rPr>
      </w:pPr>
      <w:r w:rsidRPr="00683FF4">
        <w:rPr>
          <w:lang w:val="en-GB" w:eastAsia="en-US"/>
        </w:rPr>
        <w:t xml:space="preserve">In the event </w:t>
      </w:r>
      <w:r w:rsidRPr="00683FF4">
        <w:t>Step 0</w:t>
      </w:r>
      <w:r w:rsidR="00845D93" w:rsidRPr="00683FF4">
        <w:t>5</w:t>
      </w:r>
      <w:r w:rsidRPr="00683FF4">
        <w:t>. 03. 02. 01. fails due to an existing record, proceed to Step 0</w:t>
      </w:r>
      <w:r w:rsidR="00845D93" w:rsidRPr="00683FF4">
        <w:t>5</w:t>
      </w:r>
      <w:r w:rsidRPr="00683FF4">
        <w:t>. 03. 0</w:t>
      </w:r>
      <w:r w:rsidR="00856DCB" w:rsidRPr="00683FF4">
        <w:t>2. 02</w:t>
      </w:r>
      <w:r w:rsidRPr="00683FF4">
        <w:t>., else proceed to Step 0</w:t>
      </w:r>
      <w:r w:rsidR="00845D93" w:rsidRPr="00683FF4">
        <w:t>5</w:t>
      </w:r>
      <w:r w:rsidRPr="00683FF4">
        <w:t>. 03. 0</w:t>
      </w:r>
      <w:r w:rsidR="006A5A48" w:rsidRPr="00683FF4">
        <w:t>2</w:t>
      </w:r>
      <w:r w:rsidRPr="00683FF4">
        <w:t>. 0</w:t>
      </w:r>
      <w:r w:rsidR="006A5A48" w:rsidRPr="00683FF4">
        <w:t>3</w:t>
      </w:r>
      <w:r w:rsidRPr="00683FF4">
        <w:t>..</w:t>
      </w:r>
    </w:p>
    <w:p w14:paraId="16421059" w14:textId="72FE13C4" w:rsidR="00B62FBE" w:rsidRPr="00683FF4" w:rsidRDefault="00B62FBE" w:rsidP="00B62FBE">
      <w:pPr>
        <w:pStyle w:val="5aH5"/>
      </w:pPr>
      <w:r w:rsidRPr="00683FF4">
        <w:t>Step 0</w:t>
      </w:r>
      <w:r w:rsidR="00845D93" w:rsidRPr="00683FF4">
        <w:t>5</w:t>
      </w:r>
      <w:r w:rsidRPr="00683FF4">
        <w:t>. 03. 0</w:t>
      </w:r>
      <w:r w:rsidR="00856DCB" w:rsidRPr="00683FF4">
        <w:t>2. 02</w:t>
      </w:r>
      <w:r w:rsidRPr="00683FF4">
        <w:t>.: Updating density against recipe code.</w:t>
      </w:r>
    </w:p>
    <w:p w14:paraId="7F79F467" w14:textId="77777777" w:rsidR="00B62FBE" w:rsidRPr="00683FF4" w:rsidRDefault="00B62FBE" w:rsidP="00B62FB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API: MMS015MI</w:t>
      </w:r>
    </w:p>
    <w:p w14:paraId="04A21DF7" w14:textId="77777777" w:rsidR="00B62FBE" w:rsidRPr="00683FF4" w:rsidRDefault="00B62FBE" w:rsidP="00B62FB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Upd</w:t>
      </w:r>
      <w:proofErr w:type="spellEnd"/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23"/>
        <w:gridCol w:w="839"/>
        <w:gridCol w:w="6538"/>
      </w:tblGrid>
      <w:tr w:rsidR="00B62FBE" w:rsidRPr="00683FF4" w14:paraId="70A3CBA9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43AA9" w14:textId="77777777" w:rsidR="00B62FBE" w:rsidRPr="00683FF4" w:rsidRDefault="00B62FBE" w:rsidP="001C04C7">
            <w:pPr>
              <w:pStyle w:val="ListParagraph"/>
              <w:spacing w:line="276" w:lineRule="auto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B4C7F" w14:textId="77777777" w:rsidR="00B62FBE" w:rsidRPr="00683FF4" w:rsidRDefault="00B62FBE" w:rsidP="001C04C7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227B94" w14:textId="77777777" w:rsidR="00B62FBE" w:rsidRPr="00683FF4" w:rsidRDefault="00B62FBE" w:rsidP="001C04C7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FEBB5A1" w14:textId="77777777" w:rsidR="00B62FBE" w:rsidRPr="00683FF4" w:rsidRDefault="00B62FBE" w:rsidP="001C04C7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B62FBE" w:rsidRPr="00683FF4" w14:paraId="30B4CB1E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C8FAFE" w14:textId="77777777" w:rsidR="00B62FBE" w:rsidRPr="00683FF4" w:rsidRDefault="00B62FBE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1D1FD" w14:textId="77777777" w:rsidR="00B62FBE" w:rsidRPr="00683FF4" w:rsidRDefault="00B62FBE" w:rsidP="001C04C7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1D072" w14:textId="77777777" w:rsidR="00B62FBE" w:rsidRPr="00683FF4" w:rsidRDefault="00B62FBE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153224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FD670DF" w14:textId="77777777" w:rsidR="00B62FBE" w:rsidRPr="00683FF4" w:rsidRDefault="00B62FBE" w:rsidP="001C04C7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 xml:space="preserve">PMPRNO </w:t>
            </w:r>
            <w:proofErr w:type="gramStart"/>
            <w:r w:rsidRPr="00683FF4">
              <w:t>in</w:t>
            </w:r>
            <w:proofErr w:type="gramEnd"/>
            <w:r w:rsidRPr="00683FF4">
              <w:t xml:space="preserve"> MPDMAT table</w:t>
            </w:r>
          </w:p>
        </w:tc>
      </w:tr>
      <w:tr w:rsidR="006A5A48" w:rsidRPr="00683FF4" w14:paraId="185F27F1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E108E7" w14:textId="7A60438B" w:rsidR="006A5A48" w:rsidRPr="00683FF4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Alternate U/M type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1F58F1" w14:textId="21488B72" w:rsidR="006A5A48" w:rsidRPr="00683FF4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AUTP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3D2EC" w14:textId="46B4E275" w:rsidR="006A5A48" w:rsidRPr="00683FF4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EDF5225" w14:textId="2369DAD5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Maintain this as a configurable property field so it can be updated or amended as required</w:t>
            </w:r>
          </w:p>
        </w:tc>
      </w:tr>
      <w:tr w:rsidR="006A5A48" w:rsidRPr="00683FF4" w14:paraId="07FDFDD5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8BFB81" w14:textId="395474A3" w:rsidR="006A5A48" w:rsidRPr="00683FF4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lastRenderedPageBreak/>
              <w:t>Alternate U/M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C4B1F" w14:textId="69110A04" w:rsidR="006A5A48" w:rsidRPr="00683FF4" w:rsidRDefault="006A5A48" w:rsidP="006A5A48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>ALUN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AB423" w14:textId="77FAA277" w:rsidR="006A5A48" w:rsidRPr="00683FF4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t>KG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57D6E52" w14:textId="2343D33B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Maintain this as a configurable property field so it can be updated or amended as required</w:t>
            </w:r>
          </w:p>
        </w:tc>
      </w:tr>
      <w:tr w:rsidR="006A5A48" w:rsidRPr="00683FF4" w14:paraId="3EA6F4C4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FF9724" w14:textId="56105799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Number of decimal places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613DA" w14:textId="544808CD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DCCD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44884" w14:textId="43C46419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49EE43D" w14:textId="348BF9E4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Maintain this as a configurable property field so it can be updated or amended as required</w:t>
            </w:r>
          </w:p>
        </w:tc>
      </w:tr>
      <w:tr w:rsidR="006A5A48" w:rsidRPr="00683FF4" w14:paraId="555DA3AB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08DFAB" w14:textId="55AB2580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Conversion factor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95C24" w14:textId="6F1F55F7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COFA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0B3AE" w14:textId="3384C974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1.032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8A1BEA" w14:textId="7D1C39CD" w:rsidR="006A5A48" w:rsidRPr="00683FF4" w:rsidRDefault="006A5A48" w:rsidP="006A5A48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683FF4">
              <w:rPr>
                <w:lang w:val="en-GB" w:eastAsia="en-US"/>
              </w:rPr>
              <w:t xml:space="preserve">Conversion factor (COFA) on </w:t>
            </w:r>
            <w:r w:rsidRPr="00683FF4">
              <w:rPr>
                <w:lang w:val="en-GB" w:eastAsia="en-US"/>
              </w:rPr>
              <w:fldChar w:fldCharType="begin"/>
            </w:r>
            <w:r w:rsidRPr="00683FF4">
              <w:rPr>
                <w:lang w:val="en-GB" w:eastAsia="en-US"/>
              </w:rPr>
              <w:instrText xml:space="preserve"> REF _Ref215495955 \h  \* MERGEFORMAT </w:instrText>
            </w:r>
            <w:r w:rsidRPr="00683FF4">
              <w:rPr>
                <w:lang w:val="en-GB" w:eastAsia="en-US"/>
              </w:rPr>
            </w:r>
            <w:r w:rsidRPr="00683FF4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683FF4">
              <w:rPr>
                <w:lang w:val="en-GB" w:eastAsia="en-US"/>
              </w:rPr>
              <w:fldChar w:fldCharType="end"/>
            </w:r>
            <w:r w:rsidRPr="00683FF4">
              <w:rPr>
                <w:lang w:val="en-GB" w:eastAsia="en-US"/>
              </w:rPr>
              <w:t xml:space="preserve"> </w:t>
            </w:r>
          </w:p>
        </w:tc>
      </w:tr>
      <w:tr w:rsidR="006A5A48" w:rsidRPr="00683FF4" w14:paraId="6DDD0297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CB1CA" w14:textId="556D194B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Conversion form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D3D9D" w14:textId="4E51D764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DMCF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1A8D2" w14:textId="6BF04DC3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2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4652A2" w14:textId="3CC87905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 xml:space="preserve">Output from </w:t>
            </w:r>
            <w:r w:rsidRPr="00683FF4">
              <w:fldChar w:fldCharType="begin"/>
            </w:r>
            <w:r w:rsidRPr="00683FF4">
              <w:instrText xml:space="preserve"> REF _Ref215495955 \h  \* MERGEFORMAT </w:instrText>
            </w:r>
            <w:r w:rsidRPr="00683FF4"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683FF4">
              <w:fldChar w:fldCharType="end"/>
            </w:r>
          </w:p>
        </w:tc>
      </w:tr>
      <w:tr w:rsidR="006A5A48" w:rsidRPr="00683FF4" w14:paraId="7F42E64C" w14:textId="77777777" w:rsidTr="006A5A48">
        <w:trPr>
          <w:trHeight w:val="1159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950B8" w14:textId="3DFB75B4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Standard U/M - Manufacturing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5A720B" w14:textId="7D5BA558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AUS3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5E99C" w14:textId="04E184BD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1</w:t>
            </w:r>
          </w:p>
        </w:tc>
        <w:tc>
          <w:tcPr>
            <w:tcW w:w="6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B6FE8CE" w14:textId="5FE8FC4F" w:rsidR="006A5A48" w:rsidRPr="00683FF4" w:rsidRDefault="006A5A48" w:rsidP="006A5A48">
            <w:pPr>
              <w:keepNext/>
              <w:spacing w:line="276" w:lineRule="auto"/>
              <w:jc w:val="center"/>
            </w:pPr>
            <w:r w:rsidRPr="00683FF4">
              <w:t>Maintain this as a configurable property field so it can be updated or amended as required</w:t>
            </w:r>
          </w:p>
        </w:tc>
      </w:tr>
    </w:tbl>
    <w:p w14:paraId="21799545" w14:textId="34AB79DC" w:rsidR="00B62FBE" w:rsidRPr="00683FF4" w:rsidRDefault="00B62FBE" w:rsidP="00564124">
      <w:pPr>
        <w:pStyle w:val="Caption"/>
      </w:pPr>
      <w:r w:rsidRPr="00683FF4">
        <w:t xml:space="preserve">Table </w:t>
      </w:r>
      <w:r w:rsidR="00195C9B" w:rsidRPr="00683FF4">
        <w:fldChar w:fldCharType="begin"/>
      </w:r>
      <w:r w:rsidR="00195C9B" w:rsidRPr="00683FF4">
        <w:instrText xml:space="preserve"> SEQ Table \* ARABIC </w:instrText>
      </w:r>
      <w:r w:rsidR="00195C9B" w:rsidRPr="00683FF4">
        <w:fldChar w:fldCharType="separate"/>
      </w:r>
      <w:r w:rsidR="00D70217">
        <w:rPr>
          <w:noProof/>
        </w:rPr>
        <w:t>28</w:t>
      </w:r>
      <w:r w:rsidR="00195C9B" w:rsidRPr="00683FF4">
        <w:fldChar w:fldCharType="end"/>
      </w:r>
      <w:r w:rsidRPr="00683FF4">
        <w:t>: Inputs to update unit of measure conversion between Kilograms and Liters</w:t>
      </w:r>
    </w:p>
    <w:p w14:paraId="2C2FDA8E" w14:textId="3A55DB3D" w:rsidR="0034237C" w:rsidRPr="00683FF4" w:rsidRDefault="0034237C" w:rsidP="0034237C">
      <w:pPr>
        <w:pStyle w:val="7aH7"/>
      </w:pPr>
      <w:r w:rsidRPr="00683FF4">
        <w:t>Step 0</w:t>
      </w:r>
      <w:r w:rsidR="00845D93" w:rsidRPr="00683FF4">
        <w:t>5</w:t>
      </w:r>
      <w:r w:rsidRPr="00683FF4">
        <w:t>. 03. 0</w:t>
      </w:r>
      <w:r w:rsidR="006606EE" w:rsidRPr="00683FF4">
        <w:t>2</w:t>
      </w:r>
      <w:r w:rsidRPr="00683FF4">
        <w:t>. 0</w:t>
      </w:r>
      <w:r w:rsidR="00502487" w:rsidRPr="00683FF4">
        <w:t>3</w:t>
      </w:r>
      <w:r w:rsidRPr="00683FF4">
        <w:t>. Add a quality plan against the pack item</w:t>
      </w:r>
    </w:p>
    <w:p w14:paraId="42E031B5" w14:textId="77777777" w:rsidR="0034237C" w:rsidRPr="00683FF4" w:rsidRDefault="0034237C" w:rsidP="0034237C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API: QMS009MI</w:t>
      </w:r>
    </w:p>
    <w:p w14:paraId="2DDFC878" w14:textId="77777777" w:rsidR="0034237C" w:rsidRPr="00683FF4" w:rsidRDefault="0034237C" w:rsidP="0034237C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</w:pPr>
      <w:r w:rsidRPr="00683FF4">
        <w:rPr>
          <w:rFonts w:eastAsia="Times New Roman" w:cs="Calibri"/>
          <w:b/>
          <w:bCs/>
          <w:color w:val="000000"/>
          <w:szCs w:val="24"/>
          <w:lang w:eastAsia="en-GB"/>
        </w:rPr>
        <w:t>Transaction: AddQualityPlan</w:t>
      </w:r>
    </w:p>
    <w:tbl>
      <w:tblPr>
        <w:tblW w:w="1009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2"/>
        <w:gridCol w:w="762"/>
        <w:gridCol w:w="865"/>
        <w:gridCol w:w="7038"/>
      </w:tblGrid>
      <w:tr w:rsidR="0034237C" w:rsidRPr="00683FF4" w14:paraId="2D3AAC0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1A63A7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E097B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6EB1CA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760D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34237C" w:rsidRPr="00683FF4" w14:paraId="0E65D25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E6BB3F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Quality plan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41E5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QLPN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AEB82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PACK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B4800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34237C" w:rsidRPr="00683FF4" w14:paraId="2CEA0E8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30FC3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Item number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C09752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ITNO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A278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B1A1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t xml:space="preserve">PMPRNO </w:t>
            </w:r>
            <w:proofErr w:type="gramStart"/>
            <w:r w:rsidRPr="00683FF4">
              <w:t>in</w:t>
            </w:r>
            <w:proofErr w:type="gramEnd"/>
            <w:r w:rsidRPr="00683FF4">
              <w:t xml:space="preserve"> MPDMAT table</w:t>
            </w:r>
          </w:p>
        </w:tc>
      </w:tr>
      <w:tr w:rsidR="0034237C" w:rsidRPr="00683FF4" w14:paraId="6373C0F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C5538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Description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E1FB5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TX40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33ED7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102757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EA103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t xml:space="preserve">PMPRNO </w:t>
            </w:r>
            <w:proofErr w:type="gramStart"/>
            <w:r w:rsidRPr="00683FF4">
              <w:t>in</w:t>
            </w:r>
            <w:proofErr w:type="gramEnd"/>
            <w:r w:rsidRPr="00683FF4">
              <w:t xml:space="preserve"> MPDMAT table</w:t>
            </w:r>
          </w:p>
        </w:tc>
      </w:tr>
      <w:tr w:rsidR="0034237C" w:rsidRPr="00683FF4" w14:paraId="35AD519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D90A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Active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32BDE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ACTF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684EB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75F7B9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683FF4" w14:paraId="370C4E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1F0DF4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Changing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67212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QIMD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FDB5D" w14:textId="1A73BDEA" w:rsidR="0034237C" w:rsidRPr="00683FF4" w:rsidRDefault="00F13369" w:rsidP="002334E9">
            <w:pPr>
              <w:spacing w:line="276" w:lineRule="auto"/>
              <w:jc w:val="center"/>
            </w:pPr>
            <w:r w:rsidRPr="00F13369">
              <w:rPr>
                <w:highlight w:val="yellow"/>
              </w:rPr>
              <w:t>2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F64D6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683FF4" w14:paraId="6DA45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AEAD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Adding test to QI req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E07C6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QIAT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2A8A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FAD3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683FF4" w14:paraId="5B7DA07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C870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Spec approval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54380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QPLN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B8089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EC522" w14:textId="77777777" w:rsidR="0034237C" w:rsidRPr="00683FF4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6E7B36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2C4FB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QI req appr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CEC4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QPLT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7F92A" w14:textId="77777777" w:rsidR="0034237C" w:rsidRPr="00683FF4" w:rsidRDefault="0034237C" w:rsidP="002334E9">
            <w:pPr>
              <w:spacing w:line="276" w:lineRule="auto"/>
              <w:jc w:val="center"/>
            </w:pPr>
            <w:r w:rsidRPr="00683FF4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AE906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683FF4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D3D6821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BA3A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33B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A0F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D936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31CF68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D0A8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D4BA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FF0E7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B461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489C12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29D9B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92A23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6501A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E157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3F9375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4EAD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passed/none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1E79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QAPE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CE49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D9009C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525A4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CDCAB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Approval failed/passed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5D5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358FA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47326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D2E0C0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5E88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4724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0B58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FFFA3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41D733E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06DC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FD06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A84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5CC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DE12B8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B04C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failed/none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2949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QAFE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1C3AD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09B12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0913E4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0BF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B08B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C92BF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88F6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3F6A32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DF80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F25D5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3E99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4F98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E1BB20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E4F4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472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7963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9FD6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1618F97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88E32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not tested/none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EFC4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QANE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0F0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3B48B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0AB5960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E580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none/passed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145CB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58D3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77E57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0FBF3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0B2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none/failed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2971F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6E43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E85C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E7704A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6C42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Approval none/not tested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F974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QAEN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A945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3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8E35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26733FB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B734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Lot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81F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QLTA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3DC8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0F6A21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6E878C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41DC4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Spec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D78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QSPA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34AC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8E679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3D5E98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2EC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QI </w:t>
            </w:r>
            <w:proofErr w:type="gramStart"/>
            <w:r w:rsidRPr="00E5198D">
              <w:t>request</w:t>
            </w:r>
            <w:proofErr w:type="gramEnd"/>
            <w:r w:rsidRPr="00E5198D">
              <w:t xml:space="preserve"> auto-approval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4DF15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QIRA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FE6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AD850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AF1B23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E08B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request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202D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QRLV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42E2B1" w14:textId="4F726344" w:rsidR="0034237C" w:rsidRPr="00E5198D" w:rsidRDefault="00F13369" w:rsidP="002334E9">
            <w:pPr>
              <w:spacing w:line="276" w:lineRule="auto"/>
              <w:jc w:val="center"/>
            </w:pPr>
            <w:r w:rsidRPr="00E76B94"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F872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923E09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50001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Manual QI </w:t>
            </w:r>
            <w:proofErr w:type="gramStart"/>
            <w:r w:rsidRPr="00E5198D">
              <w:t>req</w:t>
            </w:r>
            <w:proofErr w:type="gramEnd"/>
            <w:r w:rsidRPr="00E5198D">
              <w:t xml:space="preserve"> status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141A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QST1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0C42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D25C1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3B4DE1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6B822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Default QI req as test at pre-ship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6C093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TPS2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9C1DE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F4CD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6225EDA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881C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PO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87BD2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QIFR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932C4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6D63F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93247F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BE7E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PO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D666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QIRP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6D9E0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49058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592A9BA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00AA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Test freq basis for MO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5716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QIF1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2462" w14:textId="2CE6E038" w:rsidR="0034237C" w:rsidRPr="00F13369" w:rsidRDefault="00F13369" w:rsidP="002334E9">
            <w:pPr>
              <w:spacing w:line="276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9B005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3CE578D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60C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Replace MO QI request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792D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QIPF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E9AC8F" w14:textId="10EE2BA2" w:rsidR="0034237C" w:rsidRPr="00F13369" w:rsidRDefault="00F13369" w:rsidP="002334E9">
            <w:pPr>
              <w:spacing w:line="276" w:lineRule="auto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1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DAA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4FDCD3D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A7EA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 xml:space="preserve">Create QI </w:t>
            </w:r>
            <w:proofErr w:type="gramStart"/>
            <w:r w:rsidRPr="00E5198D">
              <w:t>request</w:t>
            </w:r>
            <w:proofErr w:type="gramEnd"/>
            <w:r w:rsidRPr="00E5198D">
              <w:t xml:space="preserve"> on CO returns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BA2B6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QCRF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20F579" w14:textId="1B68791D" w:rsidR="0034237C" w:rsidRPr="00E5198D" w:rsidRDefault="003F730F" w:rsidP="002334E9">
            <w:pPr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60CFB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083C9989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7FD6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lastRenderedPageBreak/>
              <w:t>Copy QI request on new lot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823761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QCRO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37CF3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D41A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7F495D5D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DAC589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Auto-reinspection of lots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C50D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QARE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C6AFA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70B7D7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5FFDC2E2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FA3B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QI reinspection level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843E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QARL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2A787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1A402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4292C03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A2FFF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generation basis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7FFF95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QARB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CEEF0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7580A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10F490CF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8A214C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Reinspection calculation date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2C088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QARD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0B594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2DCFD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  <w:tr w:rsidR="0034237C" w:rsidRPr="00E5198D" w14:paraId="2879B965" w14:textId="77777777" w:rsidTr="002334E9">
        <w:trPr>
          <w:trHeight w:val="320"/>
        </w:trPr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3FFD6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Manual update of calculated test</w:t>
            </w:r>
          </w:p>
        </w:tc>
        <w:tc>
          <w:tcPr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A75C8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QMTU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65469B" w14:textId="77777777" w:rsidR="0034237C" w:rsidRPr="00E5198D" w:rsidRDefault="0034237C" w:rsidP="002334E9">
            <w:pPr>
              <w:spacing w:line="276" w:lineRule="auto"/>
              <w:jc w:val="center"/>
            </w:pPr>
            <w:r w:rsidRPr="00E5198D">
              <w:t>0</w:t>
            </w:r>
          </w:p>
        </w:tc>
        <w:tc>
          <w:tcPr>
            <w:tcW w:w="7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2970E" w14:textId="77777777" w:rsidR="0034237C" w:rsidRPr="00E5198D" w:rsidRDefault="0034237C" w:rsidP="002334E9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Maintain as a configurable field in a parameter file if needs amending later</w:t>
            </w:r>
          </w:p>
        </w:tc>
      </w:tr>
    </w:tbl>
    <w:p w14:paraId="60CA3234" w14:textId="4186FCB1" w:rsidR="0034237C" w:rsidRDefault="0034237C" w:rsidP="0034237C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29</w:t>
      </w:r>
      <w:r w:rsidR="00195C9B">
        <w:fldChar w:fldCharType="end"/>
      </w:r>
      <w:r w:rsidRPr="00E5198D">
        <w:t>: Add a quality plan against the pack item.</w:t>
      </w:r>
    </w:p>
    <w:p w14:paraId="77215088" w14:textId="00F47EE2" w:rsidR="00542AC9" w:rsidRPr="00542AC9" w:rsidRDefault="00542AC9" w:rsidP="00542AC9">
      <w:pPr>
        <w:rPr>
          <w:lang w:val="en-GB" w:eastAsia="en-US"/>
        </w:rPr>
      </w:pPr>
      <w:r w:rsidRPr="001053BE">
        <w:rPr>
          <w:highlight w:val="yellow"/>
          <w:lang w:val="en-GB" w:eastAsia="en-US"/>
        </w:rPr>
        <w:t xml:space="preserve">Execute </w:t>
      </w:r>
      <w:r w:rsidRPr="001053BE">
        <w:rPr>
          <w:highlight w:val="yellow"/>
        </w:rPr>
        <w:t>Step 05. 03. 02. 04. - Step 05. 03. 02. 07.</w:t>
      </w:r>
      <w:r w:rsidR="00396060" w:rsidRPr="001053BE">
        <w:rPr>
          <w:highlight w:val="yellow"/>
        </w:rPr>
        <w:t xml:space="preserve"> </w:t>
      </w:r>
      <w:r w:rsidR="001053BE" w:rsidRPr="001053BE">
        <w:rPr>
          <w:highlight w:val="yellow"/>
        </w:rPr>
        <w:t>(Step</w:t>
      </w:r>
      <w:r w:rsidR="00396060" w:rsidRPr="001053BE">
        <w:rPr>
          <w:highlight w:val="yellow"/>
        </w:rPr>
        <w:t xml:space="preserve"> 05. 03. 02. 04., Step 05. 03. 02. 05., Step 05. 03. 02. 06., Step 05. 03. 02. 07.), only if </w:t>
      </w:r>
      <w:r w:rsidR="001053BE">
        <w:rPr>
          <w:highlight w:val="yellow"/>
        </w:rPr>
        <w:t xml:space="preserve">output from </w:t>
      </w:r>
      <w:r w:rsidR="00683FF4" w:rsidRPr="001053BE">
        <w:rPr>
          <w:highlight w:val="yellow"/>
        </w:rPr>
        <w:fldChar w:fldCharType="begin"/>
      </w:r>
      <w:r w:rsidR="00683FF4" w:rsidRPr="001053BE">
        <w:rPr>
          <w:highlight w:val="yellow"/>
        </w:rPr>
        <w:instrText xml:space="preserve"> REF _Ref240575699 \h </w:instrText>
      </w:r>
      <w:r w:rsidR="001053BE">
        <w:rPr>
          <w:highlight w:val="yellow"/>
        </w:rPr>
        <w:instrText xml:space="preserve"> \* MERGEFORMAT </w:instrText>
      </w:r>
      <w:r w:rsidR="00683FF4" w:rsidRPr="001053BE">
        <w:rPr>
          <w:highlight w:val="yellow"/>
        </w:rPr>
      </w:r>
      <w:r w:rsidR="00683FF4" w:rsidRPr="001053BE">
        <w:rPr>
          <w:highlight w:val="yellow"/>
        </w:rPr>
        <w:fldChar w:fldCharType="separate"/>
      </w:r>
      <w:r w:rsidR="00D70217" w:rsidRPr="00D70217">
        <w:rPr>
          <w:highlight w:val="yellow"/>
        </w:rPr>
        <w:t xml:space="preserve">Table </w:t>
      </w:r>
      <w:r w:rsidR="00D70217" w:rsidRPr="00D70217">
        <w:rPr>
          <w:noProof/>
          <w:highlight w:val="yellow"/>
        </w:rPr>
        <w:t>3</w:t>
      </w:r>
      <w:r w:rsidR="00683FF4" w:rsidRPr="001053BE">
        <w:rPr>
          <w:highlight w:val="yellow"/>
        </w:rPr>
        <w:fldChar w:fldCharType="end"/>
      </w:r>
      <w:r w:rsidR="00683FF4" w:rsidRPr="001053BE">
        <w:rPr>
          <w:highlight w:val="yellow"/>
        </w:rPr>
        <w:t xml:space="preserve"> is </w:t>
      </w:r>
      <w:r w:rsidR="001053BE" w:rsidRPr="001053BE">
        <w:rPr>
          <w:highlight w:val="yellow"/>
        </w:rPr>
        <w:t>Z10.</w:t>
      </w:r>
    </w:p>
    <w:p w14:paraId="04CC0724" w14:textId="4A493C79" w:rsidR="00096587" w:rsidRPr="00E5198D" w:rsidRDefault="00E75CB1" w:rsidP="008016BD">
      <w:pPr>
        <w:pStyle w:val="7aH7"/>
      </w:pPr>
      <w:r w:rsidRPr="00E5198D">
        <w:t>Step 0</w:t>
      </w:r>
      <w:r w:rsidR="00845D93">
        <w:t>5</w:t>
      </w:r>
      <w:r w:rsidRPr="00E5198D">
        <w:t>. 03. 0</w:t>
      </w:r>
      <w:r w:rsidR="006606EE" w:rsidRPr="00E5198D">
        <w:t>2</w:t>
      </w:r>
      <w:r w:rsidRPr="00E5198D">
        <w:t>. 0</w:t>
      </w:r>
      <w:r w:rsidR="00502487">
        <w:t>4</w:t>
      </w:r>
      <w:r w:rsidRPr="00E5198D">
        <w:t xml:space="preserve">. </w:t>
      </w:r>
      <w:r w:rsidR="001429BE" w:rsidRPr="00E5198D">
        <w:t>Add specification h</w:t>
      </w:r>
      <w:r w:rsidR="003D25EA" w:rsidRPr="00E5198D">
        <w:t xml:space="preserve">eader to the </w:t>
      </w:r>
      <w:r w:rsidR="00096587" w:rsidRPr="00E5198D">
        <w:t>pack item</w:t>
      </w:r>
      <w:r w:rsidR="004277EF" w:rsidRPr="00E5198D">
        <w:t xml:space="preserve"> so that weight checks can be added</w:t>
      </w:r>
    </w:p>
    <w:p w14:paraId="223AB3E4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QMS200MI</w:t>
      </w:r>
    </w:p>
    <w:p w14:paraId="4113F411" w14:textId="77777777" w:rsidR="00096587" w:rsidRPr="00E5198D" w:rsidRDefault="00096587" w:rsidP="00096587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992"/>
        <w:gridCol w:w="1984"/>
        <w:gridCol w:w="5244"/>
      </w:tblGrid>
      <w:tr w:rsidR="00096587" w:rsidRPr="00E5198D" w14:paraId="18E202CA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86F988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FA994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95E11" w14:textId="77777777" w:rsidR="00096587" w:rsidRPr="00E5198D" w:rsidRDefault="00096587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5AA111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096587" w:rsidRPr="00E5198D" w14:paraId="09E9B7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1AB5E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80087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E90A8A" w14:textId="77777777" w:rsidR="00096587" w:rsidRPr="00E5198D" w:rsidRDefault="00096587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4645A0" w14:textId="2E884CB5" w:rsidR="00096587" w:rsidRPr="00E5198D" w:rsidRDefault="00496826" w:rsidP="007E38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096587" w:rsidRPr="00E5198D" w14:paraId="330D6A8F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2DF808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1304A" w14:textId="77777777" w:rsidR="00096587" w:rsidRPr="00E5198D" w:rsidRDefault="00096587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F63125" w14:textId="491E9A38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C81D00" w14:textId="4F81F903" w:rsidR="00096587" w:rsidRPr="00E5198D" w:rsidRDefault="009E093E" w:rsidP="007E383F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B9D456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DB675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0D7D6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9166B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A1D283B" w14:textId="7625BBFA" w:rsidR="00496826" w:rsidRPr="001053BE" w:rsidRDefault="0098013B" w:rsidP="00496826">
            <w:pPr>
              <w:keepNext/>
              <w:spacing w:line="276" w:lineRule="auto"/>
              <w:jc w:val="center"/>
            </w:pPr>
            <w:r w:rsidRPr="001053BE">
              <w:t xml:space="preserve">QSE1 in  </w:t>
            </w:r>
            <w:r w:rsidRPr="001053BE">
              <w:fldChar w:fldCharType="begin"/>
            </w:r>
            <w:r w:rsidRPr="001053BE">
              <w:instrText xml:space="preserve"> REF _Ref215491167 \h </w:instrText>
            </w:r>
            <w:r w:rsidR="0020685B" w:rsidRPr="001053BE">
              <w:instrText xml:space="preserve"> \* MERGEFORMAT </w:instrText>
            </w:r>
            <w:r w:rsidRPr="001053BE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53BE">
              <w:fldChar w:fldCharType="end"/>
            </w:r>
          </w:p>
        </w:tc>
      </w:tr>
      <w:tr w:rsidR="00496826" w:rsidRPr="00E5198D" w14:paraId="2843B9A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CAF2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8351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QSI1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ACAD2" w14:textId="6CC110BD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4384A0" w14:textId="65D0A7ED" w:rsidR="00496826" w:rsidRPr="001053BE" w:rsidRDefault="009770F9" w:rsidP="00496826">
            <w:pPr>
              <w:keepNext/>
              <w:spacing w:line="276" w:lineRule="auto"/>
              <w:jc w:val="center"/>
            </w:pPr>
            <w:r w:rsidRPr="001053BE">
              <w:t xml:space="preserve">QSI1 in </w:t>
            </w:r>
            <w:r w:rsidRPr="001053BE">
              <w:fldChar w:fldCharType="begin"/>
            </w:r>
            <w:r w:rsidRPr="001053BE">
              <w:instrText xml:space="preserve"> REF _Ref215491167 \h  \* MERGEFORMAT </w:instrText>
            </w:r>
            <w:r w:rsidRPr="001053BE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1053BE">
              <w:fldChar w:fldCharType="end"/>
            </w:r>
          </w:p>
        </w:tc>
      </w:tr>
      <w:tr w:rsidR="00496826" w:rsidRPr="00E5198D" w14:paraId="078B8D8C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6191A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DE7B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E44B3" w14:textId="484A92CD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57E40DE" w14:textId="66615E12" w:rsidR="00496826" w:rsidRPr="00E5198D" w:rsidRDefault="00155B1C" w:rsidP="00496826">
            <w:pPr>
              <w:keepNext/>
              <w:spacing w:line="276" w:lineRule="auto"/>
              <w:jc w:val="center"/>
            </w:pPr>
            <w:r w:rsidRPr="00E5198D">
              <w:t xml:space="preserve">PMPRNO </w:t>
            </w:r>
            <w:proofErr w:type="gramStart"/>
            <w:r w:rsidRPr="00E5198D">
              <w:t>in</w:t>
            </w:r>
            <w:proofErr w:type="gramEnd"/>
            <w:r w:rsidRPr="00E5198D">
              <w:t xml:space="preserve"> MPDMAT table</w:t>
            </w:r>
          </w:p>
        </w:tc>
      </w:tr>
      <w:tr w:rsidR="00496826" w:rsidRPr="00E5198D" w14:paraId="367AA26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F8D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Status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541A7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STAT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77CF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9553FBA" w14:textId="1A8FFF9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700EC6B9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B52F79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Auto attach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EAF791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AUAT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861E0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3F8CF1" w14:textId="26762778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4B87B5E5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EAAADC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Retest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972F2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SRTT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B6A28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01472E0" w14:textId="0A4B8FE1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36197E0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59E6B6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Reclass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F4A9C4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SRCL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168EB" w14:textId="1867D68C" w:rsidR="00496826" w:rsidRPr="00E5198D" w:rsidRDefault="00275110" w:rsidP="00496826">
            <w:pPr>
              <w:keepNext/>
              <w:spacing w:line="276" w:lineRule="auto"/>
              <w:jc w:val="center"/>
            </w:pPr>
            <w:r w:rsidRPr="0058008A">
              <w:t>0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8C2D95D" w14:textId="6C24E7E3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  <w:tr w:rsidR="00496826" w:rsidRPr="00E5198D" w14:paraId="2E8D9ED4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04C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Laboratory Manager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84A0F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SPAN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E0C86" w14:textId="29F81C5C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WBORUKALO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AC339CE" w14:textId="2029B006" w:rsidR="00496826" w:rsidRPr="00E5198D" w:rsidRDefault="005E2CB0" w:rsidP="00496826">
            <w:pPr>
              <w:keepNext/>
              <w:spacing w:line="276" w:lineRule="auto"/>
              <w:jc w:val="center"/>
            </w:pPr>
            <w:r w:rsidRPr="00E5198D">
              <w:t>Hardcoded</w:t>
            </w:r>
          </w:p>
        </w:tc>
      </w:tr>
      <w:tr w:rsidR="00496826" w:rsidRPr="00E5198D" w14:paraId="5817D428" w14:textId="77777777" w:rsidTr="007E383F">
        <w:trPr>
          <w:trHeight w:val="48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1302C3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copies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5D9ADB" w14:textId="77777777" w:rsidR="00496826" w:rsidRPr="00E5198D" w:rsidRDefault="00496826" w:rsidP="00496826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NBEX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A76E3" w14:textId="77777777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7FA633" w14:textId="44B1B844" w:rsidR="00496826" w:rsidRPr="00E5198D" w:rsidRDefault="00496826" w:rsidP="00496826">
            <w:pPr>
              <w:keepNext/>
              <w:spacing w:line="276" w:lineRule="auto"/>
              <w:jc w:val="center"/>
            </w:pPr>
            <w:r w:rsidRPr="00E5198D">
              <w:t>Maintain this as a configurable property field so it can be updated or amended as required</w:t>
            </w:r>
          </w:p>
        </w:tc>
      </w:tr>
    </w:tbl>
    <w:p w14:paraId="2532F65F" w14:textId="0A879B68" w:rsidR="00096587" w:rsidRPr="00E5198D" w:rsidRDefault="00096587" w:rsidP="00096587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30</w:t>
      </w:r>
      <w:r w:rsidR="00195C9B">
        <w:fldChar w:fldCharType="end"/>
      </w:r>
      <w:r w:rsidRPr="00E5198D">
        <w:t xml:space="preserve">: Add Recipe specification against the pack </w:t>
      </w:r>
      <w:r w:rsidR="00957B1E" w:rsidRPr="00E5198D">
        <w:t>item.</w:t>
      </w:r>
    </w:p>
    <w:p w14:paraId="553F3930" w14:textId="37B9EBF0" w:rsidR="00491990" w:rsidRPr="00E5198D" w:rsidRDefault="00E465DA" w:rsidP="00491990">
      <w:pPr>
        <w:pStyle w:val="7aH7"/>
      </w:pPr>
      <w:r w:rsidRPr="00E5198D">
        <w:t xml:space="preserve">Step </w:t>
      </w:r>
      <w:r w:rsidR="00E75CB1" w:rsidRPr="00E5198D">
        <w:t>0</w:t>
      </w:r>
      <w:r w:rsidR="00845D93">
        <w:t>5</w:t>
      </w:r>
      <w:r w:rsidR="00E75CB1" w:rsidRPr="00E5198D">
        <w:t>. 03. 0</w:t>
      </w:r>
      <w:r w:rsidR="006606EE" w:rsidRPr="00E5198D">
        <w:t>2</w:t>
      </w:r>
      <w:r w:rsidR="00E75CB1" w:rsidRPr="00E5198D">
        <w:t>. 0</w:t>
      </w:r>
      <w:r w:rsidR="00502487">
        <w:t>5</w:t>
      </w:r>
      <w:r w:rsidR="00E75CB1" w:rsidRPr="00E5198D">
        <w:t xml:space="preserve">. </w:t>
      </w:r>
      <w:r w:rsidR="00491990" w:rsidRPr="00E5198D">
        <w:t>Retrieve relevant pack tests</w:t>
      </w:r>
    </w:p>
    <w:p w14:paraId="7581D33B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CRS881MI</w:t>
      </w:r>
    </w:p>
    <w:p w14:paraId="109174C0" w14:textId="77777777" w:rsidR="00491990" w:rsidRPr="00E5198D" w:rsidRDefault="00491990" w:rsidP="00491990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LstTranslation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491990" w:rsidRPr="00E5198D" w14:paraId="34BE3DA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89609" w14:textId="77777777" w:rsidR="00491990" w:rsidRPr="00E5198D" w:rsidRDefault="00491990" w:rsidP="002D3A59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E09829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A1BEA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4D8A4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491990" w:rsidRPr="00E5198D" w14:paraId="6866A8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4F04B0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Record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37415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TRQF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9208D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A274C5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2367540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DBE62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standard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D8B2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MSTD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0DB1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6D205D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72832803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CECE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Message version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59D6F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MVRS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117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E3500E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4F2B2B0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EFE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Business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DA51A8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BMSG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B3A40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5768724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56DE4A1C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F4353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Inbound or outbound message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66AA6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IBOB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531A6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D6E988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36764E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CDF08F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Parent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65C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3B483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PackTests</w:t>
            </w:r>
            <w:proofErr w:type="spellEnd"/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4C0E0A1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491990" w:rsidRPr="00E5198D" w14:paraId="05A43C77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B0CE7D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Data element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EE8BFE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ELMD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7D6F68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927C457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</w:tbl>
    <w:p w14:paraId="08B04247" w14:textId="1B4A8EA5" w:rsidR="00491990" w:rsidRPr="00E5198D" w:rsidRDefault="00491990" w:rsidP="00491990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31</w:t>
      </w:r>
      <w:r w:rsidR="00195C9B">
        <w:fldChar w:fldCharType="end"/>
      </w:r>
      <w:r w:rsidRPr="00E5198D">
        <w:t>: Inputs to extract pack test details from translation table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491990" w:rsidRPr="00E5198D" w14:paraId="34F23491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B553D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1EEE3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63954" w14:textId="77777777" w:rsidR="00491990" w:rsidRPr="00E5198D" w:rsidRDefault="00491990" w:rsidP="002D3A59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491990" w:rsidRPr="00E5198D" w14:paraId="697732E5" w14:textId="77777777" w:rsidTr="002D3A59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D76B7A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Movex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Data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30821" w14:textId="77777777" w:rsidR="00491990" w:rsidRPr="00E5198D" w:rsidRDefault="00491990" w:rsidP="002D3A59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MVXD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9BA78A" w14:textId="77777777" w:rsidR="00491990" w:rsidRPr="00E5198D" w:rsidRDefault="00491990" w:rsidP="002D3A59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</w:tbl>
    <w:p w14:paraId="1CE86C43" w14:textId="2AB4D20E" w:rsidR="00491990" w:rsidRPr="00E5198D" w:rsidRDefault="00491990" w:rsidP="00491990">
      <w:pPr>
        <w:pStyle w:val="Caption"/>
      </w:pPr>
      <w:bookmarkStart w:id="24" w:name="_Ref223606372"/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32</w:t>
      </w:r>
      <w:r w:rsidR="00195C9B">
        <w:fldChar w:fldCharType="end"/>
      </w:r>
      <w:bookmarkEnd w:id="24"/>
      <w:r w:rsidRPr="00E5198D">
        <w:t>: Pack Tests retrieved</w:t>
      </w:r>
    </w:p>
    <w:p w14:paraId="7FFFFCF5" w14:textId="1120670C" w:rsidR="006D22EB" w:rsidRPr="00E5198D" w:rsidRDefault="00FE0637" w:rsidP="00FE0637">
      <w:pPr>
        <w:pStyle w:val="7aH7"/>
        <w:ind w:left="0"/>
      </w:pPr>
      <w:r w:rsidRPr="00E5198D">
        <w:t>Step 0</w:t>
      </w:r>
      <w:r w:rsidR="00845D93">
        <w:t>5</w:t>
      </w:r>
      <w:r w:rsidRPr="00E5198D">
        <w:t>. 03. 0</w:t>
      </w:r>
      <w:r w:rsidR="00BE3DB0" w:rsidRPr="00E5198D">
        <w:t>2</w:t>
      </w:r>
      <w:r w:rsidRPr="00E5198D">
        <w:t>. 0</w:t>
      </w:r>
      <w:r w:rsidR="00D9600E">
        <w:t>6</w:t>
      </w:r>
      <w:r w:rsidRPr="00E5198D">
        <w:t xml:space="preserve">. </w:t>
      </w:r>
      <w:r w:rsidR="006D22EB" w:rsidRPr="00E5198D">
        <w:t xml:space="preserve">Retrieve details relating to weight checks. </w:t>
      </w:r>
    </w:p>
    <w:p w14:paraId="1A98345F" w14:textId="77777777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CMS100MI</w:t>
      </w:r>
    </w:p>
    <w:p w14:paraId="5C1DF39B" w14:textId="63CD7AA5" w:rsidR="006D22EB" w:rsidRPr="00E5198D" w:rsidRDefault="006D22EB" w:rsidP="006D22EB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r w:rsidR="00676E77" w:rsidRPr="00E5198D">
        <w:rPr>
          <w:rFonts w:eastAsia="Times New Roman" w:cs="Calibri"/>
          <w:b/>
          <w:bCs/>
          <w:color w:val="000000"/>
          <w:szCs w:val="24"/>
          <w:lang w:eastAsia="en-GB"/>
        </w:rPr>
        <w:t>LstTestDetail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6D22EB" w:rsidRPr="00E5198D" w14:paraId="382F4CD2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76C03" w14:textId="77777777" w:rsidR="006D22EB" w:rsidRPr="00E5198D" w:rsidRDefault="006D22EB" w:rsidP="00A7333D">
            <w:pPr>
              <w:pStyle w:val="ListParagraph"/>
              <w:spacing w:line="276" w:lineRule="auto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7556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33D1B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3C30F6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6D22EB" w:rsidRPr="00E5198D" w14:paraId="1BFC37A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ED1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DFB7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5175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6C4767" w14:textId="36B675F2" w:rsidR="006D22EB" w:rsidRPr="00E5198D" w:rsidRDefault="00D35DB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 xml:space="preserve">Needs to be executed in a loop for each value retrieved from </w:t>
            </w:r>
            <w:r w:rsidRPr="00E5198D">
              <w:fldChar w:fldCharType="begin"/>
            </w:r>
            <w:r w:rsidRPr="00E5198D">
              <w:instrText xml:space="preserve"> REF _Ref223606372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32</w:t>
            </w:r>
            <w:r w:rsidRPr="00E5198D">
              <w:fldChar w:fldCharType="end"/>
            </w:r>
          </w:p>
        </w:tc>
      </w:tr>
    </w:tbl>
    <w:p w14:paraId="35EEBCAF" w14:textId="5D55036A" w:rsidR="006D22EB" w:rsidRPr="00E5198D" w:rsidRDefault="006D22EB" w:rsidP="006D22EB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33</w:t>
      </w:r>
      <w:r w:rsidR="00195C9B">
        <w:fldChar w:fldCharType="end"/>
      </w:r>
      <w:r w:rsidRPr="00E5198D">
        <w:t>: Inputs to extract details against weight checks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6D22EB" w:rsidRPr="00E5198D" w14:paraId="6EA3615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C94AF6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D7A7D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CCF2" w14:textId="77777777" w:rsidR="006D22EB" w:rsidRPr="00E5198D" w:rsidRDefault="006D22EB" w:rsidP="00A7333D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6D22EB" w:rsidRPr="00E5198D" w14:paraId="6DC2093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92E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CA8A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DD93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</w:tr>
      <w:tr w:rsidR="006D22EB" w:rsidRPr="00E5198D" w14:paraId="170EE9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765D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B60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A0000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</w:tr>
      <w:tr w:rsidR="006D22EB" w:rsidRPr="00E5198D" w14:paraId="10E6F63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8042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63872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44FE9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</w:tr>
      <w:tr w:rsidR="006D22EB" w:rsidRPr="00E5198D" w14:paraId="55AF16FE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815BC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A9E1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7E8B34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</w:tr>
      <w:tr w:rsidR="006D22EB" w:rsidRPr="00E5198D" w14:paraId="01C1B2CA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11E497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B58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6C3C8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 check 1</w:t>
            </w:r>
          </w:p>
        </w:tc>
      </w:tr>
      <w:tr w:rsidR="006D22EB" w:rsidRPr="00E5198D" w14:paraId="0B5C9270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4AEC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E1AF09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4B33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644070A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A888F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05C6C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A82281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</w:tr>
      <w:tr w:rsidR="006D22EB" w:rsidRPr="00E5198D" w14:paraId="70D6484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E7C94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DFF4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7F60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6</w:t>
            </w:r>
          </w:p>
        </w:tc>
      </w:tr>
      <w:tr w:rsidR="006D22EB" w:rsidRPr="00E5198D" w14:paraId="173E23D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9FAE8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F81A4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52BCD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8DA5297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13303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3EE05E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24DA9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3C93C413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F50F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F29D20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2BCDA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</w:p>
        </w:tc>
      </w:tr>
      <w:tr w:rsidR="006D22EB" w:rsidRPr="00E5198D" w14:paraId="110B0B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5CE51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58C2DC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825B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1258E836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B9DFAB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6A725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71262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</w:tr>
      <w:tr w:rsidR="006D22EB" w:rsidRPr="00E5198D" w14:paraId="4C0AEAE4" w14:textId="77777777" w:rsidTr="00A7333D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846D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Spec </w:t>
            </w:r>
            <w:proofErr w:type="spellStart"/>
            <w:r w:rsidRPr="00E5198D">
              <w:rPr>
                <w:rFonts w:cs="Calibri"/>
                <w:color w:val="000000"/>
                <w:szCs w:val="24"/>
                <w:lang w:eastAsia="en-GB"/>
              </w:rPr>
              <w:t>appro</w:t>
            </w:r>
            <w:proofErr w:type="spellEnd"/>
            <w:r w:rsidRPr="00E5198D">
              <w:rPr>
                <w:rFonts w:cs="Calibri"/>
                <w:color w:val="000000"/>
                <w:szCs w:val="24"/>
                <w:lang w:eastAsia="en-GB"/>
              </w:rPr>
              <w:t xml:space="preserve"> bas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04D18" w14:textId="77777777" w:rsidR="006D22EB" w:rsidRPr="00E5198D" w:rsidRDefault="006D22EB" w:rsidP="00A7333D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CA8987" w14:textId="77777777" w:rsidR="006D22EB" w:rsidRPr="00E5198D" w:rsidRDefault="006D22EB" w:rsidP="00A7333D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</w:tr>
    </w:tbl>
    <w:p w14:paraId="59E2076A" w14:textId="07474C16" w:rsidR="006D22EB" w:rsidRPr="00E5198D" w:rsidRDefault="006D22EB" w:rsidP="006D22EB">
      <w:pPr>
        <w:pStyle w:val="Caption"/>
      </w:pPr>
      <w:bookmarkStart w:id="25" w:name="_Ref219912256"/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34</w:t>
      </w:r>
      <w:r w:rsidR="00195C9B">
        <w:fldChar w:fldCharType="end"/>
      </w:r>
      <w:bookmarkEnd w:id="25"/>
      <w:r w:rsidRPr="00E5198D">
        <w:t>: Details against weight checks.</w:t>
      </w:r>
    </w:p>
    <w:p w14:paraId="7389C273" w14:textId="2F302898" w:rsidR="00E465DA" w:rsidRPr="00E5198D" w:rsidRDefault="00F533FF" w:rsidP="009252A9">
      <w:pPr>
        <w:pStyle w:val="7aH7"/>
      </w:pPr>
      <w:r w:rsidRPr="00E5198D">
        <w:t>Step 0</w:t>
      </w:r>
      <w:r w:rsidR="00845D93">
        <w:t>5</w:t>
      </w:r>
      <w:r w:rsidRPr="00E5198D">
        <w:t>. 03. 0</w:t>
      </w:r>
      <w:r w:rsidR="00BE3DB0" w:rsidRPr="00E5198D">
        <w:t>2</w:t>
      </w:r>
      <w:r w:rsidRPr="00E5198D">
        <w:t>. 0</w:t>
      </w:r>
      <w:r w:rsidR="00D9600E">
        <w:t>7</w:t>
      </w:r>
      <w:r w:rsidRPr="00E5198D">
        <w:t xml:space="preserve">. </w:t>
      </w:r>
      <w:r w:rsidR="00E465DA" w:rsidRPr="00E5198D">
        <w:t xml:space="preserve">Add specification tests </w:t>
      </w:r>
      <w:r w:rsidR="00856AAE" w:rsidRPr="00E5198D">
        <w:t xml:space="preserve">relating to the pack item </w:t>
      </w:r>
      <w:r w:rsidR="00E465DA" w:rsidRPr="00E5198D">
        <w:t>to the specification</w:t>
      </w:r>
      <w:r w:rsidR="009252A9" w:rsidRPr="00E5198D">
        <w:t xml:space="preserve">. This needs to be run in a loop for each record retrieved from </w:t>
      </w:r>
      <w:r w:rsidR="009252A9" w:rsidRPr="00E5198D">
        <w:fldChar w:fldCharType="begin"/>
      </w:r>
      <w:r w:rsidR="009252A9" w:rsidRPr="00E5198D">
        <w:instrText xml:space="preserve"> REF _Ref219912256 \h </w:instrText>
      </w:r>
      <w:r w:rsidR="006D3C3F" w:rsidRPr="00E5198D">
        <w:instrText xml:space="preserve"> \* MERGEFORMAT </w:instrText>
      </w:r>
      <w:r w:rsidR="009252A9" w:rsidRPr="00E5198D">
        <w:fldChar w:fldCharType="separate"/>
      </w:r>
      <w:r w:rsidR="00D70217" w:rsidRPr="00E5198D">
        <w:t xml:space="preserve">Table </w:t>
      </w:r>
      <w:r w:rsidR="00D70217">
        <w:rPr>
          <w:noProof/>
        </w:rPr>
        <w:t>34</w:t>
      </w:r>
      <w:r w:rsidR="009252A9" w:rsidRPr="00E5198D">
        <w:fldChar w:fldCharType="end"/>
      </w:r>
      <w:r w:rsidR="009252A9" w:rsidRPr="00E5198D">
        <w:t>.</w:t>
      </w:r>
    </w:p>
    <w:p w14:paraId="06F59E28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API: QMS201MI</w:t>
      </w:r>
    </w:p>
    <w:p w14:paraId="17C1190F" w14:textId="77777777" w:rsidR="00E465DA" w:rsidRPr="00E5198D" w:rsidRDefault="00E465DA" w:rsidP="00E465DA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E5198D">
        <w:rPr>
          <w:rFonts w:eastAsia="Times New Roman" w:cs="Calibri"/>
          <w:b/>
          <w:bCs/>
          <w:color w:val="000000"/>
          <w:szCs w:val="24"/>
          <w:lang w:eastAsia="en-GB"/>
        </w:rPr>
        <w:t>Transaction: AddSpecTest</w:t>
      </w:r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2"/>
        <w:gridCol w:w="742"/>
        <w:gridCol w:w="1393"/>
        <w:gridCol w:w="6635"/>
      </w:tblGrid>
      <w:tr w:rsidR="00E465DA" w:rsidRPr="00E5198D" w14:paraId="71B44F8B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B1496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1AAE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6A67B" w14:textId="77777777" w:rsidR="00E465DA" w:rsidRPr="00E5198D" w:rsidRDefault="00E465DA" w:rsidP="007E383F">
            <w:pPr>
              <w:spacing w:line="276" w:lineRule="auto"/>
              <w:jc w:val="center"/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AD7D7F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E5198D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97293F" w:rsidRPr="00E5198D" w14:paraId="3BEB37F2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5C829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B3891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5FEB9" w14:textId="41CB11F7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PACKING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D89D633" w14:textId="02188CEA" w:rsidR="0097293F" w:rsidRPr="00E5198D" w:rsidRDefault="003975A1" w:rsidP="0097293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t>Hardcoded</w:t>
            </w:r>
          </w:p>
        </w:tc>
      </w:tr>
      <w:tr w:rsidR="00BB642A" w:rsidRPr="00E5198D" w14:paraId="4CCA8B8D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E1B73" w14:textId="77777777" w:rsidR="00BB642A" w:rsidRPr="00E5198D" w:rsidRDefault="00BB642A" w:rsidP="00BB642A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FFF122" w14:textId="77777777" w:rsidR="00BB642A" w:rsidRPr="00E5198D" w:rsidRDefault="00BB642A" w:rsidP="00BB642A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QSE1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D25D79" w14:textId="05215B3D" w:rsidR="00BB642A" w:rsidRPr="00E5198D" w:rsidRDefault="00BB642A" w:rsidP="00BB642A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58C6AC" w14:textId="0820CC14" w:rsidR="00BB642A" w:rsidRPr="00946358" w:rsidRDefault="009770F9" w:rsidP="00BB642A">
            <w:pPr>
              <w:keepNext/>
              <w:spacing w:line="276" w:lineRule="auto"/>
              <w:jc w:val="center"/>
            </w:pPr>
            <w:r w:rsidRPr="00946358">
              <w:t xml:space="preserve">QSE1 in  </w:t>
            </w:r>
            <w:r w:rsidRPr="00946358">
              <w:fldChar w:fldCharType="begin"/>
            </w:r>
            <w:r w:rsidRPr="00946358">
              <w:instrText xml:space="preserve"> REF _Ref215491167 \h </w:instrText>
            </w:r>
            <w:r w:rsidR="00D9600E" w:rsidRPr="00946358">
              <w:instrText xml:space="preserve"> \* MERGEFORMAT </w:instrText>
            </w:r>
            <w:r w:rsidRPr="00946358">
              <w:fldChar w:fldCharType="separate"/>
            </w:r>
            <w:r w:rsidR="00D70217" w:rsidRPr="00D70217">
              <w:t xml:space="preserve">Table </w:t>
            </w:r>
            <w:r w:rsidR="00D70217">
              <w:rPr>
                <w:noProof/>
              </w:rPr>
              <w:t>5</w:t>
            </w:r>
            <w:r w:rsidRPr="00946358">
              <w:fldChar w:fldCharType="end"/>
            </w:r>
          </w:p>
        </w:tc>
      </w:tr>
      <w:tr w:rsidR="0097293F" w:rsidRPr="00E5198D" w14:paraId="0E09004F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87C9D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145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B443B8" w14:textId="4F923491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96C4CF" w14:textId="1A02AC15" w:rsidR="0097293F" w:rsidRPr="00946358" w:rsidRDefault="0097293F" w:rsidP="0097293F">
            <w:pPr>
              <w:keepNext/>
              <w:spacing w:line="276" w:lineRule="auto"/>
              <w:jc w:val="center"/>
            </w:pPr>
            <w:r w:rsidRPr="00946358">
              <w:t xml:space="preserve">PMPRNO </w:t>
            </w:r>
            <w:proofErr w:type="gramStart"/>
            <w:r w:rsidRPr="00946358">
              <w:t>in</w:t>
            </w:r>
            <w:proofErr w:type="gramEnd"/>
            <w:r w:rsidRPr="00946358">
              <w:t xml:space="preserve"> MPDMAT table</w:t>
            </w:r>
          </w:p>
        </w:tc>
      </w:tr>
      <w:tr w:rsidR="0097293F" w:rsidRPr="00E5198D" w14:paraId="4CAC96A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98A4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5790F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2181B" w14:textId="663A1A0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38D9E" w14:textId="604A2A18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>QTST from</w:t>
            </w:r>
            <w:r w:rsidR="00EC243D" w:rsidRPr="00E5198D">
              <w:t xml:space="preserve"> </w:t>
            </w:r>
            <w:r w:rsidR="00EC243D" w:rsidRPr="00E5198D">
              <w:fldChar w:fldCharType="begin"/>
            </w:r>
            <w:r w:rsidR="00EC243D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EC243D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="00EC243D" w:rsidRPr="00E5198D">
              <w:fldChar w:fldCharType="end"/>
            </w:r>
          </w:p>
        </w:tc>
      </w:tr>
      <w:tr w:rsidR="0097293F" w:rsidRPr="00E5198D" w14:paraId="6739AC67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C5D9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type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FF474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TSTY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1C441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0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A22E1B5" w14:textId="77FD783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TSTY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="00F826DE" w:rsidRPr="00E5198D">
              <w:fldChar w:fldCharType="end"/>
            </w:r>
          </w:p>
        </w:tc>
      </w:tr>
      <w:tr w:rsidR="0097293F" w:rsidRPr="00E5198D" w14:paraId="0CDE147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97C87B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Effective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F2E117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QTE1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1F0FE" w14:textId="77777777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20240101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8771E9B" w14:textId="09C865CA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QTE1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="00F826DE" w:rsidRPr="00E5198D">
              <w:fldChar w:fldCharType="end"/>
            </w:r>
          </w:p>
        </w:tc>
      </w:tr>
      <w:tr w:rsidR="0097293F" w:rsidRPr="00E5198D" w14:paraId="47DBDD1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C3483C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Inactive date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B6F212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QTI1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1994B" w14:textId="220EC25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20501231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612BCA4" w14:textId="6A107724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QTI1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="00F826DE" w:rsidRPr="00E5198D">
              <w:fldChar w:fldCharType="end"/>
            </w:r>
          </w:p>
        </w:tc>
      </w:tr>
      <w:tr w:rsidR="0097293F" w:rsidRPr="00E5198D" w14:paraId="16734FC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BD520F" w14:textId="77777777" w:rsidR="0097293F" w:rsidRPr="00E5198D" w:rsidRDefault="0097293F" w:rsidP="0097293F">
            <w:pPr>
              <w:spacing w:line="276" w:lineRule="auto"/>
              <w:jc w:val="both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Description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01E4B6" w14:textId="77777777" w:rsidR="0097293F" w:rsidRPr="00E5198D" w:rsidRDefault="0097293F" w:rsidP="009729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TX40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FFD19" w14:textId="06E8767B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WEIGHT-A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38D7FF8" w14:textId="22046078" w:rsidR="0097293F" w:rsidRPr="00E5198D" w:rsidRDefault="0097293F" w:rsidP="0097293F">
            <w:pPr>
              <w:keepNext/>
              <w:spacing w:line="276" w:lineRule="auto"/>
              <w:jc w:val="center"/>
            </w:pPr>
            <w:r w:rsidRPr="00E5198D">
              <w:t xml:space="preserve">TX40 </w:t>
            </w:r>
            <w:r w:rsidR="00F826DE" w:rsidRPr="00E5198D">
              <w:t xml:space="preserve">output in </w:t>
            </w:r>
            <w:r w:rsidR="00F826DE" w:rsidRPr="00E5198D">
              <w:fldChar w:fldCharType="begin"/>
            </w:r>
            <w:r w:rsidR="00F826DE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F826DE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="00F826DE" w:rsidRPr="00E5198D">
              <w:fldChar w:fldCharType="end"/>
            </w:r>
          </w:p>
        </w:tc>
      </w:tr>
      <w:tr w:rsidR="00F826DE" w:rsidRPr="00E5198D" w14:paraId="7DB7D42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C80A03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order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4FFEF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EXSQ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B74C7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CBC100" w14:textId="64FECE3D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 xml:space="preserve">EXSQ </w:t>
            </w:r>
            <w:r w:rsidR="00B61A1F" w:rsidRPr="00E5198D">
              <w:t xml:space="preserve">output in </w:t>
            </w:r>
            <w:r w:rsidR="00B61A1F" w:rsidRPr="00E5198D">
              <w:fldChar w:fldCharType="begin"/>
            </w:r>
            <w:r w:rsidR="00B61A1F"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="00B61A1F"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="00B61A1F" w:rsidRPr="00E5198D">
              <w:fldChar w:fldCharType="end"/>
            </w:r>
          </w:p>
        </w:tc>
      </w:tr>
      <w:tr w:rsidR="00F826DE" w:rsidRPr="00E5198D" w14:paraId="496CAC91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283A9" w14:textId="77777777" w:rsidR="00F826DE" w:rsidRPr="00E5198D" w:rsidRDefault="00F826DE" w:rsidP="00F826DE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result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19361" w14:textId="77777777" w:rsidR="00F826DE" w:rsidRPr="00E5198D" w:rsidRDefault="00F826DE" w:rsidP="00F826DE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QLCD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D7CB" w14:textId="77777777" w:rsidR="00F826DE" w:rsidRPr="00E5198D" w:rsidRDefault="00F826DE" w:rsidP="00F826DE">
            <w:pPr>
              <w:keepNext/>
              <w:spacing w:line="276" w:lineRule="auto"/>
              <w:jc w:val="center"/>
            </w:pP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7963B46" w14:textId="25BC41BC" w:rsidR="00F826DE" w:rsidRPr="00E5198D" w:rsidRDefault="00F826DE" w:rsidP="00F826DE">
            <w:pPr>
              <w:keepNext/>
              <w:spacing w:line="276" w:lineRule="auto"/>
              <w:jc w:val="center"/>
            </w:pPr>
            <w:r w:rsidRPr="00E5198D">
              <w:t>Blank value</w:t>
            </w:r>
          </w:p>
        </w:tc>
      </w:tr>
      <w:tr w:rsidR="00E465DA" w:rsidRPr="00E5198D" w14:paraId="7F8C89F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52318" w14:textId="77777777" w:rsidR="00E465DA" w:rsidRPr="00E5198D" w:rsidRDefault="00E465DA" w:rsidP="007E383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max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0498D" w14:textId="77777777" w:rsidR="00E465DA" w:rsidRPr="00E5198D" w:rsidRDefault="00E465DA" w:rsidP="007E383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EVMX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D28D65" w14:textId="4038D092" w:rsidR="00E465DA" w:rsidRPr="00E5198D" w:rsidRDefault="00B1641C" w:rsidP="007E383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1.136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7876077" w14:textId="34AA9BB5" w:rsidR="00E465DA" w:rsidRPr="00E5198D" w:rsidRDefault="00FD4775" w:rsidP="007E383F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  <w:r w:rsidR="00B1641C" w:rsidRPr="00E5198D">
              <w:rPr>
                <w:lang w:val="en-GB" w:eastAsia="en-US"/>
              </w:rPr>
              <w:t xml:space="preserve"> + 10%</w:t>
            </w:r>
          </w:p>
        </w:tc>
      </w:tr>
      <w:tr w:rsidR="00924124" w:rsidRPr="00E5198D" w14:paraId="47387B7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960001" w14:textId="77777777" w:rsidR="00924124" w:rsidRPr="00E5198D" w:rsidRDefault="00924124" w:rsidP="00924124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value min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8B0B98" w14:textId="77777777" w:rsidR="00924124" w:rsidRPr="00E5198D" w:rsidRDefault="00924124" w:rsidP="00924124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EVMN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888E9" w14:textId="6815CCAF" w:rsidR="00924124" w:rsidRPr="00E5198D" w:rsidRDefault="00924124" w:rsidP="00924124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4B8F916" w14:textId="41F9BE19" w:rsidR="00924124" w:rsidRPr="00E5198D" w:rsidRDefault="00FD4775" w:rsidP="00924124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E80FF1" w:rsidRPr="00E5198D" w14:paraId="30DE36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E4453D" w14:textId="77777777" w:rsidR="00E80FF1" w:rsidRPr="00E5198D" w:rsidRDefault="00E80FF1" w:rsidP="00E80FF1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Expected target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410EED" w14:textId="77777777" w:rsidR="00E80FF1" w:rsidRPr="00E5198D" w:rsidRDefault="00E80FF1" w:rsidP="00E80FF1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EVTG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664CE" w14:textId="52563991" w:rsidR="00E80FF1" w:rsidRPr="00E5198D" w:rsidRDefault="00E80FF1" w:rsidP="00E80FF1">
            <w:pPr>
              <w:keepNext/>
              <w:spacing w:line="276" w:lineRule="auto"/>
              <w:jc w:val="center"/>
            </w:pPr>
            <w:r w:rsidRPr="00E5198D">
              <w:t>1</w:t>
            </w:r>
            <w:r w:rsidR="00B1641C" w:rsidRPr="00E5198D">
              <w:t>.032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FB5E9FB" w14:textId="689959F0" w:rsidR="00E80FF1" w:rsidRPr="00E5198D" w:rsidRDefault="00FD4775" w:rsidP="00E80FF1">
            <w:pPr>
              <w:keepNext/>
              <w:spacing w:line="276" w:lineRule="auto"/>
              <w:jc w:val="center"/>
            </w:pPr>
            <w:r w:rsidRPr="00E5198D">
              <w:rPr>
                <w:lang w:val="en-GB" w:eastAsia="en-US"/>
              </w:rPr>
              <w:t xml:space="preserve">Conversion factor (COFA) on </w:t>
            </w:r>
            <w:r w:rsidRPr="00E5198D">
              <w:rPr>
                <w:lang w:val="en-GB" w:eastAsia="en-US"/>
              </w:rPr>
              <w:fldChar w:fldCharType="begin"/>
            </w:r>
            <w:r w:rsidRPr="00E5198D">
              <w:rPr>
                <w:lang w:val="en-GB" w:eastAsia="en-US"/>
              </w:rPr>
              <w:instrText xml:space="preserve"> REF _Ref215495955 \h </w:instrText>
            </w:r>
            <w:r w:rsidR="006D3C3F" w:rsidRPr="00E5198D">
              <w:rPr>
                <w:lang w:val="en-GB" w:eastAsia="en-US"/>
              </w:rPr>
              <w:instrText xml:space="preserve"> \* MERGEFORMAT </w:instrText>
            </w:r>
            <w:r w:rsidRPr="00E5198D">
              <w:rPr>
                <w:lang w:val="en-GB" w:eastAsia="en-US"/>
              </w:rPr>
            </w:r>
            <w:r w:rsidRPr="00E5198D">
              <w:rPr>
                <w:lang w:val="en-GB" w:eastAsia="en-US"/>
              </w:rPr>
              <w:fldChar w:fldCharType="separate"/>
            </w:r>
            <w:r w:rsidR="00D70217">
              <w:t xml:space="preserve">Table </w:t>
            </w:r>
            <w:r w:rsidR="00D70217">
              <w:rPr>
                <w:noProof/>
              </w:rPr>
              <w:t>11</w:t>
            </w:r>
            <w:r w:rsidRPr="00E5198D">
              <w:rPr>
                <w:lang w:val="en-GB" w:eastAsia="en-US"/>
              </w:rPr>
              <w:fldChar w:fldCharType="end"/>
            </w:r>
          </w:p>
        </w:tc>
      </w:tr>
      <w:tr w:rsidR="00B61A1F" w:rsidRPr="00E5198D" w14:paraId="5CE124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D9B66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U/M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774F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TEUM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8F28FC" w14:textId="4495F236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KG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7240BB0" w14:textId="63DDEA4A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TEUM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345CA9F0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51E1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Number of decimal places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70D8FD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DCCD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19F5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5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08DA0BF" w14:textId="46B379F3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DCCD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481CAFD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01A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Required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EB08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REQD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966F4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BEF5857" w14:textId="3074A994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REQD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523AD0FE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815B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Frequency times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94705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FRTI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63ED2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1C4B403" w14:textId="1CA9A6E9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FRTI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7677214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07B5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classification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77A23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TCLS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574E4" w14:textId="6863C8D0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>PHYSICAL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7724968" w14:textId="2672A5EF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TCLS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20341C0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47C6E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Value setup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66780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VLTP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D3D51" w14:textId="7777777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F461F85" w14:textId="1E3D86EC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VLTP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44CC76FC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3921C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Test priority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A8E8AF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33102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7ABCC60" w14:textId="1D101642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QTSP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  <w:tr w:rsidR="00B61A1F" w:rsidRPr="00E5198D" w14:paraId="12BA918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FD81E7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Include test in QI request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D6B64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ITQR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BD812B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3111E0D" w14:textId="6DEC9C39" w:rsidR="00B61A1F" w:rsidRPr="00E5198D" w:rsidRDefault="00C105F5" w:rsidP="00B61A1F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50EA274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D690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certificate of analysis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62A627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PTCA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0EFE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785049C" w14:textId="2122F815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2BD5A459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ADE16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test on specification document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6B056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PTSP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78B83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8400A3D" w14:textId="29D4509E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7ACC3D93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AA2C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spec test values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32A88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QPTT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3875D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D8CBA19" w14:textId="274DB1AF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C105F5" w:rsidRPr="00E5198D" w14:paraId="03106566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633135" w14:textId="77777777" w:rsidR="00C105F5" w:rsidRPr="00E5198D" w:rsidRDefault="00C105F5" w:rsidP="00C105F5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Print result value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37B05" w14:textId="77777777" w:rsidR="00C105F5" w:rsidRPr="00E5198D" w:rsidRDefault="00C105F5" w:rsidP="00C105F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QPTR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35491" w14:textId="77777777" w:rsidR="00C105F5" w:rsidRPr="00E5198D" w:rsidRDefault="00C105F5" w:rsidP="00C105F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1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803224" w14:textId="07A0444B" w:rsidR="00C105F5" w:rsidRPr="00E5198D" w:rsidRDefault="00C105F5" w:rsidP="00C105F5">
            <w:pPr>
              <w:keepNext/>
              <w:spacing w:line="276" w:lineRule="auto"/>
              <w:jc w:val="center"/>
            </w:pPr>
            <w:r w:rsidRPr="00E5198D">
              <w:t>Hardcode to 1</w:t>
            </w:r>
          </w:p>
        </w:tc>
      </w:tr>
      <w:tr w:rsidR="00B61A1F" w:rsidRPr="00E5198D" w14:paraId="2EFE5E65" w14:textId="77777777" w:rsidTr="007E383F">
        <w:trPr>
          <w:trHeight w:val="488"/>
        </w:trPr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B720" w14:textId="77777777" w:rsidR="00B61A1F" w:rsidRPr="00E5198D" w:rsidRDefault="00B61A1F" w:rsidP="00B61A1F">
            <w:pPr>
              <w:spacing w:line="276" w:lineRule="auto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Specification approval basis</w:t>
            </w:r>
          </w:p>
        </w:tc>
        <w:tc>
          <w:tcPr>
            <w:tcW w:w="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93FB86" w14:textId="77777777" w:rsidR="00B61A1F" w:rsidRPr="00E5198D" w:rsidRDefault="00B61A1F" w:rsidP="00B61A1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QPLN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53DAA" w14:textId="77777777" w:rsidR="00B61A1F" w:rsidRPr="00E5198D" w:rsidRDefault="00B61A1F" w:rsidP="00B61A1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E5198D">
              <w:rPr>
                <w:rFonts w:cs="Calibri"/>
                <w:color w:val="000000"/>
                <w:szCs w:val="24"/>
                <w:lang w:eastAsia="en-GB"/>
              </w:rPr>
              <w:t>9</w:t>
            </w:r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1BB7182" w14:textId="0FC58C97" w:rsidR="00B61A1F" w:rsidRPr="00E5198D" w:rsidRDefault="00B61A1F" w:rsidP="00B61A1F">
            <w:pPr>
              <w:keepNext/>
              <w:spacing w:line="276" w:lineRule="auto"/>
              <w:jc w:val="center"/>
            </w:pPr>
            <w:r w:rsidRPr="00E5198D">
              <w:t xml:space="preserve">QPLN output in </w:t>
            </w:r>
            <w:r w:rsidRPr="00E5198D">
              <w:fldChar w:fldCharType="begin"/>
            </w:r>
            <w:r w:rsidRPr="00E5198D">
              <w:instrText xml:space="preserve"> REF _Ref219912256 \h </w:instrText>
            </w:r>
            <w:r w:rsidR="006D3C3F" w:rsidRPr="00E5198D">
              <w:instrText xml:space="preserve"> \* MERGEFORMAT </w:instrText>
            </w:r>
            <w:r w:rsidRPr="00E5198D">
              <w:fldChar w:fldCharType="separate"/>
            </w:r>
            <w:r w:rsidR="00D70217" w:rsidRPr="00E5198D">
              <w:t xml:space="preserve">Table </w:t>
            </w:r>
            <w:r w:rsidR="00D70217">
              <w:rPr>
                <w:noProof/>
              </w:rPr>
              <w:t>34</w:t>
            </w:r>
            <w:r w:rsidRPr="00E5198D">
              <w:fldChar w:fldCharType="end"/>
            </w:r>
          </w:p>
        </w:tc>
      </w:tr>
    </w:tbl>
    <w:p w14:paraId="6F781E2F" w14:textId="5E709D68" w:rsidR="00E465DA" w:rsidRPr="00E5198D" w:rsidRDefault="00E465DA" w:rsidP="00E465DA">
      <w:pPr>
        <w:pStyle w:val="Caption"/>
      </w:pPr>
      <w:r w:rsidRPr="00E5198D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35</w:t>
      </w:r>
      <w:r w:rsidR="00195C9B">
        <w:fldChar w:fldCharType="end"/>
      </w:r>
      <w:r w:rsidRPr="00E5198D">
        <w:t xml:space="preserve">: Adding specification tests relating to the </w:t>
      </w:r>
      <w:r w:rsidR="00AF66ED" w:rsidRPr="00E5198D">
        <w:t xml:space="preserve">pack item </w:t>
      </w:r>
      <w:r w:rsidR="00856AAE" w:rsidRPr="00E5198D">
        <w:t>specification.</w:t>
      </w:r>
    </w:p>
    <w:p w14:paraId="25ECE73A" w14:textId="0CC28C50" w:rsidR="003F31F7" w:rsidRDefault="008F0323" w:rsidP="008F0323">
      <w:pPr>
        <w:rPr>
          <w:lang w:val="en-GB" w:eastAsia="en-US"/>
        </w:rPr>
      </w:pPr>
      <w:r w:rsidRPr="00E5198D">
        <w:rPr>
          <w:lang w:val="en-GB" w:eastAsia="en-US"/>
        </w:rPr>
        <w:t xml:space="preserve">Weight check needs to be added to the pack specification for each of the outputs from </w:t>
      </w:r>
      <w:r w:rsidR="0004668F" w:rsidRPr="00E5198D">
        <w:rPr>
          <w:lang w:val="en-GB" w:eastAsia="en-US"/>
        </w:rPr>
        <w:fldChar w:fldCharType="begin"/>
      </w:r>
      <w:r w:rsidR="0004668F" w:rsidRPr="00E5198D">
        <w:rPr>
          <w:lang w:val="en-GB" w:eastAsia="en-US"/>
        </w:rPr>
        <w:instrText xml:space="preserve"> REF _Ref219912256 \h </w:instrText>
      </w:r>
      <w:r w:rsidR="006D3C3F" w:rsidRPr="00E5198D">
        <w:rPr>
          <w:lang w:val="en-GB" w:eastAsia="en-US"/>
        </w:rPr>
        <w:instrText xml:space="preserve"> \* MERGEFORMAT </w:instrText>
      </w:r>
      <w:r w:rsidR="0004668F" w:rsidRPr="00E5198D">
        <w:rPr>
          <w:lang w:val="en-GB" w:eastAsia="en-US"/>
        </w:rPr>
      </w:r>
      <w:r w:rsidR="0004668F" w:rsidRPr="00E5198D">
        <w:rPr>
          <w:lang w:val="en-GB" w:eastAsia="en-US"/>
        </w:rPr>
        <w:fldChar w:fldCharType="separate"/>
      </w:r>
      <w:r w:rsidR="00D70217" w:rsidRPr="00E5198D">
        <w:t xml:space="preserve">Table </w:t>
      </w:r>
      <w:r w:rsidR="00D70217">
        <w:rPr>
          <w:noProof/>
        </w:rPr>
        <w:t>34</w:t>
      </w:r>
      <w:r w:rsidR="0004668F" w:rsidRPr="00E5198D">
        <w:rPr>
          <w:lang w:val="en-GB" w:eastAsia="en-US"/>
        </w:rPr>
        <w:fldChar w:fldCharType="end"/>
      </w:r>
      <w:r w:rsidR="0004668F" w:rsidRPr="00E5198D">
        <w:rPr>
          <w:lang w:val="en-GB" w:eastAsia="en-US"/>
        </w:rPr>
        <w:t>.</w:t>
      </w:r>
    </w:p>
    <w:p w14:paraId="01E050DA" w14:textId="0DCF01DB" w:rsidR="003F31F7" w:rsidRPr="008C1372" w:rsidRDefault="003F31F7" w:rsidP="003F31F7">
      <w:pPr>
        <w:pStyle w:val="5aH5"/>
      </w:pPr>
      <w:r w:rsidRPr="008C1372">
        <w:t>Step 0</w:t>
      </w:r>
      <w:r w:rsidR="00845D93">
        <w:t>6</w:t>
      </w:r>
      <w:r w:rsidRPr="008C1372">
        <w:t>: Updat</w:t>
      </w:r>
      <w:r w:rsidR="00FC1B59" w:rsidRPr="008C1372">
        <w:t xml:space="preserve">e shelf life </w:t>
      </w:r>
      <w:r w:rsidR="00B14A54" w:rsidRPr="008C1372">
        <w:t>against</w:t>
      </w:r>
      <w:r w:rsidR="00FC1B59" w:rsidRPr="008C1372">
        <w:t xml:space="preserve"> the pack code</w:t>
      </w:r>
    </w:p>
    <w:p w14:paraId="714C277D" w14:textId="2A32270F" w:rsidR="00FC1B59" w:rsidRPr="008C1372" w:rsidRDefault="00FC1B59" w:rsidP="00FC1B59">
      <w:pPr>
        <w:pStyle w:val="5aH5"/>
      </w:pPr>
      <w:r w:rsidRPr="008C1372">
        <w:t>Step 0</w:t>
      </w:r>
      <w:r w:rsidR="00845D93">
        <w:t>6</w:t>
      </w:r>
      <w:r w:rsidRPr="008C1372">
        <w:t xml:space="preserve">.01: </w:t>
      </w:r>
      <w:r w:rsidR="005B1726" w:rsidRPr="008C1372">
        <w:t xml:space="preserve">Retrieve shelf life </w:t>
      </w:r>
      <w:r w:rsidR="00A94E7F" w:rsidRPr="008C1372">
        <w:t>against</w:t>
      </w:r>
      <w:r w:rsidR="005B1726" w:rsidRPr="008C1372">
        <w:t xml:space="preserve"> recipe code</w:t>
      </w:r>
    </w:p>
    <w:p w14:paraId="057B2FE4" w14:textId="713EB813" w:rsidR="005B1726" w:rsidRPr="008C1372" w:rsidRDefault="005B1726" w:rsidP="005B1726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61E8FF50" w14:textId="6A73545B" w:rsidR="005B1726" w:rsidRPr="008C1372" w:rsidRDefault="005B1726" w:rsidP="005B1726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 xml:space="preserve">Transaction: </w:t>
      </w:r>
      <w:proofErr w:type="spellStart"/>
      <w:r w:rsidR="00255574" w:rsidRPr="008C1372">
        <w:rPr>
          <w:rFonts w:eastAsia="Times New Roman" w:cs="Calibri"/>
          <w:b/>
          <w:bCs/>
          <w:color w:val="000000"/>
          <w:szCs w:val="24"/>
          <w:lang w:eastAsia="en-GB"/>
        </w:rPr>
        <w:t>GetItmWhsBasic</w:t>
      </w:r>
      <w:proofErr w:type="spellEnd"/>
    </w:p>
    <w:tbl>
      <w:tblPr>
        <w:tblW w:w="10342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  <w:gridCol w:w="4677"/>
      </w:tblGrid>
      <w:tr w:rsidR="005B1726" w:rsidRPr="008C1372" w14:paraId="46EF81B8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796D3" w14:textId="77777777" w:rsidR="005B1726" w:rsidRPr="008C1372" w:rsidRDefault="005B1726" w:rsidP="00CF6A15">
            <w:pPr>
              <w:pStyle w:val="ListParagraph"/>
              <w:spacing w:line="276" w:lineRule="auto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81F2AB" w14:textId="77777777" w:rsidR="005B1726" w:rsidRPr="008C1372" w:rsidRDefault="005B1726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47780B" w14:textId="77777777" w:rsidR="005B1726" w:rsidRPr="008C1372" w:rsidRDefault="005B1726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D50361" w14:textId="77777777" w:rsidR="005B1726" w:rsidRPr="008C1372" w:rsidRDefault="005B1726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5B1726" w:rsidRPr="008C1372" w14:paraId="3B53BBDE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055BE" w14:textId="3BC097A7" w:rsidR="005B1726" w:rsidRPr="008C1372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Warehouse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65B6D" w14:textId="7B37FB5C" w:rsidR="005B1726" w:rsidRPr="008C1372" w:rsidRDefault="00BF7D03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WHLO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32C0" w14:textId="2304402F" w:rsidR="005B1726" w:rsidRPr="008C1372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SIM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48DB489" w14:textId="1A9E0BF6" w:rsidR="005B1726" w:rsidRPr="008C1372" w:rsidRDefault="00BF7D03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Hardcoded</w:t>
            </w:r>
          </w:p>
        </w:tc>
      </w:tr>
      <w:tr w:rsidR="00BF7D03" w:rsidRPr="008C1372" w14:paraId="00CF2BA1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4B994B" w14:textId="26094D48" w:rsidR="00BF7D03" w:rsidRPr="008C1372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449BAD" w14:textId="00686F76" w:rsidR="00BF7D03" w:rsidRPr="008C1372" w:rsidRDefault="00BF7D03" w:rsidP="00BF7D03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515FD" w14:textId="2190FDC1" w:rsidR="00BF7D03" w:rsidRPr="008C1372" w:rsidRDefault="00BF7D03" w:rsidP="00BF7D03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>153228</w:t>
            </w:r>
          </w:p>
        </w:tc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DF95218" w14:textId="526392EE" w:rsidR="00BF7D03" w:rsidRPr="008C1372" w:rsidRDefault="00BF7D03" w:rsidP="00BF7D03">
            <w:pPr>
              <w:keepNext/>
              <w:spacing w:line="276" w:lineRule="auto"/>
              <w:jc w:val="center"/>
            </w:pPr>
            <w:r w:rsidRPr="008C1372">
              <w:t xml:space="preserve">PMMTNO </w:t>
            </w:r>
            <w:proofErr w:type="gramStart"/>
            <w:r w:rsidRPr="008C1372">
              <w:t>in</w:t>
            </w:r>
            <w:proofErr w:type="gramEnd"/>
            <w:r w:rsidRPr="008C1372">
              <w:t xml:space="preserve"> MPDMAT table</w:t>
            </w:r>
          </w:p>
        </w:tc>
      </w:tr>
    </w:tbl>
    <w:p w14:paraId="18041FFF" w14:textId="577C898F" w:rsidR="00FC1B59" w:rsidRPr="008C1372" w:rsidRDefault="005B1726" w:rsidP="00D7012D">
      <w:pPr>
        <w:pStyle w:val="Caption"/>
      </w:pPr>
      <w:r w:rsidRPr="008C1372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36</w:t>
      </w:r>
      <w:r w:rsidR="00195C9B">
        <w:fldChar w:fldCharType="end"/>
      </w:r>
      <w:r w:rsidRPr="008C1372">
        <w:t xml:space="preserve">: Inputs to extract </w:t>
      </w:r>
      <w:r w:rsidR="00D7012D" w:rsidRPr="008C1372">
        <w:t xml:space="preserve">shelf life against the </w:t>
      </w:r>
      <w:r w:rsidR="006A4962" w:rsidRPr="008C1372">
        <w:t>recipe code</w:t>
      </w:r>
    </w:p>
    <w:tbl>
      <w:tblPr>
        <w:tblW w:w="566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3"/>
        <w:gridCol w:w="1167"/>
        <w:gridCol w:w="1995"/>
      </w:tblGrid>
      <w:tr w:rsidR="001D6005" w:rsidRPr="008C1372" w14:paraId="3E0032A4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8E4BC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BE17B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95F5B7" w14:textId="77777777" w:rsidR="001D6005" w:rsidRPr="008C1372" w:rsidRDefault="001D6005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</w:tr>
      <w:tr w:rsidR="001D6005" w:rsidRPr="008C1372" w14:paraId="791854CC" w14:textId="77777777" w:rsidTr="00CF6A15">
        <w:trPr>
          <w:trHeight w:val="488"/>
        </w:trPr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38A28" w14:textId="285AA483" w:rsidR="001D6005" w:rsidRPr="008C1372" w:rsidRDefault="00380C31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Shelf life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7EC70" w14:textId="5047DBD7" w:rsidR="001D6005" w:rsidRPr="008C1372" w:rsidRDefault="00164B45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SLDY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6383D" w14:textId="6B38D5E4" w:rsidR="001D6005" w:rsidRPr="008C1372" w:rsidRDefault="00164B45" w:rsidP="00164B4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250</w:t>
            </w:r>
          </w:p>
        </w:tc>
      </w:tr>
    </w:tbl>
    <w:p w14:paraId="11D9ECDA" w14:textId="64060ABC" w:rsidR="001D6005" w:rsidRPr="008C1372" w:rsidRDefault="00164B45" w:rsidP="00164B45">
      <w:pPr>
        <w:pStyle w:val="Caption"/>
      </w:pPr>
      <w:bookmarkStart w:id="26" w:name="_Ref234425847"/>
      <w:r w:rsidRPr="008C1372"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37</w:t>
      </w:r>
      <w:r w:rsidR="00195C9B">
        <w:fldChar w:fldCharType="end"/>
      </w:r>
      <w:bookmarkEnd w:id="26"/>
      <w:r w:rsidRPr="008C1372">
        <w:t>: Shelf life retrieved against the recipe code</w:t>
      </w:r>
    </w:p>
    <w:p w14:paraId="40DF29FA" w14:textId="6E6CFCF1" w:rsidR="005B1726" w:rsidRPr="008C1372" w:rsidRDefault="005B1726" w:rsidP="005B1726">
      <w:pPr>
        <w:pStyle w:val="5aH5"/>
      </w:pPr>
      <w:r w:rsidRPr="008C1372">
        <w:t>Step 0</w:t>
      </w:r>
      <w:r w:rsidR="00845D93">
        <w:t>6</w:t>
      </w:r>
      <w:r w:rsidRPr="008C1372">
        <w:t xml:space="preserve">.02: Update shelf life </w:t>
      </w:r>
      <w:r w:rsidR="00A94E7F" w:rsidRPr="008C1372">
        <w:t>against</w:t>
      </w:r>
      <w:r w:rsidRPr="008C1372">
        <w:t xml:space="preserve"> pack code</w:t>
      </w:r>
    </w:p>
    <w:p w14:paraId="0A1C45FE" w14:textId="77777777" w:rsidR="00A5559E" w:rsidRPr="008C1372" w:rsidRDefault="00A5559E" w:rsidP="00A5559E">
      <w:pPr>
        <w:pStyle w:val="ListParagraph"/>
        <w:numPr>
          <w:ilvl w:val="1"/>
          <w:numId w:val="37"/>
        </w:numPr>
        <w:autoSpaceDN w:val="0"/>
        <w:spacing w:line="276" w:lineRule="auto"/>
        <w:contextualSpacing/>
        <w:jc w:val="both"/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API: MMS200MI</w:t>
      </w:r>
    </w:p>
    <w:p w14:paraId="79B5E6CE" w14:textId="77777777" w:rsidR="00A5559E" w:rsidRPr="008C1372" w:rsidRDefault="00A5559E" w:rsidP="00A5559E">
      <w:pPr>
        <w:pStyle w:val="ListParagraph"/>
        <w:numPr>
          <w:ilvl w:val="1"/>
          <w:numId w:val="37"/>
        </w:numPr>
        <w:autoSpaceDN w:val="0"/>
        <w:spacing w:after="200" w:line="276" w:lineRule="auto"/>
        <w:contextualSpacing/>
        <w:jc w:val="both"/>
        <w:rPr>
          <w:lang w:val="en-GB"/>
        </w:rPr>
      </w:pPr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lastRenderedPageBreak/>
        <w:t xml:space="preserve">Transaction: </w:t>
      </w:r>
      <w:proofErr w:type="spellStart"/>
      <w:r w:rsidRPr="008C1372">
        <w:rPr>
          <w:rFonts w:eastAsia="Times New Roman" w:cs="Calibri"/>
          <w:b/>
          <w:bCs/>
          <w:color w:val="000000"/>
          <w:szCs w:val="24"/>
          <w:lang w:eastAsia="en-GB"/>
        </w:rPr>
        <w:t>UpdItmWhs</w:t>
      </w:r>
      <w:proofErr w:type="spellEnd"/>
    </w:p>
    <w:tbl>
      <w:tblPr>
        <w:tblW w:w="1009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993"/>
        <w:gridCol w:w="2551"/>
        <w:gridCol w:w="3723"/>
      </w:tblGrid>
      <w:tr w:rsidR="00A5559E" w:rsidRPr="008C1372" w14:paraId="1905F727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45C41" w14:textId="77777777" w:rsidR="00A5559E" w:rsidRPr="008C1372" w:rsidRDefault="00A5559E" w:rsidP="00CF6A15">
            <w:pPr>
              <w:pStyle w:val="ListParagraph"/>
              <w:spacing w:line="276" w:lineRule="auto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Description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40759" w14:textId="77777777" w:rsidR="00A5559E" w:rsidRPr="008C1372" w:rsidRDefault="00A5559E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Field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AC417" w14:textId="77777777" w:rsidR="00A5559E" w:rsidRPr="008C1372" w:rsidRDefault="00A5559E" w:rsidP="00CF6A15">
            <w:pPr>
              <w:spacing w:line="276" w:lineRule="auto"/>
              <w:jc w:val="center"/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Test Value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A11696A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b/>
                <w:bCs/>
                <w:color w:val="404040"/>
                <w:szCs w:val="24"/>
                <w:lang w:eastAsia="en-GB"/>
              </w:rPr>
            </w:pPr>
            <w:r w:rsidRPr="008C1372">
              <w:rPr>
                <w:rFonts w:cs="Calibri"/>
                <w:b/>
                <w:bCs/>
                <w:color w:val="404040"/>
                <w:szCs w:val="24"/>
                <w:lang w:eastAsia="en-GB"/>
              </w:rPr>
              <w:t>Extraction Method</w:t>
            </w:r>
          </w:p>
        </w:tc>
      </w:tr>
      <w:tr w:rsidR="00A94E7F" w:rsidRPr="008C1372" w14:paraId="6906FE2C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75F5F" w14:textId="77777777" w:rsidR="00A94E7F" w:rsidRPr="008C1372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Item number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428EF0" w14:textId="77777777" w:rsidR="00A94E7F" w:rsidRPr="008C1372" w:rsidRDefault="00A94E7F" w:rsidP="00A94E7F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ITNO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25559" w14:textId="1EE436F9" w:rsidR="00A94E7F" w:rsidRPr="008C1372" w:rsidRDefault="004A55AA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100194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440E7BD" w14:textId="42746521" w:rsidR="00A94E7F" w:rsidRPr="008C1372" w:rsidRDefault="00A94E7F" w:rsidP="00A94E7F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t xml:space="preserve">PMPRNO </w:t>
            </w:r>
            <w:proofErr w:type="gramStart"/>
            <w:r w:rsidRPr="008C1372">
              <w:t>in</w:t>
            </w:r>
            <w:proofErr w:type="gramEnd"/>
            <w:r w:rsidRPr="008C1372">
              <w:t xml:space="preserve"> MPDMAT table</w:t>
            </w:r>
          </w:p>
        </w:tc>
      </w:tr>
      <w:tr w:rsidR="00A5559E" w:rsidRPr="008C1372" w14:paraId="30301FF2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1C6E2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Warehouse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7B154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WHLO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ACC90" w14:textId="77777777" w:rsidR="00A5559E" w:rsidRPr="008C1372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SIM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936A3A1" w14:textId="77777777" w:rsidR="00A5559E" w:rsidRPr="008C1372" w:rsidRDefault="00A5559E" w:rsidP="00CF6A15">
            <w:pPr>
              <w:keepNext/>
              <w:spacing w:line="276" w:lineRule="auto"/>
              <w:jc w:val="center"/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Hardcoded</w:t>
            </w:r>
          </w:p>
        </w:tc>
      </w:tr>
      <w:tr w:rsidR="00A5559E" w14:paraId="0E71F59E" w14:textId="77777777" w:rsidTr="004A55AA">
        <w:trPr>
          <w:trHeight w:val="1159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65331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Shelf Life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F25531" w14:textId="77777777" w:rsidR="00A5559E" w:rsidRPr="008C1372" w:rsidRDefault="00A5559E" w:rsidP="00CF6A15">
            <w:pPr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SLDY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B2334" w14:textId="77777777" w:rsidR="00A5559E" w:rsidRPr="008C1372" w:rsidRDefault="00A5559E" w:rsidP="00CF6A15">
            <w:pPr>
              <w:keepNext/>
              <w:spacing w:line="276" w:lineRule="auto"/>
              <w:jc w:val="center"/>
              <w:rPr>
                <w:rFonts w:cs="Calibri"/>
                <w:color w:val="000000"/>
                <w:szCs w:val="24"/>
                <w:lang w:eastAsia="en-GB"/>
              </w:rPr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>20</w:t>
            </w:r>
          </w:p>
        </w:tc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C9EAD7A" w14:textId="1059517C" w:rsidR="00A5559E" w:rsidRPr="008C1372" w:rsidRDefault="00C57B80" w:rsidP="00CF6A15">
            <w:pPr>
              <w:keepNext/>
              <w:spacing w:line="276" w:lineRule="auto"/>
              <w:jc w:val="center"/>
            </w:pPr>
            <w:r w:rsidRPr="008C1372">
              <w:rPr>
                <w:rFonts w:cs="Calibri"/>
                <w:color w:val="000000"/>
                <w:szCs w:val="24"/>
                <w:lang w:eastAsia="en-GB"/>
              </w:rPr>
              <w:t xml:space="preserve">Shelf life retrieved from </w: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begin"/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instrText xml:space="preserve"> REF _Ref234425847 \h  \* MERGEFORMAT </w:instrTex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separate"/>
            </w:r>
            <w:r w:rsidR="00D70217" w:rsidRPr="008C1372">
              <w:t xml:space="preserve">Table </w:t>
            </w:r>
            <w:r w:rsidR="00D70217">
              <w:rPr>
                <w:noProof/>
              </w:rPr>
              <w:t>37</w:t>
            </w:r>
            <w:r w:rsidRPr="008C1372">
              <w:rPr>
                <w:rFonts w:cs="Calibri"/>
                <w:color w:val="000000"/>
                <w:szCs w:val="24"/>
                <w:lang w:eastAsia="en-GB"/>
              </w:rPr>
              <w:fldChar w:fldCharType="end"/>
            </w:r>
          </w:p>
        </w:tc>
      </w:tr>
    </w:tbl>
    <w:p w14:paraId="27B2A3DB" w14:textId="2E250D23" w:rsidR="003F31F7" w:rsidRPr="00C57B80" w:rsidRDefault="00A5559E" w:rsidP="00C57B80">
      <w:pPr>
        <w:pStyle w:val="Caption"/>
      </w:pPr>
      <w:r>
        <w:t xml:space="preserve">Table </w:t>
      </w:r>
      <w:r w:rsidR="00195C9B">
        <w:fldChar w:fldCharType="begin"/>
      </w:r>
      <w:r w:rsidR="00195C9B">
        <w:instrText xml:space="preserve"> SEQ Table \* ARABIC </w:instrText>
      </w:r>
      <w:r w:rsidR="00195C9B">
        <w:fldChar w:fldCharType="separate"/>
      </w:r>
      <w:r w:rsidR="00D70217">
        <w:rPr>
          <w:noProof/>
        </w:rPr>
        <w:t>38</w:t>
      </w:r>
      <w:r w:rsidR="00195C9B">
        <w:fldChar w:fldCharType="end"/>
      </w:r>
      <w:r>
        <w:t xml:space="preserve">: </w:t>
      </w:r>
      <w:r w:rsidRPr="00221731">
        <w:t xml:space="preserve">Inputs </w:t>
      </w:r>
      <w:r>
        <w:t>to update shelf life against the recipe code.</w:t>
      </w:r>
    </w:p>
    <w:p w14:paraId="4CCE4DF5" w14:textId="124FF680" w:rsidR="00F33A16" w:rsidRPr="00843533" w:rsidRDefault="008D2764" w:rsidP="00305C06">
      <w:pPr>
        <w:pStyle w:val="2aH1"/>
        <w:rPr>
          <w:lang w:val="en-GB"/>
        </w:rPr>
      </w:pPr>
      <w:bookmarkStart w:id="27" w:name="_Toc240575948"/>
      <w:r w:rsidRPr="00843533">
        <w:rPr>
          <w:lang w:val="en-GB"/>
        </w:rPr>
        <w:t>Assumptions &amp; Limitations</w:t>
      </w:r>
      <w:bookmarkEnd w:id="27"/>
    </w:p>
    <w:p w14:paraId="4F6DE62D" w14:textId="27448CA4" w:rsidR="00B46A63" w:rsidRDefault="008F7F3A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 quality specification header </w:t>
      </w:r>
      <w:r w:rsidR="00930B87">
        <w:rPr>
          <w:lang w:val="en-GB"/>
        </w:rPr>
        <w:t xml:space="preserve">and quality specification tests records </w:t>
      </w:r>
      <w:proofErr w:type="gramStart"/>
      <w:r w:rsidR="00930B87">
        <w:rPr>
          <w:lang w:val="en-GB"/>
        </w:rPr>
        <w:t>exists</w:t>
      </w:r>
      <w:proofErr w:type="gramEnd"/>
      <w:r w:rsidR="00930B87">
        <w:rPr>
          <w:lang w:val="en-GB"/>
        </w:rPr>
        <w:t xml:space="preserve"> in QMS200 and QMS201 against the recipe item</w:t>
      </w:r>
      <w:r w:rsidR="00C5163B">
        <w:rPr>
          <w:lang w:val="en-GB"/>
        </w:rPr>
        <w:t>.</w:t>
      </w:r>
    </w:p>
    <w:p w14:paraId="5417ECD7" w14:textId="77777777" w:rsidR="00ED50EF" w:rsidRDefault="004874D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ED50EF">
        <w:rPr>
          <w:lang w:val="en-GB"/>
        </w:rPr>
        <w:t xml:space="preserve"> added correctly to the pack BOM with the correct consumption quantity.</w:t>
      </w:r>
    </w:p>
    <w:p w14:paraId="449C12A1" w14:textId="64465422" w:rsidR="00AA194A" w:rsidRDefault="00ED50EF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Recipe item is</w:t>
      </w:r>
      <w:r w:rsidR="004874DE">
        <w:rPr>
          <w:lang w:val="en-GB"/>
        </w:rPr>
        <w:t xml:space="preserve"> </w:t>
      </w:r>
      <w:r w:rsidR="0007558D">
        <w:rPr>
          <w:lang w:val="en-GB"/>
        </w:rPr>
        <w:t>recognized based on item type ‘Z30’</w:t>
      </w:r>
      <w:r w:rsidR="00C5163B">
        <w:rPr>
          <w:lang w:val="en-GB"/>
        </w:rPr>
        <w:t>.</w:t>
      </w:r>
    </w:p>
    <w:p w14:paraId="6C1BEA04" w14:textId="5FCB4469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Only one recipe code against a pack item.</w:t>
      </w:r>
    </w:p>
    <w:p w14:paraId="3981778F" w14:textId="1CC06976" w:rsidR="004A39A2" w:rsidRDefault="004A39A2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Details such as effective dates, inactive dates against weight checks are correct and up to date in QMS100.</w:t>
      </w:r>
    </w:p>
    <w:p w14:paraId="62D80853" w14:textId="6C2DA214" w:rsidR="004D1191" w:rsidRDefault="004D1191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Details </w:t>
      </w:r>
      <w:r w:rsidR="00BF1C09">
        <w:rPr>
          <w:lang w:val="en-GB"/>
        </w:rPr>
        <w:t>on</w:t>
      </w:r>
      <w:r>
        <w:rPr>
          <w:lang w:val="en-GB"/>
        </w:rPr>
        <w:t xml:space="preserve"> weight checks in QMS100 is the same that applies against pack codes in QMS201.</w:t>
      </w:r>
    </w:p>
    <w:p w14:paraId="7CA3613C" w14:textId="77308A82" w:rsidR="004874DE" w:rsidRDefault="00794978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>Quality specification and density information against the recipe item has already been</w:t>
      </w:r>
      <w:r w:rsidR="00C5163B">
        <w:rPr>
          <w:lang w:val="en-GB"/>
        </w:rPr>
        <w:t xml:space="preserve"> trans</w:t>
      </w:r>
      <w:r>
        <w:rPr>
          <w:lang w:val="en-GB"/>
        </w:rPr>
        <w:t xml:space="preserve">ferred to Infor Cloudsuite from PLM. </w:t>
      </w:r>
    </w:p>
    <w:p w14:paraId="3F57F20A" w14:textId="5F69FC41" w:rsidR="00F01DBD" w:rsidRDefault="00F01DBD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Quality specification against the pack item is always created in </w:t>
      </w:r>
      <w:r w:rsidR="0006394B">
        <w:rPr>
          <w:lang w:val="en-GB"/>
        </w:rPr>
        <w:t>’20-Approved’ state.</w:t>
      </w:r>
    </w:p>
    <w:p w14:paraId="160F995A" w14:textId="27281133" w:rsidR="006A583E" w:rsidRDefault="006A583E" w:rsidP="001C7C1E">
      <w:pPr>
        <w:pStyle w:val="2bNormal"/>
        <w:numPr>
          <w:ilvl w:val="0"/>
          <w:numId w:val="36"/>
        </w:numPr>
        <w:rPr>
          <w:lang w:val="en-GB"/>
        </w:rPr>
      </w:pPr>
      <w:r>
        <w:rPr>
          <w:lang w:val="en-GB"/>
        </w:rPr>
        <w:t xml:space="preserve">At any given point, only one active </w:t>
      </w:r>
      <w:r w:rsidR="00CD1791">
        <w:rPr>
          <w:lang w:val="en-GB"/>
        </w:rPr>
        <w:t>quality specification exists for a recipe or a pack item.</w:t>
      </w:r>
    </w:p>
    <w:p w14:paraId="74CB70D9" w14:textId="7C47708E" w:rsidR="00930B87" w:rsidRDefault="00930B87" w:rsidP="00715E1C">
      <w:pPr>
        <w:pStyle w:val="2bNormal"/>
        <w:ind w:left="720"/>
        <w:rPr>
          <w:lang w:val="en-GB"/>
        </w:rPr>
      </w:pPr>
    </w:p>
    <w:sectPr w:rsidR="00930B87" w:rsidSect="00634786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1"/>
      <w:pgMar w:top="1080" w:right="720" w:bottom="1440" w:left="720" w:header="283" w:footer="283" w:gutter="36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FE6C4" w14:textId="77777777" w:rsidR="000618EB" w:rsidRDefault="000618EB">
      <w:r>
        <w:separator/>
      </w:r>
    </w:p>
  </w:endnote>
  <w:endnote w:type="continuationSeparator" w:id="0">
    <w:p w14:paraId="3779940E" w14:textId="77777777" w:rsidR="000618EB" w:rsidRDefault="000618EB">
      <w:r>
        <w:continuationSeparator/>
      </w:r>
    </w:p>
  </w:endnote>
  <w:endnote w:type="continuationNotice" w:id="1">
    <w:p w14:paraId="6368FD99" w14:textId="77777777" w:rsidR="000618EB" w:rsidRDefault="000618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CDAAB" w14:textId="77777777" w:rsidR="00316FC5" w:rsidRDefault="00316FC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iv</w:t>
    </w:r>
    <w:r>
      <w:rPr>
        <w:rStyle w:val="PageNumber"/>
      </w:rPr>
      <w:fldChar w:fldCharType="end"/>
    </w:r>
  </w:p>
  <w:p w14:paraId="2191599E" w14:textId="77777777" w:rsidR="00316FC5" w:rsidRDefault="00316FC5">
    <w:pPr>
      <w:pStyle w:val="Footer"/>
      <w:ind w:right="360"/>
    </w:pPr>
  </w:p>
  <w:p w14:paraId="7673E5AE" w14:textId="77777777" w:rsidR="000603D3" w:rsidRDefault="000603D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D5D76" w14:textId="051C6090" w:rsidR="00E705EA" w:rsidRDefault="00E705EA" w:rsidP="00634786">
    <w:pPr>
      <w:pStyle w:val="Footer"/>
      <w:ind w:left="-709"/>
    </w:pPr>
    <w:r>
      <w:t xml:space="preserve">File Name: </w:t>
    </w:r>
    <w:fldSimple w:instr=" FILENAME   \* MERGEFORMAT ">
      <w:r w:rsidR="006E2038">
        <w:rPr>
          <w:noProof/>
        </w:rPr>
        <w:t>ANA</w:t>
      </w:r>
      <w:r w:rsidR="00C14720">
        <w:rPr>
          <w:noProof/>
        </w:rPr>
        <w:t xml:space="preserve">-050 </w:t>
      </w:r>
      <w:r w:rsidR="000E322E">
        <w:t>Auto Attach Recipe Specification and Density Information to Pack V</w:t>
      </w:r>
      <w:r w:rsidR="00D67678">
        <w:t>7</w:t>
      </w:r>
      <w:r w:rsidR="000E322E">
        <w:t>.0</w:t>
      </w:r>
      <w:r>
        <w:rPr>
          <w:noProof/>
        </w:rPr>
        <w:t>.docx</w:t>
      </w:r>
    </w:fldSimple>
  </w:p>
  <w:p w14:paraId="7A292896" w14:textId="21B5348D" w:rsidR="000603D3" w:rsidRPr="00E705EA" w:rsidRDefault="00E705EA" w:rsidP="00634786">
    <w:pPr>
      <w:pStyle w:val="Footer"/>
      <w:ind w:left="-709"/>
    </w:pPr>
    <w:r>
      <w:t xml:space="preserve">Publication Date: </w:t>
    </w:r>
    <w:sdt>
      <w:sdtPr>
        <w:alias w:val="Publish Date"/>
        <w:tag w:val=""/>
        <w:id w:val="1687324290"/>
        <w:placeholder>
          <w:docPart w:val="A80CC77A69DE4D26ACDEC65F496A18DF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9-17T00:00:00Z">
          <w:dateFormat w:val="dd/MM/yyyy"/>
          <w:lid w:val="en-GB"/>
          <w:storeMappedDataAs w:val="dateTime"/>
          <w:calendar w:val="gregorian"/>
        </w:date>
      </w:sdtPr>
      <w:sdtContent>
        <w:r w:rsidR="00D67678">
          <w:rPr>
            <w:lang w:val="en-GB"/>
          </w:rPr>
          <w:t>17/09/2026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2EE51" w14:textId="77777777" w:rsidR="00316FC5" w:rsidRDefault="00316FC5">
    <w:pPr>
      <w:pStyle w:val="Footer"/>
      <w:tabs>
        <w:tab w:val="clear" w:pos="7920"/>
        <w:tab w:val="right" w:pos="10440"/>
      </w:tabs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93F3B26" wp14:editId="59CCD70D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1AA2AE" w14:textId="11E1C580" w:rsidR="00316FC5" w:rsidRDefault="00316FC5" w:rsidP="005F7057">
                          <w:pPr>
                            <w:pStyle w:val="CopyrightText0"/>
                          </w:pPr>
                          <w:r w:rsidRPr="000051E6">
                            <w:t>Copyright © 20</w:t>
                          </w:r>
                          <w:r w:rsidR="006C2152">
                            <w:t>21</w:t>
                          </w:r>
                          <w:r w:rsidRPr="000051E6">
                            <w:t xml:space="preserve"> Infor. All rights reserved. The word and design marks set forth herein are trademarks and/or registered trademarks of Infor and/or related affiliates </w:t>
                          </w:r>
                        </w:p>
                        <w:p w14:paraId="3813C853" w14:textId="77777777" w:rsidR="00316FC5" w:rsidRPr="000051E6" w:rsidRDefault="00316FC5" w:rsidP="005F7057">
                          <w:pPr>
                            <w:pStyle w:val="CopyrightText0"/>
                          </w:pPr>
                          <w:r w:rsidRPr="000051E6">
                            <w:t>and subsidiaries. All other trademarks listed herein are the property of their respective owners. www.infor.com.</w:t>
                          </w:r>
                        </w:p>
                        <w:p w14:paraId="66518E39" w14:textId="77777777" w:rsidR="00316FC5" w:rsidRPr="007057A9" w:rsidRDefault="00316FC5" w:rsidP="005F7057">
                          <w:pPr>
                            <w:pStyle w:val="Copyright"/>
                            <w:rPr>
                              <w:color w:val="2626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3F3B26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461AA2AE" w14:textId="11E1C580" w:rsidR="00316FC5" w:rsidRDefault="00316FC5" w:rsidP="005F7057">
                    <w:pPr>
                      <w:pStyle w:val="CopyrightText0"/>
                    </w:pPr>
                    <w:r w:rsidRPr="000051E6">
                      <w:t>Copyright © 20</w:t>
                    </w:r>
                    <w:r w:rsidR="006C2152">
                      <w:t>21</w:t>
                    </w:r>
                    <w:r w:rsidRPr="000051E6">
                      <w:t xml:space="preserve"> Infor. All rights reserved. The word and design marks set forth herein are trademarks and/or registered trademarks of Infor and/or related affiliates </w:t>
                    </w:r>
                  </w:p>
                  <w:p w14:paraId="3813C853" w14:textId="77777777" w:rsidR="00316FC5" w:rsidRPr="000051E6" w:rsidRDefault="00316FC5" w:rsidP="005F7057">
                    <w:pPr>
                      <w:pStyle w:val="CopyrightText0"/>
                    </w:pPr>
                    <w:r w:rsidRPr="000051E6">
                      <w:t>and subsidiaries. All other trademarks listed herein are the property of their respective owners. www.infor.com.</w:t>
                    </w:r>
                  </w:p>
                  <w:p w14:paraId="66518E39" w14:textId="77777777" w:rsidR="00316FC5" w:rsidRPr="007057A9" w:rsidRDefault="00316FC5" w:rsidP="005F7057">
                    <w:pPr>
                      <w:pStyle w:val="Copyright"/>
                      <w:rPr>
                        <w:color w:val="262626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81AC" w14:textId="77777777" w:rsidR="000618EB" w:rsidRDefault="000618EB">
      <w:r>
        <w:separator/>
      </w:r>
    </w:p>
  </w:footnote>
  <w:footnote w:type="continuationSeparator" w:id="0">
    <w:p w14:paraId="745F6A82" w14:textId="77777777" w:rsidR="000618EB" w:rsidRDefault="000618EB">
      <w:r>
        <w:continuationSeparator/>
      </w:r>
    </w:p>
  </w:footnote>
  <w:footnote w:type="continuationNotice" w:id="1">
    <w:p w14:paraId="2A5BC48C" w14:textId="77777777" w:rsidR="000618EB" w:rsidRDefault="000618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D4C27" w14:textId="01E27976" w:rsidR="000603D3" w:rsidRDefault="00546342" w:rsidP="00634786">
    <w:pPr>
      <w:pStyle w:val="Header"/>
      <w:tabs>
        <w:tab w:val="clear" w:pos="10440"/>
        <w:tab w:val="right" w:pos="10107"/>
      </w:tabs>
      <w:ind w:left="-709"/>
    </w:pPr>
    <w:fldSimple w:instr="TITLE   \* MERGEFORMAT">
      <w:r>
        <w:t>ANA-050 Functional Specification</w:t>
      </w:r>
    </w:fldSimple>
    <w:r w:rsidR="00316FC5">
      <w:t xml:space="preserve"> </w:t>
    </w:r>
    <w:r w:rsidR="009211CC">
      <w:tab/>
    </w:r>
    <w:r w:rsidR="00D25ECD">
      <w:fldChar w:fldCharType="begin"/>
    </w:r>
    <w:r w:rsidR="00D25ECD">
      <w:instrText xml:space="preserve"> PAGE  \* Arabic  \* MERGEFORMAT </w:instrText>
    </w:r>
    <w:r w:rsidR="00D25ECD">
      <w:fldChar w:fldCharType="separate"/>
    </w:r>
    <w:r w:rsidR="00D25ECD">
      <w:rPr>
        <w:noProof/>
      </w:rPr>
      <w:t>1</w:t>
    </w:r>
    <w:r w:rsidR="00D25ECD">
      <w:fldChar w:fldCharType="end"/>
    </w:r>
  </w:p>
  <w:p w14:paraId="6E56DA33" w14:textId="459D7985" w:rsidR="0020610E" w:rsidRDefault="00000000" w:rsidP="00634786">
    <w:pPr>
      <w:pStyle w:val="Header"/>
      <w:tabs>
        <w:tab w:val="clear" w:pos="10440"/>
        <w:tab w:val="left" w:pos="1120"/>
        <w:tab w:val="right" w:pos="10107"/>
      </w:tabs>
      <w:ind w:left="-709"/>
    </w:pPr>
    <w:sdt>
      <w:sdtPr>
        <w:alias w:val="Company"/>
        <w:tag w:val=""/>
        <w:id w:val="-1388102065"/>
        <w:placeholder>
          <w:docPart w:val="9189662CBAF54A3B9D92E41DBFD5ECDB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A56476">
          <w:t>Simpsons Beverages</w:t>
        </w:r>
      </w:sdtContent>
    </w:sdt>
    <w:r w:rsidR="0020610E">
      <w:t xml:space="preserve">: </w:t>
    </w:r>
    <w:sdt>
      <w:sdtPr>
        <w:alias w:val="Subject"/>
        <w:tag w:val=""/>
        <w:id w:val="-1174344054"/>
        <w:placeholder>
          <w:docPart w:val="D73EDDF649A64CC2B55E3CB167CE23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D67678">
          <w:t>Auto Attach Recipe Specification and Density Information to Pack V7.0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AE634" w14:textId="77777777" w:rsidR="00316FC5" w:rsidRPr="00A512F7" w:rsidRDefault="00316FC5" w:rsidP="00C30DAE">
    <w:r>
      <w:rPr>
        <w:noProof/>
        <w:lang w:val="en-AU" w:eastAsia="en-AU"/>
      </w:rPr>
      <w:drawing>
        <wp:inline distT="0" distB="0" distL="0" distR="0" wp14:anchorId="024DFE3E" wp14:editId="051F504B">
          <wp:extent cx="2626360" cy="723900"/>
          <wp:effectExtent l="0" t="0" r="2540" b="0"/>
          <wp:docPr id="38" name="Picture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55AC5F08"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="55AC5F08" w:rsidRPr="001360F5">
      <w:t xml:space="preserve"> </w:t>
    </w:r>
    <w:sdt>
      <w:sdtPr>
        <w:alias w:val="Custom Logo"/>
        <w:tag w:val="Custom Logo"/>
        <w:id w:val="-1105267831"/>
        <w:picture/>
      </w:sdtPr>
      <w:sdtContent>
        <w:r>
          <w:rPr>
            <w:noProof/>
            <w:lang w:val="en-AU" w:eastAsia="en-AU"/>
          </w:rPr>
          <w:drawing>
            <wp:inline distT="0" distB="0" distL="0" distR="0" wp14:anchorId="1D57F078" wp14:editId="51B0DDF1">
              <wp:extent cx="1239417" cy="771524"/>
              <wp:effectExtent l="0" t="0" r="0" b="0"/>
              <wp:docPr id="39" name="Picture 3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Custom Logo.gif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9417" cy="7715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19F60D1"/>
    <w:multiLevelType w:val="hybridMultilevel"/>
    <w:tmpl w:val="84F8965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BB5149"/>
    <w:multiLevelType w:val="hybridMultilevel"/>
    <w:tmpl w:val="7B9C80B2"/>
    <w:lvl w:ilvl="0" w:tplc="7D6E733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4108A"/>
    <w:multiLevelType w:val="hybridMultilevel"/>
    <w:tmpl w:val="8B0E397E"/>
    <w:lvl w:ilvl="0" w:tplc="EE62CD68">
      <w:start w:val="1"/>
      <w:numFmt w:val="bullet"/>
      <w:pStyle w:val="Bullets"/>
      <w:lvlText w:val=""/>
      <w:lvlJc w:val="left"/>
      <w:pPr>
        <w:ind w:left="360" w:hanging="360"/>
      </w:pPr>
      <w:rPr>
        <w:rFonts w:ascii="Webdings" w:hAnsi="Webdings" w:hint="default"/>
        <w:color w:val="E31B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5C18"/>
    <w:multiLevelType w:val="hybridMultilevel"/>
    <w:tmpl w:val="8CE22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31054"/>
    <w:multiLevelType w:val="hybridMultilevel"/>
    <w:tmpl w:val="1096A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D4800"/>
    <w:multiLevelType w:val="hybridMultilevel"/>
    <w:tmpl w:val="A99C61B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6A61AD2"/>
    <w:multiLevelType w:val="hybridMultilevel"/>
    <w:tmpl w:val="61FA13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ADD57DC"/>
    <w:multiLevelType w:val="hybridMultilevel"/>
    <w:tmpl w:val="EE9A34AA"/>
    <w:lvl w:ilvl="0" w:tplc="5ED478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017D9B"/>
    <w:multiLevelType w:val="hybridMultilevel"/>
    <w:tmpl w:val="1276A8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743237"/>
    <w:multiLevelType w:val="hybridMultilevel"/>
    <w:tmpl w:val="4FF0124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EC3696"/>
    <w:multiLevelType w:val="multilevel"/>
    <w:tmpl w:val="295AEB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1F5E1986"/>
    <w:multiLevelType w:val="hybridMultilevel"/>
    <w:tmpl w:val="EFC6079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2E32248"/>
    <w:multiLevelType w:val="hybridMultilevel"/>
    <w:tmpl w:val="A3068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503506"/>
    <w:multiLevelType w:val="multilevel"/>
    <w:tmpl w:val="B1768BB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15" w15:restartNumberingAfterBreak="0">
    <w:nsid w:val="27466F7B"/>
    <w:multiLevelType w:val="hybridMultilevel"/>
    <w:tmpl w:val="43FC949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015643"/>
    <w:multiLevelType w:val="hybridMultilevel"/>
    <w:tmpl w:val="3C18CE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7F20AC"/>
    <w:multiLevelType w:val="hybridMultilevel"/>
    <w:tmpl w:val="4BD453A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433F0227"/>
    <w:multiLevelType w:val="hybridMultilevel"/>
    <w:tmpl w:val="6B8C6A0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EDA5458"/>
    <w:multiLevelType w:val="hybridMultilevel"/>
    <w:tmpl w:val="A09CFA4A"/>
    <w:lvl w:ilvl="0" w:tplc="2AA8FD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8728F6"/>
    <w:multiLevelType w:val="hybridMultilevel"/>
    <w:tmpl w:val="3DE4C8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F4FC1"/>
    <w:multiLevelType w:val="hybridMultilevel"/>
    <w:tmpl w:val="EC200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73A83"/>
    <w:multiLevelType w:val="multilevel"/>
    <w:tmpl w:val="C60A03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56F41AB9"/>
    <w:multiLevelType w:val="hybridMultilevel"/>
    <w:tmpl w:val="CDE8B29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7" w15:restartNumberingAfterBreak="0">
    <w:nsid w:val="64A969AC"/>
    <w:multiLevelType w:val="hybridMultilevel"/>
    <w:tmpl w:val="6534168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604643C"/>
    <w:multiLevelType w:val="hybridMultilevel"/>
    <w:tmpl w:val="15CCB916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6A176D9"/>
    <w:multiLevelType w:val="hybridMultilevel"/>
    <w:tmpl w:val="71540B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6C792930"/>
    <w:multiLevelType w:val="hybridMultilevel"/>
    <w:tmpl w:val="AC0AAF82"/>
    <w:lvl w:ilvl="0" w:tplc="1DB62624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36C3BBC"/>
    <w:multiLevelType w:val="hybridMultilevel"/>
    <w:tmpl w:val="9FD08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B80CA6"/>
    <w:multiLevelType w:val="multilevel"/>
    <w:tmpl w:val="7ADA89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6277645"/>
    <w:multiLevelType w:val="hybridMultilevel"/>
    <w:tmpl w:val="692E81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302D0B"/>
    <w:multiLevelType w:val="hybridMultilevel"/>
    <w:tmpl w:val="FC5A8E18"/>
    <w:lvl w:ilvl="0" w:tplc="DC7CFBD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B446CA"/>
    <w:multiLevelType w:val="multilevel"/>
    <w:tmpl w:val="F0D22EF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7F507C79"/>
    <w:multiLevelType w:val="hybridMultilevel"/>
    <w:tmpl w:val="17381CC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43937378">
    <w:abstractNumId w:val="14"/>
  </w:num>
  <w:num w:numId="2" w16cid:durableId="166605223">
    <w:abstractNumId w:val="26"/>
  </w:num>
  <w:num w:numId="3" w16cid:durableId="1740639826">
    <w:abstractNumId w:val="30"/>
  </w:num>
  <w:num w:numId="4" w16cid:durableId="1527135121">
    <w:abstractNumId w:val="17"/>
  </w:num>
  <w:num w:numId="5" w16cid:durableId="674310536">
    <w:abstractNumId w:val="3"/>
  </w:num>
  <w:num w:numId="6" w16cid:durableId="430930965">
    <w:abstractNumId w:val="23"/>
  </w:num>
  <w:num w:numId="7" w16cid:durableId="965700946">
    <w:abstractNumId w:val="16"/>
  </w:num>
  <w:num w:numId="8" w16cid:durableId="1717586985">
    <w:abstractNumId w:val="34"/>
  </w:num>
  <w:num w:numId="9" w16cid:durableId="796603435">
    <w:abstractNumId w:val="33"/>
  </w:num>
  <w:num w:numId="10" w16cid:durableId="1456800487">
    <w:abstractNumId w:val="11"/>
  </w:num>
  <w:num w:numId="11" w16cid:durableId="1603607121">
    <w:abstractNumId w:val="1"/>
  </w:num>
  <w:num w:numId="12" w16cid:durableId="1312097660">
    <w:abstractNumId w:val="4"/>
  </w:num>
  <w:num w:numId="13" w16cid:durableId="879319784">
    <w:abstractNumId w:val="29"/>
  </w:num>
  <w:num w:numId="14" w16cid:durableId="80640097">
    <w:abstractNumId w:val="9"/>
  </w:num>
  <w:num w:numId="15" w16cid:durableId="2025859444">
    <w:abstractNumId w:val="5"/>
  </w:num>
  <w:num w:numId="16" w16cid:durableId="1936935928">
    <w:abstractNumId w:val="32"/>
  </w:num>
  <w:num w:numId="17" w16cid:durableId="1170604713">
    <w:abstractNumId w:val="27"/>
  </w:num>
  <w:num w:numId="18" w16cid:durableId="1181312391">
    <w:abstractNumId w:val="37"/>
  </w:num>
  <w:num w:numId="19" w16cid:durableId="194929094">
    <w:abstractNumId w:val="12"/>
  </w:num>
  <w:num w:numId="20" w16cid:durableId="60760395">
    <w:abstractNumId w:val="25"/>
  </w:num>
  <w:num w:numId="21" w16cid:durableId="235938018">
    <w:abstractNumId w:val="19"/>
  </w:num>
  <w:num w:numId="22" w16cid:durableId="602809664">
    <w:abstractNumId w:val="28"/>
  </w:num>
  <w:num w:numId="23" w16cid:durableId="1051729717">
    <w:abstractNumId w:val="20"/>
  </w:num>
  <w:num w:numId="24" w16cid:durableId="146174293">
    <w:abstractNumId w:val="0"/>
  </w:num>
  <w:num w:numId="25" w16cid:durableId="270670367">
    <w:abstractNumId w:val="18"/>
  </w:num>
  <w:num w:numId="26" w16cid:durableId="11240090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271728">
    <w:abstractNumId w:val="7"/>
  </w:num>
  <w:num w:numId="28" w16cid:durableId="562299079">
    <w:abstractNumId w:val="13"/>
  </w:num>
  <w:num w:numId="29" w16cid:durableId="538667550">
    <w:abstractNumId w:val="6"/>
  </w:num>
  <w:num w:numId="30" w16cid:durableId="1137065884">
    <w:abstractNumId w:val="36"/>
  </w:num>
  <w:num w:numId="31" w16cid:durableId="237135826">
    <w:abstractNumId w:val="8"/>
  </w:num>
  <w:num w:numId="32" w16cid:durableId="1193956198">
    <w:abstractNumId w:val="31"/>
  </w:num>
  <w:num w:numId="33" w16cid:durableId="2112891819">
    <w:abstractNumId w:val="35"/>
  </w:num>
  <w:num w:numId="34" w16cid:durableId="192422265">
    <w:abstractNumId w:val="22"/>
  </w:num>
  <w:num w:numId="35" w16cid:durableId="808741125">
    <w:abstractNumId w:val="2"/>
  </w:num>
  <w:num w:numId="36" w16cid:durableId="1300108175">
    <w:abstractNumId w:val="21"/>
  </w:num>
  <w:num w:numId="37" w16cid:durableId="721096794">
    <w:abstractNumId w:val="24"/>
  </w:num>
  <w:num w:numId="38" w16cid:durableId="613753478">
    <w:abstractNumId w:val="15"/>
  </w:num>
  <w:num w:numId="39" w16cid:durableId="21562718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efaultTableStyle w:val="InforTable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1BB4"/>
    <w:rsid w:val="00001FD3"/>
    <w:rsid w:val="00002E10"/>
    <w:rsid w:val="00004562"/>
    <w:rsid w:val="00004EAC"/>
    <w:rsid w:val="00005414"/>
    <w:rsid w:val="00005B63"/>
    <w:rsid w:val="0000630A"/>
    <w:rsid w:val="0000649F"/>
    <w:rsid w:val="00010332"/>
    <w:rsid w:val="00011823"/>
    <w:rsid w:val="00011B1C"/>
    <w:rsid w:val="00011B6F"/>
    <w:rsid w:val="0001214F"/>
    <w:rsid w:val="000127FC"/>
    <w:rsid w:val="0001363C"/>
    <w:rsid w:val="000148A6"/>
    <w:rsid w:val="00014BCC"/>
    <w:rsid w:val="00014FCC"/>
    <w:rsid w:val="00015020"/>
    <w:rsid w:val="0001582F"/>
    <w:rsid w:val="000160EE"/>
    <w:rsid w:val="000167D8"/>
    <w:rsid w:val="000171E8"/>
    <w:rsid w:val="0002184B"/>
    <w:rsid w:val="00022018"/>
    <w:rsid w:val="00022A76"/>
    <w:rsid w:val="00022C2B"/>
    <w:rsid w:val="00022F03"/>
    <w:rsid w:val="00023A86"/>
    <w:rsid w:val="00024285"/>
    <w:rsid w:val="0002487B"/>
    <w:rsid w:val="00026627"/>
    <w:rsid w:val="00026919"/>
    <w:rsid w:val="00026CCA"/>
    <w:rsid w:val="00026EFF"/>
    <w:rsid w:val="000274C1"/>
    <w:rsid w:val="000305CC"/>
    <w:rsid w:val="00030CC6"/>
    <w:rsid w:val="00031144"/>
    <w:rsid w:val="00031C73"/>
    <w:rsid w:val="000322C6"/>
    <w:rsid w:val="000323AF"/>
    <w:rsid w:val="000336CD"/>
    <w:rsid w:val="00033A89"/>
    <w:rsid w:val="000343B7"/>
    <w:rsid w:val="00034A9F"/>
    <w:rsid w:val="00034C65"/>
    <w:rsid w:val="000355E1"/>
    <w:rsid w:val="00035E36"/>
    <w:rsid w:val="000367FA"/>
    <w:rsid w:val="00040C0B"/>
    <w:rsid w:val="00040DF2"/>
    <w:rsid w:val="00041EA1"/>
    <w:rsid w:val="000421F8"/>
    <w:rsid w:val="000424DB"/>
    <w:rsid w:val="00042D77"/>
    <w:rsid w:val="00042EB3"/>
    <w:rsid w:val="0004459C"/>
    <w:rsid w:val="00044AF7"/>
    <w:rsid w:val="00045D27"/>
    <w:rsid w:val="00045E5D"/>
    <w:rsid w:val="00046015"/>
    <w:rsid w:val="00046043"/>
    <w:rsid w:val="00046270"/>
    <w:rsid w:val="0004668F"/>
    <w:rsid w:val="00047CB2"/>
    <w:rsid w:val="00050202"/>
    <w:rsid w:val="000509F4"/>
    <w:rsid w:val="00050AEC"/>
    <w:rsid w:val="000514E6"/>
    <w:rsid w:val="00051762"/>
    <w:rsid w:val="00056235"/>
    <w:rsid w:val="0005679C"/>
    <w:rsid w:val="00056A3B"/>
    <w:rsid w:val="0005728D"/>
    <w:rsid w:val="00057762"/>
    <w:rsid w:val="00060385"/>
    <w:rsid w:val="000603D3"/>
    <w:rsid w:val="00060A99"/>
    <w:rsid w:val="000618EB"/>
    <w:rsid w:val="000619C1"/>
    <w:rsid w:val="0006394B"/>
    <w:rsid w:val="00063C44"/>
    <w:rsid w:val="000643CA"/>
    <w:rsid w:val="00065755"/>
    <w:rsid w:val="000657B9"/>
    <w:rsid w:val="00065F3E"/>
    <w:rsid w:val="000668F4"/>
    <w:rsid w:val="000704C9"/>
    <w:rsid w:val="000706CC"/>
    <w:rsid w:val="00070D84"/>
    <w:rsid w:val="00073031"/>
    <w:rsid w:val="00073376"/>
    <w:rsid w:val="00073917"/>
    <w:rsid w:val="00073A00"/>
    <w:rsid w:val="00073A73"/>
    <w:rsid w:val="00073CE4"/>
    <w:rsid w:val="00073EE7"/>
    <w:rsid w:val="00073EF8"/>
    <w:rsid w:val="00074B5A"/>
    <w:rsid w:val="00074EBD"/>
    <w:rsid w:val="00075251"/>
    <w:rsid w:val="0007558D"/>
    <w:rsid w:val="00075924"/>
    <w:rsid w:val="0007608C"/>
    <w:rsid w:val="000760E9"/>
    <w:rsid w:val="00077BFA"/>
    <w:rsid w:val="00080D7B"/>
    <w:rsid w:val="00081292"/>
    <w:rsid w:val="0008310A"/>
    <w:rsid w:val="0008333B"/>
    <w:rsid w:val="00083600"/>
    <w:rsid w:val="00083E61"/>
    <w:rsid w:val="000843AD"/>
    <w:rsid w:val="00084579"/>
    <w:rsid w:val="000862C2"/>
    <w:rsid w:val="00086749"/>
    <w:rsid w:val="000867F3"/>
    <w:rsid w:val="00086D6A"/>
    <w:rsid w:val="00087518"/>
    <w:rsid w:val="00087AF1"/>
    <w:rsid w:val="00090137"/>
    <w:rsid w:val="000903D5"/>
    <w:rsid w:val="00090DEE"/>
    <w:rsid w:val="0009210B"/>
    <w:rsid w:val="00092170"/>
    <w:rsid w:val="0009238D"/>
    <w:rsid w:val="00092860"/>
    <w:rsid w:val="000931DD"/>
    <w:rsid w:val="000934CC"/>
    <w:rsid w:val="00093A96"/>
    <w:rsid w:val="00093C41"/>
    <w:rsid w:val="00094044"/>
    <w:rsid w:val="00095EBC"/>
    <w:rsid w:val="00096587"/>
    <w:rsid w:val="000965C4"/>
    <w:rsid w:val="00096FAC"/>
    <w:rsid w:val="00097C01"/>
    <w:rsid w:val="00097CC6"/>
    <w:rsid w:val="000A1129"/>
    <w:rsid w:val="000A1616"/>
    <w:rsid w:val="000A248C"/>
    <w:rsid w:val="000A26EF"/>
    <w:rsid w:val="000A31CE"/>
    <w:rsid w:val="000A34C0"/>
    <w:rsid w:val="000A3DF8"/>
    <w:rsid w:val="000A3E09"/>
    <w:rsid w:val="000A4702"/>
    <w:rsid w:val="000A4BCC"/>
    <w:rsid w:val="000A4DBC"/>
    <w:rsid w:val="000A4F9B"/>
    <w:rsid w:val="000A5CA0"/>
    <w:rsid w:val="000A7175"/>
    <w:rsid w:val="000A72C8"/>
    <w:rsid w:val="000A7ECD"/>
    <w:rsid w:val="000B004A"/>
    <w:rsid w:val="000B0134"/>
    <w:rsid w:val="000B029E"/>
    <w:rsid w:val="000B0CC3"/>
    <w:rsid w:val="000B239B"/>
    <w:rsid w:val="000B2C0E"/>
    <w:rsid w:val="000B2F81"/>
    <w:rsid w:val="000B32B0"/>
    <w:rsid w:val="000B3B61"/>
    <w:rsid w:val="000B3FDD"/>
    <w:rsid w:val="000B43ED"/>
    <w:rsid w:val="000B55F6"/>
    <w:rsid w:val="000B5B90"/>
    <w:rsid w:val="000B6F63"/>
    <w:rsid w:val="000B70B7"/>
    <w:rsid w:val="000B763E"/>
    <w:rsid w:val="000B7827"/>
    <w:rsid w:val="000B7A78"/>
    <w:rsid w:val="000B7E08"/>
    <w:rsid w:val="000C024D"/>
    <w:rsid w:val="000C0489"/>
    <w:rsid w:val="000C0A66"/>
    <w:rsid w:val="000C1355"/>
    <w:rsid w:val="000C274D"/>
    <w:rsid w:val="000C33B2"/>
    <w:rsid w:val="000C3DCA"/>
    <w:rsid w:val="000C4976"/>
    <w:rsid w:val="000C4AB1"/>
    <w:rsid w:val="000C58D9"/>
    <w:rsid w:val="000C63BD"/>
    <w:rsid w:val="000C7888"/>
    <w:rsid w:val="000D0537"/>
    <w:rsid w:val="000D0C9E"/>
    <w:rsid w:val="000D2CDF"/>
    <w:rsid w:val="000D34FA"/>
    <w:rsid w:val="000D4E64"/>
    <w:rsid w:val="000D5110"/>
    <w:rsid w:val="000D5B30"/>
    <w:rsid w:val="000D5E97"/>
    <w:rsid w:val="000D5F1D"/>
    <w:rsid w:val="000D678A"/>
    <w:rsid w:val="000D6828"/>
    <w:rsid w:val="000D6D69"/>
    <w:rsid w:val="000D7525"/>
    <w:rsid w:val="000E09C1"/>
    <w:rsid w:val="000E0B0D"/>
    <w:rsid w:val="000E17D2"/>
    <w:rsid w:val="000E2ECE"/>
    <w:rsid w:val="000E322E"/>
    <w:rsid w:val="000E3710"/>
    <w:rsid w:val="000E4E41"/>
    <w:rsid w:val="000E56EC"/>
    <w:rsid w:val="000E5CAC"/>
    <w:rsid w:val="000E6253"/>
    <w:rsid w:val="000E6E29"/>
    <w:rsid w:val="000E719A"/>
    <w:rsid w:val="000E7207"/>
    <w:rsid w:val="000E7FD5"/>
    <w:rsid w:val="000F14EE"/>
    <w:rsid w:val="000F1CCA"/>
    <w:rsid w:val="000F1D53"/>
    <w:rsid w:val="000F2318"/>
    <w:rsid w:val="000F254B"/>
    <w:rsid w:val="000F2F4C"/>
    <w:rsid w:val="000F34BC"/>
    <w:rsid w:val="000F3A1B"/>
    <w:rsid w:val="000F420A"/>
    <w:rsid w:val="000F4227"/>
    <w:rsid w:val="000F4957"/>
    <w:rsid w:val="000F5BE2"/>
    <w:rsid w:val="000F606F"/>
    <w:rsid w:val="000F7D3E"/>
    <w:rsid w:val="000F7FB7"/>
    <w:rsid w:val="001006F4"/>
    <w:rsid w:val="00101610"/>
    <w:rsid w:val="00101C5C"/>
    <w:rsid w:val="0010278F"/>
    <w:rsid w:val="001029D5"/>
    <w:rsid w:val="00102A4E"/>
    <w:rsid w:val="00104BB4"/>
    <w:rsid w:val="001053BE"/>
    <w:rsid w:val="0010643D"/>
    <w:rsid w:val="001068F5"/>
    <w:rsid w:val="00110875"/>
    <w:rsid w:val="00110C1B"/>
    <w:rsid w:val="00110EA4"/>
    <w:rsid w:val="00111BB9"/>
    <w:rsid w:val="00112232"/>
    <w:rsid w:val="00112A59"/>
    <w:rsid w:val="0011434B"/>
    <w:rsid w:val="0011570C"/>
    <w:rsid w:val="00115BE4"/>
    <w:rsid w:val="001171C0"/>
    <w:rsid w:val="0011750D"/>
    <w:rsid w:val="00117C35"/>
    <w:rsid w:val="00120844"/>
    <w:rsid w:val="00120E8B"/>
    <w:rsid w:val="00121FE5"/>
    <w:rsid w:val="00122224"/>
    <w:rsid w:val="001225A8"/>
    <w:rsid w:val="00122663"/>
    <w:rsid w:val="00123563"/>
    <w:rsid w:val="00123647"/>
    <w:rsid w:val="00123EFC"/>
    <w:rsid w:val="00123F8A"/>
    <w:rsid w:val="001251AE"/>
    <w:rsid w:val="00125976"/>
    <w:rsid w:val="00125BD7"/>
    <w:rsid w:val="001262F2"/>
    <w:rsid w:val="00126688"/>
    <w:rsid w:val="001266B3"/>
    <w:rsid w:val="0012745D"/>
    <w:rsid w:val="0012794C"/>
    <w:rsid w:val="00127D2A"/>
    <w:rsid w:val="001311A7"/>
    <w:rsid w:val="001313B7"/>
    <w:rsid w:val="00131CFE"/>
    <w:rsid w:val="001329A1"/>
    <w:rsid w:val="00134325"/>
    <w:rsid w:val="00134B98"/>
    <w:rsid w:val="00134E10"/>
    <w:rsid w:val="00135255"/>
    <w:rsid w:val="001354D1"/>
    <w:rsid w:val="001355E4"/>
    <w:rsid w:val="001360F5"/>
    <w:rsid w:val="001362A0"/>
    <w:rsid w:val="0013637A"/>
    <w:rsid w:val="0013732E"/>
    <w:rsid w:val="00137C72"/>
    <w:rsid w:val="001400FD"/>
    <w:rsid w:val="00140AB0"/>
    <w:rsid w:val="0014191F"/>
    <w:rsid w:val="001419E6"/>
    <w:rsid w:val="001429BE"/>
    <w:rsid w:val="00142B90"/>
    <w:rsid w:val="00145AB0"/>
    <w:rsid w:val="001460E6"/>
    <w:rsid w:val="00146259"/>
    <w:rsid w:val="001473C6"/>
    <w:rsid w:val="00150862"/>
    <w:rsid w:val="001513A2"/>
    <w:rsid w:val="001529C2"/>
    <w:rsid w:val="00152A98"/>
    <w:rsid w:val="0015438F"/>
    <w:rsid w:val="00154D78"/>
    <w:rsid w:val="001550BD"/>
    <w:rsid w:val="001558E4"/>
    <w:rsid w:val="00155B1C"/>
    <w:rsid w:val="00155D30"/>
    <w:rsid w:val="00156216"/>
    <w:rsid w:val="00156FE1"/>
    <w:rsid w:val="001602A5"/>
    <w:rsid w:val="001603FC"/>
    <w:rsid w:val="001609BC"/>
    <w:rsid w:val="0016106C"/>
    <w:rsid w:val="001616A7"/>
    <w:rsid w:val="00161BCE"/>
    <w:rsid w:val="001626C1"/>
    <w:rsid w:val="00163F3E"/>
    <w:rsid w:val="00164B45"/>
    <w:rsid w:val="00164EF3"/>
    <w:rsid w:val="00166F53"/>
    <w:rsid w:val="00166FC1"/>
    <w:rsid w:val="00167257"/>
    <w:rsid w:val="0016750C"/>
    <w:rsid w:val="0016795C"/>
    <w:rsid w:val="0017170E"/>
    <w:rsid w:val="0017205F"/>
    <w:rsid w:val="00172EEE"/>
    <w:rsid w:val="001744C8"/>
    <w:rsid w:val="00174F1D"/>
    <w:rsid w:val="00175894"/>
    <w:rsid w:val="001759AB"/>
    <w:rsid w:val="00175B03"/>
    <w:rsid w:val="00175FD0"/>
    <w:rsid w:val="001762A0"/>
    <w:rsid w:val="0017677C"/>
    <w:rsid w:val="00180279"/>
    <w:rsid w:val="00180558"/>
    <w:rsid w:val="001807EB"/>
    <w:rsid w:val="00181418"/>
    <w:rsid w:val="00181E2A"/>
    <w:rsid w:val="001827F2"/>
    <w:rsid w:val="00182BFF"/>
    <w:rsid w:val="00183BF8"/>
    <w:rsid w:val="00183EA3"/>
    <w:rsid w:val="00184505"/>
    <w:rsid w:val="00184791"/>
    <w:rsid w:val="00184A0B"/>
    <w:rsid w:val="00185277"/>
    <w:rsid w:val="00185CEE"/>
    <w:rsid w:val="00186588"/>
    <w:rsid w:val="00186D3B"/>
    <w:rsid w:val="001878A4"/>
    <w:rsid w:val="00187F8C"/>
    <w:rsid w:val="001908D3"/>
    <w:rsid w:val="00191571"/>
    <w:rsid w:val="00191B44"/>
    <w:rsid w:val="00191C81"/>
    <w:rsid w:val="00192FED"/>
    <w:rsid w:val="00192FF9"/>
    <w:rsid w:val="001940F9"/>
    <w:rsid w:val="00195176"/>
    <w:rsid w:val="001958C8"/>
    <w:rsid w:val="00195C9B"/>
    <w:rsid w:val="00196EF5"/>
    <w:rsid w:val="00197D4B"/>
    <w:rsid w:val="001A02C7"/>
    <w:rsid w:val="001A068B"/>
    <w:rsid w:val="001A0DAA"/>
    <w:rsid w:val="001A13D3"/>
    <w:rsid w:val="001A28E9"/>
    <w:rsid w:val="001A41EF"/>
    <w:rsid w:val="001A4274"/>
    <w:rsid w:val="001A4DC6"/>
    <w:rsid w:val="001A59AD"/>
    <w:rsid w:val="001A6B21"/>
    <w:rsid w:val="001A7824"/>
    <w:rsid w:val="001A7890"/>
    <w:rsid w:val="001A7F9A"/>
    <w:rsid w:val="001B007F"/>
    <w:rsid w:val="001B024F"/>
    <w:rsid w:val="001B07B4"/>
    <w:rsid w:val="001B2633"/>
    <w:rsid w:val="001B2A22"/>
    <w:rsid w:val="001B2B36"/>
    <w:rsid w:val="001B2CA0"/>
    <w:rsid w:val="001B387F"/>
    <w:rsid w:val="001B3DE1"/>
    <w:rsid w:val="001B3F0B"/>
    <w:rsid w:val="001B5656"/>
    <w:rsid w:val="001B64DE"/>
    <w:rsid w:val="001B69C2"/>
    <w:rsid w:val="001B7508"/>
    <w:rsid w:val="001C04AF"/>
    <w:rsid w:val="001C0B59"/>
    <w:rsid w:val="001C100A"/>
    <w:rsid w:val="001C29BF"/>
    <w:rsid w:val="001C2F8B"/>
    <w:rsid w:val="001C30B4"/>
    <w:rsid w:val="001C32C0"/>
    <w:rsid w:val="001C38D3"/>
    <w:rsid w:val="001C3DFF"/>
    <w:rsid w:val="001C4D96"/>
    <w:rsid w:val="001C4EE1"/>
    <w:rsid w:val="001D027F"/>
    <w:rsid w:val="001D1A83"/>
    <w:rsid w:val="001D1E7A"/>
    <w:rsid w:val="001D2D39"/>
    <w:rsid w:val="001D4CE8"/>
    <w:rsid w:val="001D4D10"/>
    <w:rsid w:val="001D54FD"/>
    <w:rsid w:val="001D6005"/>
    <w:rsid w:val="001D6498"/>
    <w:rsid w:val="001D677F"/>
    <w:rsid w:val="001D7A28"/>
    <w:rsid w:val="001D7DE7"/>
    <w:rsid w:val="001E0317"/>
    <w:rsid w:val="001E2093"/>
    <w:rsid w:val="001E3999"/>
    <w:rsid w:val="001E4436"/>
    <w:rsid w:val="001E5100"/>
    <w:rsid w:val="001E513E"/>
    <w:rsid w:val="001E546F"/>
    <w:rsid w:val="001E5AE7"/>
    <w:rsid w:val="001E765B"/>
    <w:rsid w:val="001F02A5"/>
    <w:rsid w:val="001F05FB"/>
    <w:rsid w:val="001F0860"/>
    <w:rsid w:val="001F0CFF"/>
    <w:rsid w:val="001F1669"/>
    <w:rsid w:val="001F1F37"/>
    <w:rsid w:val="001F29BE"/>
    <w:rsid w:val="001F2B67"/>
    <w:rsid w:val="001F3097"/>
    <w:rsid w:val="001F33DD"/>
    <w:rsid w:val="001F353D"/>
    <w:rsid w:val="001F362C"/>
    <w:rsid w:val="001F4075"/>
    <w:rsid w:val="001F488E"/>
    <w:rsid w:val="001F494D"/>
    <w:rsid w:val="001F4B1C"/>
    <w:rsid w:val="001F598A"/>
    <w:rsid w:val="001F68C5"/>
    <w:rsid w:val="00200A90"/>
    <w:rsid w:val="002018B2"/>
    <w:rsid w:val="00202290"/>
    <w:rsid w:val="00202383"/>
    <w:rsid w:val="00202E08"/>
    <w:rsid w:val="00204C0F"/>
    <w:rsid w:val="0020610E"/>
    <w:rsid w:val="0020685B"/>
    <w:rsid w:val="00206974"/>
    <w:rsid w:val="00207212"/>
    <w:rsid w:val="002072C9"/>
    <w:rsid w:val="00207839"/>
    <w:rsid w:val="00207E1A"/>
    <w:rsid w:val="00210509"/>
    <w:rsid w:val="00210A90"/>
    <w:rsid w:val="002131BB"/>
    <w:rsid w:val="002132FD"/>
    <w:rsid w:val="00213762"/>
    <w:rsid w:val="00213F5B"/>
    <w:rsid w:val="002144A0"/>
    <w:rsid w:val="0021471F"/>
    <w:rsid w:val="002202C6"/>
    <w:rsid w:val="00221389"/>
    <w:rsid w:val="0022376C"/>
    <w:rsid w:val="0022429F"/>
    <w:rsid w:val="002243B6"/>
    <w:rsid w:val="00224842"/>
    <w:rsid w:val="0022490F"/>
    <w:rsid w:val="00225300"/>
    <w:rsid w:val="00225FB1"/>
    <w:rsid w:val="00226D66"/>
    <w:rsid w:val="00227236"/>
    <w:rsid w:val="002277B9"/>
    <w:rsid w:val="00230700"/>
    <w:rsid w:val="00230AE2"/>
    <w:rsid w:val="00232838"/>
    <w:rsid w:val="00234477"/>
    <w:rsid w:val="0023478E"/>
    <w:rsid w:val="00234B08"/>
    <w:rsid w:val="00234F55"/>
    <w:rsid w:val="00237EC9"/>
    <w:rsid w:val="00240590"/>
    <w:rsid w:val="00240A17"/>
    <w:rsid w:val="00240B76"/>
    <w:rsid w:val="002416BA"/>
    <w:rsid w:val="002422AA"/>
    <w:rsid w:val="0024257B"/>
    <w:rsid w:val="0024360D"/>
    <w:rsid w:val="002448E2"/>
    <w:rsid w:val="0024490F"/>
    <w:rsid w:val="00244953"/>
    <w:rsid w:val="00244A46"/>
    <w:rsid w:val="00245174"/>
    <w:rsid w:val="00245D51"/>
    <w:rsid w:val="00246B99"/>
    <w:rsid w:val="002470BF"/>
    <w:rsid w:val="00250260"/>
    <w:rsid w:val="00250943"/>
    <w:rsid w:val="002514C5"/>
    <w:rsid w:val="00251640"/>
    <w:rsid w:val="00251814"/>
    <w:rsid w:val="00251A0B"/>
    <w:rsid w:val="00252492"/>
    <w:rsid w:val="00252594"/>
    <w:rsid w:val="002533A7"/>
    <w:rsid w:val="00254012"/>
    <w:rsid w:val="00255524"/>
    <w:rsid w:val="00255574"/>
    <w:rsid w:val="0025572B"/>
    <w:rsid w:val="002559EA"/>
    <w:rsid w:val="00257620"/>
    <w:rsid w:val="0025768B"/>
    <w:rsid w:val="002579A7"/>
    <w:rsid w:val="00260500"/>
    <w:rsid w:val="002627AB"/>
    <w:rsid w:val="00263081"/>
    <w:rsid w:val="00263173"/>
    <w:rsid w:val="00263E97"/>
    <w:rsid w:val="00264FF7"/>
    <w:rsid w:val="00266781"/>
    <w:rsid w:val="00267CAB"/>
    <w:rsid w:val="00270624"/>
    <w:rsid w:val="00272A3A"/>
    <w:rsid w:val="00273815"/>
    <w:rsid w:val="00273C7D"/>
    <w:rsid w:val="00275110"/>
    <w:rsid w:val="002751E0"/>
    <w:rsid w:val="00275622"/>
    <w:rsid w:val="002761BD"/>
    <w:rsid w:val="002768E8"/>
    <w:rsid w:val="002769F7"/>
    <w:rsid w:val="00277DD1"/>
    <w:rsid w:val="0028045C"/>
    <w:rsid w:val="00280F19"/>
    <w:rsid w:val="00281B89"/>
    <w:rsid w:val="00282369"/>
    <w:rsid w:val="00282C2A"/>
    <w:rsid w:val="00283759"/>
    <w:rsid w:val="00283E37"/>
    <w:rsid w:val="00283F1D"/>
    <w:rsid w:val="00285DD7"/>
    <w:rsid w:val="00285FFD"/>
    <w:rsid w:val="002860B7"/>
    <w:rsid w:val="002866B4"/>
    <w:rsid w:val="0028754B"/>
    <w:rsid w:val="00290F11"/>
    <w:rsid w:val="00291266"/>
    <w:rsid w:val="00291FC5"/>
    <w:rsid w:val="002945C2"/>
    <w:rsid w:val="00294A7C"/>
    <w:rsid w:val="00295028"/>
    <w:rsid w:val="00297DA3"/>
    <w:rsid w:val="002A07BA"/>
    <w:rsid w:val="002A189B"/>
    <w:rsid w:val="002A2FDE"/>
    <w:rsid w:val="002A5B61"/>
    <w:rsid w:val="002A5DDB"/>
    <w:rsid w:val="002A64A4"/>
    <w:rsid w:val="002A6E77"/>
    <w:rsid w:val="002A74BC"/>
    <w:rsid w:val="002B169A"/>
    <w:rsid w:val="002B1F62"/>
    <w:rsid w:val="002B360A"/>
    <w:rsid w:val="002B53EA"/>
    <w:rsid w:val="002B54D1"/>
    <w:rsid w:val="002B6698"/>
    <w:rsid w:val="002B6BD7"/>
    <w:rsid w:val="002C02A5"/>
    <w:rsid w:val="002C1E96"/>
    <w:rsid w:val="002C1FD6"/>
    <w:rsid w:val="002C2287"/>
    <w:rsid w:val="002C2512"/>
    <w:rsid w:val="002C27E7"/>
    <w:rsid w:val="002C6412"/>
    <w:rsid w:val="002D0372"/>
    <w:rsid w:val="002D067C"/>
    <w:rsid w:val="002D07CB"/>
    <w:rsid w:val="002D0AC0"/>
    <w:rsid w:val="002D0E5C"/>
    <w:rsid w:val="002D1269"/>
    <w:rsid w:val="002D14B2"/>
    <w:rsid w:val="002D15E3"/>
    <w:rsid w:val="002D1656"/>
    <w:rsid w:val="002D1A2B"/>
    <w:rsid w:val="002D24FC"/>
    <w:rsid w:val="002D28D9"/>
    <w:rsid w:val="002D2A3A"/>
    <w:rsid w:val="002D2C42"/>
    <w:rsid w:val="002D33D6"/>
    <w:rsid w:val="002D33FF"/>
    <w:rsid w:val="002D3A28"/>
    <w:rsid w:val="002D3E29"/>
    <w:rsid w:val="002D3EF8"/>
    <w:rsid w:val="002D4404"/>
    <w:rsid w:val="002D463B"/>
    <w:rsid w:val="002D51FA"/>
    <w:rsid w:val="002D5516"/>
    <w:rsid w:val="002D6F5C"/>
    <w:rsid w:val="002D71FA"/>
    <w:rsid w:val="002D75E7"/>
    <w:rsid w:val="002E04C4"/>
    <w:rsid w:val="002E2ACC"/>
    <w:rsid w:val="002E3BBA"/>
    <w:rsid w:val="002E40D6"/>
    <w:rsid w:val="002E422C"/>
    <w:rsid w:val="002E427A"/>
    <w:rsid w:val="002E5119"/>
    <w:rsid w:val="002E6EE3"/>
    <w:rsid w:val="002E7586"/>
    <w:rsid w:val="002F1445"/>
    <w:rsid w:val="002F21DE"/>
    <w:rsid w:val="002F337D"/>
    <w:rsid w:val="002F3402"/>
    <w:rsid w:val="002F366E"/>
    <w:rsid w:val="002F498E"/>
    <w:rsid w:val="002F4C75"/>
    <w:rsid w:val="002F75DC"/>
    <w:rsid w:val="00300232"/>
    <w:rsid w:val="0030079F"/>
    <w:rsid w:val="00302BDE"/>
    <w:rsid w:val="00302E71"/>
    <w:rsid w:val="003032E6"/>
    <w:rsid w:val="00303BA7"/>
    <w:rsid w:val="003047F4"/>
    <w:rsid w:val="00305043"/>
    <w:rsid w:val="00305AFB"/>
    <w:rsid w:val="00305C06"/>
    <w:rsid w:val="0030681D"/>
    <w:rsid w:val="00307739"/>
    <w:rsid w:val="00310284"/>
    <w:rsid w:val="0031052A"/>
    <w:rsid w:val="0031099D"/>
    <w:rsid w:val="00310C0F"/>
    <w:rsid w:val="00310CBD"/>
    <w:rsid w:val="00311A79"/>
    <w:rsid w:val="00312240"/>
    <w:rsid w:val="00312372"/>
    <w:rsid w:val="0031290C"/>
    <w:rsid w:val="00312920"/>
    <w:rsid w:val="00313046"/>
    <w:rsid w:val="00314291"/>
    <w:rsid w:val="003144E5"/>
    <w:rsid w:val="00316FC5"/>
    <w:rsid w:val="003207AA"/>
    <w:rsid w:val="00320ECD"/>
    <w:rsid w:val="0032105B"/>
    <w:rsid w:val="003214D2"/>
    <w:rsid w:val="00322650"/>
    <w:rsid w:val="003232C9"/>
    <w:rsid w:val="003245C1"/>
    <w:rsid w:val="0032477F"/>
    <w:rsid w:val="00324A61"/>
    <w:rsid w:val="003262E5"/>
    <w:rsid w:val="00326CC1"/>
    <w:rsid w:val="00330018"/>
    <w:rsid w:val="00330F4E"/>
    <w:rsid w:val="00331132"/>
    <w:rsid w:val="00331233"/>
    <w:rsid w:val="003319A8"/>
    <w:rsid w:val="003319ED"/>
    <w:rsid w:val="003331C7"/>
    <w:rsid w:val="00333317"/>
    <w:rsid w:val="00333506"/>
    <w:rsid w:val="00333647"/>
    <w:rsid w:val="003348B3"/>
    <w:rsid w:val="003350D6"/>
    <w:rsid w:val="0033537E"/>
    <w:rsid w:val="00335469"/>
    <w:rsid w:val="003365BC"/>
    <w:rsid w:val="00340D64"/>
    <w:rsid w:val="00340FB1"/>
    <w:rsid w:val="00341C8F"/>
    <w:rsid w:val="00341E2B"/>
    <w:rsid w:val="00342028"/>
    <w:rsid w:val="0034237C"/>
    <w:rsid w:val="003424BD"/>
    <w:rsid w:val="00342581"/>
    <w:rsid w:val="00342DAE"/>
    <w:rsid w:val="003430C7"/>
    <w:rsid w:val="00343B5C"/>
    <w:rsid w:val="00344A35"/>
    <w:rsid w:val="00346BEE"/>
    <w:rsid w:val="00347EB5"/>
    <w:rsid w:val="00350C5B"/>
    <w:rsid w:val="003516E1"/>
    <w:rsid w:val="00351CD6"/>
    <w:rsid w:val="0035228A"/>
    <w:rsid w:val="00352346"/>
    <w:rsid w:val="0035272C"/>
    <w:rsid w:val="00352C60"/>
    <w:rsid w:val="00353AE1"/>
    <w:rsid w:val="00353B83"/>
    <w:rsid w:val="00354BAD"/>
    <w:rsid w:val="00354BB1"/>
    <w:rsid w:val="003559E1"/>
    <w:rsid w:val="0035693D"/>
    <w:rsid w:val="00356AF9"/>
    <w:rsid w:val="00356BF9"/>
    <w:rsid w:val="003572A6"/>
    <w:rsid w:val="003576B1"/>
    <w:rsid w:val="00357F76"/>
    <w:rsid w:val="00360BB6"/>
    <w:rsid w:val="00361096"/>
    <w:rsid w:val="003612A9"/>
    <w:rsid w:val="0036148C"/>
    <w:rsid w:val="00361A59"/>
    <w:rsid w:val="00361E99"/>
    <w:rsid w:val="0036260D"/>
    <w:rsid w:val="00364A4B"/>
    <w:rsid w:val="003658C3"/>
    <w:rsid w:val="003666BB"/>
    <w:rsid w:val="00372409"/>
    <w:rsid w:val="00372E39"/>
    <w:rsid w:val="00372E77"/>
    <w:rsid w:val="003738C2"/>
    <w:rsid w:val="003740BC"/>
    <w:rsid w:val="0037470C"/>
    <w:rsid w:val="00374DE8"/>
    <w:rsid w:val="00376046"/>
    <w:rsid w:val="00376461"/>
    <w:rsid w:val="00376E80"/>
    <w:rsid w:val="003770EA"/>
    <w:rsid w:val="0037744D"/>
    <w:rsid w:val="00380ABD"/>
    <w:rsid w:val="00380C31"/>
    <w:rsid w:val="00380F5A"/>
    <w:rsid w:val="003820AC"/>
    <w:rsid w:val="00382195"/>
    <w:rsid w:val="0038241F"/>
    <w:rsid w:val="003837F9"/>
    <w:rsid w:val="00383E24"/>
    <w:rsid w:val="00383E4A"/>
    <w:rsid w:val="0038552F"/>
    <w:rsid w:val="00385C85"/>
    <w:rsid w:val="00386670"/>
    <w:rsid w:val="003879CC"/>
    <w:rsid w:val="00390DEE"/>
    <w:rsid w:val="003912C3"/>
    <w:rsid w:val="00391926"/>
    <w:rsid w:val="00391D5F"/>
    <w:rsid w:val="003935A9"/>
    <w:rsid w:val="003935F9"/>
    <w:rsid w:val="003940ED"/>
    <w:rsid w:val="00394CBA"/>
    <w:rsid w:val="00395A8E"/>
    <w:rsid w:val="00395B5B"/>
    <w:rsid w:val="00395DFC"/>
    <w:rsid w:val="00396060"/>
    <w:rsid w:val="003967DC"/>
    <w:rsid w:val="003975A1"/>
    <w:rsid w:val="003A09E5"/>
    <w:rsid w:val="003A1A6E"/>
    <w:rsid w:val="003A3534"/>
    <w:rsid w:val="003A37E3"/>
    <w:rsid w:val="003A3950"/>
    <w:rsid w:val="003A5B04"/>
    <w:rsid w:val="003A683E"/>
    <w:rsid w:val="003A6904"/>
    <w:rsid w:val="003A72CF"/>
    <w:rsid w:val="003B08AC"/>
    <w:rsid w:val="003B1815"/>
    <w:rsid w:val="003B1D82"/>
    <w:rsid w:val="003B2079"/>
    <w:rsid w:val="003B2142"/>
    <w:rsid w:val="003B2298"/>
    <w:rsid w:val="003B2A80"/>
    <w:rsid w:val="003B2B44"/>
    <w:rsid w:val="003B2B4F"/>
    <w:rsid w:val="003B2C57"/>
    <w:rsid w:val="003B338B"/>
    <w:rsid w:val="003B34ED"/>
    <w:rsid w:val="003B6D6E"/>
    <w:rsid w:val="003B703A"/>
    <w:rsid w:val="003B77DC"/>
    <w:rsid w:val="003C0062"/>
    <w:rsid w:val="003C128C"/>
    <w:rsid w:val="003C1F2F"/>
    <w:rsid w:val="003C26DE"/>
    <w:rsid w:val="003C2827"/>
    <w:rsid w:val="003C4C40"/>
    <w:rsid w:val="003C5549"/>
    <w:rsid w:val="003C560B"/>
    <w:rsid w:val="003C5F9C"/>
    <w:rsid w:val="003C71FA"/>
    <w:rsid w:val="003C721B"/>
    <w:rsid w:val="003C74BB"/>
    <w:rsid w:val="003C7CEB"/>
    <w:rsid w:val="003D00EE"/>
    <w:rsid w:val="003D0948"/>
    <w:rsid w:val="003D19A3"/>
    <w:rsid w:val="003D25EA"/>
    <w:rsid w:val="003D3847"/>
    <w:rsid w:val="003D3BD0"/>
    <w:rsid w:val="003D4B17"/>
    <w:rsid w:val="003D53A9"/>
    <w:rsid w:val="003D5810"/>
    <w:rsid w:val="003D612C"/>
    <w:rsid w:val="003D7960"/>
    <w:rsid w:val="003D7AAB"/>
    <w:rsid w:val="003D7ACE"/>
    <w:rsid w:val="003D7B17"/>
    <w:rsid w:val="003D7CB8"/>
    <w:rsid w:val="003E007B"/>
    <w:rsid w:val="003E12D8"/>
    <w:rsid w:val="003E22D6"/>
    <w:rsid w:val="003E25F2"/>
    <w:rsid w:val="003E26C6"/>
    <w:rsid w:val="003E2906"/>
    <w:rsid w:val="003E34D5"/>
    <w:rsid w:val="003E41F2"/>
    <w:rsid w:val="003E4583"/>
    <w:rsid w:val="003E458F"/>
    <w:rsid w:val="003E6DDC"/>
    <w:rsid w:val="003E790D"/>
    <w:rsid w:val="003F010C"/>
    <w:rsid w:val="003F05DB"/>
    <w:rsid w:val="003F0D27"/>
    <w:rsid w:val="003F10BB"/>
    <w:rsid w:val="003F186D"/>
    <w:rsid w:val="003F1B30"/>
    <w:rsid w:val="003F1FA7"/>
    <w:rsid w:val="003F31F7"/>
    <w:rsid w:val="003F41E4"/>
    <w:rsid w:val="003F443C"/>
    <w:rsid w:val="003F5720"/>
    <w:rsid w:val="003F5834"/>
    <w:rsid w:val="003F62C5"/>
    <w:rsid w:val="003F730F"/>
    <w:rsid w:val="003F7B01"/>
    <w:rsid w:val="004023EC"/>
    <w:rsid w:val="00402665"/>
    <w:rsid w:val="00402AF8"/>
    <w:rsid w:val="00402B17"/>
    <w:rsid w:val="0040339E"/>
    <w:rsid w:val="00403876"/>
    <w:rsid w:val="004038F2"/>
    <w:rsid w:val="004044FE"/>
    <w:rsid w:val="00404EA3"/>
    <w:rsid w:val="004055EF"/>
    <w:rsid w:val="004057DB"/>
    <w:rsid w:val="00406DFA"/>
    <w:rsid w:val="0041035D"/>
    <w:rsid w:val="00410FF0"/>
    <w:rsid w:val="004117B1"/>
    <w:rsid w:val="0041205F"/>
    <w:rsid w:val="00412EE4"/>
    <w:rsid w:val="00413AD4"/>
    <w:rsid w:val="00414539"/>
    <w:rsid w:val="00414ED5"/>
    <w:rsid w:val="00414FE8"/>
    <w:rsid w:val="00415396"/>
    <w:rsid w:val="004179EA"/>
    <w:rsid w:val="00420754"/>
    <w:rsid w:val="00421182"/>
    <w:rsid w:val="00421E71"/>
    <w:rsid w:val="00424370"/>
    <w:rsid w:val="00424655"/>
    <w:rsid w:val="00424D74"/>
    <w:rsid w:val="004264B9"/>
    <w:rsid w:val="00426AB2"/>
    <w:rsid w:val="00426FE8"/>
    <w:rsid w:val="00427171"/>
    <w:rsid w:val="00427212"/>
    <w:rsid w:val="004273BF"/>
    <w:rsid w:val="004277EF"/>
    <w:rsid w:val="00427A77"/>
    <w:rsid w:val="00430678"/>
    <w:rsid w:val="004308F5"/>
    <w:rsid w:val="0043306F"/>
    <w:rsid w:val="00433102"/>
    <w:rsid w:val="0043394D"/>
    <w:rsid w:val="00434C48"/>
    <w:rsid w:val="00436877"/>
    <w:rsid w:val="004376C3"/>
    <w:rsid w:val="004378B4"/>
    <w:rsid w:val="0043799A"/>
    <w:rsid w:val="004403F1"/>
    <w:rsid w:val="00440BD3"/>
    <w:rsid w:val="004415A6"/>
    <w:rsid w:val="00442071"/>
    <w:rsid w:val="0044215A"/>
    <w:rsid w:val="00442CB2"/>
    <w:rsid w:val="0044319D"/>
    <w:rsid w:val="004449DE"/>
    <w:rsid w:val="00446C50"/>
    <w:rsid w:val="00447A78"/>
    <w:rsid w:val="0045114D"/>
    <w:rsid w:val="004549B1"/>
    <w:rsid w:val="00455285"/>
    <w:rsid w:val="00455449"/>
    <w:rsid w:val="00456C8F"/>
    <w:rsid w:val="00457D07"/>
    <w:rsid w:val="00460699"/>
    <w:rsid w:val="004614A9"/>
    <w:rsid w:val="004617CE"/>
    <w:rsid w:val="004619E2"/>
    <w:rsid w:val="00461C7A"/>
    <w:rsid w:val="004621F9"/>
    <w:rsid w:val="0046236A"/>
    <w:rsid w:val="004625CF"/>
    <w:rsid w:val="004632C0"/>
    <w:rsid w:val="00463664"/>
    <w:rsid w:val="00463A80"/>
    <w:rsid w:val="00463AE1"/>
    <w:rsid w:val="0046553B"/>
    <w:rsid w:val="004658F9"/>
    <w:rsid w:val="00465A20"/>
    <w:rsid w:val="0046613C"/>
    <w:rsid w:val="00467E6E"/>
    <w:rsid w:val="00470054"/>
    <w:rsid w:val="00470417"/>
    <w:rsid w:val="00470446"/>
    <w:rsid w:val="004704FA"/>
    <w:rsid w:val="004709DA"/>
    <w:rsid w:val="00470F60"/>
    <w:rsid w:val="00471429"/>
    <w:rsid w:val="00471870"/>
    <w:rsid w:val="00472EB2"/>
    <w:rsid w:val="00473D07"/>
    <w:rsid w:val="004757A3"/>
    <w:rsid w:val="00475AC8"/>
    <w:rsid w:val="00476765"/>
    <w:rsid w:val="00476CB3"/>
    <w:rsid w:val="00476FE0"/>
    <w:rsid w:val="004771BB"/>
    <w:rsid w:val="0048020B"/>
    <w:rsid w:val="004808CA"/>
    <w:rsid w:val="00480ADE"/>
    <w:rsid w:val="004820C2"/>
    <w:rsid w:val="00482422"/>
    <w:rsid w:val="00483356"/>
    <w:rsid w:val="004836C5"/>
    <w:rsid w:val="0048488A"/>
    <w:rsid w:val="00485F42"/>
    <w:rsid w:val="00486709"/>
    <w:rsid w:val="00486E2B"/>
    <w:rsid w:val="00486E8F"/>
    <w:rsid w:val="004874DE"/>
    <w:rsid w:val="00487BEE"/>
    <w:rsid w:val="00490822"/>
    <w:rsid w:val="004908CF"/>
    <w:rsid w:val="00491990"/>
    <w:rsid w:val="00492840"/>
    <w:rsid w:val="00492C03"/>
    <w:rsid w:val="004937FF"/>
    <w:rsid w:val="00494198"/>
    <w:rsid w:val="00494AD7"/>
    <w:rsid w:val="00495025"/>
    <w:rsid w:val="004950E3"/>
    <w:rsid w:val="00496826"/>
    <w:rsid w:val="00497929"/>
    <w:rsid w:val="004A039D"/>
    <w:rsid w:val="004A04A1"/>
    <w:rsid w:val="004A194D"/>
    <w:rsid w:val="004A2C33"/>
    <w:rsid w:val="004A39A2"/>
    <w:rsid w:val="004A55AA"/>
    <w:rsid w:val="004A5AA0"/>
    <w:rsid w:val="004A5FF7"/>
    <w:rsid w:val="004A64CA"/>
    <w:rsid w:val="004A68E1"/>
    <w:rsid w:val="004A694D"/>
    <w:rsid w:val="004B02A2"/>
    <w:rsid w:val="004B0AA7"/>
    <w:rsid w:val="004B1276"/>
    <w:rsid w:val="004B3D75"/>
    <w:rsid w:val="004B3DE4"/>
    <w:rsid w:val="004B4F65"/>
    <w:rsid w:val="004B4F95"/>
    <w:rsid w:val="004B5378"/>
    <w:rsid w:val="004B53CC"/>
    <w:rsid w:val="004B55C7"/>
    <w:rsid w:val="004B618D"/>
    <w:rsid w:val="004B62BC"/>
    <w:rsid w:val="004B6612"/>
    <w:rsid w:val="004B7303"/>
    <w:rsid w:val="004B7C62"/>
    <w:rsid w:val="004C07E6"/>
    <w:rsid w:val="004C08F7"/>
    <w:rsid w:val="004C0976"/>
    <w:rsid w:val="004C148B"/>
    <w:rsid w:val="004C25AF"/>
    <w:rsid w:val="004C30B1"/>
    <w:rsid w:val="004C44D6"/>
    <w:rsid w:val="004C47C0"/>
    <w:rsid w:val="004C47E3"/>
    <w:rsid w:val="004C486C"/>
    <w:rsid w:val="004C52B8"/>
    <w:rsid w:val="004C5B85"/>
    <w:rsid w:val="004C5ECF"/>
    <w:rsid w:val="004C724F"/>
    <w:rsid w:val="004C7A63"/>
    <w:rsid w:val="004C7C9E"/>
    <w:rsid w:val="004D041A"/>
    <w:rsid w:val="004D05D5"/>
    <w:rsid w:val="004D097B"/>
    <w:rsid w:val="004D0AB8"/>
    <w:rsid w:val="004D1191"/>
    <w:rsid w:val="004D1FE6"/>
    <w:rsid w:val="004D2A4A"/>
    <w:rsid w:val="004D2E7E"/>
    <w:rsid w:val="004D53AA"/>
    <w:rsid w:val="004D5615"/>
    <w:rsid w:val="004D5CB0"/>
    <w:rsid w:val="004D621C"/>
    <w:rsid w:val="004D68E0"/>
    <w:rsid w:val="004D6A6A"/>
    <w:rsid w:val="004D74AB"/>
    <w:rsid w:val="004D7609"/>
    <w:rsid w:val="004D7982"/>
    <w:rsid w:val="004E0449"/>
    <w:rsid w:val="004E0DDC"/>
    <w:rsid w:val="004E111C"/>
    <w:rsid w:val="004E18D3"/>
    <w:rsid w:val="004E193A"/>
    <w:rsid w:val="004E2209"/>
    <w:rsid w:val="004E25A7"/>
    <w:rsid w:val="004E2821"/>
    <w:rsid w:val="004E295D"/>
    <w:rsid w:val="004E341B"/>
    <w:rsid w:val="004E3427"/>
    <w:rsid w:val="004E48DB"/>
    <w:rsid w:val="004E5D6F"/>
    <w:rsid w:val="004E667E"/>
    <w:rsid w:val="004E67CE"/>
    <w:rsid w:val="004E67F7"/>
    <w:rsid w:val="004E7244"/>
    <w:rsid w:val="004E7381"/>
    <w:rsid w:val="004E7C1B"/>
    <w:rsid w:val="004F03B4"/>
    <w:rsid w:val="004F047D"/>
    <w:rsid w:val="004F0626"/>
    <w:rsid w:val="004F1AFD"/>
    <w:rsid w:val="004F2015"/>
    <w:rsid w:val="004F22C0"/>
    <w:rsid w:val="004F2FE4"/>
    <w:rsid w:val="004F4E93"/>
    <w:rsid w:val="004F588E"/>
    <w:rsid w:val="004F621A"/>
    <w:rsid w:val="004F66E4"/>
    <w:rsid w:val="004F76D0"/>
    <w:rsid w:val="004F7DCF"/>
    <w:rsid w:val="0050022D"/>
    <w:rsid w:val="00501836"/>
    <w:rsid w:val="00502487"/>
    <w:rsid w:val="00502807"/>
    <w:rsid w:val="00504B91"/>
    <w:rsid w:val="00505306"/>
    <w:rsid w:val="0050659A"/>
    <w:rsid w:val="005079FD"/>
    <w:rsid w:val="005130EF"/>
    <w:rsid w:val="005151E9"/>
    <w:rsid w:val="00515A78"/>
    <w:rsid w:val="005162BB"/>
    <w:rsid w:val="00517763"/>
    <w:rsid w:val="00517985"/>
    <w:rsid w:val="00517D9D"/>
    <w:rsid w:val="00517FF0"/>
    <w:rsid w:val="00520118"/>
    <w:rsid w:val="0052150F"/>
    <w:rsid w:val="005234A4"/>
    <w:rsid w:val="00523C63"/>
    <w:rsid w:val="00523CA7"/>
    <w:rsid w:val="0052405F"/>
    <w:rsid w:val="00524BF7"/>
    <w:rsid w:val="0052500E"/>
    <w:rsid w:val="00525064"/>
    <w:rsid w:val="00525E55"/>
    <w:rsid w:val="00525FE3"/>
    <w:rsid w:val="0052764E"/>
    <w:rsid w:val="005301CB"/>
    <w:rsid w:val="0053153C"/>
    <w:rsid w:val="00531991"/>
    <w:rsid w:val="00531992"/>
    <w:rsid w:val="005352D6"/>
    <w:rsid w:val="00535944"/>
    <w:rsid w:val="00535F89"/>
    <w:rsid w:val="00535F8C"/>
    <w:rsid w:val="00536196"/>
    <w:rsid w:val="005369C0"/>
    <w:rsid w:val="00536DA2"/>
    <w:rsid w:val="00536FBB"/>
    <w:rsid w:val="00537B96"/>
    <w:rsid w:val="005404F1"/>
    <w:rsid w:val="0054084B"/>
    <w:rsid w:val="00540A62"/>
    <w:rsid w:val="00541AEA"/>
    <w:rsid w:val="005425BF"/>
    <w:rsid w:val="00542AC9"/>
    <w:rsid w:val="00542F68"/>
    <w:rsid w:val="005432F2"/>
    <w:rsid w:val="00544839"/>
    <w:rsid w:val="00544B6D"/>
    <w:rsid w:val="00544BFB"/>
    <w:rsid w:val="00545514"/>
    <w:rsid w:val="00546342"/>
    <w:rsid w:val="0054697B"/>
    <w:rsid w:val="00550597"/>
    <w:rsid w:val="00551688"/>
    <w:rsid w:val="005521D5"/>
    <w:rsid w:val="00552325"/>
    <w:rsid w:val="0055320A"/>
    <w:rsid w:val="005538FB"/>
    <w:rsid w:val="005539DF"/>
    <w:rsid w:val="00553B0A"/>
    <w:rsid w:val="0055458B"/>
    <w:rsid w:val="005547A1"/>
    <w:rsid w:val="00555A78"/>
    <w:rsid w:val="005567D4"/>
    <w:rsid w:val="005569DF"/>
    <w:rsid w:val="0055781B"/>
    <w:rsid w:val="00557A1F"/>
    <w:rsid w:val="00557FCB"/>
    <w:rsid w:val="0056010F"/>
    <w:rsid w:val="0056040C"/>
    <w:rsid w:val="00560A2F"/>
    <w:rsid w:val="00560B12"/>
    <w:rsid w:val="00560D07"/>
    <w:rsid w:val="00560E34"/>
    <w:rsid w:val="00561E12"/>
    <w:rsid w:val="00564124"/>
    <w:rsid w:val="00564787"/>
    <w:rsid w:val="00564EF6"/>
    <w:rsid w:val="00565969"/>
    <w:rsid w:val="00565B91"/>
    <w:rsid w:val="005661F8"/>
    <w:rsid w:val="00566222"/>
    <w:rsid w:val="0056675F"/>
    <w:rsid w:val="00567BDE"/>
    <w:rsid w:val="00570605"/>
    <w:rsid w:val="00571686"/>
    <w:rsid w:val="005721C5"/>
    <w:rsid w:val="005729BA"/>
    <w:rsid w:val="005735CB"/>
    <w:rsid w:val="00573C48"/>
    <w:rsid w:val="005745BD"/>
    <w:rsid w:val="005752B9"/>
    <w:rsid w:val="005756C8"/>
    <w:rsid w:val="00575847"/>
    <w:rsid w:val="00575D6B"/>
    <w:rsid w:val="00576682"/>
    <w:rsid w:val="00576944"/>
    <w:rsid w:val="00576A9D"/>
    <w:rsid w:val="005776A4"/>
    <w:rsid w:val="00577937"/>
    <w:rsid w:val="00577B9C"/>
    <w:rsid w:val="0058008A"/>
    <w:rsid w:val="005805CE"/>
    <w:rsid w:val="00582AA3"/>
    <w:rsid w:val="00583EFC"/>
    <w:rsid w:val="005845E3"/>
    <w:rsid w:val="00585D8D"/>
    <w:rsid w:val="00586CD7"/>
    <w:rsid w:val="0058753E"/>
    <w:rsid w:val="0058780F"/>
    <w:rsid w:val="00590471"/>
    <w:rsid w:val="005906BD"/>
    <w:rsid w:val="005925BD"/>
    <w:rsid w:val="00592956"/>
    <w:rsid w:val="00592CA8"/>
    <w:rsid w:val="00592F38"/>
    <w:rsid w:val="00593371"/>
    <w:rsid w:val="00593600"/>
    <w:rsid w:val="00594819"/>
    <w:rsid w:val="00594A79"/>
    <w:rsid w:val="00594BD4"/>
    <w:rsid w:val="00594BF1"/>
    <w:rsid w:val="005957D5"/>
    <w:rsid w:val="00595E81"/>
    <w:rsid w:val="00595F68"/>
    <w:rsid w:val="005960F8"/>
    <w:rsid w:val="00597239"/>
    <w:rsid w:val="005976BF"/>
    <w:rsid w:val="00597A58"/>
    <w:rsid w:val="00597A8D"/>
    <w:rsid w:val="00597C06"/>
    <w:rsid w:val="00597D36"/>
    <w:rsid w:val="005A0CBC"/>
    <w:rsid w:val="005A2670"/>
    <w:rsid w:val="005A2ABC"/>
    <w:rsid w:val="005A2FF9"/>
    <w:rsid w:val="005A342C"/>
    <w:rsid w:val="005A3617"/>
    <w:rsid w:val="005A3C9C"/>
    <w:rsid w:val="005A55D6"/>
    <w:rsid w:val="005A6953"/>
    <w:rsid w:val="005A6A14"/>
    <w:rsid w:val="005B01DA"/>
    <w:rsid w:val="005B04D5"/>
    <w:rsid w:val="005B0AD7"/>
    <w:rsid w:val="005B0D8F"/>
    <w:rsid w:val="005B1726"/>
    <w:rsid w:val="005B1DB2"/>
    <w:rsid w:val="005B1DCB"/>
    <w:rsid w:val="005B2550"/>
    <w:rsid w:val="005B273D"/>
    <w:rsid w:val="005B3446"/>
    <w:rsid w:val="005B34E6"/>
    <w:rsid w:val="005B353E"/>
    <w:rsid w:val="005B53E6"/>
    <w:rsid w:val="005B53EB"/>
    <w:rsid w:val="005B59E6"/>
    <w:rsid w:val="005B74A7"/>
    <w:rsid w:val="005B7C58"/>
    <w:rsid w:val="005B7EE1"/>
    <w:rsid w:val="005C082B"/>
    <w:rsid w:val="005C2290"/>
    <w:rsid w:val="005C24A9"/>
    <w:rsid w:val="005C27EE"/>
    <w:rsid w:val="005C37A3"/>
    <w:rsid w:val="005C4EA7"/>
    <w:rsid w:val="005C5043"/>
    <w:rsid w:val="005C5145"/>
    <w:rsid w:val="005C550F"/>
    <w:rsid w:val="005C5E8D"/>
    <w:rsid w:val="005C6613"/>
    <w:rsid w:val="005C6D7E"/>
    <w:rsid w:val="005C79E1"/>
    <w:rsid w:val="005C7EEB"/>
    <w:rsid w:val="005C7FD4"/>
    <w:rsid w:val="005D03DE"/>
    <w:rsid w:val="005D067F"/>
    <w:rsid w:val="005D132E"/>
    <w:rsid w:val="005D14D9"/>
    <w:rsid w:val="005D156C"/>
    <w:rsid w:val="005D3BFA"/>
    <w:rsid w:val="005D453A"/>
    <w:rsid w:val="005D4C44"/>
    <w:rsid w:val="005D5948"/>
    <w:rsid w:val="005D5D70"/>
    <w:rsid w:val="005D66DC"/>
    <w:rsid w:val="005D6821"/>
    <w:rsid w:val="005D6841"/>
    <w:rsid w:val="005D68AD"/>
    <w:rsid w:val="005D7492"/>
    <w:rsid w:val="005E20E1"/>
    <w:rsid w:val="005E21F5"/>
    <w:rsid w:val="005E241E"/>
    <w:rsid w:val="005E257A"/>
    <w:rsid w:val="005E2CB0"/>
    <w:rsid w:val="005E4C57"/>
    <w:rsid w:val="005E57F6"/>
    <w:rsid w:val="005E5858"/>
    <w:rsid w:val="005E7D58"/>
    <w:rsid w:val="005F00F6"/>
    <w:rsid w:val="005F0649"/>
    <w:rsid w:val="005F161F"/>
    <w:rsid w:val="005F17A0"/>
    <w:rsid w:val="005F1D14"/>
    <w:rsid w:val="005F1E1F"/>
    <w:rsid w:val="005F27F2"/>
    <w:rsid w:val="005F3D89"/>
    <w:rsid w:val="005F3F2B"/>
    <w:rsid w:val="005F53DE"/>
    <w:rsid w:val="005F542B"/>
    <w:rsid w:val="005F5F6C"/>
    <w:rsid w:val="005F65C3"/>
    <w:rsid w:val="005F66EA"/>
    <w:rsid w:val="005F6CBA"/>
    <w:rsid w:val="005F7057"/>
    <w:rsid w:val="005F7613"/>
    <w:rsid w:val="005F7CDE"/>
    <w:rsid w:val="006000F7"/>
    <w:rsid w:val="00600B64"/>
    <w:rsid w:val="0060227A"/>
    <w:rsid w:val="006022BA"/>
    <w:rsid w:val="006022CA"/>
    <w:rsid w:val="006028DE"/>
    <w:rsid w:val="00602979"/>
    <w:rsid w:val="006030E7"/>
    <w:rsid w:val="00603720"/>
    <w:rsid w:val="00603D80"/>
    <w:rsid w:val="006045C7"/>
    <w:rsid w:val="00604612"/>
    <w:rsid w:val="00604EC6"/>
    <w:rsid w:val="00605403"/>
    <w:rsid w:val="00605A7D"/>
    <w:rsid w:val="00605B16"/>
    <w:rsid w:val="00610C74"/>
    <w:rsid w:val="00610D88"/>
    <w:rsid w:val="00611029"/>
    <w:rsid w:val="006122AB"/>
    <w:rsid w:val="0061484A"/>
    <w:rsid w:val="00615895"/>
    <w:rsid w:val="00615A91"/>
    <w:rsid w:val="006168F0"/>
    <w:rsid w:val="00617275"/>
    <w:rsid w:val="0061786F"/>
    <w:rsid w:val="0062045A"/>
    <w:rsid w:val="0062059E"/>
    <w:rsid w:val="0062101E"/>
    <w:rsid w:val="006226D6"/>
    <w:rsid w:val="00622DBD"/>
    <w:rsid w:val="006231C8"/>
    <w:rsid w:val="00623ACA"/>
    <w:rsid w:val="00624405"/>
    <w:rsid w:val="00624A14"/>
    <w:rsid w:val="00625528"/>
    <w:rsid w:val="0062587E"/>
    <w:rsid w:val="0062609D"/>
    <w:rsid w:val="00627259"/>
    <w:rsid w:val="006278E2"/>
    <w:rsid w:val="006278F6"/>
    <w:rsid w:val="006311B3"/>
    <w:rsid w:val="0063340F"/>
    <w:rsid w:val="00634786"/>
    <w:rsid w:val="00634CD1"/>
    <w:rsid w:val="00634DAC"/>
    <w:rsid w:val="00635259"/>
    <w:rsid w:val="00636005"/>
    <w:rsid w:val="006363C7"/>
    <w:rsid w:val="00636534"/>
    <w:rsid w:val="00636860"/>
    <w:rsid w:val="00636F1E"/>
    <w:rsid w:val="006372F1"/>
    <w:rsid w:val="00637476"/>
    <w:rsid w:val="00640760"/>
    <w:rsid w:val="006423AA"/>
    <w:rsid w:val="006429A4"/>
    <w:rsid w:val="00643427"/>
    <w:rsid w:val="00643460"/>
    <w:rsid w:val="00643FA1"/>
    <w:rsid w:val="006445C5"/>
    <w:rsid w:val="0064507A"/>
    <w:rsid w:val="00645CED"/>
    <w:rsid w:val="00646F69"/>
    <w:rsid w:val="006476CF"/>
    <w:rsid w:val="00647AB6"/>
    <w:rsid w:val="00647D1A"/>
    <w:rsid w:val="00650590"/>
    <w:rsid w:val="006511C0"/>
    <w:rsid w:val="00651975"/>
    <w:rsid w:val="00652AFD"/>
    <w:rsid w:val="00652B9F"/>
    <w:rsid w:val="006539CB"/>
    <w:rsid w:val="00653C53"/>
    <w:rsid w:val="00654F11"/>
    <w:rsid w:val="00656929"/>
    <w:rsid w:val="006606EE"/>
    <w:rsid w:val="00665F74"/>
    <w:rsid w:val="006702CB"/>
    <w:rsid w:val="0067208E"/>
    <w:rsid w:val="006725FD"/>
    <w:rsid w:val="00672E54"/>
    <w:rsid w:val="00673D7F"/>
    <w:rsid w:val="006754BA"/>
    <w:rsid w:val="0067618D"/>
    <w:rsid w:val="00676C34"/>
    <w:rsid w:val="00676E71"/>
    <w:rsid w:val="00676E77"/>
    <w:rsid w:val="006772EF"/>
    <w:rsid w:val="00677ACE"/>
    <w:rsid w:val="00677CB9"/>
    <w:rsid w:val="00677EA4"/>
    <w:rsid w:val="006803FE"/>
    <w:rsid w:val="00681411"/>
    <w:rsid w:val="0068146D"/>
    <w:rsid w:val="00682238"/>
    <w:rsid w:val="00682D43"/>
    <w:rsid w:val="006830E5"/>
    <w:rsid w:val="00683F4A"/>
    <w:rsid w:val="00683FF4"/>
    <w:rsid w:val="00684326"/>
    <w:rsid w:val="00684374"/>
    <w:rsid w:val="006844C3"/>
    <w:rsid w:val="00685CE8"/>
    <w:rsid w:val="006871D9"/>
    <w:rsid w:val="00687EB0"/>
    <w:rsid w:val="006921E5"/>
    <w:rsid w:val="00692D64"/>
    <w:rsid w:val="0069355C"/>
    <w:rsid w:val="006952D3"/>
    <w:rsid w:val="00695AFD"/>
    <w:rsid w:val="00695B1C"/>
    <w:rsid w:val="006968E2"/>
    <w:rsid w:val="00697772"/>
    <w:rsid w:val="006A0350"/>
    <w:rsid w:val="006A0C39"/>
    <w:rsid w:val="006A1371"/>
    <w:rsid w:val="006A1566"/>
    <w:rsid w:val="006A197B"/>
    <w:rsid w:val="006A1C5B"/>
    <w:rsid w:val="006A1FC2"/>
    <w:rsid w:val="006A2878"/>
    <w:rsid w:val="006A2B05"/>
    <w:rsid w:val="006A3A87"/>
    <w:rsid w:val="006A3FF0"/>
    <w:rsid w:val="006A47E4"/>
    <w:rsid w:val="006A4962"/>
    <w:rsid w:val="006A583E"/>
    <w:rsid w:val="006A5A48"/>
    <w:rsid w:val="006A6677"/>
    <w:rsid w:val="006A6EC8"/>
    <w:rsid w:val="006A7D6A"/>
    <w:rsid w:val="006B0F1B"/>
    <w:rsid w:val="006B0F81"/>
    <w:rsid w:val="006B125D"/>
    <w:rsid w:val="006B2BCD"/>
    <w:rsid w:val="006B3946"/>
    <w:rsid w:val="006B3BE1"/>
    <w:rsid w:val="006B3F80"/>
    <w:rsid w:val="006B482F"/>
    <w:rsid w:val="006B4C28"/>
    <w:rsid w:val="006B5579"/>
    <w:rsid w:val="006B5754"/>
    <w:rsid w:val="006B5F09"/>
    <w:rsid w:val="006B6A83"/>
    <w:rsid w:val="006B6AD4"/>
    <w:rsid w:val="006B704C"/>
    <w:rsid w:val="006B7100"/>
    <w:rsid w:val="006B7406"/>
    <w:rsid w:val="006B7477"/>
    <w:rsid w:val="006B7A67"/>
    <w:rsid w:val="006C2152"/>
    <w:rsid w:val="006C21E7"/>
    <w:rsid w:val="006C3785"/>
    <w:rsid w:val="006C39FD"/>
    <w:rsid w:val="006C3B28"/>
    <w:rsid w:val="006C3BB4"/>
    <w:rsid w:val="006C482F"/>
    <w:rsid w:val="006C4D66"/>
    <w:rsid w:val="006C522C"/>
    <w:rsid w:val="006C5E8E"/>
    <w:rsid w:val="006C68C7"/>
    <w:rsid w:val="006C7804"/>
    <w:rsid w:val="006D07C9"/>
    <w:rsid w:val="006D16E5"/>
    <w:rsid w:val="006D22EB"/>
    <w:rsid w:val="006D2ADA"/>
    <w:rsid w:val="006D3C3F"/>
    <w:rsid w:val="006D3C84"/>
    <w:rsid w:val="006D4652"/>
    <w:rsid w:val="006D46D4"/>
    <w:rsid w:val="006D4972"/>
    <w:rsid w:val="006D5F66"/>
    <w:rsid w:val="006D7520"/>
    <w:rsid w:val="006D7748"/>
    <w:rsid w:val="006E04EF"/>
    <w:rsid w:val="006E0A85"/>
    <w:rsid w:val="006E202A"/>
    <w:rsid w:val="006E2038"/>
    <w:rsid w:val="006E229A"/>
    <w:rsid w:val="006E2947"/>
    <w:rsid w:val="006E2D76"/>
    <w:rsid w:val="006E42AA"/>
    <w:rsid w:val="006E604D"/>
    <w:rsid w:val="006E65DD"/>
    <w:rsid w:val="006F05A1"/>
    <w:rsid w:val="006F0664"/>
    <w:rsid w:val="006F0B76"/>
    <w:rsid w:val="006F130B"/>
    <w:rsid w:val="006F136B"/>
    <w:rsid w:val="006F13E7"/>
    <w:rsid w:val="006F1A50"/>
    <w:rsid w:val="006F21B7"/>
    <w:rsid w:val="006F259E"/>
    <w:rsid w:val="006F314F"/>
    <w:rsid w:val="006F3484"/>
    <w:rsid w:val="006F53E4"/>
    <w:rsid w:val="006F58A1"/>
    <w:rsid w:val="006F67D4"/>
    <w:rsid w:val="006F7003"/>
    <w:rsid w:val="00700011"/>
    <w:rsid w:val="00700AC6"/>
    <w:rsid w:val="00700E7D"/>
    <w:rsid w:val="00700F2B"/>
    <w:rsid w:val="00701F09"/>
    <w:rsid w:val="00702BBA"/>
    <w:rsid w:val="007039AE"/>
    <w:rsid w:val="00704387"/>
    <w:rsid w:val="00704B5F"/>
    <w:rsid w:val="0070533E"/>
    <w:rsid w:val="00705774"/>
    <w:rsid w:val="0070578F"/>
    <w:rsid w:val="007057A9"/>
    <w:rsid w:val="00706483"/>
    <w:rsid w:val="0070716E"/>
    <w:rsid w:val="007079BE"/>
    <w:rsid w:val="00707CB0"/>
    <w:rsid w:val="00707D73"/>
    <w:rsid w:val="00707E40"/>
    <w:rsid w:val="00707F0E"/>
    <w:rsid w:val="00710412"/>
    <w:rsid w:val="007105C1"/>
    <w:rsid w:val="00710A7F"/>
    <w:rsid w:val="00711B28"/>
    <w:rsid w:val="00712420"/>
    <w:rsid w:val="007125CA"/>
    <w:rsid w:val="00713316"/>
    <w:rsid w:val="0071382C"/>
    <w:rsid w:val="00713D42"/>
    <w:rsid w:val="00713EAE"/>
    <w:rsid w:val="00713EF0"/>
    <w:rsid w:val="00713F5A"/>
    <w:rsid w:val="007140B6"/>
    <w:rsid w:val="00714599"/>
    <w:rsid w:val="007149EA"/>
    <w:rsid w:val="00714A76"/>
    <w:rsid w:val="00715954"/>
    <w:rsid w:val="00715E1C"/>
    <w:rsid w:val="00716040"/>
    <w:rsid w:val="0071715E"/>
    <w:rsid w:val="007171F2"/>
    <w:rsid w:val="007204BB"/>
    <w:rsid w:val="007206D9"/>
    <w:rsid w:val="00720D59"/>
    <w:rsid w:val="00721872"/>
    <w:rsid w:val="00722119"/>
    <w:rsid w:val="00722715"/>
    <w:rsid w:val="007232E1"/>
    <w:rsid w:val="0072529C"/>
    <w:rsid w:val="00725EC3"/>
    <w:rsid w:val="007272BA"/>
    <w:rsid w:val="00731430"/>
    <w:rsid w:val="00731C3C"/>
    <w:rsid w:val="007330DB"/>
    <w:rsid w:val="007339C0"/>
    <w:rsid w:val="00734710"/>
    <w:rsid w:val="00734EEC"/>
    <w:rsid w:val="00737F70"/>
    <w:rsid w:val="00740DD3"/>
    <w:rsid w:val="007411FA"/>
    <w:rsid w:val="007430C4"/>
    <w:rsid w:val="00743E93"/>
    <w:rsid w:val="00743FB7"/>
    <w:rsid w:val="00744DD8"/>
    <w:rsid w:val="00746C96"/>
    <w:rsid w:val="007470A9"/>
    <w:rsid w:val="00747674"/>
    <w:rsid w:val="0075030B"/>
    <w:rsid w:val="007524BE"/>
    <w:rsid w:val="0075260F"/>
    <w:rsid w:val="00752A59"/>
    <w:rsid w:val="0075312A"/>
    <w:rsid w:val="0075456B"/>
    <w:rsid w:val="00754B0A"/>
    <w:rsid w:val="00754DD3"/>
    <w:rsid w:val="007558B4"/>
    <w:rsid w:val="00755B31"/>
    <w:rsid w:val="00756411"/>
    <w:rsid w:val="007564AA"/>
    <w:rsid w:val="0075765E"/>
    <w:rsid w:val="007579CF"/>
    <w:rsid w:val="00757AD5"/>
    <w:rsid w:val="00757F64"/>
    <w:rsid w:val="00762849"/>
    <w:rsid w:val="00763A8A"/>
    <w:rsid w:val="0076485A"/>
    <w:rsid w:val="007653AA"/>
    <w:rsid w:val="00766632"/>
    <w:rsid w:val="0076677A"/>
    <w:rsid w:val="00766801"/>
    <w:rsid w:val="00766E59"/>
    <w:rsid w:val="007670C3"/>
    <w:rsid w:val="00767A00"/>
    <w:rsid w:val="00770450"/>
    <w:rsid w:val="00770CA4"/>
    <w:rsid w:val="0077126D"/>
    <w:rsid w:val="00771B53"/>
    <w:rsid w:val="00771DC0"/>
    <w:rsid w:val="0077261F"/>
    <w:rsid w:val="00772B93"/>
    <w:rsid w:val="007740D6"/>
    <w:rsid w:val="007740E9"/>
    <w:rsid w:val="00775FFF"/>
    <w:rsid w:val="007763A7"/>
    <w:rsid w:val="00776AED"/>
    <w:rsid w:val="00780441"/>
    <w:rsid w:val="00780A0D"/>
    <w:rsid w:val="00780C53"/>
    <w:rsid w:val="00780C79"/>
    <w:rsid w:val="007810E7"/>
    <w:rsid w:val="00781691"/>
    <w:rsid w:val="00782B79"/>
    <w:rsid w:val="00782F8B"/>
    <w:rsid w:val="00783BC0"/>
    <w:rsid w:val="00784F2F"/>
    <w:rsid w:val="007852F1"/>
    <w:rsid w:val="00786188"/>
    <w:rsid w:val="007863EA"/>
    <w:rsid w:val="0078671F"/>
    <w:rsid w:val="00786958"/>
    <w:rsid w:val="00786F98"/>
    <w:rsid w:val="00787347"/>
    <w:rsid w:val="0078741A"/>
    <w:rsid w:val="007908DD"/>
    <w:rsid w:val="00790B24"/>
    <w:rsid w:val="00790CB1"/>
    <w:rsid w:val="00791021"/>
    <w:rsid w:val="00792C8E"/>
    <w:rsid w:val="00793548"/>
    <w:rsid w:val="00793C1E"/>
    <w:rsid w:val="00794203"/>
    <w:rsid w:val="007944FB"/>
    <w:rsid w:val="00794618"/>
    <w:rsid w:val="00794978"/>
    <w:rsid w:val="00794B2C"/>
    <w:rsid w:val="00794E4A"/>
    <w:rsid w:val="00795AA5"/>
    <w:rsid w:val="00795E31"/>
    <w:rsid w:val="0079691C"/>
    <w:rsid w:val="0079721B"/>
    <w:rsid w:val="007A0E1F"/>
    <w:rsid w:val="007A2559"/>
    <w:rsid w:val="007A2F5C"/>
    <w:rsid w:val="007A2F67"/>
    <w:rsid w:val="007A35E0"/>
    <w:rsid w:val="007A483B"/>
    <w:rsid w:val="007A5CF2"/>
    <w:rsid w:val="007A6427"/>
    <w:rsid w:val="007A7E62"/>
    <w:rsid w:val="007A7F62"/>
    <w:rsid w:val="007B061F"/>
    <w:rsid w:val="007B2AE0"/>
    <w:rsid w:val="007B47A8"/>
    <w:rsid w:val="007B4B85"/>
    <w:rsid w:val="007B4C3C"/>
    <w:rsid w:val="007B639C"/>
    <w:rsid w:val="007B680E"/>
    <w:rsid w:val="007B73FA"/>
    <w:rsid w:val="007B758B"/>
    <w:rsid w:val="007B78DD"/>
    <w:rsid w:val="007C025E"/>
    <w:rsid w:val="007C0FE6"/>
    <w:rsid w:val="007C1C78"/>
    <w:rsid w:val="007C2374"/>
    <w:rsid w:val="007C40FE"/>
    <w:rsid w:val="007C5944"/>
    <w:rsid w:val="007C6B4D"/>
    <w:rsid w:val="007C7794"/>
    <w:rsid w:val="007D00AE"/>
    <w:rsid w:val="007D0A13"/>
    <w:rsid w:val="007D1189"/>
    <w:rsid w:val="007D15FC"/>
    <w:rsid w:val="007D1EA5"/>
    <w:rsid w:val="007D22B9"/>
    <w:rsid w:val="007D2E62"/>
    <w:rsid w:val="007D2F4B"/>
    <w:rsid w:val="007D38D9"/>
    <w:rsid w:val="007D4BD7"/>
    <w:rsid w:val="007D4C7D"/>
    <w:rsid w:val="007D5AE6"/>
    <w:rsid w:val="007D6427"/>
    <w:rsid w:val="007D7E9E"/>
    <w:rsid w:val="007E021A"/>
    <w:rsid w:val="007E0DA5"/>
    <w:rsid w:val="007E1546"/>
    <w:rsid w:val="007E16E5"/>
    <w:rsid w:val="007E1E09"/>
    <w:rsid w:val="007E1EDB"/>
    <w:rsid w:val="007E229A"/>
    <w:rsid w:val="007E2904"/>
    <w:rsid w:val="007E3D41"/>
    <w:rsid w:val="007E3ED4"/>
    <w:rsid w:val="007E469E"/>
    <w:rsid w:val="007E4DC3"/>
    <w:rsid w:val="007E5077"/>
    <w:rsid w:val="007E560D"/>
    <w:rsid w:val="007E6911"/>
    <w:rsid w:val="007F065D"/>
    <w:rsid w:val="007F0778"/>
    <w:rsid w:val="007F1882"/>
    <w:rsid w:val="007F3424"/>
    <w:rsid w:val="007F3CF6"/>
    <w:rsid w:val="007F4C25"/>
    <w:rsid w:val="007F5D27"/>
    <w:rsid w:val="007F61AA"/>
    <w:rsid w:val="007F6BCD"/>
    <w:rsid w:val="007F6E13"/>
    <w:rsid w:val="007F7783"/>
    <w:rsid w:val="0080041B"/>
    <w:rsid w:val="00800452"/>
    <w:rsid w:val="00800A03"/>
    <w:rsid w:val="008016BD"/>
    <w:rsid w:val="00806451"/>
    <w:rsid w:val="00810ACA"/>
    <w:rsid w:val="00810F19"/>
    <w:rsid w:val="00813BED"/>
    <w:rsid w:val="00813F9F"/>
    <w:rsid w:val="0081448B"/>
    <w:rsid w:val="00814CF4"/>
    <w:rsid w:val="00814ECB"/>
    <w:rsid w:val="008150EB"/>
    <w:rsid w:val="00816096"/>
    <w:rsid w:val="0081623F"/>
    <w:rsid w:val="00816A82"/>
    <w:rsid w:val="00817412"/>
    <w:rsid w:val="00817454"/>
    <w:rsid w:val="00820636"/>
    <w:rsid w:val="0082073E"/>
    <w:rsid w:val="0082090D"/>
    <w:rsid w:val="00820963"/>
    <w:rsid w:val="00821ACD"/>
    <w:rsid w:val="00821D2D"/>
    <w:rsid w:val="008226FB"/>
    <w:rsid w:val="008229E6"/>
    <w:rsid w:val="008238BA"/>
    <w:rsid w:val="008244EA"/>
    <w:rsid w:val="00825CD6"/>
    <w:rsid w:val="00826592"/>
    <w:rsid w:val="008305A9"/>
    <w:rsid w:val="008312FB"/>
    <w:rsid w:val="00831324"/>
    <w:rsid w:val="00831A80"/>
    <w:rsid w:val="00832456"/>
    <w:rsid w:val="00834CF2"/>
    <w:rsid w:val="008353EA"/>
    <w:rsid w:val="00835AE4"/>
    <w:rsid w:val="00835E39"/>
    <w:rsid w:val="00836CA4"/>
    <w:rsid w:val="008400BE"/>
    <w:rsid w:val="0084092C"/>
    <w:rsid w:val="008415CF"/>
    <w:rsid w:val="00841F64"/>
    <w:rsid w:val="00842951"/>
    <w:rsid w:val="00842B5E"/>
    <w:rsid w:val="00843533"/>
    <w:rsid w:val="008437B0"/>
    <w:rsid w:val="0084392C"/>
    <w:rsid w:val="00844447"/>
    <w:rsid w:val="00844CC4"/>
    <w:rsid w:val="00845097"/>
    <w:rsid w:val="00845D93"/>
    <w:rsid w:val="00845E02"/>
    <w:rsid w:val="00846653"/>
    <w:rsid w:val="008469A2"/>
    <w:rsid w:val="00846EA2"/>
    <w:rsid w:val="00847179"/>
    <w:rsid w:val="00851504"/>
    <w:rsid w:val="008515D8"/>
    <w:rsid w:val="0085228B"/>
    <w:rsid w:val="0085244F"/>
    <w:rsid w:val="00852BB1"/>
    <w:rsid w:val="00852C8B"/>
    <w:rsid w:val="00852D10"/>
    <w:rsid w:val="00852D4F"/>
    <w:rsid w:val="0085373E"/>
    <w:rsid w:val="008539F7"/>
    <w:rsid w:val="0085409D"/>
    <w:rsid w:val="00856986"/>
    <w:rsid w:val="00856AAE"/>
    <w:rsid w:val="00856DCB"/>
    <w:rsid w:val="008572C2"/>
    <w:rsid w:val="0086031A"/>
    <w:rsid w:val="00864B16"/>
    <w:rsid w:val="00865794"/>
    <w:rsid w:val="00870AA0"/>
    <w:rsid w:val="008711C1"/>
    <w:rsid w:val="00871248"/>
    <w:rsid w:val="0087176C"/>
    <w:rsid w:val="0087328F"/>
    <w:rsid w:val="00873F88"/>
    <w:rsid w:val="00874740"/>
    <w:rsid w:val="00874E51"/>
    <w:rsid w:val="00875146"/>
    <w:rsid w:val="008752E7"/>
    <w:rsid w:val="008759AA"/>
    <w:rsid w:val="00876B70"/>
    <w:rsid w:val="0087703A"/>
    <w:rsid w:val="00877444"/>
    <w:rsid w:val="008810F3"/>
    <w:rsid w:val="0088155B"/>
    <w:rsid w:val="00881D59"/>
    <w:rsid w:val="00883AF2"/>
    <w:rsid w:val="0088407E"/>
    <w:rsid w:val="00884D01"/>
    <w:rsid w:val="00885627"/>
    <w:rsid w:val="0088711A"/>
    <w:rsid w:val="0088771A"/>
    <w:rsid w:val="008905E3"/>
    <w:rsid w:val="00890C6A"/>
    <w:rsid w:val="00890E7C"/>
    <w:rsid w:val="008926C5"/>
    <w:rsid w:val="0089301E"/>
    <w:rsid w:val="008936FC"/>
    <w:rsid w:val="00893A87"/>
    <w:rsid w:val="0089436F"/>
    <w:rsid w:val="00894517"/>
    <w:rsid w:val="008952EC"/>
    <w:rsid w:val="0089586E"/>
    <w:rsid w:val="00895925"/>
    <w:rsid w:val="0089603A"/>
    <w:rsid w:val="008963B6"/>
    <w:rsid w:val="00896C62"/>
    <w:rsid w:val="00896E56"/>
    <w:rsid w:val="0089717E"/>
    <w:rsid w:val="00897B71"/>
    <w:rsid w:val="008A1A59"/>
    <w:rsid w:val="008A2668"/>
    <w:rsid w:val="008A5896"/>
    <w:rsid w:val="008A7265"/>
    <w:rsid w:val="008A7541"/>
    <w:rsid w:val="008A769B"/>
    <w:rsid w:val="008A7D45"/>
    <w:rsid w:val="008A7EB9"/>
    <w:rsid w:val="008B040C"/>
    <w:rsid w:val="008B0830"/>
    <w:rsid w:val="008B1028"/>
    <w:rsid w:val="008B14B2"/>
    <w:rsid w:val="008B1B09"/>
    <w:rsid w:val="008B1D54"/>
    <w:rsid w:val="008B235A"/>
    <w:rsid w:val="008B2772"/>
    <w:rsid w:val="008B31B8"/>
    <w:rsid w:val="008B363B"/>
    <w:rsid w:val="008B591F"/>
    <w:rsid w:val="008B6442"/>
    <w:rsid w:val="008B7526"/>
    <w:rsid w:val="008B754E"/>
    <w:rsid w:val="008C02C2"/>
    <w:rsid w:val="008C1372"/>
    <w:rsid w:val="008C1BAE"/>
    <w:rsid w:val="008C1C91"/>
    <w:rsid w:val="008C285F"/>
    <w:rsid w:val="008C312E"/>
    <w:rsid w:val="008C335B"/>
    <w:rsid w:val="008C38F7"/>
    <w:rsid w:val="008C3D9D"/>
    <w:rsid w:val="008C412B"/>
    <w:rsid w:val="008C5151"/>
    <w:rsid w:val="008C52B6"/>
    <w:rsid w:val="008C56E2"/>
    <w:rsid w:val="008C5778"/>
    <w:rsid w:val="008C664D"/>
    <w:rsid w:val="008C6BCD"/>
    <w:rsid w:val="008C6CA9"/>
    <w:rsid w:val="008C6D80"/>
    <w:rsid w:val="008C6E3E"/>
    <w:rsid w:val="008D076C"/>
    <w:rsid w:val="008D0C45"/>
    <w:rsid w:val="008D0DE7"/>
    <w:rsid w:val="008D0E02"/>
    <w:rsid w:val="008D0FCC"/>
    <w:rsid w:val="008D11D1"/>
    <w:rsid w:val="008D2646"/>
    <w:rsid w:val="008D267B"/>
    <w:rsid w:val="008D2718"/>
    <w:rsid w:val="008D2764"/>
    <w:rsid w:val="008D29E9"/>
    <w:rsid w:val="008D2FC3"/>
    <w:rsid w:val="008D4693"/>
    <w:rsid w:val="008D6A64"/>
    <w:rsid w:val="008D6B23"/>
    <w:rsid w:val="008E038A"/>
    <w:rsid w:val="008E0F4D"/>
    <w:rsid w:val="008E1568"/>
    <w:rsid w:val="008E1604"/>
    <w:rsid w:val="008E177C"/>
    <w:rsid w:val="008E2044"/>
    <w:rsid w:val="008E2CCD"/>
    <w:rsid w:val="008E3697"/>
    <w:rsid w:val="008E3C6F"/>
    <w:rsid w:val="008E4270"/>
    <w:rsid w:val="008E556A"/>
    <w:rsid w:val="008E5A22"/>
    <w:rsid w:val="008E5F3D"/>
    <w:rsid w:val="008E5F47"/>
    <w:rsid w:val="008E70B1"/>
    <w:rsid w:val="008E74E4"/>
    <w:rsid w:val="008E7D5C"/>
    <w:rsid w:val="008E7DE8"/>
    <w:rsid w:val="008F01D6"/>
    <w:rsid w:val="008F0323"/>
    <w:rsid w:val="008F0FB4"/>
    <w:rsid w:val="008F1956"/>
    <w:rsid w:val="008F339B"/>
    <w:rsid w:val="008F44B5"/>
    <w:rsid w:val="008F4548"/>
    <w:rsid w:val="008F4A04"/>
    <w:rsid w:val="008F4C46"/>
    <w:rsid w:val="008F4E4D"/>
    <w:rsid w:val="008F4E69"/>
    <w:rsid w:val="008F52D4"/>
    <w:rsid w:val="008F5431"/>
    <w:rsid w:val="008F5B2E"/>
    <w:rsid w:val="008F5FDB"/>
    <w:rsid w:val="008F6BD4"/>
    <w:rsid w:val="008F6D75"/>
    <w:rsid w:val="008F7A4F"/>
    <w:rsid w:val="008F7F3A"/>
    <w:rsid w:val="00901316"/>
    <w:rsid w:val="00903E72"/>
    <w:rsid w:val="00903F7E"/>
    <w:rsid w:val="009049DD"/>
    <w:rsid w:val="00904C92"/>
    <w:rsid w:val="00906330"/>
    <w:rsid w:val="00906620"/>
    <w:rsid w:val="00906802"/>
    <w:rsid w:val="00906840"/>
    <w:rsid w:val="009078FA"/>
    <w:rsid w:val="00907DA7"/>
    <w:rsid w:val="00910397"/>
    <w:rsid w:val="009110EF"/>
    <w:rsid w:val="00911217"/>
    <w:rsid w:val="009126EC"/>
    <w:rsid w:val="00913AD9"/>
    <w:rsid w:val="00913CCD"/>
    <w:rsid w:val="00914CC4"/>
    <w:rsid w:val="00915F9C"/>
    <w:rsid w:val="0091663F"/>
    <w:rsid w:val="00916FF6"/>
    <w:rsid w:val="00917BDE"/>
    <w:rsid w:val="00920550"/>
    <w:rsid w:val="009208CE"/>
    <w:rsid w:val="009211CC"/>
    <w:rsid w:val="00921CB0"/>
    <w:rsid w:val="00924124"/>
    <w:rsid w:val="009244F8"/>
    <w:rsid w:val="009244F9"/>
    <w:rsid w:val="009249F6"/>
    <w:rsid w:val="009252A9"/>
    <w:rsid w:val="00926998"/>
    <w:rsid w:val="009307F9"/>
    <w:rsid w:val="00930B87"/>
    <w:rsid w:val="0093288E"/>
    <w:rsid w:val="00933C9A"/>
    <w:rsid w:val="0093446F"/>
    <w:rsid w:val="00935726"/>
    <w:rsid w:val="00936172"/>
    <w:rsid w:val="00936C24"/>
    <w:rsid w:val="00937636"/>
    <w:rsid w:val="00941679"/>
    <w:rsid w:val="00941E80"/>
    <w:rsid w:val="00941EF9"/>
    <w:rsid w:val="00941FCA"/>
    <w:rsid w:val="009422B2"/>
    <w:rsid w:val="00944F32"/>
    <w:rsid w:val="0094591A"/>
    <w:rsid w:val="0094612D"/>
    <w:rsid w:val="00946358"/>
    <w:rsid w:val="009464ED"/>
    <w:rsid w:val="00946679"/>
    <w:rsid w:val="00946825"/>
    <w:rsid w:val="00946DEE"/>
    <w:rsid w:val="00947085"/>
    <w:rsid w:val="009475A4"/>
    <w:rsid w:val="0095017D"/>
    <w:rsid w:val="0095022C"/>
    <w:rsid w:val="009504DF"/>
    <w:rsid w:val="009516E2"/>
    <w:rsid w:val="009527ED"/>
    <w:rsid w:val="00952942"/>
    <w:rsid w:val="00953767"/>
    <w:rsid w:val="0095439C"/>
    <w:rsid w:val="0095470A"/>
    <w:rsid w:val="00954BBA"/>
    <w:rsid w:val="00955E3F"/>
    <w:rsid w:val="0095627A"/>
    <w:rsid w:val="009564A8"/>
    <w:rsid w:val="00956B72"/>
    <w:rsid w:val="00956CDD"/>
    <w:rsid w:val="009572E7"/>
    <w:rsid w:val="009574A5"/>
    <w:rsid w:val="00957618"/>
    <w:rsid w:val="009578E2"/>
    <w:rsid w:val="00957B1E"/>
    <w:rsid w:val="00962C37"/>
    <w:rsid w:val="009646A6"/>
    <w:rsid w:val="009660B8"/>
    <w:rsid w:val="009664D3"/>
    <w:rsid w:val="009667D5"/>
    <w:rsid w:val="009669B8"/>
    <w:rsid w:val="00966CF1"/>
    <w:rsid w:val="009673A8"/>
    <w:rsid w:val="00967CE1"/>
    <w:rsid w:val="009705D3"/>
    <w:rsid w:val="00970D5E"/>
    <w:rsid w:val="00970D64"/>
    <w:rsid w:val="009716B4"/>
    <w:rsid w:val="009719BB"/>
    <w:rsid w:val="00972131"/>
    <w:rsid w:val="0097293F"/>
    <w:rsid w:val="0097298C"/>
    <w:rsid w:val="009752ED"/>
    <w:rsid w:val="009756F6"/>
    <w:rsid w:val="009756FE"/>
    <w:rsid w:val="009763E4"/>
    <w:rsid w:val="0097652C"/>
    <w:rsid w:val="009770F9"/>
    <w:rsid w:val="00977508"/>
    <w:rsid w:val="00977927"/>
    <w:rsid w:val="0098013B"/>
    <w:rsid w:val="0098036B"/>
    <w:rsid w:val="009808E9"/>
    <w:rsid w:val="00981B0C"/>
    <w:rsid w:val="0098276C"/>
    <w:rsid w:val="009840A7"/>
    <w:rsid w:val="00984130"/>
    <w:rsid w:val="0098423B"/>
    <w:rsid w:val="009844BE"/>
    <w:rsid w:val="00984FA2"/>
    <w:rsid w:val="00985515"/>
    <w:rsid w:val="00985C59"/>
    <w:rsid w:val="0099013D"/>
    <w:rsid w:val="0099078A"/>
    <w:rsid w:val="009917B1"/>
    <w:rsid w:val="00992D89"/>
    <w:rsid w:val="009930E8"/>
    <w:rsid w:val="009931D0"/>
    <w:rsid w:val="00993565"/>
    <w:rsid w:val="00993A3D"/>
    <w:rsid w:val="009949BF"/>
    <w:rsid w:val="00994B00"/>
    <w:rsid w:val="0099528E"/>
    <w:rsid w:val="00995731"/>
    <w:rsid w:val="0099625E"/>
    <w:rsid w:val="00996E1D"/>
    <w:rsid w:val="009A0C1A"/>
    <w:rsid w:val="009A1112"/>
    <w:rsid w:val="009A11CD"/>
    <w:rsid w:val="009A166C"/>
    <w:rsid w:val="009A1A3A"/>
    <w:rsid w:val="009A1EC1"/>
    <w:rsid w:val="009A276F"/>
    <w:rsid w:val="009A335E"/>
    <w:rsid w:val="009A346D"/>
    <w:rsid w:val="009A45BB"/>
    <w:rsid w:val="009A49CB"/>
    <w:rsid w:val="009A59B5"/>
    <w:rsid w:val="009A7FB1"/>
    <w:rsid w:val="009B04BD"/>
    <w:rsid w:val="009B0858"/>
    <w:rsid w:val="009B0885"/>
    <w:rsid w:val="009B0DCD"/>
    <w:rsid w:val="009B102D"/>
    <w:rsid w:val="009B139C"/>
    <w:rsid w:val="009B185D"/>
    <w:rsid w:val="009B1C49"/>
    <w:rsid w:val="009B231E"/>
    <w:rsid w:val="009B3363"/>
    <w:rsid w:val="009B357F"/>
    <w:rsid w:val="009B36A5"/>
    <w:rsid w:val="009B3A22"/>
    <w:rsid w:val="009B3FA4"/>
    <w:rsid w:val="009B4A6C"/>
    <w:rsid w:val="009B4E84"/>
    <w:rsid w:val="009C07CB"/>
    <w:rsid w:val="009C1116"/>
    <w:rsid w:val="009C134C"/>
    <w:rsid w:val="009C20FF"/>
    <w:rsid w:val="009C2814"/>
    <w:rsid w:val="009C4E95"/>
    <w:rsid w:val="009C5FD7"/>
    <w:rsid w:val="009C6C7A"/>
    <w:rsid w:val="009C744C"/>
    <w:rsid w:val="009C753D"/>
    <w:rsid w:val="009C7C41"/>
    <w:rsid w:val="009C7E54"/>
    <w:rsid w:val="009D0207"/>
    <w:rsid w:val="009D09E8"/>
    <w:rsid w:val="009D0E8E"/>
    <w:rsid w:val="009D20E2"/>
    <w:rsid w:val="009D2546"/>
    <w:rsid w:val="009D29E0"/>
    <w:rsid w:val="009D2D91"/>
    <w:rsid w:val="009D310F"/>
    <w:rsid w:val="009D46AD"/>
    <w:rsid w:val="009D46B2"/>
    <w:rsid w:val="009D49A5"/>
    <w:rsid w:val="009D4F92"/>
    <w:rsid w:val="009D5222"/>
    <w:rsid w:val="009D5556"/>
    <w:rsid w:val="009D6CE7"/>
    <w:rsid w:val="009D6F4D"/>
    <w:rsid w:val="009D742F"/>
    <w:rsid w:val="009D7F02"/>
    <w:rsid w:val="009E0319"/>
    <w:rsid w:val="009E093E"/>
    <w:rsid w:val="009E0953"/>
    <w:rsid w:val="009E136D"/>
    <w:rsid w:val="009E2D78"/>
    <w:rsid w:val="009E34E8"/>
    <w:rsid w:val="009E3553"/>
    <w:rsid w:val="009E3790"/>
    <w:rsid w:val="009E41F8"/>
    <w:rsid w:val="009E462D"/>
    <w:rsid w:val="009E5C9D"/>
    <w:rsid w:val="009E5D0C"/>
    <w:rsid w:val="009F03DE"/>
    <w:rsid w:val="009F0DDB"/>
    <w:rsid w:val="009F15C9"/>
    <w:rsid w:val="009F2700"/>
    <w:rsid w:val="009F5518"/>
    <w:rsid w:val="009F59B9"/>
    <w:rsid w:val="00A01260"/>
    <w:rsid w:val="00A01717"/>
    <w:rsid w:val="00A02363"/>
    <w:rsid w:val="00A025CC"/>
    <w:rsid w:val="00A02AF7"/>
    <w:rsid w:val="00A02EB3"/>
    <w:rsid w:val="00A0357D"/>
    <w:rsid w:val="00A06013"/>
    <w:rsid w:val="00A06E80"/>
    <w:rsid w:val="00A0714E"/>
    <w:rsid w:val="00A073B0"/>
    <w:rsid w:val="00A079A6"/>
    <w:rsid w:val="00A10171"/>
    <w:rsid w:val="00A10365"/>
    <w:rsid w:val="00A1187C"/>
    <w:rsid w:val="00A120F4"/>
    <w:rsid w:val="00A124C4"/>
    <w:rsid w:val="00A1343A"/>
    <w:rsid w:val="00A13689"/>
    <w:rsid w:val="00A13EB1"/>
    <w:rsid w:val="00A14068"/>
    <w:rsid w:val="00A1486E"/>
    <w:rsid w:val="00A162FE"/>
    <w:rsid w:val="00A17EC7"/>
    <w:rsid w:val="00A20666"/>
    <w:rsid w:val="00A21976"/>
    <w:rsid w:val="00A21FD7"/>
    <w:rsid w:val="00A225E4"/>
    <w:rsid w:val="00A22F88"/>
    <w:rsid w:val="00A22FF4"/>
    <w:rsid w:val="00A230FC"/>
    <w:rsid w:val="00A24B33"/>
    <w:rsid w:val="00A2555B"/>
    <w:rsid w:val="00A26D6A"/>
    <w:rsid w:val="00A26E50"/>
    <w:rsid w:val="00A27519"/>
    <w:rsid w:val="00A3034C"/>
    <w:rsid w:val="00A317E6"/>
    <w:rsid w:val="00A33654"/>
    <w:rsid w:val="00A33E4E"/>
    <w:rsid w:val="00A34022"/>
    <w:rsid w:val="00A340CC"/>
    <w:rsid w:val="00A35917"/>
    <w:rsid w:val="00A36260"/>
    <w:rsid w:val="00A36C1B"/>
    <w:rsid w:val="00A407BC"/>
    <w:rsid w:val="00A40D90"/>
    <w:rsid w:val="00A40FC9"/>
    <w:rsid w:val="00A4118B"/>
    <w:rsid w:val="00A417EF"/>
    <w:rsid w:val="00A41CD6"/>
    <w:rsid w:val="00A42254"/>
    <w:rsid w:val="00A423C2"/>
    <w:rsid w:val="00A42AE6"/>
    <w:rsid w:val="00A44FA9"/>
    <w:rsid w:val="00A45B91"/>
    <w:rsid w:val="00A45E07"/>
    <w:rsid w:val="00A461B7"/>
    <w:rsid w:val="00A46BB9"/>
    <w:rsid w:val="00A46F09"/>
    <w:rsid w:val="00A50908"/>
    <w:rsid w:val="00A512DB"/>
    <w:rsid w:val="00A518A8"/>
    <w:rsid w:val="00A52A05"/>
    <w:rsid w:val="00A52E77"/>
    <w:rsid w:val="00A532E0"/>
    <w:rsid w:val="00A5383B"/>
    <w:rsid w:val="00A54466"/>
    <w:rsid w:val="00A54C15"/>
    <w:rsid w:val="00A5559E"/>
    <w:rsid w:val="00A56476"/>
    <w:rsid w:val="00A56694"/>
    <w:rsid w:val="00A56FB4"/>
    <w:rsid w:val="00A571F0"/>
    <w:rsid w:val="00A604A7"/>
    <w:rsid w:val="00A6050E"/>
    <w:rsid w:val="00A609D8"/>
    <w:rsid w:val="00A616F0"/>
    <w:rsid w:val="00A6193E"/>
    <w:rsid w:val="00A61C34"/>
    <w:rsid w:val="00A623CC"/>
    <w:rsid w:val="00A624D0"/>
    <w:rsid w:val="00A6390E"/>
    <w:rsid w:val="00A6462E"/>
    <w:rsid w:val="00A650A6"/>
    <w:rsid w:val="00A6531A"/>
    <w:rsid w:val="00A65F04"/>
    <w:rsid w:val="00A66BCC"/>
    <w:rsid w:val="00A671C5"/>
    <w:rsid w:val="00A67A94"/>
    <w:rsid w:val="00A70C38"/>
    <w:rsid w:val="00A71BDC"/>
    <w:rsid w:val="00A7313E"/>
    <w:rsid w:val="00A731FA"/>
    <w:rsid w:val="00A73815"/>
    <w:rsid w:val="00A7381E"/>
    <w:rsid w:val="00A7428C"/>
    <w:rsid w:val="00A74B06"/>
    <w:rsid w:val="00A74F0A"/>
    <w:rsid w:val="00A7633B"/>
    <w:rsid w:val="00A76A43"/>
    <w:rsid w:val="00A76A8E"/>
    <w:rsid w:val="00A77506"/>
    <w:rsid w:val="00A80FBA"/>
    <w:rsid w:val="00A814FC"/>
    <w:rsid w:val="00A81780"/>
    <w:rsid w:val="00A817C8"/>
    <w:rsid w:val="00A81875"/>
    <w:rsid w:val="00A81967"/>
    <w:rsid w:val="00A82677"/>
    <w:rsid w:val="00A83330"/>
    <w:rsid w:val="00A836E8"/>
    <w:rsid w:val="00A838EA"/>
    <w:rsid w:val="00A83F8F"/>
    <w:rsid w:val="00A84855"/>
    <w:rsid w:val="00A84F08"/>
    <w:rsid w:val="00A8524C"/>
    <w:rsid w:val="00A85CC9"/>
    <w:rsid w:val="00A85E01"/>
    <w:rsid w:val="00A85E9C"/>
    <w:rsid w:val="00A867CF"/>
    <w:rsid w:val="00A86AD7"/>
    <w:rsid w:val="00A86B7C"/>
    <w:rsid w:val="00A87350"/>
    <w:rsid w:val="00A9087E"/>
    <w:rsid w:val="00A9127E"/>
    <w:rsid w:val="00A913BF"/>
    <w:rsid w:val="00A91575"/>
    <w:rsid w:val="00A91C04"/>
    <w:rsid w:val="00A91E1B"/>
    <w:rsid w:val="00A92B3E"/>
    <w:rsid w:val="00A92F50"/>
    <w:rsid w:val="00A93659"/>
    <w:rsid w:val="00A93E76"/>
    <w:rsid w:val="00A94E7F"/>
    <w:rsid w:val="00A9542F"/>
    <w:rsid w:val="00A95F58"/>
    <w:rsid w:val="00A9604B"/>
    <w:rsid w:val="00A97D49"/>
    <w:rsid w:val="00AA194A"/>
    <w:rsid w:val="00AA1E47"/>
    <w:rsid w:val="00AA2181"/>
    <w:rsid w:val="00AA2BA7"/>
    <w:rsid w:val="00AA398D"/>
    <w:rsid w:val="00AA3B7D"/>
    <w:rsid w:val="00AA4DB3"/>
    <w:rsid w:val="00AA4FC6"/>
    <w:rsid w:val="00AA50B8"/>
    <w:rsid w:val="00AA5DF2"/>
    <w:rsid w:val="00AA6D4B"/>
    <w:rsid w:val="00AB12FA"/>
    <w:rsid w:val="00AB1968"/>
    <w:rsid w:val="00AB1FDC"/>
    <w:rsid w:val="00AB2512"/>
    <w:rsid w:val="00AB3142"/>
    <w:rsid w:val="00AB31BA"/>
    <w:rsid w:val="00AB4060"/>
    <w:rsid w:val="00AB693C"/>
    <w:rsid w:val="00AC04E6"/>
    <w:rsid w:val="00AC06D5"/>
    <w:rsid w:val="00AC07C2"/>
    <w:rsid w:val="00AC1A5F"/>
    <w:rsid w:val="00AC2F9E"/>
    <w:rsid w:val="00AC31F2"/>
    <w:rsid w:val="00AC43A5"/>
    <w:rsid w:val="00AC4AE9"/>
    <w:rsid w:val="00AC4B18"/>
    <w:rsid w:val="00AC5AFD"/>
    <w:rsid w:val="00AC5D37"/>
    <w:rsid w:val="00AC6FDE"/>
    <w:rsid w:val="00AC736D"/>
    <w:rsid w:val="00AD0217"/>
    <w:rsid w:val="00AD13E5"/>
    <w:rsid w:val="00AD192C"/>
    <w:rsid w:val="00AD194F"/>
    <w:rsid w:val="00AD1B31"/>
    <w:rsid w:val="00AD242A"/>
    <w:rsid w:val="00AD2458"/>
    <w:rsid w:val="00AD24FB"/>
    <w:rsid w:val="00AD2B56"/>
    <w:rsid w:val="00AD3595"/>
    <w:rsid w:val="00AD4A5A"/>
    <w:rsid w:val="00AD730B"/>
    <w:rsid w:val="00AE01A2"/>
    <w:rsid w:val="00AE1D52"/>
    <w:rsid w:val="00AE2FA8"/>
    <w:rsid w:val="00AE37E4"/>
    <w:rsid w:val="00AE41AC"/>
    <w:rsid w:val="00AE45DE"/>
    <w:rsid w:val="00AE60B0"/>
    <w:rsid w:val="00AE6B14"/>
    <w:rsid w:val="00AE7148"/>
    <w:rsid w:val="00AE7D15"/>
    <w:rsid w:val="00AE7EA5"/>
    <w:rsid w:val="00AF02CE"/>
    <w:rsid w:val="00AF0BD5"/>
    <w:rsid w:val="00AF13D1"/>
    <w:rsid w:val="00AF3033"/>
    <w:rsid w:val="00AF3250"/>
    <w:rsid w:val="00AF34CB"/>
    <w:rsid w:val="00AF37D5"/>
    <w:rsid w:val="00AF3D53"/>
    <w:rsid w:val="00AF4A0E"/>
    <w:rsid w:val="00AF5AAD"/>
    <w:rsid w:val="00AF66ED"/>
    <w:rsid w:val="00B004D9"/>
    <w:rsid w:val="00B025A6"/>
    <w:rsid w:val="00B0421C"/>
    <w:rsid w:val="00B045B9"/>
    <w:rsid w:val="00B04614"/>
    <w:rsid w:val="00B071DE"/>
    <w:rsid w:val="00B10069"/>
    <w:rsid w:val="00B103EE"/>
    <w:rsid w:val="00B11279"/>
    <w:rsid w:val="00B11490"/>
    <w:rsid w:val="00B12068"/>
    <w:rsid w:val="00B12202"/>
    <w:rsid w:val="00B12852"/>
    <w:rsid w:val="00B13435"/>
    <w:rsid w:val="00B134A1"/>
    <w:rsid w:val="00B14A54"/>
    <w:rsid w:val="00B14C99"/>
    <w:rsid w:val="00B15393"/>
    <w:rsid w:val="00B15BE1"/>
    <w:rsid w:val="00B1641C"/>
    <w:rsid w:val="00B165F1"/>
    <w:rsid w:val="00B16CDF"/>
    <w:rsid w:val="00B17267"/>
    <w:rsid w:val="00B1744F"/>
    <w:rsid w:val="00B175E0"/>
    <w:rsid w:val="00B2044D"/>
    <w:rsid w:val="00B2134D"/>
    <w:rsid w:val="00B21E17"/>
    <w:rsid w:val="00B222F9"/>
    <w:rsid w:val="00B22BE1"/>
    <w:rsid w:val="00B22C93"/>
    <w:rsid w:val="00B22F4A"/>
    <w:rsid w:val="00B23562"/>
    <w:rsid w:val="00B23FA6"/>
    <w:rsid w:val="00B243A6"/>
    <w:rsid w:val="00B24E89"/>
    <w:rsid w:val="00B263A8"/>
    <w:rsid w:val="00B2648B"/>
    <w:rsid w:val="00B26ED6"/>
    <w:rsid w:val="00B278CF"/>
    <w:rsid w:val="00B27957"/>
    <w:rsid w:val="00B27A9B"/>
    <w:rsid w:val="00B27F2B"/>
    <w:rsid w:val="00B303B7"/>
    <w:rsid w:val="00B30A1B"/>
    <w:rsid w:val="00B30EA0"/>
    <w:rsid w:val="00B30F18"/>
    <w:rsid w:val="00B312E9"/>
    <w:rsid w:val="00B320F6"/>
    <w:rsid w:val="00B3223B"/>
    <w:rsid w:val="00B328A5"/>
    <w:rsid w:val="00B33BED"/>
    <w:rsid w:val="00B33CE8"/>
    <w:rsid w:val="00B34180"/>
    <w:rsid w:val="00B35582"/>
    <w:rsid w:val="00B35B42"/>
    <w:rsid w:val="00B361B9"/>
    <w:rsid w:val="00B36E6C"/>
    <w:rsid w:val="00B3746A"/>
    <w:rsid w:val="00B3784E"/>
    <w:rsid w:val="00B405DA"/>
    <w:rsid w:val="00B417D9"/>
    <w:rsid w:val="00B41FD2"/>
    <w:rsid w:val="00B42C61"/>
    <w:rsid w:val="00B43B61"/>
    <w:rsid w:val="00B43E57"/>
    <w:rsid w:val="00B447F7"/>
    <w:rsid w:val="00B44B08"/>
    <w:rsid w:val="00B4519E"/>
    <w:rsid w:val="00B4535D"/>
    <w:rsid w:val="00B4581E"/>
    <w:rsid w:val="00B45DB0"/>
    <w:rsid w:val="00B46201"/>
    <w:rsid w:val="00B468C6"/>
    <w:rsid w:val="00B46A63"/>
    <w:rsid w:val="00B46CC2"/>
    <w:rsid w:val="00B47599"/>
    <w:rsid w:val="00B47B13"/>
    <w:rsid w:val="00B5048D"/>
    <w:rsid w:val="00B50A20"/>
    <w:rsid w:val="00B50AA1"/>
    <w:rsid w:val="00B51382"/>
    <w:rsid w:val="00B5157B"/>
    <w:rsid w:val="00B51C6B"/>
    <w:rsid w:val="00B521BB"/>
    <w:rsid w:val="00B5254C"/>
    <w:rsid w:val="00B5299B"/>
    <w:rsid w:val="00B5310C"/>
    <w:rsid w:val="00B53778"/>
    <w:rsid w:val="00B53C3E"/>
    <w:rsid w:val="00B55B1E"/>
    <w:rsid w:val="00B562D3"/>
    <w:rsid w:val="00B56384"/>
    <w:rsid w:val="00B56E9B"/>
    <w:rsid w:val="00B5761B"/>
    <w:rsid w:val="00B5769E"/>
    <w:rsid w:val="00B576D6"/>
    <w:rsid w:val="00B607B4"/>
    <w:rsid w:val="00B60ABD"/>
    <w:rsid w:val="00B61A1F"/>
    <w:rsid w:val="00B6255D"/>
    <w:rsid w:val="00B62FBE"/>
    <w:rsid w:val="00B6317F"/>
    <w:rsid w:val="00B641FC"/>
    <w:rsid w:val="00B64590"/>
    <w:rsid w:val="00B647FF"/>
    <w:rsid w:val="00B64D2E"/>
    <w:rsid w:val="00B64E18"/>
    <w:rsid w:val="00B6619A"/>
    <w:rsid w:val="00B665D0"/>
    <w:rsid w:val="00B66D97"/>
    <w:rsid w:val="00B6705D"/>
    <w:rsid w:val="00B6725A"/>
    <w:rsid w:val="00B6727B"/>
    <w:rsid w:val="00B70C2E"/>
    <w:rsid w:val="00B70EBE"/>
    <w:rsid w:val="00B71090"/>
    <w:rsid w:val="00B71DA8"/>
    <w:rsid w:val="00B73095"/>
    <w:rsid w:val="00B734FC"/>
    <w:rsid w:val="00B738FC"/>
    <w:rsid w:val="00B74AFB"/>
    <w:rsid w:val="00B74DE8"/>
    <w:rsid w:val="00B75159"/>
    <w:rsid w:val="00B75BA0"/>
    <w:rsid w:val="00B75F18"/>
    <w:rsid w:val="00B776AE"/>
    <w:rsid w:val="00B812E6"/>
    <w:rsid w:val="00B813B2"/>
    <w:rsid w:val="00B823CC"/>
    <w:rsid w:val="00B842C2"/>
    <w:rsid w:val="00B84F34"/>
    <w:rsid w:val="00B85262"/>
    <w:rsid w:val="00B85F34"/>
    <w:rsid w:val="00B862EB"/>
    <w:rsid w:val="00B90B67"/>
    <w:rsid w:val="00B90C90"/>
    <w:rsid w:val="00B91561"/>
    <w:rsid w:val="00B91B31"/>
    <w:rsid w:val="00B91B7A"/>
    <w:rsid w:val="00B92EF7"/>
    <w:rsid w:val="00B93AEF"/>
    <w:rsid w:val="00B93E64"/>
    <w:rsid w:val="00B944A0"/>
    <w:rsid w:val="00B94D88"/>
    <w:rsid w:val="00B96000"/>
    <w:rsid w:val="00B96057"/>
    <w:rsid w:val="00B961DC"/>
    <w:rsid w:val="00B96284"/>
    <w:rsid w:val="00B96E13"/>
    <w:rsid w:val="00B97F10"/>
    <w:rsid w:val="00BA0989"/>
    <w:rsid w:val="00BA0CBA"/>
    <w:rsid w:val="00BA13A1"/>
    <w:rsid w:val="00BA149E"/>
    <w:rsid w:val="00BA1925"/>
    <w:rsid w:val="00BA1C7D"/>
    <w:rsid w:val="00BA1F46"/>
    <w:rsid w:val="00BA200C"/>
    <w:rsid w:val="00BA29B3"/>
    <w:rsid w:val="00BA342A"/>
    <w:rsid w:val="00BA47CA"/>
    <w:rsid w:val="00BA67BA"/>
    <w:rsid w:val="00BA71D1"/>
    <w:rsid w:val="00BA74CD"/>
    <w:rsid w:val="00BB03ED"/>
    <w:rsid w:val="00BB09AE"/>
    <w:rsid w:val="00BB0F08"/>
    <w:rsid w:val="00BB0FB9"/>
    <w:rsid w:val="00BB2E6A"/>
    <w:rsid w:val="00BB33C9"/>
    <w:rsid w:val="00BB358D"/>
    <w:rsid w:val="00BB405F"/>
    <w:rsid w:val="00BB476B"/>
    <w:rsid w:val="00BB4974"/>
    <w:rsid w:val="00BB5D96"/>
    <w:rsid w:val="00BB642A"/>
    <w:rsid w:val="00BB6BD3"/>
    <w:rsid w:val="00BB79AF"/>
    <w:rsid w:val="00BC3704"/>
    <w:rsid w:val="00BC4025"/>
    <w:rsid w:val="00BC44EF"/>
    <w:rsid w:val="00BC5E5C"/>
    <w:rsid w:val="00BC6126"/>
    <w:rsid w:val="00BC649A"/>
    <w:rsid w:val="00BC6E46"/>
    <w:rsid w:val="00BC7502"/>
    <w:rsid w:val="00BD0577"/>
    <w:rsid w:val="00BD0E74"/>
    <w:rsid w:val="00BD15EC"/>
    <w:rsid w:val="00BD175E"/>
    <w:rsid w:val="00BD1BB7"/>
    <w:rsid w:val="00BD3CCB"/>
    <w:rsid w:val="00BD45B9"/>
    <w:rsid w:val="00BD46F4"/>
    <w:rsid w:val="00BD4B3B"/>
    <w:rsid w:val="00BD56C6"/>
    <w:rsid w:val="00BD696F"/>
    <w:rsid w:val="00BD6C64"/>
    <w:rsid w:val="00BD6E86"/>
    <w:rsid w:val="00BD7375"/>
    <w:rsid w:val="00BD7463"/>
    <w:rsid w:val="00BD7A86"/>
    <w:rsid w:val="00BD7C50"/>
    <w:rsid w:val="00BE082B"/>
    <w:rsid w:val="00BE0EA0"/>
    <w:rsid w:val="00BE0EA3"/>
    <w:rsid w:val="00BE11D0"/>
    <w:rsid w:val="00BE1435"/>
    <w:rsid w:val="00BE14C3"/>
    <w:rsid w:val="00BE153A"/>
    <w:rsid w:val="00BE1991"/>
    <w:rsid w:val="00BE1D91"/>
    <w:rsid w:val="00BE2133"/>
    <w:rsid w:val="00BE2289"/>
    <w:rsid w:val="00BE2AB9"/>
    <w:rsid w:val="00BE3742"/>
    <w:rsid w:val="00BE3DB0"/>
    <w:rsid w:val="00BE4B6B"/>
    <w:rsid w:val="00BE4C12"/>
    <w:rsid w:val="00BE5001"/>
    <w:rsid w:val="00BE58BC"/>
    <w:rsid w:val="00BE665F"/>
    <w:rsid w:val="00BE69BC"/>
    <w:rsid w:val="00BE6AD2"/>
    <w:rsid w:val="00BE73BB"/>
    <w:rsid w:val="00BE7A21"/>
    <w:rsid w:val="00BF0427"/>
    <w:rsid w:val="00BF086F"/>
    <w:rsid w:val="00BF18F5"/>
    <w:rsid w:val="00BF1C09"/>
    <w:rsid w:val="00BF1C8D"/>
    <w:rsid w:val="00BF1CED"/>
    <w:rsid w:val="00BF20D4"/>
    <w:rsid w:val="00BF2AF3"/>
    <w:rsid w:val="00BF3488"/>
    <w:rsid w:val="00BF4E14"/>
    <w:rsid w:val="00BF5111"/>
    <w:rsid w:val="00BF7057"/>
    <w:rsid w:val="00BF709B"/>
    <w:rsid w:val="00BF7525"/>
    <w:rsid w:val="00BF7D03"/>
    <w:rsid w:val="00C00C73"/>
    <w:rsid w:val="00C00D33"/>
    <w:rsid w:val="00C0166A"/>
    <w:rsid w:val="00C018CF"/>
    <w:rsid w:val="00C03251"/>
    <w:rsid w:val="00C0426B"/>
    <w:rsid w:val="00C04C66"/>
    <w:rsid w:val="00C05717"/>
    <w:rsid w:val="00C061C6"/>
    <w:rsid w:val="00C06294"/>
    <w:rsid w:val="00C06C84"/>
    <w:rsid w:val="00C07B37"/>
    <w:rsid w:val="00C1040F"/>
    <w:rsid w:val="00C105F5"/>
    <w:rsid w:val="00C106BA"/>
    <w:rsid w:val="00C115CC"/>
    <w:rsid w:val="00C11826"/>
    <w:rsid w:val="00C11EB5"/>
    <w:rsid w:val="00C12269"/>
    <w:rsid w:val="00C125D7"/>
    <w:rsid w:val="00C12D4C"/>
    <w:rsid w:val="00C13302"/>
    <w:rsid w:val="00C13397"/>
    <w:rsid w:val="00C1469F"/>
    <w:rsid w:val="00C14720"/>
    <w:rsid w:val="00C148FF"/>
    <w:rsid w:val="00C14918"/>
    <w:rsid w:val="00C1552D"/>
    <w:rsid w:val="00C157D8"/>
    <w:rsid w:val="00C15E86"/>
    <w:rsid w:val="00C16941"/>
    <w:rsid w:val="00C17097"/>
    <w:rsid w:val="00C177F6"/>
    <w:rsid w:val="00C17860"/>
    <w:rsid w:val="00C17C1B"/>
    <w:rsid w:val="00C20591"/>
    <w:rsid w:val="00C20A4D"/>
    <w:rsid w:val="00C20E23"/>
    <w:rsid w:val="00C2125C"/>
    <w:rsid w:val="00C2166E"/>
    <w:rsid w:val="00C21D59"/>
    <w:rsid w:val="00C22BAE"/>
    <w:rsid w:val="00C22BC1"/>
    <w:rsid w:val="00C2310C"/>
    <w:rsid w:val="00C237E0"/>
    <w:rsid w:val="00C239F8"/>
    <w:rsid w:val="00C23A76"/>
    <w:rsid w:val="00C24A71"/>
    <w:rsid w:val="00C24A85"/>
    <w:rsid w:val="00C25247"/>
    <w:rsid w:val="00C25453"/>
    <w:rsid w:val="00C260B9"/>
    <w:rsid w:val="00C26B8C"/>
    <w:rsid w:val="00C26E6A"/>
    <w:rsid w:val="00C272C6"/>
    <w:rsid w:val="00C27B44"/>
    <w:rsid w:val="00C30282"/>
    <w:rsid w:val="00C30908"/>
    <w:rsid w:val="00C30DAE"/>
    <w:rsid w:val="00C32712"/>
    <w:rsid w:val="00C32CF6"/>
    <w:rsid w:val="00C32F2F"/>
    <w:rsid w:val="00C33C60"/>
    <w:rsid w:val="00C347BF"/>
    <w:rsid w:val="00C34F5A"/>
    <w:rsid w:val="00C35645"/>
    <w:rsid w:val="00C35A31"/>
    <w:rsid w:val="00C362C1"/>
    <w:rsid w:val="00C3667C"/>
    <w:rsid w:val="00C4009A"/>
    <w:rsid w:val="00C40C62"/>
    <w:rsid w:val="00C414AE"/>
    <w:rsid w:val="00C420F0"/>
    <w:rsid w:val="00C432E2"/>
    <w:rsid w:val="00C436E5"/>
    <w:rsid w:val="00C43A4B"/>
    <w:rsid w:val="00C442D4"/>
    <w:rsid w:val="00C44357"/>
    <w:rsid w:val="00C44990"/>
    <w:rsid w:val="00C4519F"/>
    <w:rsid w:val="00C45599"/>
    <w:rsid w:val="00C47044"/>
    <w:rsid w:val="00C5017C"/>
    <w:rsid w:val="00C50475"/>
    <w:rsid w:val="00C5163B"/>
    <w:rsid w:val="00C525E3"/>
    <w:rsid w:val="00C54125"/>
    <w:rsid w:val="00C55B6A"/>
    <w:rsid w:val="00C577A3"/>
    <w:rsid w:val="00C57B80"/>
    <w:rsid w:val="00C57DEE"/>
    <w:rsid w:val="00C605A8"/>
    <w:rsid w:val="00C60861"/>
    <w:rsid w:val="00C60A8F"/>
    <w:rsid w:val="00C60CEF"/>
    <w:rsid w:val="00C60E9F"/>
    <w:rsid w:val="00C61636"/>
    <w:rsid w:val="00C61DF2"/>
    <w:rsid w:val="00C61FA0"/>
    <w:rsid w:val="00C623BC"/>
    <w:rsid w:val="00C63397"/>
    <w:rsid w:val="00C6385B"/>
    <w:rsid w:val="00C63BD4"/>
    <w:rsid w:val="00C640E9"/>
    <w:rsid w:val="00C642BF"/>
    <w:rsid w:val="00C6468A"/>
    <w:rsid w:val="00C64A4C"/>
    <w:rsid w:val="00C652B1"/>
    <w:rsid w:val="00C655C5"/>
    <w:rsid w:val="00C662C0"/>
    <w:rsid w:val="00C675FF"/>
    <w:rsid w:val="00C6770F"/>
    <w:rsid w:val="00C677A1"/>
    <w:rsid w:val="00C67A69"/>
    <w:rsid w:val="00C706E3"/>
    <w:rsid w:val="00C70D0B"/>
    <w:rsid w:val="00C70E91"/>
    <w:rsid w:val="00C70F9F"/>
    <w:rsid w:val="00C710B4"/>
    <w:rsid w:val="00C72450"/>
    <w:rsid w:val="00C72F30"/>
    <w:rsid w:val="00C73136"/>
    <w:rsid w:val="00C7333B"/>
    <w:rsid w:val="00C737E2"/>
    <w:rsid w:val="00C738FC"/>
    <w:rsid w:val="00C73FBB"/>
    <w:rsid w:val="00C747F2"/>
    <w:rsid w:val="00C75C58"/>
    <w:rsid w:val="00C75F08"/>
    <w:rsid w:val="00C763B2"/>
    <w:rsid w:val="00C76585"/>
    <w:rsid w:val="00C76F76"/>
    <w:rsid w:val="00C77045"/>
    <w:rsid w:val="00C776FC"/>
    <w:rsid w:val="00C77A9E"/>
    <w:rsid w:val="00C80291"/>
    <w:rsid w:val="00C8097C"/>
    <w:rsid w:val="00C81C67"/>
    <w:rsid w:val="00C821F6"/>
    <w:rsid w:val="00C82684"/>
    <w:rsid w:val="00C837D3"/>
    <w:rsid w:val="00C84318"/>
    <w:rsid w:val="00C848C0"/>
    <w:rsid w:val="00C859A7"/>
    <w:rsid w:val="00C85A3D"/>
    <w:rsid w:val="00C86190"/>
    <w:rsid w:val="00C8669C"/>
    <w:rsid w:val="00C87701"/>
    <w:rsid w:val="00C901D7"/>
    <w:rsid w:val="00C907E2"/>
    <w:rsid w:val="00C917B2"/>
    <w:rsid w:val="00C91D04"/>
    <w:rsid w:val="00C92DF7"/>
    <w:rsid w:val="00C93D3A"/>
    <w:rsid w:val="00C9492F"/>
    <w:rsid w:val="00C9501B"/>
    <w:rsid w:val="00C9561D"/>
    <w:rsid w:val="00C95DFA"/>
    <w:rsid w:val="00C95FF2"/>
    <w:rsid w:val="00C960E1"/>
    <w:rsid w:val="00C976D0"/>
    <w:rsid w:val="00CA0371"/>
    <w:rsid w:val="00CA043F"/>
    <w:rsid w:val="00CA13B8"/>
    <w:rsid w:val="00CA1D6C"/>
    <w:rsid w:val="00CA26EA"/>
    <w:rsid w:val="00CA2D28"/>
    <w:rsid w:val="00CA382D"/>
    <w:rsid w:val="00CA664A"/>
    <w:rsid w:val="00CA7573"/>
    <w:rsid w:val="00CA7DA9"/>
    <w:rsid w:val="00CB089F"/>
    <w:rsid w:val="00CB0A89"/>
    <w:rsid w:val="00CB2727"/>
    <w:rsid w:val="00CB2858"/>
    <w:rsid w:val="00CB318A"/>
    <w:rsid w:val="00CB346B"/>
    <w:rsid w:val="00CB5D9D"/>
    <w:rsid w:val="00CB70B1"/>
    <w:rsid w:val="00CB7A49"/>
    <w:rsid w:val="00CC0722"/>
    <w:rsid w:val="00CC22FC"/>
    <w:rsid w:val="00CC2C38"/>
    <w:rsid w:val="00CC35FA"/>
    <w:rsid w:val="00CC3617"/>
    <w:rsid w:val="00CC423F"/>
    <w:rsid w:val="00CC4473"/>
    <w:rsid w:val="00CC4509"/>
    <w:rsid w:val="00CC4FA6"/>
    <w:rsid w:val="00CC51E2"/>
    <w:rsid w:val="00CC524A"/>
    <w:rsid w:val="00CC5681"/>
    <w:rsid w:val="00CC62B3"/>
    <w:rsid w:val="00CC67E2"/>
    <w:rsid w:val="00CC6AB4"/>
    <w:rsid w:val="00CC6C9E"/>
    <w:rsid w:val="00CD04B0"/>
    <w:rsid w:val="00CD0EF6"/>
    <w:rsid w:val="00CD174D"/>
    <w:rsid w:val="00CD1791"/>
    <w:rsid w:val="00CD295C"/>
    <w:rsid w:val="00CD2E1C"/>
    <w:rsid w:val="00CD2F28"/>
    <w:rsid w:val="00CD3C91"/>
    <w:rsid w:val="00CD4046"/>
    <w:rsid w:val="00CD4572"/>
    <w:rsid w:val="00CD4B14"/>
    <w:rsid w:val="00CD5057"/>
    <w:rsid w:val="00CD5BEE"/>
    <w:rsid w:val="00CD6ABE"/>
    <w:rsid w:val="00CD7336"/>
    <w:rsid w:val="00CD78C0"/>
    <w:rsid w:val="00CE05D1"/>
    <w:rsid w:val="00CE1747"/>
    <w:rsid w:val="00CE1A90"/>
    <w:rsid w:val="00CE26DF"/>
    <w:rsid w:val="00CE2ABD"/>
    <w:rsid w:val="00CE2EFB"/>
    <w:rsid w:val="00CE39F1"/>
    <w:rsid w:val="00CE3AAA"/>
    <w:rsid w:val="00CE40A3"/>
    <w:rsid w:val="00CE6BE6"/>
    <w:rsid w:val="00CF0178"/>
    <w:rsid w:val="00CF0911"/>
    <w:rsid w:val="00CF10BC"/>
    <w:rsid w:val="00CF194D"/>
    <w:rsid w:val="00CF1C1F"/>
    <w:rsid w:val="00CF30EA"/>
    <w:rsid w:val="00CF3E21"/>
    <w:rsid w:val="00CF4113"/>
    <w:rsid w:val="00CF4372"/>
    <w:rsid w:val="00CF4706"/>
    <w:rsid w:val="00CF49A9"/>
    <w:rsid w:val="00CF4E29"/>
    <w:rsid w:val="00CF6393"/>
    <w:rsid w:val="00CF6500"/>
    <w:rsid w:val="00D00454"/>
    <w:rsid w:val="00D01CFF"/>
    <w:rsid w:val="00D031FE"/>
    <w:rsid w:val="00D04118"/>
    <w:rsid w:val="00D04135"/>
    <w:rsid w:val="00D049A9"/>
    <w:rsid w:val="00D04E58"/>
    <w:rsid w:val="00D061C2"/>
    <w:rsid w:val="00D063BE"/>
    <w:rsid w:val="00D06F4F"/>
    <w:rsid w:val="00D075B2"/>
    <w:rsid w:val="00D111E6"/>
    <w:rsid w:val="00D119FD"/>
    <w:rsid w:val="00D11D36"/>
    <w:rsid w:val="00D12159"/>
    <w:rsid w:val="00D12230"/>
    <w:rsid w:val="00D134A8"/>
    <w:rsid w:val="00D1451B"/>
    <w:rsid w:val="00D1465D"/>
    <w:rsid w:val="00D147B2"/>
    <w:rsid w:val="00D14A37"/>
    <w:rsid w:val="00D1542D"/>
    <w:rsid w:val="00D175EE"/>
    <w:rsid w:val="00D177F6"/>
    <w:rsid w:val="00D17A5F"/>
    <w:rsid w:val="00D200A2"/>
    <w:rsid w:val="00D2086F"/>
    <w:rsid w:val="00D20F6C"/>
    <w:rsid w:val="00D2179A"/>
    <w:rsid w:val="00D22456"/>
    <w:rsid w:val="00D22BCE"/>
    <w:rsid w:val="00D233E0"/>
    <w:rsid w:val="00D23A17"/>
    <w:rsid w:val="00D25469"/>
    <w:rsid w:val="00D25ECD"/>
    <w:rsid w:val="00D26660"/>
    <w:rsid w:val="00D3000C"/>
    <w:rsid w:val="00D3011F"/>
    <w:rsid w:val="00D3031F"/>
    <w:rsid w:val="00D31EF5"/>
    <w:rsid w:val="00D322E3"/>
    <w:rsid w:val="00D32ACA"/>
    <w:rsid w:val="00D34B85"/>
    <w:rsid w:val="00D35126"/>
    <w:rsid w:val="00D35DBB"/>
    <w:rsid w:val="00D377C5"/>
    <w:rsid w:val="00D402AA"/>
    <w:rsid w:val="00D406BB"/>
    <w:rsid w:val="00D41E31"/>
    <w:rsid w:val="00D41EAB"/>
    <w:rsid w:val="00D4372F"/>
    <w:rsid w:val="00D43BF7"/>
    <w:rsid w:val="00D43C72"/>
    <w:rsid w:val="00D4459E"/>
    <w:rsid w:val="00D446CE"/>
    <w:rsid w:val="00D46423"/>
    <w:rsid w:val="00D46A23"/>
    <w:rsid w:val="00D46BA5"/>
    <w:rsid w:val="00D47662"/>
    <w:rsid w:val="00D47E06"/>
    <w:rsid w:val="00D50CCE"/>
    <w:rsid w:val="00D50D4A"/>
    <w:rsid w:val="00D50DCC"/>
    <w:rsid w:val="00D5415A"/>
    <w:rsid w:val="00D543F2"/>
    <w:rsid w:val="00D54B75"/>
    <w:rsid w:val="00D54E9E"/>
    <w:rsid w:val="00D5561C"/>
    <w:rsid w:val="00D5572A"/>
    <w:rsid w:val="00D55979"/>
    <w:rsid w:val="00D55AC5"/>
    <w:rsid w:val="00D56107"/>
    <w:rsid w:val="00D572D1"/>
    <w:rsid w:val="00D60C5E"/>
    <w:rsid w:val="00D60F08"/>
    <w:rsid w:val="00D6174B"/>
    <w:rsid w:val="00D6220C"/>
    <w:rsid w:val="00D62357"/>
    <w:rsid w:val="00D63588"/>
    <w:rsid w:val="00D63B98"/>
    <w:rsid w:val="00D642C1"/>
    <w:rsid w:val="00D645E3"/>
    <w:rsid w:val="00D64BC4"/>
    <w:rsid w:val="00D65178"/>
    <w:rsid w:val="00D653D3"/>
    <w:rsid w:val="00D6558A"/>
    <w:rsid w:val="00D65C5C"/>
    <w:rsid w:val="00D6686D"/>
    <w:rsid w:val="00D673CA"/>
    <w:rsid w:val="00D67418"/>
    <w:rsid w:val="00D67678"/>
    <w:rsid w:val="00D7012D"/>
    <w:rsid w:val="00D701C2"/>
    <w:rsid w:val="00D70217"/>
    <w:rsid w:val="00D73E42"/>
    <w:rsid w:val="00D74158"/>
    <w:rsid w:val="00D74925"/>
    <w:rsid w:val="00D74D25"/>
    <w:rsid w:val="00D7688F"/>
    <w:rsid w:val="00D77559"/>
    <w:rsid w:val="00D8072B"/>
    <w:rsid w:val="00D81A44"/>
    <w:rsid w:val="00D81B80"/>
    <w:rsid w:val="00D827C7"/>
    <w:rsid w:val="00D83DC8"/>
    <w:rsid w:val="00D83E54"/>
    <w:rsid w:val="00D841D2"/>
    <w:rsid w:val="00D843A4"/>
    <w:rsid w:val="00D85307"/>
    <w:rsid w:val="00D858B8"/>
    <w:rsid w:val="00D860FA"/>
    <w:rsid w:val="00D875B6"/>
    <w:rsid w:val="00D87651"/>
    <w:rsid w:val="00D87B24"/>
    <w:rsid w:val="00D9175B"/>
    <w:rsid w:val="00D92FC2"/>
    <w:rsid w:val="00D93855"/>
    <w:rsid w:val="00D9552E"/>
    <w:rsid w:val="00D9600E"/>
    <w:rsid w:val="00D96E01"/>
    <w:rsid w:val="00D9755B"/>
    <w:rsid w:val="00DA0CDF"/>
    <w:rsid w:val="00DA25BE"/>
    <w:rsid w:val="00DA26F4"/>
    <w:rsid w:val="00DA364B"/>
    <w:rsid w:val="00DA3978"/>
    <w:rsid w:val="00DA40F8"/>
    <w:rsid w:val="00DA43B2"/>
    <w:rsid w:val="00DA44E6"/>
    <w:rsid w:val="00DA4D63"/>
    <w:rsid w:val="00DA5AC2"/>
    <w:rsid w:val="00DA649B"/>
    <w:rsid w:val="00DA769B"/>
    <w:rsid w:val="00DA7B70"/>
    <w:rsid w:val="00DB065E"/>
    <w:rsid w:val="00DB0B3C"/>
    <w:rsid w:val="00DB1F78"/>
    <w:rsid w:val="00DB47EC"/>
    <w:rsid w:val="00DB54C8"/>
    <w:rsid w:val="00DB69CE"/>
    <w:rsid w:val="00DB6E39"/>
    <w:rsid w:val="00DC04AB"/>
    <w:rsid w:val="00DC0E56"/>
    <w:rsid w:val="00DC16EB"/>
    <w:rsid w:val="00DC2E18"/>
    <w:rsid w:val="00DC3CED"/>
    <w:rsid w:val="00DC52DC"/>
    <w:rsid w:val="00DC6098"/>
    <w:rsid w:val="00DC60AF"/>
    <w:rsid w:val="00DC65AC"/>
    <w:rsid w:val="00DC7AFF"/>
    <w:rsid w:val="00DD01BB"/>
    <w:rsid w:val="00DD0648"/>
    <w:rsid w:val="00DD0ADE"/>
    <w:rsid w:val="00DD0C03"/>
    <w:rsid w:val="00DD0D00"/>
    <w:rsid w:val="00DD42B1"/>
    <w:rsid w:val="00DD504C"/>
    <w:rsid w:val="00DD6411"/>
    <w:rsid w:val="00DD6790"/>
    <w:rsid w:val="00DD6990"/>
    <w:rsid w:val="00DD7296"/>
    <w:rsid w:val="00DD78DF"/>
    <w:rsid w:val="00DD7FBB"/>
    <w:rsid w:val="00DE0DC6"/>
    <w:rsid w:val="00DE12A4"/>
    <w:rsid w:val="00DE1A34"/>
    <w:rsid w:val="00DE24CA"/>
    <w:rsid w:val="00DE259B"/>
    <w:rsid w:val="00DE264D"/>
    <w:rsid w:val="00DE3491"/>
    <w:rsid w:val="00DE3EEC"/>
    <w:rsid w:val="00DE3F82"/>
    <w:rsid w:val="00DE4576"/>
    <w:rsid w:val="00DE49A4"/>
    <w:rsid w:val="00DE4D06"/>
    <w:rsid w:val="00DE4F79"/>
    <w:rsid w:val="00DE547D"/>
    <w:rsid w:val="00DE57C2"/>
    <w:rsid w:val="00DE65EB"/>
    <w:rsid w:val="00DE6E6A"/>
    <w:rsid w:val="00DE7080"/>
    <w:rsid w:val="00DE70B7"/>
    <w:rsid w:val="00DE7CD3"/>
    <w:rsid w:val="00DE7D2D"/>
    <w:rsid w:val="00DF0132"/>
    <w:rsid w:val="00DF1073"/>
    <w:rsid w:val="00DF1BD1"/>
    <w:rsid w:val="00DF267A"/>
    <w:rsid w:val="00DF3243"/>
    <w:rsid w:val="00DF465B"/>
    <w:rsid w:val="00DF51E1"/>
    <w:rsid w:val="00DF5336"/>
    <w:rsid w:val="00DF5F26"/>
    <w:rsid w:val="00DF6056"/>
    <w:rsid w:val="00DF6146"/>
    <w:rsid w:val="00E00B0B"/>
    <w:rsid w:val="00E00B9B"/>
    <w:rsid w:val="00E00D7D"/>
    <w:rsid w:val="00E01778"/>
    <w:rsid w:val="00E06582"/>
    <w:rsid w:val="00E0669B"/>
    <w:rsid w:val="00E07683"/>
    <w:rsid w:val="00E101D3"/>
    <w:rsid w:val="00E1050C"/>
    <w:rsid w:val="00E12976"/>
    <w:rsid w:val="00E1381A"/>
    <w:rsid w:val="00E13A3F"/>
    <w:rsid w:val="00E14C47"/>
    <w:rsid w:val="00E168A6"/>
    <w:rsid w:val="00E20D1A"/>
    <w:rsid w:val="00E20DA0"/>
    <w:rsid w:val="00E2312A"/>
    <w:rsid w:val="00E2325E"/>
    <w:rsid w:val="00E23295"/>
    <w:rsid w:val="00E23CDB"/>
    <w:rsid w:val="00E24143"/>
    <w:rsid w:val="00E264F6"/>
    <w:rsid w:val="00E31300"/>
    <w:rsid w:val="00E31418"/>
    <w:rsid w:val="00E31961"/>
    <w:rsid w:val="00E32567"/>
    <w:rsid w:val="00E32713"/>
    <w:rsid w:val="00E32C47"/>
    <w:rsid w:val="00E3412E"/>
    <w:rsid w:val="00E34596"/>
    <w:rsid w:val="00E34BBE"/>
    <w:rsid w:val="00E35E58"/>
    <w:rsid w:val="00E35E67"/>
    <w:rsid w:val="00E362B9"/>
    <w:rsid w:val="00E369A8"/>
    <w:rsid w:val="00E36A8A"/>
    <w:rsid w:val="00E370A2"/>
    <w:rsid w:val="00E372E6"/>
    <w:rsid w:val="00E40148"/>
    <w:rsid w:val="00E404A6"/>
    <w:rsid w:val="00E40F6E"/>
    <w:rsid w:val="00E40FF8"/>
    <w:rsid w:val="00E41DEF"/>
    <w:rsid w:val="00E41E9C"/>
    <w:rsid w:val="00E42282"/>
    <w:rsid w:val="00E42390"/>
    <w:rsid w:val="00E42521"/>
    <w:rsid w:val="00E425D3"/>
    <w:rsid w:val="00E42817"/>
    <w:rsid w:val="00E42F4C"/>
    <w:rsid w:val="00E438E7"/>
    <w:rsid w:val="00E443D3"/>
    <w:rsid w:val="00E44995"/>
    <w:rsid w:val="00E44F74"/>
    <w:rsid w:val="00E456F6"/>
    <w:rsid w:val="00E465DA"/>
    <w:rsid w:val="00E4720E"/>
    <w:rsid w:val="00E47831"/>
    <w:rsid w:val="00E50272"/>
    <w:rsid w:val="00E504F9"/>
    <w:rsid w:val="00E51584"/>
    <w:rsid w:val="00E5198D"/>
    <w:rsid w:val="00E52C21"/>
    <w:rsid w:val="00E52D37"/>
    <w:rsid w:val="00E531C4"/>
    <w:rsid w:val="00E536C1"/>
    <w:rsid w:val="00E53B56"/>
    <w:rsid w:val="00E53E82"/>
    <w:rsid w:val="00E53FDD"/>
    <w:rsid w:val="00E55DD0"/>
    <w:rsid w:val="00E56BE1"/>
    <w:rsid w:val="00E575D1"/>
    <w:rsid w:val="00E57F57"/>
    <w:rsid w:val="00E606D3"/>
    <w:rsid w:val="00E629B7"/>
    <w:rsid w:val="00E62E3C"/>
    <w:rsid w:val="00E63AB8"/>
    <w:rsid w:val="00E6493E"/>
    <w:rsid w:val="00E65510"/>
    <w:rsid w:val="00E6562B"/>
    <w:rsid w:val="00E66441"/>
    <w:rsid w:val="00E66AC7"/>
    <w:rsid w:val="00E705EA"/>
    <w:rsid w:val="00E70ED3"/>
    <w:rsid w:val="00E71987"/>
    <w:rsid w:val="00E7249D"/>
    <w:rsid w:val="00E7315A"/>
    <w:rsid w:val="00E73A0B"/>
    <w:rsid w:val="00E7501A"/>
    <w:rsid w:val="00E7572E"/>
    <w:rsid w:val="00E758A2"/>
    <w:rsid w:val="00E75C06"/>
    <w:rsid w:val="00E75CB1"/>
    <w:rsid w:val="00E75D00"/>
    <w:rsid w:val="00E75D35"/>
    <w:rsid w:val="00E76B94"/>
    <w:rsid w:val="00E77C3D"/>
    <w:rsid w:val="00E77DF2"/>
    <w:rsid w:val="00E8014B"/>
    <w:rsid w:val="00E80190"/>
    <w:rsid w:val="00E80C47"/>
    <w:rsid w:val="00E80FF1"/>
    <w:rsid w:val="00E818F5"/>
    <w:rsid w:val="00E81926"/>
    <w:rsid w:val="00E824B1"/>
    <w:rsid w:val="00E82D4D"/>
    <w:rsid w:val="00E841D1"/>
    <w:rsid w:val="00E84564"/>
    <w:rsid w:val="00E846D8"/>
    <w:rsid w:val="00E84FB1"/>
    <w:rsid w:val="00E851E4"/>
    <w:rsid w:val="00E8520E"/>
    <w:rsid w:val="00E85766"/>
    <w:rsid w:val="00E8680A"/>
    <w:rsid w:val="00E86F44"/>
    <w:rsid w:val="00E87411"/>
    <w:rsid w:val="00E87E2F"/>
    <w:rsid w:val="00E87FD2"/>
    <w:rsid w:val="00E90BE1"/>
    <w:rsid w:val="00E9171D"/>
    <w:rsid w:val="00E91B9E"/>
    <w:rsid w:val="00E92132"/>
    <w:rsid w:val="00E936C5"/>
    <w:rsid w:val="00E95E1F"/>
    <w:rsid w:val="00E9609D"/>
    <w:rsid w:val="00E96356"/>
    <w:rsid w:val="00E977CA"/>
    <w:rsid w:val="00EA0459"/>
    <w:rsid w:val="00EA12AA"/>
    <w:rsid w:val="00EA1742"/>
    <w:rsid w:val="00EA4BB7"/>
    <w:rsid w:val="00EA6CDD"/>
    <w:rsid w:val="00EA717A"/>
    <w:rsid w:val="00EA7808"/>
    <w:rsid w:val="00EA795C"/>
    <w:rsid w:val="00EA7B5E"/>
    <w:rsid w:val="00EA7F0C"/>
    <w:rsid w:val="00EB2559"/>
    <w:rsid w:val="00EB4E7E"/>
    <w:rsid w:val="00EB4EB5"/>
    <w:rsid w:val="00EB4FB5"/>
    <w:rsid w:val="00EB523E"/>
    <w:rsid w:val="00EB5763"/>
    <w:rsid w:val="00EB5792"/>
    <w:rsid w:val="00EB5A8D"/>
    <w:rsid w:val="00EB70F0"/>
    <w:rsid w:val="00EC07F3"/>
    <w:rsid w:val="00EC0A9D"/>
    <w:rsid w:val="00EC0CEA"/>
    <w:rsid w:val="00EC14DB"/>
    <w:rsid w:val="00EC1D0E"/>
    <w:rsid w:val="00EC1FD4"/>
    <w:rsid w:val="00EC2178"/>
    <w:rsid w:val="00EC243D"/>
    <w:rsid w:val="00EC3081"/>
    <w:rsid w:val="00EC32AC"/>
    <w:rsid w:val="00EC36FB"/>
    <w:rsid w:val="00EC3BA0"/>
    <w:rsid w:val="00EC4D87"/>
    <w:rsid w:val="00EC6972"/>
    <w:rsid w:val="00ED0BCB"/>
    <w:rsid w:val="00ED0F5F"/>
    <w:rsid w:val="00ED1300"/>
    <w:rsid w:val="00ED32A1"/>
    <w:rsid w:val="00ED37F7"/>
    <w:rsid w:val="00ED3DFB"/>
    <w:rsid w:val="00ED3F23"/>
    <w:rsid w:val="00ED419B"/>
    <w:rsid w:val="00ED46BA"/>
    <w:rsid w:val="00ED470C"/>
    <w:rsid w:val="00ED4920"/>
    <w:rsid w:val="00ED4DC9"/>
    <w:rsid w:val="00ED50EF"/>
    <w:rsid w:val="00ED5647"/>
    <w:rsid w:val="00ED5C95"/>
    <w:rsid w:val="00ED61CA"/>
    <w:rsid w:val="00ED6391"/>
    <w:rsid w:val="00ED6A42"/>
    <w:rsid w:val="00ED6CB6"/>
    <w:rsid w:val="00EE172A"/>
    <w:rsid w:val="00EE28A1"/>
    <w:rsid w:val="00EE2DB9"/>
    <w:rsid w:val="00EE375A"/>
    <w:rsid w:val="00EE3F33"/>
    <w:rsid w:val="00EE4808"/>
    <w:rsid w:val="00EE498C"/>
    <w:rsid w:val="00EE5360"/>
    <w:rsid w:val="00EE68B1"/>
    <w:rsid w:val="00EE7765"/>
    <w:rsid w:val="00EE7CD5"/>
    <w:rsid w:val="00EF139F"/>
    <w:rsid w:val="00EF176A"/>
    <w:rsid w:val="00EF1A2E"/>
    <w:rsid w:val="00EF25A4"/>
    <w:rsid w:val="00EF281D"/>
    <w:rsid w:val="00EF3644"/>
    <w:rsid w:val="00EF4386"/>
    <w:rsid w:val="00EF4A55"/>
    <w:rsid w:val="00EF58D2"/>
    <w:rsid w:val="00EF761D"/>
    <w:rsid w:val="00EF7C7D"/>
    <w:rsid w:val="00F01DBD"/>
    <w:rsid w:val="00F01DC7"/>
    <w:rsid w:val="00F02783"/>
    <w:rsid w:val="00F02CE2"/>
    <w:rsid w:val="00F03BAD"/>
    <w:rsid w:val="00F03C2D"/>
    <w:rsid w:val="00F03C45"/>
    <w:rsid w:val="00F04DB6"/>
    <w:rsid w:val="00F0599F"/>
    <w:rsid w:val="00F066E1"/>
    <w:rsid w:val="00F06FEB"/>
    <w:rsid w:val="00F07AC5"/>
    <w:rsid w:val="00F1042D"/>
    <w:rsid w:val="00F105CF"/>
    <w:rsid w:val="00F10EDF"/>
    <w:rsid w:val="00F12303"/>
    <w:rsid w:val="00F13066"/>
    <w:rsid w:val="00F13369"/>
    <w:rsid w:val="00F13AB8"/>
    <w:rsid w:val="00F14A28"/>
    <w:rsid w:val="00F16119"/>
    <w:rsid w:val="00F17D2B"/>
    <w:rsid w:val="00F204D1"/>
    <w:rsid w:val="00F2119C"/>
    <w:rsid w:val="00F225FC"/>
    <w:rsid w:val="00F22D2D"/>
    <w:rsid w:val="00F2397F"/>
    <w:rsid w:val="00F23EEE"/>
    <w:rsid w:val="00F243FF"/>
    <w:rsid w:val="00F24CE0"/>
    <w:rsid w:val="00F2518A"/>
    <w:rsid w:val="00F2658A"/>
    <w:rsid w:val="00F26A4F"/>
    <w:rsid w:val="00F26E88"/>
    <w:rsid w:val="00F272A8"/>
    <w:rsid w:val="00F274EA"/>
    <w:rsid w:val="00F27C4F"/>
    <w:rsid w:val="00F27D64"/>
    <w:rsid w:val="00F27F79"/>
    <w:rsid w:val="00F31BD1"/>
    <w:rsid w:val="00F324FB"/>
    <w:rsid w:val="00F33037"/>
    <w:rsid w:val="00F33A16"/>
    <w:rsid w:val="00F34120"/>
    <w:rsid w:val="00F37394"/>
    <w:rsid w:val="00F40B1F"/>
    <w:rsid w:val="00F40F31"/>
    <w:rsid w:val="00F4153E"/>
    <w:rsid w:val="00F418CB"/>
    <w:rsid w:val="00F4232B"/>
    <w:rsid w:val="00F4255C"/>
    <w:rsid w:val="00F42731"/>
    <w:rsid w:val="00F438AA"/>
    <w:rsid w:val="00F43E29"/>
    <w:rsid w:val="00F44EAD"/>
    <w:rsid w:val="00F4587C"/>
    <w:rsid w:val="00F47187"/>
    <w:rsid w:val="00F4739C"/>
    <w:rsid w:val="00F47DF9"/>
    <w:rsid w:val="00F52A95"/>
    <w:rsid w:val="00F533FF"/>
    <w:rsid w:val="00F53A6C"/>
    <w:rsid w:val="00F53AFF"/>
    <w:rsid w:val="00F53B01"/>
    <w:rsid w:val="00F541C9"/>
    <w:rsid w:val="00F54C5F"/>
    <w:rsid w:val="00F55144"/>
    <w:rsid w:val="00F55736"/>
    <w:rsid w:val="00F5639B"/>
    <w:rsid w:val="00F56AC9"/>
    <w:rsid w:val="00F57DFA"/>
    <w:rsid w:val="00F60EF0"/>
    <w:rsid w:val="00F614BF"/>
    <w:rsid w:val="00F61747"/>
    <w:rsid w:val="00F61FB0"/>
    <w:rsid w:val="00F62252"/>
    <w:rsid w:val="00F6237F"/>
    <w:rsid w:val="00F628BA"/>
    <w:rsid w:val="00F63800"/>
    <w:rsid w:val="00F658CE"/>
    <w:rsid w:val="00F66AA1"/>
    <w:rsid w:val="00F670F9"/>
    <w:rsid w:val="00F67289"/>
    <w:rsid w:val="00F679C6"/>
    <w:rsid w:val="00F707CC"/>
    <w:rsid w:val="00F70EF7"/>
    <w:rsid w:val="00F71532"/>
    <w:rsid w:val="00F716D9"/>
    <w:rsid w:val="00F71826"/>
    <w:rsid w:val="00F71BEA"/>
    <w:rsid w:val="00F721FE"/>
    <w:rsid w:val="00F7251E"/>
    <w:rsid w:val="00F729F0"/>
    <w:rsid w:val="00F72BF2"/>
    <w:rsid w:val="00F72D58"/>
    <w:rsid w:val="00F73269"/>
    <w:rsid w:val="00F733EF"/>
    <w:rsid w:val="00F747C2"/>
    <w:rsid w:val="00F74E83"/>
    <w:rsid w:val="00F74FF2"/>
    <w:rsid w:val="00F75B0C"/>
    <w:rsid w:val="00F77451"/>
    <w:rsid w:val="00F800C7"/>
    <w:rsid w:val="00F80D4A"/>
    <w:rsid w:val="00F826DE"/>
    <w:rsid w:val="00F84229"/>
    <w:rsid w:val="00F86104"/>
    <w:rsid w:val="00F86DBF"/>
    <w:rsid w:val="00F90267"/>
    <w:rsid w:val="00F91E56"/>
    <w:rsid w:val="00F92207"/>
    <w:rsid w:val="00F93512"/>
    <w:rsid w:val="00F9469A"/>
    <w:rsid w:val="00F968B6"/>
    <w:rsid w:val="00F96951"/>
    <w:rsid w:val="00F96A6F"/>
    <w:rsid w:val="00F96ADA"/>
    <w:rsid w:val="00F96B42"/>
    <w:rsid w:val="00FA0255"/>
    <w:rsid w:val="00FA028E"/>
    <w:rsid w:val="00FA0395"/>
    <w:rsid w:val="00FA0CAC"/>
    <w:rsid w:val="00FA128A"/>
    <w:rsid w:val="00FA181A"/>
    <w:rsid w:val="00FA1A6D"/>
    <w:rsid w:val="00FA29EB"/>
    <w:rsid w:val="00FA29FF"/>
    <w:rsid w:val="00FA3EAC"/>
    <w:rsid w:val="00FA422B"/>
    <w:rsid w:val="00FA47CD"/>
    <w:rsid w:val="00FA4A0D"/>
    <w:rsid w:val="00FA5174"/>
    <w:rsid w:val="00FA5AF6"/>
    <w:rsid w:val="00FA5FB9"/>
    <w:rsid w:val="00FA64D8"/>
    <w:rsid w:val="00FA6540"/>
    <w:rsid w:val="00FB1354"/>
    <w:rsid w:val="00FB2D4F"/>
    <w:rsid w:val="00FB4F15"/>
    <w:rsid w:val="00FB56AE"/>
    <w:rsid w:val="00FB69B2"/>
    <w:rsid w:val="00FB6A45"/>
    <w:rsid w:val="00FB75BB"/>
    <w:rsid w:val="00FC06ED"/>
    <w:rsid w:val="00FC0C1A"/>
    <w:rsid w:val="00FC150C"/>
    <w:rsid w:val="00FC1B59"/>
    <w:rsid w:val="00FC2016"/>
    <w:rsid w:val="00FC234C"/>
    <w:rsid w:val="00FC37EF"/>
    <w:rsid w:val="00FC3C0A"/>
    <w:rsid w:val="00FC3EC5"/>
    <w:rsid w:val="00FC42C5"/>
    <w:rsid w:val="00FC4E42"/>
    <w:rsid w:val="00FC6C62"/>
    <w:rsid w:val="00FC6E42"/>
    <w:rsid w:val="00FD0262"/>
    <w:rsid w:val="00FD3201"/>
    <w:rsid w:val="00FD3DAE"/>
    <w:rsid w:val="00FD43CC"/>
    <w:rsid w:val="00FD4775"/>
    <w:rsid w:val="00FD5656"/>
    <w:rsid w:val="00FD5CC4"/>
    <w:rsid w:val="00FD6FB1"/>
    <w:rsid w:val="00FD73D5"/>
    <w:rsid w:val="00FD74EC"/>
    <w:rsid w:val="00FD76A7"/>
    <w:rsid w:val="00FE0040"/>
    <w:rsid w:val="00FE0637"/>
    <w:rsid w:val="00FE0A85"/>
    <w:rsid w:val="00FE0F0E"/>
    <w:rsid w:val="00FE119F"/>
    <w:rsid w:val="00FE2137"/>
    <w:rsid w:val="00FE21CE"/>
    <w:rsid w:val="00FE21DF"/>
    <w:rsid w:val="00FE3094"/>
    <w:rsid w:val="00FE39A3"/>
    <w:rsid w:val="00FE3D11"/>
    <w:rsid w:val="00FE3D5D"/>
    <w:rsid w:val="00FE3F15"/>
    <w:rsid w:val="00FE3F67"/>
    <w:rsid w:val="00FE4FDF"/>
    <w:rsid w:val="00FE511E"/>
    <w:rsid w:val="00FE61AC"/>
    <w:rsid w:val="00FE65AE"/>
    <w:rsid w:val="00FE6855"/>
    <w:rsid w:val="00FE74FF"/>
    <w:rsid w:val="00FE750A"/>
    <w:rsid w:val="00FE7EC6"/>
    <w:rsid w:val="00FF1021"/>
    <w:rsid w:val="00FF19EA"/>
    <w:rsid w:val="00FF2AC8"/>
    <w:rsid w:val="00FF2EE7"/>
    <w:rsid w:val="00FF383F"/>
    <w:rsid w:val="00FF469D"/>
    <w:rsid w:val="00FF4FE7"/>
    <w:rsid w:val="00FF53C1"/>
    <w:rsid w:val="00FF5706"/>
    <w:rsid w:val="00FF7ADC"/>
    <w:rsid w:val="206F33DE"/>
    <w:rsid w:val="207EF627"/>
    <w:rsid w:val="24C38239"/>
    <w:rsid w:val="2BB1CD5A"/>
    <w:rsid w:val="2D8C6FEA"/>
    <w:rsid w:val="383BE667"/>
    <w:rsid w:val="4F30271A"/>
    <w:rsid w:val="55AC5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B48A89"/>
  <w15:docId w15:val="{A753F8E1-13BC-4BD7-9789-96C7BF8E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303B7"/>
    <w:rPr>
      <w:rFonts w:asciiTheme="minorHAnsi" w:hAnsiTheme="minorHAnsi"/>
      <w:lang w:val="en-US" w:eastAsia="es-ES"/>
    </w:rPr>
  </w:style>
  <w:style w:type="paragraph" w:styleId="Heading1">
    <w:name w:val="heading 1"/>
    <w:aliases w:val="2 Heading 1"/>
    <w:basedOn w:val="Normal"/>
    <w:next w:val="BodyText"/>
    <w:link w:val="Heading1Char"/>
    <w:uiPriority w:val="9"/>
    <w:rsid w:val="00B5310C"/>
    <w:pPr>
      <w:keepNext/>
      <w:keepLines/>
      <w:pageBreakBefore/>
      <w:numPr>
        <w:numId w:val="1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36"/>
    </w:rPr>
  </w:style>
  <w:style w:type="paragraph" w:styleId="Heading2">
    <w:name w:val="heading 2"/>
    <w:aliases w:val="HD2"/>
    <w:basedOn w:val="BodyText"/>
    <w:next w:val="BodyText"/>
    <w:link w:val="Heading2Char"/>
    <w:rsid w:val="00B5310C"/>
    <w:pPr>
      <w:keepNext/>
      <w:keepLines/>
      <w:numPr>
        <w:ilvl w:val="1"/>
        <w:numId w:val="1"/>
      </w:numPr>
      <w:pBdr>
        <w:top w:val="single" w:sz="48" w:space="1" w:color="ACACAC"/>
      </w:pBdr>
      <w:spacing w:before="240" w:line="300" w:lineRule="auto"/>
      <w:ind w:right="2835"/>
      <w:outlineLvl w:val="1"/>
      <w15:collapsed/>
    </w:pPr>
    <w:rPr>
      <w:b/>
      <w:sz w:val="32"/>
    </w:rPr>
  </w:style>
  <w:style w:type="paragraph" w:styleId="Heading3">
    <w:name w:val="heading 3"/>
    <w:basedOn w:val="BodyText"/>
    <w:next w:val="BodyText"/>
    <w:link w:val="Heading3Char"/>
    <w:autoRedefine/>
    <w:rsid w:val="00B5310C"/>
    <w:pPr>
      <w:keepNext/>
      <w:keepLines/>
      <w:ind w:left="737"/>
      <w:outlineLvl w:val="2"/>
      <w15:collapsed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autoRedefine/>
    <w:rsid w:val="00B5310C"/>
    <w:pPr>
      <w:keepNext/>
      <w:keepLines/>
      <w:ind w:left="851"/>
      <w:outlineLvl w:val="3"/>
      <w15:collapsed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autoRedefine/>
    <w:rsid w:val="004E3427"/>
    <w:pPr>
      <w:keepNext/>
      <w:keepLines/>
      <w:ind w:left="964"/>
      <w:outlineLvl w:val="4"/>
      <w15:collapsed/>
    </w:pPr>
    <w:rPr>
      <w:b/>
    </w:rPr>
  </w:style>
  <w:style w:type="paragraph" w:styleId="Heading6">
    <w:name w:val="heading 6"/>
    <w:basedOn w:val="BodyText"/>
    <w:next w:val="BodyText"/>
    <w:link w:val="Heading6Char"/>
    <w:rsid w:val="001B07B4"/>
    <w:pPr>
      <w:keepNext/>
      <w:spacing w:line="300" w:lineRule="auto"/>
      <w:ind w:left="1077"/>
      <w:outlineLvl w:val="5"/>
      <w15:collapsed/>
    </w:pPr>
    <w:rPr>
      <w:b/>
    </w:rPr>
  </w:style>
  <w:style w:type="paragraph" w:styleId="Heading7">
    <w:name w:val="heading 7"/>
    <w:basedOn w:val="Normal"/>
    <w:next w:val="NormalIndent"/>
    <w:link w:val="Heading7Char"/>
    <w:autoRedefine/>
    <w:rsid w:val="00C706E3"/>
    <w:pPr>
      <w:keepNext/>
      <w:spacing w:before="120" w:after="120" w:line="300" w:lineRule="auto"/>
      <w:ind w:left="1191"/>
      <w:outlineLvl w:val="6"/>
      <w15:collapsed/>
    </w:pPr>
    <w:rPr>
      <w:b/>
    </w:rPr>
  </w:style>
  <w:style w:type="paragraph" w:styleId="Heading8">
    <w:name w:val="heading 8"/>
    <w:basedOn w:val="BodyText"/>
    <w:next w:val="BodyText"/>
    <w:link w:val="Heading8Char"/>
    <w:rsid w:val="009E0319"/>
    <w:pPr>
      <w:keepNext/>
      <w:tabs>
        <w:tab w:val="left" w:pos="6480"/>
        <w:tab w:val="right" w:pos="10440"/>
      </w:tabs>
      <w:ind w:left="1304"/>
      <w:outlineLvl w:val="7"/>
      <w15:collapsed/>
    </w:pPr>
    <w:rPr>
      <w:b/>
    </w:rPr>
  </w:style>
  <w:style w:type="paragraph" w:styleId="Heading9">
    <w:name w:val="heading 9"/>
    <w:basedOn w:val="BodyText"/>
    <w:next w:val="BodyText"/>
    <w:link w:val="Heading9Char"/>
    <w:rsid w:val="00BF18F5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BF18F5"/>
    <w:pPr>
      <w:spacing w:before="120" w:after="120"/>
      <w:ind w:left="1440"/>
    </w:pPr>
  </w:style>
  <w:style w:type="paragraph" w:styleId="NormalIndent">
    <w:name w:val="Normal Indent"/>
    <w:basedOn w:val="Normal"/>
    <w:rsid w:val="00BF18F5"/>
    <w:pPr>
      <w:ind w:left="720"/>
    </w:pPr>
  </w:style>
  <w:style w:type="paragraph" w:styleId="TOC3">
    <w:name w:val="toc 3"/>
    <w:basedOn w:val="Normal"/>
    <w:next w:val="Normal"/>
    <w:uiPriority w:val="39"/>
    <w:rsid w:val="00BF18F5"/>
    <w:pPr>
      <w:ind w:left="400"/>
    </w:pPr>
    <w:rPr>
      <w:rFonts w:cstheme="minorHAnsi"/>
    </w:rPr>
  </w:style>
  <w:style w:type="paragraph" w:styleId="TOC2">
    <w:name w:val="toc 2"/>
    <w:basedOn w:val="Normal"/>
    <w:next w:val="Normal"/>
    <w:uiPriority w:val="39"/>
    <w:rsid w:val="00BF18F5"/>
    <w:pPr>
      <w:spacing w:before="120"/>
      <w:ind w:left="200"/>
    </w:pPr>
    <w:rPr>
      <w:rFonts w:cstheme="minorHAnsi"/>
      <w:i/>
      <w:iCs/>
    </w:rPr>
  </w:style>
  <w:style w:type="paragraph" w:styleId="Footer">
    <w:name w:val="footer"/>
    <w:basedOn w:val="Normal"/>
    <w:link w:val="FooterChar"/>
    <w:uiPriority w:val="99"/>
    <w:rsid w:val="00BF18F5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BF18F5"/>
    <w:pPr>
      <w:tabs>
        <w:tab w:val="right" w:pos="10440"/>
      </w:tabs>
    </w:pPr>
    <w:rPr>
      <w:sz w:val="16"/>
    </w:rPr>
  </w:style>
  <w:style w:type="paragraph" w:styleId="Title">
    <w:name w:val="Title"/>
    <w:aliases w:val="1 Title"/>
    <w:basedOn w:val="Normal"/>
    <w:next w:val="Normal"/>
    <w:link w:val="TitleChar"/>
    <w:rsid w:val="00BF18F5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BF18F5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BF18F5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BF18F5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BF18F5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BF18F5"/>
    <w:rPr>
      <w:color w:val="13A3F7"/>
    </w:rPr>
  </w:style>
  <w:style w:type="paragraph" w:customStyle="1" w:styleId="TableHeading">
    <w:name w:val="Table Heading"/>
    <w:basedOn w:val="TableText"/>
    <w:rsid w:val="00BF18F5"/>
    <w:pPr>
      <w:spacing w:before="120" w:after="120"/>
    </w:pPr>
    <w:rPr>
      <w:b/>
    </w:rPr>
  </w:style>
  <w:style w:type="character" w:styleId="PageNumber">
    <w:name w:val="page number"/>
    <w:rsid w:val="00BF18F5"/>
    <w:rPr>
      <w:rFonts w:ascii="Arial" w:hAnsi="Arial"/>
    </w:rPr>
  </w:style>
  <w:style w:type="paragraph" w:customStyle="1" w:styleId="RouteTitle">
    <w:name w:val="Route Title"/>
    <w:basedOn w:val="Normal"/>
    <w:rsid w:val="00BF18F5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BF18F5"/>
    <w:pPr>
      <w:ind w:left="1440"/>
    </w:pPr>
    <w:rPr>
      <w:smallCaps/>
    </w:rPr>
  </w:style>
  <w:style w:type="paragraph" w:customStyle="1" w:styleId="Note">
    <w:name w:val="Note"/>
    <w:basedOn w:val="BodyText"/>
    <w:rsid w:val="00BF18F5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BF18F5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BF18F5"/>
    <w:pPr>
      <w:numPr>
        <w:numId w:val="3"/>
      </w:numPr>
    </w:pPr>
  </w:style>
  <w:style w:type="paragraph" w:customStyle="1" w:styleId="Subject">
    <w:name w:val="Subject"/>
    <w:basedOn w:val="BodyText"/>
    <w:link w:val="SubjectChar"/>
    <w:rsid w:val="00BF18F5"/>
    <w:rPr>
      <w:sz w:val="48"/>
    </w:rPr>
  </w:style>
  <w:style w:type="paragraph" w:customStyle="1" w:styleId="InfoBox">
    <w:name w:val="Info Box"/>
    <w:basedOn w:val="BodyText"/>
    <w:rsid w:val="00BF18F5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</w:style>
  <w:style w:type="paragraph" w:customStyle="1" w:styleId="NumberList">
    <w:name w:val="Number List"/>
    <w:basedOn w:val="NumberedList"/>
    <w:rsid w:val="00BF18F5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BF18F5"/>
    <w:pPr>
      <w:spacing w:before="240" w:after="120"/>
    </w:pPr>
    <w:rPr>
      <w:rFonts w:cstheme="minorHAnsi"/>
      <w:b/>
      <w:bCs/>
    </w:rPr>
  </w:style>
  <w:style w:type="paragraph" w:styleId="TOC4">
    <w:name w:val="toc 4"/>
    <w:basedOn w:val="Normal"/>
    <w:next w:val="Normal"/>
    <w:uiPriority w:val="39"/>
    <w:rsid w:val="00BF18F5"/>
    <w:pPr>
      <w:ind w:left="600"/>
    </w:pPr>
    <w:rPr>
      <w:rFonts w:cstheme="minorHAnsi"/>
    </w:rPr>
  </w:style>
  <w:style w:type="paragraph" w:styleId="TOC5">
    <w:name w:val="toc 5"/>
    <w:basedOn w:val="Normal"/>
    <w:next w:val="Normal"/>
    <w:uiPriority w:val="39"/>
    <w:rsid w:val="00BF18F5"/>
    <w:pPr>
      <w:ind w:left="800"/>
    </w:pPr>
    <w:rPr>
      <w:rFonts w:cstheme="minorHAnsi"/>
    </w:rPr>
  </w:style>
  <w:style w:type="paragraph" w:customStyle="1" w:styleId="tty132">
    <w:name w:val="tty132"/>
    <w:basedOn w:val="Normal"/>
    <w:rsid w:val="00BF18F5"/>
    <w:rPr>
      <w:rFonts w:ascii="Courier New" w:hAnsi="Courier New"/>
      <w:sz w:val="12"/>
    </w:rPr>
  </w:style>
  <w:style w:type="paragraph" w:customStyle="1" w:styleId="tty180">
    <w:name w:val="tty180"/>
    <w:basedOn w:val="Normal"/>
    <w:rsid w:val="00BF18F5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BF18F5"/>
    <w:rPr>
      <w:rFonts w:ascii="Courier New" w:hAnsi="Courier New"/>
    </w:rPr>
  </w:style>
  <w:style w:type="paragraph" w:customStyle="1" w:styleId="tty80indent">
    <w:name w:val="tty80 indent"/>
    <w:basedOn w:val="tty80"/>
    <w:rsid w:val="00BF18F5"/>
    <w:pPr>
      <w:ind w:left="2895"/>
    </w:pPr>
  </w:style>
  <w:style w:type="paragraph" w:customStyle="1" w:styleId="NoteWide">
    <w:name w:val="Note Wide"/>
    <w:basedOn w:val="Note"/>
    <w:rsid w:val="00BF18F5"/>
    <w:pPr>
      <w:ind w:right="2160"/>
    </w:pPr>
  </w:style>
  <w:style w:type="table" w:styleId="TableGrid">
    <w:name w:val="Table Grid"/>
    <w:basedOn w:val="TableNormal"/>
    <w:rsid w:val="00BF18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BF18F5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BF18F5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BF18F5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BF18F5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BF18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BF18F5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BF18F5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BF18F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aliases w:val="1Subtitle"/>
    <w:basedOn w:val="Title"/>
    <w:next w:val="Normal"/>
    <w:link w:val="SubtitleChar"/>
    <w:uiPriority w:val="11"/>
    <w:rsid w:val="00713EAE"/>
    <w:rPr>
      <w:b/>
      <w:bCs/>
      <w:color w:val="13A3F7"/>
    </w:rPr>
  </w:style>
  <w:style w:type="character" w:customStyle="1" w:styleId="SubtitleChar">
    <w:name w:val="Subtitle Char"/>
    <w:aliases w:val="1Subtitle Char"/>
    <w:basedOn w:val="DefaultParagraphFont"/>
    <w:link w:val="Subtitle"/>
    <w:uiPriority w:val="11"/>
    <w:rsid w:val="00713EAE"/>
    <w:rPr>
      <w:rFonts w:asciiTheme="minorHAnsi" w:hAnsiTheme="minorHAnsi"/>
      <w:b/>
      <w:bCs/>
      <w:color w:val="13A3F7"/>
      <w:sz w:val="48"/>
      <w:lang w:val="en-US" w:eastAsia="es-ES"/>
    </w:rPr>
  </w:style>
  <w:style w:type="table" w:customStyle="1" w:styleId="InforTable0">
    <w:name w:val="Infor Table"/>
    <w:basedOn w:val="TableNormal"/>
    <w:uiPriority w:val="99"/>
    <w:rsid w:val="00BF18F5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aliases w:val="1 Title Char"/>
    <w:basedOn w:val="DefaultParagraphFont"/>
    <w:link w:val="Title"/>
    <w:rsid w:val="00BF18F5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basedOn w:val="DefaultParagraphFont"/>
    <w:link w:val="BodyText"/>
    <w:rsid w:val="00BF18F5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uiPriority w:val="99"/>
    <w:rsid w:val="00BF18F5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BF18F5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2 Heading 1 Char"/>
    <w:basedOn w:val="DefaultParagraphFont"/>
    <w:link w:val="Heading1"/>
    <w:uiPriority w:val="9"/>
    <w:rsid w:val="00B5310C"/>
    <w:rPr>
      <w:rFonts w:ascii="Arial" w:hAnsi="Arial"/>
      <w:b/>
      <w:caps/>
      <w:sz w:val="36"/>
      <w:lang w:val="en-US"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B5310C"/>
    <w:rPr>
      <w:rFonts w:ascii="Arial" w:hAnsi="Arial"/>
      <w:b/>
      <w:sz w:val="32"/>
      <w:lang w:val="en-US" w:eastAsia="es-ES"/>
    </w:rPr>
  </w:style>
  <w:style w:type="character" w:customStyle="1" w:styleId="Heading3Char">
    <w:name w:val="Heading 3 Char"/>
    <w:basedOn w:val="DefaultParagraphFont"/>
    <w:link w:val="Heading3"/>
    <w:rsid w:val="00B5310C"/>
    <w:rPr>
      <w:rFonts w:ascii="Arial" w:hAnsi="Arial"/>
      <w:b/>
      <w:sz w:val="28"/>
      <w:lang w:val="en-US" w:eastAsia="es-ES"/>
    </w:rPr>
  </w:style>
  <w:style w:type="character" w:customStyle="1" w:styleId="Heading4Char">
    <w:name w:val="Heading 4 Char"/>
    <w:basedOn w:val="DefaultParagraphFont"/>
    <w:link w:val="Heading4"/>
    <w:rsid w:val="00B5310C"/>
    <w:rPr>
      <w:rFonts w:ascii="Arial" w:hAnsi="Arial"/>
      <w:b/>
      <w:sz w:val="24"/>
      <w:lang w:val="en-US" w:eastAsia="es-ES"/>
    </w:rPr>
  </w:style>
  <w:style w:type="character" w:customStyle="1" w:styleId="Heading5Char">
    <w:name w:val="Heading 5 Char"/>
    <w:basedOn w:val="DefaultParagraphFont"/>
    <w:link w:val="Heading5"/>
    <w:rsid w:val="004E3427"/>
    <w:rPr>
      <w:rFonts w:asciiTheme="minorHAnsi" w:hAnsiTheme="minorHAnsi"/>
      <w:b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1B07B4"/>
    <w:rPr>
      <w:rFonts w:asciiTheme="minorHAnsi" w:hAnsiTheme="minorHAnsi"/>
      <w:b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C706E3"/>
    <w:rPr>
      <w:rFonts w:asciiTheme="minorHAnsi" w:hAnsiTheme="minorHAnsi"/>
      <w:b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E0319"/>
    <w:rPr>
      <w:rFonts w:asciiTheme="minorHAnsi" w:hAnsiTheme="minorHAnsi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BF18F5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BF18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F18F5"/>
  </w:style>
  <w:style w:type="character" w:customStyle="1" w:styleId="CommentTextChar">
    <w:name w:val="Comment Text Char"/>
    <w:basedOn w:val="DefaultParagraphFont"/>
    <w:link w:val="CommentText"/>
    <w:uiPriority w:val="99"/>
    <w:rsid w:val="00BF18F5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F18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F18F5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BF18F5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ListParagraph">
    <w:name w:val="List Paragraph"/>
    <w:basedOn w:val="Normal"/>
    <w:rsid w:val="008926C5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paragraph" w:customStyle="1" w:styleId="TOCHeading3">
    <w:name w:val="TOC Heading3"/>
    <w:basedOn w:val="Normal"/>
    <w:rsid w:val="008E7DE8"/>
    <w:pPr>
      <w:keepNext/>
      <w:pageBreakBefore/>
      <w:pBdr>
        <w:top w:val="single" w:sz="48" w:space="26" w:color="auto"/>
      </w:pBdr>
      <w:spacing w:before="960" w:after="960"/>
      <w:ind w:left="1440"/>
    </w:pPr>
    <w:rPr>
      <w:sz w:val="36"/>
    </w:rPr>
  </w:style>
  <w:style w:type="paragraph" w:styleId="TOC6">
    <w:name w:val="toc 6"/>
    <w:basedOn w:val="Normal"/>
    <w:next w:val="Normal"/>
    <w:autoRedefine/>
    <w:uiPriority w:val="39"/>
    <w:rsid w:val="008E7DE8"/>
    <w:pPr>
      <w:ind w:left="1000"/>
    </w:pPr>
    <w:rPr>
      <w:rFonts w:cstheme="minorHAnsi"/>
    </w:rPr>
  </w:style>
  <w:style w:type="paragraph" w:styleId="TOC7">
    <w:name w:val="toc 7"/>
    <w:basedOn w:val="Normal"/>
    <w:next w:val="Normal"/>
    <w:autoRedefine/>
    <w:rsid w:val="008E7DE8"/>
    <w:pPr>
      <w:ind w:left="1200"/>
    </w:pPr>
    <w:rPr>
      <w:rFonts w:cstheme="minorHAnsi"/>
    </w:rPr>
  </w:style>
  <w:style w:type="paragraph" w:styleId="TOC8">
    <w:name w:val="toc 8"/>
    <w:basedOn w:val="Normal"/>
    <w:next w:val="Normal"/>
    <w:autoRedefine/>
    <w:rsid w:val="008E7DE8"/>
    <w:pPr>
      <w:ind w:left="1400"/>
    </w:pPr>
    <w:rPr>
      <w:rFonts w:cstheme="minorHAnsi"/>
    </w:rPr>
  </w:style>
  <w:style w:type="paragraph" w:styleId="TOC9">
    <w:name w:val="toc 9"/>
    <w:basedOn w:val="Normal"/>
    <w:next w:val="Normal"/>
    <w:autoRedefine/>
    <w:rsid w:val="008E7DE8"/>
    <w:pPr>
      <w:ind w:left="1600"/>
    </w:pPr>
    <w:rPr>
      <w:rFonts w:cstheme="minorHAnsi"/>
    </w:rPr>
  </w:style>
  <w:style w:type="paragraph" w:customStyle="1" w:styleId="Bullets">
    <w:name w:val="Bullets"/>
    <w:rsid w:val="00D5415A"/>
    <w:pPr>
      <w:numPr>
        <w:numId w:val="5"/>
      </w:numPr>
    </w:pPr>
    <w:rPr>
      <w:rFonts w:ascii="Arial" w:hAnsi="Arial" w:cs="Arial"/>
      <w:bCs/>
      <w:kern w:val="32"/>
      <w:szCs w:val="32"/>
      <w:lang w:val="en-US" w:eastAsia="en-US"/>
    </w:rPr>
  </w:style>
  <w:style w:type="paragraph" w:styleId="NoSpacing">
    <w:name w:val="No Spacing"/>
    <w:link w:val="NoSpacingChar"/>
    <w:uiPriority w:val="1"/>
    <w:rsid w:val="00D5415A"/>
    <w:rPr>
      <w:rFonts w:ascii="Arial" w:hAnsi="Arial"/>
      <w:sz w:val="22"/>
      <w:szCs w:val="24"/>
      <w:lang w:val="en-US" w:eastAsia="en-US"/>
    </w:rPr>
  </w:style>
  <w:style w:type="table" w:styleId="MediumShading1-Accent1">
    <w:name w:val="Medium Shading 1 Accent 1"/>
    <w:basedOn w:val="TableNormal"/>
    <w:uiPriority w:val="63"/>
    <w:rsid w:val="00D5415A"/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paragraph0">
    <w:name w:val="paragraph"/>
    <w:basedOn w:val="Normal"/>
    <w:rsid w:val="005B01DA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5B01DA"/>
  </w:style>
  <w:style w:type="character" w:customStyle="1" w:styleId="eop">
    <w:name w:val="eop"/>
    <w:basedOn w:val="DefaultParagraphFont"/>
    <w:rsid w:val="005B01DA"/>
  </w:style>
  <w:style w:type="character" w:styleId="Hyperlink">
    <w:name w:val="Hyperlink"/>
    <w:basedOn w:val="DefaultParagraphFont"/>
    <w:uiPriority w:val="99"/>
    <w:unhideWhenUsed/>
    <w:rsid w:val="002D71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1F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rsid w:val="006A1FC2"/>
    <w:rPr>
      <w:b/>
      <w:bCs/>
    </w:rPr>
  </w:style>
  <w:style w:type="character" w:styleId="FollowedHyperlink">
    <w:name w:val="FollowedHyperlink"/>
    <w:basedOn w:val="DefaultParagraphFont"/>
    <w:semiHidden/>
    <w:unhideWhenUsed/>
    <w:rsid w:val="00B91561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E7501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240" w:after="0" w:line="259" w:lineRule="auto"/>
      <w:ind w:right="0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customStyle="1" w:styleId="1bSubtitle">
    <w:name w:val="1b Subtitle"/>
    <w:basedOn w:val="Subtitle"/>
    <w:link w:val="1bSubtitleChar"/>
    <w:qFormat/>
    <w:rsid w:val="00050202"/>
    <w:pPr>
      <w:pBdr>
        <w:bottom w:val="single" w:sz="48" w:space="1" w:color="A6A6A6" w:themeColor="background1" w:themeShade="A6"/>
      </w:pBdr>
      <w:tabs>
        <w:tab w:val="left" w:pos="6140"/>
      </w:tabs>
      <w:ind w:right="0"/>
    </w:pPr>
    <w:rPr>
      <w:b w:val="0"/>
      <w:bCs w:val="0"/>
      <w:color w:val="auto"/>
    </w:rPr>
  </w:style>
  <w:style w:type="paragraph" w:customStyle="1" w:styleId="2aH11">
    <w:name w:val="2a H11"/>
    <w:basedOn w:val="Subject"/>
    <w:link w:val="2aH11Char"/>
    <w:rsid w:val="00636F1E"/>
    <w:pPr>
      <w:ind w:left="142"/>
    </w:pPr>
    <w:rPr>
      <w:color w:val="13A3F7"/>
    </w:rPr>
  </w:style>
  <w:style w:type="character" w:customStyle="1" w:styleId="1bSubtitleChar">
    <w:name w:val="1b Subtitle Char"/>
    <w:basedOn w:val="SubtitleChar"/>
    <w:link w:val="1bSubtitle"/>
    <w:rsid w:val="00050202"/>
    <w:rPr>
      <w:rFonts w:asciiTheme="minorHAnsi" w:hAnsiTheme="minorHAnsi"/>
      <w:b w:val="0"/>
      <w:bCs w:val="0"/>
      <w:color w:val="13A3F7"/>
      <w:sz w:val="48"/>
      <w:lang w:val="en-US" w:eastAsia="es-ES"/>
    </w:rPr>
  </w:style>
  <w:style w:type="paragraph" w:customStyle="1" w:styleId="1aTitle">
    <w:name w:val="1a Title"/>
    <w:link w:val="1aTitleChar"/>
    <w:qFormat/>
    <w:rsid w:val="00D67418"/>
    <w:pPr>
      <w:pBdr>
        <w:top w:val="single" w:sz="48" w:space="1" w:color="A6A6A6" w:themeColor="background1" w:themeShade="A6"/>
      </w:pBdr>
      <w:tabs>
        <w:tab w:val="left" w:pos="7749"/>
      </w:tabs>
      <w:spacing w:before="480"/>
    </w:pPr>
    <w:rPr>
      <w:rFonts w:asciiTheme="minorHAnsi" w:hAnsiTheme="minorHAnsi"/>
      <w:b/>
      <w:bCs/>
      <w:color w:val="13A3F7"/>
      <w:sz w:val="48"/>
      <w:lang w:val="en-US" w:eastAsia="es-ES"/>
    </w:rPr>
  </w:style>
  <w:style w:type="character" w:customStyle="1" w:styleId="SubjectChar">
    <w:name w:val="Subject Char"/>
    <w:basedOn w:val="BodyTextChar"/>
    <w:link w:val="Subject"/>
    <w:rsid w:val="00636F1E"/>
    <w:rPr>
      <w:rFonts w:asciiTheme="minorHAnsi" w:hAnsiTheme="minorHAnsi"/>
      <w:sz w:val="48"/>
      <w:lang w:val="en-US" w:eastAsia="es-ES"/>
    </w:rPr>
  </w:style>
  <w:style w:type="character" w:customStyle="1" w:styleId="2aH11Char">
    <w:name w:val="2a H11 Char"/>
    <w:basedOn w:val="SubjectChar"/>
    <w:link w:val="2aH11"/>
    <w:rsid w:val="00636F1E"/>
    <w:rPr>
      <w:rFonts w:asciiTheme="minorHAnsi" w:hAnsiTheme="minorHAnsi"/>
      <w:color w:val="13A3F7"/>
      <w:sz w:val="48"/>
      <w:lang w:val="en-US" w:eastAsia="es-ES"/>
    </w:rPr>
  </w:style>
  <w:style w:type="character" w:customStyle="1" w:styleId="1aTitleChar">
    <w:name w:val="1a Title Char"/>
    <w:basedOn w:val="TitleChar"/>
    <w:link w:val="1aTitle"/>
    <w:rsid w:val="00D67418"/>
    <w:rPr>
      <w:rFonts w:asciiTheme="minorHAnsi" w:hAnsiTheme="minorHAnsi"/>
      <w:b/>
      <w:bCs/>
      <w:color w:val="13A3F7"/>
      <w:sz w:val="48"/>
      <w:lang w:val="en-US" w:eastAsia="es-ES"/>
    </w:rPr>
  </w:style>
  <w:style w:type="character" w:styleId="Emphasis">
    <w:name w:val="Emphasis"/>
    <w:basedOn w:val="DefaultParagraphFont"/>
    <w:rsid w:val="00404EA3"/>
    <w:rPr>
      <w:i/>
      <w:iCs/>
    </w:rPr>
  </w:style>
  <w:style w:type="paragraph" w:customStyle="1" w:styleId="2aH1">
    <w:name w:val="2a H1"/>
    <w:basedOn w:val="1bSubtitle"/>
    <w:next w:val="2bNormal"/>
    <w:link w:val="2aH1Char"/>
    <w:qFormat/>
    <w:rsid w:val="000B004A"/>
    <w:pPr>
      <w:pBdr>
        <w:bottom w:val="none" w:sz="0" w:space="0" w:color="auto"/>
      </w:pBdr>
      <w:spacing w:before="240" w:after="120"/>
      <w:outlineLvl w:val="0"/>
    </w:pPr>
    <w:rPr>
      <w:sz w:val="40"/>
    </w:rPr>
  </w:style>
  <w:style w:type="paragraph" w:customStyle="1" w:styleId="2bNormal">
    <w:name w:val="2b Normal"/>
    <w:basedOn w:val="Normal"/>
    <w:link w:val="2bNormalChar"/>
    <w:qFormat/>
    <w:rsid w:val="001C32C0"/>
  </w:style>
  <w:style w:type="character" w:customStyle="1" w:styleId="2aH1Char">
    <w:name w:val="2a H1 Char"/>
    <w:basedOn w:val="2aH11Char"/>
    <w:link w:val="2aH1"/>
    <w:rsid w:val="000B004A"/>
    <w:rPr>
      <w:rFonts w:asciiTheme="minorHAnsi" w:hAnsiTheme="minorHAnsi"/>
      <w:color w:val="13A3F7"/>
      <w:sz w:val="40"/>
      <w:lang w:val="en-US" w:eastAsia="es-ES"/>
    </w:rPr>
  </w:style>
  <w:style w:type="table" w:styleId="PlainTable4">
    <w:name w:val="Plain Table 4"/>
    <w:basedOn w:val="TableNormal"/>
    <w:uiPriority w:val="44"/>
    <w:rsid w:val="001C32C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bNormalChar">
    <w:name w:val="2b Normal Char"/>
    <w:basedOn w:val="DefaultParagraphFont"/>
    <w:link w:val="2bNormal"/>
    <w:rsid w:val="001C32C0"/>
    <w:rPr>
      <w:rFonts w:asciiTheme="minorHAnsi" w:hAnsiTheme="minorHAnsi"/>
      <w:lang w:val="en-US" w:eastAsia="es-ES"/>
    </w:rPr>
  </w:style>
  <w:style w:type="table" w:styleId="ListTable2-Accent1">
    <w:name w:val="List Table 2 Accent 1"/>
    <w:basedOn w:val="TableNormal"/>
    <w:uiPriority w:val="47"/>
    <w:rsid w:val="001C32C0"/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094044"/>
    <w:rPr>
      <w:rFonts w:ascii="Arial" w:hAnsi="Arial"/>
      <w:sz w:val="22"/>
      <w:szCs w:val="24"/>
      <w:lang w:val="en-US" w:eastAsia="en-US"/>
    </w:rPr>
  </w:style>
  <w:style w:type="paragraph" w:customStyle="1" w:styleId="3aH3">
    <w:name w:val="3a H3"/>
    <w:basedOn w:val="2aH1"/>
    <w:next w:val="3aNormal"/>
    <w:link w:val="3aH3Char"/>
    <w:qFormat/>
    <w:rsid w:val="00B11279"/>
    <w:pPr>
      <w:outlineLvl w:val="1"/>
      <w15:collapsed/>
    </w:pPr>
    <w:rPr>
      <w:sz w:val="32"/>
    </w:rPr>
  </w:style>
  <w:style w:type="paragraph" w:customStyle="1" w:styleId="3aNormal">
    <w:name w:val="3a Normal"/>
    <w:basedOn w:val="2bNormal"/>
    <w:link w:val="3aNormalChar"/>
    <w:qFormat/>
    <w:rsid w:val="00D25ECD"/>
  </w:style>
  <w:style w:type="character" w:customStyle="1" w:styleId="3aH3Char">
    <w:name w:val="3a H3 Char"/>
    <w:basedOn w:val="2aH1Char"/>
    <w:link w:val="3aH3"/>
    <w:rsid w:val="00B11279"/>
    <w:rPr>
      <w:rFonts w:asciiTheme="minorHAnsi" w:hAnsiTheme="minorHAnsi"/>
      <w:color w:val="13A3F7"/>
      <w:sz w:val="32"/>
      <w:lang w:val="en-US" w:eastAsia="es-ES"/>
    </w:rPr>
  </w:style>
  <w:style w:type="character" w:customStyle="1" w:styleId="3aNormalChar">
    <w:name w:val="3a Normal Char"/>
    <w:basedOn w:val="2bNormalChar"/>
    <w:link w:val="3aNormal"/>
    <w:rsid w:val="00D25ECD"/>
    <w:rPr>
      <w:rFonts w:asciiTheme="minorHAnsi" w:hAnsiTheme="minorHAnsi"/>
      <w:lang w:val="en-US" w:eastAsia="es-ES"/>
    </w:rPr>
  </w:style>
  <w:style w:type="paragraph" w:customStyle="1" w:styleId="4aH4">
    <w:name w:val="4a H4"/>
    <w:basedOn w:val="3aH3"/>
    <w:next w:val="4aNormal"/>
    <w:link w:val="4aH4Char"/>
    <w:qFormat/>
    <w:rsid w:val="00D25ECD"/>
    <w:pPr>
      <w:ind w:left="113"/>
      <w:outlineLvl w:val="2"/>
    </w:pPr>
    <w:rPr>
      <w:sz w:val="28"/>
    </w:rPr>
  </w:style>
  <w:style w:type="paragraph" w:customStyle="1" w:styleId="4aNormal">
    <w:name w:val="4a Normal"/>
    <w:basedOn w:val="3aNormal"/>
    <w:link w:val="4aNormalChar"/>
    <w:qFormat/>
    <w:rsid w:val="00D25ECD"/>
    <w:pPr>
      <w:ind w:left="113"/>
    </w:pPr>
  </w:style>
  <w:style w:type="character" w:customStyle="1" w:styleId="4aH4Char">
    <w:name w:val="4a H4 Char"/>
    <w:basedOn w:val="3aH3Char"/>
    <w:link w:val="4aH4"/>
    <w:rsid w:val="00D25ECD"/>
    <w:rPr>
      <w:rFonts w:asciiTheme="minorHAnsi" w:hAnsiTheme="minorHAnsi"/>
      <w:color w:val="13A3F7"/>
      <w:sz w:val="28"/>
      <w:lang w:val="en-US" w:eastAsia="es-ES"/>
    </w:rPr>
  </w:style>
  <w:style w:type="paragraph" w:customStyle="1" w:styleId="5aNormal">
    <w:name w:val="5a Normal"/>
    <w:basedOn w:val="4aNormal"/>
    <w:link w:val="5aNormalChar"/>
    <w:qFormat/>
    <w:rsid w:val="00D25ECD"/>
    <w:pPr>
      <w:ind w:left="227"/>
    </w:pPr>
  </w:style>
  <w:style w:type="character" w:customStyle="1" w:styleId="4aNormalChar">
    <w:name w:val="4a Normal Char"/>
    <w:basedOn w:val="3aNormalChar"/>
    <w:link w:val="4aNormal"/>
    <w:rsid w:val="00D25ECD"/>
    <w:rPr>
      <w:rFonts w:asciiTheme="minorHAnsi" w:hAnsiTheme="minorHAnsi"/>
      <w:lang w:val="en-US" w:eastAsia="es-ES"/>
    </w:rPr>
  </w:style>
  <w:style w:type="paragraph" w:customStyle="1" w:styleId="6aNormal">
    <w:name w:val="6a Normal"/>
    <w:basedOn w:val="5aNormal"/>
    <w:link w:val="6aNormalChar"/>
    <w:qFormat/>
    <w:rsid w:val="00D25ECD"/>
    <w:pPr>
      <w:ind w:left="340"/>
    </w:pPr>
  </w:style>
  <w:style w:type="character" w:customStyle="1" w:styleId="5aNormalChar">
    <w:name w:val="5a Normal Char"/>
    <w:basedOn w:val="4aNormalChar"/>
    <w:link w:val="5aNormal"/>
    <w:rsid w:val="00D25ECD"/>
    <w:rPr>
      <w:rFonts w:asciiTheme="minorHAnsi" w:hAnsiTheme="minorHAnsi"/>
      <w:lang w:val="en-US" w:eastAsia="es-ES"/>
    </w:rPr>
  </w:style>
  <w:style w:type="paragraph" w:customStyle="1" w:styleId="7aNormal">
    <w:name w:val="7a Normal"/>
    <w:basedOn w:val="6aNormal"/>
    <w:link w:val="7aNormalChar"/>
    <w:qFormat/>
    <w:rsid w:val="00D25ECD"/>
    <w:pPr>
      <w:ind w:left="454"/>
    </w:pPr>
  </w:style>
  <w:style w:type="character" w:customStyle="1" w:styleId="6aNormalChar">
    <w:name w:val="6a Normal Char"/>
    <w:basedOn w:val="5aNormalChar"/>
    <w:link w:val="6aNormal"/>
    <w:rsid w:val="00D25ECD"/>
    <w:rPr>
      <w:rFonts w:asciiTheme="minorHAnsi" w:hAnsiTheme="minorHAnsi"/>
      <w:lang w:val="en-US" w:eastAsia="es-ES"/>
    </w:rPr>
  </w:style>
  <w:style w:type="paragraph" w:customStyle="1" w:styleId="5aH5">
    <w:name w:val="5a H5"/>
    <w:basedOn w:val="4aH4"/>
    <w:next w:val="5aNormal"/>
    <w:link w:val="5aH5Char"/>
    <w:qFormat/>
    <w:rsid w:val="00D25ECD"/>
    <w:pPr>
      <w:ind w:left="227"/>
      <w:outlineLvl w:val="3"/>
    </w:pPr>
    <w:rPr>
      <w:sz w:val="24"/>
    </w:rPr>
  </w:style>
  <w:style w:type="character" w:customStyle="1" w:styleId="7aNormalChar">
    <w:name w:val="7a Normal Char"/>
    <w:basedOn w:val="6aNormalChar"/>
    <w:link w:val="7aNormal"/>
    <w:rsid w:val="00D25ECD"/>
    <w:rPr>
      <w:rFonts w:asciiTheme="minorHAnsi" w:hAnsiTheme="minorHAnsi"/>
      <w:lang w:val="en-US" w:eastAsia="es-ES"/>
    </w:rPr>
  </w:style>
  <w:style w:type="paragraph" w:customStyle="1" w:styleId="6aH6">
    <w:name w:val="6a H6"/>
    <w:basedOn w:val="5aH5"/>
    <w:next w:val="6aNormal"/>
    <w:link w:val="6aH6Char"/>
    <w:qFormat/>
    <w:rsid w:val="00D25ECD"/>
    <w:pPr>
      <w:ind w:left="340"/>
      <w:outlineLvl w:val="4"/>
    </w:pPr>
  </w:style>
  <w:style w:type="character" w:customStyle="1" w:styleId="5aH5Char">
    <w:name w:val="5a H5 Char"/>
    <w:basedOn w:val="4aH4Char"/>
    <w:link w:val="5aH5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7aH7">
    <w:name w:val="7a H7"/>
    <w:basedOn w:val="6aH6"/>
    <w:next w:val="7aNormal"/>
    <w:link w:val="7aH7Char"/>
    <w:qFormat/>
    <w:rsid w:val="00D25ECD"/>
    <w:pPr>
      <w:ind w:left="454"/>
      <w:outlineLvl w:val="5"/>
    </w:pPr>
  </w:style>
  <w:style w:type="character" w:customStyle="1" w:styleId="6aH6Char">
    <w:name w:val="6a H6 Char"/>
    <w:basedOn w:val="5aH5Char"/>
    <w:link w:val="6aH6"/>
    <w:rsid w:val="00D25ECD"/>
    <w:rPr>
      <w:rFonts w:asciiTheme="minorHAnsi" w:hAnsiTheme="minorHAnsi"/>
      <w:color w:val="13A3F7"/>
      <w:sz w:val="24"/>
      <w:lang w:val="en-US" w:eastAsia="es-ES"/>
    </w:rPr>
  </w:style>
  <w:style w:type="paragraph" w:customStyle="1" w:styleId="0Normal">
    <w:name w:val="0 Normal"/>
    <w:basedOn w:val="2bNormal"/>
    <w:link w:val="0NormalChar"/>
    <w:qFormat/>
    <w:rsid w:val="004632C0"/>
  </w:style>
  <w:style w:type="character" w:customStyle="1" w:styleId="7aH7Char">
    <w:name w:val="7a H7 Char"/>
    <w:basedOn w:val="6aH6Char"/>
    <w:link w:val="7aH7"/>
    <w:rsid w:val="00D25ECD"/>
    <w:rPr>
      <w:rFonts w:asciiTheme="minorHAnsi" w:hAnsiTheme="minorHAnsi"/>
      <w:color w:val="13A3F7"/>
      <w:sz w:val="24"/>
      <w:lang w:val="en-US" w:eastAsia="es-ES"/>
    </w:rPr>
  </w:style>
  <w:style w:type="character" w:customStyle="1" w:styleId="0NormalChar">
    <w:name w:val="0 Normal Char"/>
    <w:basedOn w:val="2bNormalChar"/>
    <w:link w:val="0Normal"/>
    <w:rsid w:val="004632C0"/>
    <w:rPr>
      <w:rFonts w:asciiTheme="minorHAnsi" w:hAnsiTheme="minorHAnsi"/>
      <w:lang w:val="en-US" w:eastAsia="es-ES"/>
    </w:rPr>
  </w:style>
  <w:style w:type="paragraph" w:customStyle="1" w:styleId="8aH8">
    <w:name w:val="8a H8"/>
    <w:basedOn w:val="7aH7"/>
    <w:next w:val="8aNormal"/>
    <w:link w:val="8aH8Char"/>
    <w:qFormat/>
    <w:rsid w:val="00BA0989"/>
    <w:pPr>
      <w:ind w:left="567"/>
      <w:outlineLvl w:val="6"/>
    </w:pPr>
    <w:rPr>
      <w:lang w:val="fr-FR"/>
    </w:rPr>
  </w:style>
  <w:style w:type="paragraph" w:customStyle="1" w:styleId="8aNormal">
    <w:name w:val="8a Normal"/>
    <w:basedOn w:val="7aNormal"/>
    <w:link w:val="8aNormalChar"/>
    <w:qFormat/>
    <w:rsid w:val="00FD76A7"/>
    <w:pPr>
      <w:ind w:left="567"/>
    </w:pPr>
  </w:style>
  <w:style w:type="character" w:customStyle="1" w:styleId="8aH8Char">
    <w:name w:val="8a H8 Char"/>
    <w:basedOn w:val="7aH7Char"/>
    <w:link w:val="8aH8"/>
    <w:rsid w:val="00BA0989"/>
    <w:rPr>
      <w:rFonts w:asciiTheme="minorHAnsi" w:hAnsiTheme="minorHAnsi"/>
      <w:color w:val="13A3F7"/>
      <w:sz w:val="24"/>
      <w:lang w:val="fr-FR" w:eastAsia="es-ES"/>
    </w:rPr>
  </w:style>
  <w:style w:type="paragraph" w:customStyle="1" w:styleId="9aH9">
    <w:name w:val="9a H9"/>
    <w:basedOn w:val="8aH8"/>
    <w:next w:val="9bNormal"/>
    <w:link w:val="9aH9Char"/>
    <w:qFormat/>
    <w:rsid w:val="00763A8A"/>
    <w:pPr>
      <w:ind w:left="680"/>
      <w:outlineLvl w:val="7"/>
    </w:pPr>
  </w:style>
  <w:style w:type="character" w:customStyle="1" w:styleId="8aNormalChar">
    <w:name w:val="8a Normal Char"/>
    <w:basedOn w:val="7aNormalChar"/>
    <w:link w:val="8aNormal"/>
    <w:rsid w:val="00FD76A7"/>
    <w:rPr>
      <w:rFonts w:asciiTheme="minorHAnsi" w:hAnsiTheme="minorHAnsi"/>
      <w:lang w:val="en-US" w:eastAsia="es-ES"/>
    </w:rPr>
  </w:style>
  <w:style w:type="paragraph" w:customStyle="1" w:styleId="9bNormal">
    <w:name w:val="9b Normal"/>
    <w:basedOn w:val="9aH9"/>
    <w:link w:val="9bNormalChar"/>
    <w:qFormat/>
    <w:rsid w:val="00AD2B56"/>
    <w:pPr>
      <w:outlineLvl w:val="9"/>
    </w:pPr>
    <w:rPr>
      <w:sz w:val="20"/>
    </w:rPr>
  </w:style>
  <w:style w:type="character" w:customStyle="1" w:styleId="9aH9Char">
    <w:name w:val="9a H9 Char"/>
    <w:basedOn w:val="8aH8Char"/>
    <w:link w:val="9aH9"/>
    <w:rsid w:val="00763A8A"/>
    <w:rPr>
      <w:rFonts w:asciiTheme="minorHAnsi" w:hAnsiTheme="minorHAnsi"/>
      <w:color w:val="13A3F7"/>
      <w:sz w:val="24"/>
      <w:lang w:val="fr-FR" w:eastAsia="es-ES"/>
    </w:rPr>
  </w:style>
  <w:style w:type="character" w:customStyle="1" w:styleId="9bNormalChar">
    <w:name w:val="9b Normal Char"/>
    <w:basedOn w:val="7aNormalChar"/>
    <w:link w:val="9bNormal"/>
    <w:rsid w:val="00AD2B56"/>
    <w:rPr>
      <w:rFonts w:asciiTheme="minorHAnsi" w:hAnsiTheme="minorHAnsi"/>
      <w:lang w:val="fr-FR" w:eastAsia="es-ES"/>
    </w:rPr>
  </w:style>
  <w:style w:type="paragraph" w:styleId="Caption">
    <w:name w:val="caption"/>
    <w:basedOn w:val="Normal"/>
    <w:next w:val="Normal"/>
    <w:rsid w:val="00302BDE"/>
    <w:pPr>
      <w:suppressAutoHyphens/>
      <w:autoSpaceDN w:val="0"/>
      <w:spacing w:after="200"/>
      <w:jc w:val="both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  <w:style w:type="character" w:styleId="BookTitle">
    <w:name w:val="Book Title"/>
    <w:basedOn w:val="DefaultParagraphFont"/>
    <w:uiPriority w:val="33"/>
    <w:rsid w:val="009C6C7A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rsid w:val="009C6C7A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9C6C7A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7A"/>
    <w:rPr>
      <w:rFonts w:asciiTheme="minorHAnsi" w:hAnsiTheme="minorHAnsi"/>
      <w:i/>
      <w:iCs/>
      <w:color w:val="4F81BD" w:themeColor="accent1"/>
      <w:lang w:val="en-US" w:eastAsia="es-ES"/>
    </w:rPr>
  </w:style>
  <w:style w:type="character" w:styleId="IntenseReference">
    <w:name w:val="Intense Reference"/>
    <w:basedOn w:val="DefaultParagraphFont"/>
    <w:uiPriority w:val="32"/>
    <w:rsid w:val="009C6C7A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9C6C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7A"/>
    <w:rPr>
      <w:rFonts w:asciiTheme="minorHAnsi" w:hAnsiTheme="minorHAnsi"/>
      <w:i/>
      <w:iCs/>
      <w:color w:val="404040" w:themeColor="text1" w:themeTint="BF"/>
      <w:lang w:val="en-US" w:eastAsia="es-ES"/>
    </w:rPr>
  </w:style>
  <w:style w:type="character" w:styleId="SubtleEmphasis">
    <w:name w:val="Subtle Emphasis"/>
    <w:basedOn w:val="DefaultParagraphFont"/>
    <w:uiPriority w:val="19"/>
    <w:rsid w:val="009C6C7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9C6C7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33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038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2283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699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4423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902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356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300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829">
      <w:bodyDiv w:val="1"/>
      <w:marLeft w:val="45"/>
      <w:marRight w:val="45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  <w:docPart>
      <w:docPartPr>
        <w:name w:val="AE2C308DA40C415A9A2B491633AB46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F1F2C-B3A1-400F-A081-821DC8862855}"/>
      </w:docPartPr>
      <w:docPartBody>
        <w:p w:rsidR="00C15DE2" w:rsidRDefault="00B054A3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088C158FD1454FFD8153E6AA0668FA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CE25D-6C0B-46C0-BDC6-D50A52189AAB}"/>
      </w:docPartPr>
      <w:docPartBody>
        <w:p w:rsidR="00C15DE2" w:rsidRDefault="00B054A3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9189662CBAF54A3B9D92E41DBFD5EC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469AB6-D9C7-4D17-852C-697EB7B6A9BC}"/>
      </w:docPartPr>
      <w:docPartBody>
        <w:p w:rsidR="00CB28A1" w:rsidRDefault="00C15DE2">
          <w:r w:rsidRPr="001A79F7">
            <w:rPr>
              <w:rStyle w:val="PlaceholderText"/>
            </w:rPr>
            <w:t>[Company]</w:t>
          </w:r>
        </w:p>
      </w:docPartBody>
    </w:docPart>
    <w:docPart>
      <w:docPartPr>
        <w:name w:val="D73EDDF649A64CC2B55E3CB167CE2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93A80A-1EFB-45F6-A2AA-2106823ACA27}"/>
      </w:docPartPr>
      <w:docPartBody>
        <w:p w:rsidR="00CB28A1" w:rsidRDefault="00C15DE2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A80CC77A69DE4D26ACDEC65F496A1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91E0C-D502-4276-8108-37B4902DE9C3}"/>
      </w:docPartPr>
      <w:docPartBody>
        <w:p w:rsidR="00CB28A1" w:rsidRDefault="00C15DE2" w:rsidP="00C15DE2">
          <w:pPr>
            <w:pStyle w:val="A80CC77A69DE4D26ACDEC65F496A18DF"/>
          </w:pPr>
          <w:r w:rsidRPr="001A79F7">
            <w:rPr>
              <w:rStyle w:val="PlaceholderText"/>
            </w:rPr>
            <w:t>[Publish Date]</w:t>
          </w:r>
        </w:p>
      </w:docPartBody>
    </w:docPart>
    <w:docPart>
      <w:docPartPr>
        <w:name w:val="247EC70D88174F6F9A15669170752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D6E471-5D15-4156-B8AC-1D4914603165}"/>
      </w:docPartPr>
      <w:docPartBody>
        <w:p w:rsidR="00E97B09" w:rsidRDefault="00CB28A1">
          <w:r w:rsidRPr="001A79F7">
            <w:rPr>
              <w:rStyle w:val="PlaceholderText"/>
            </w:rPr>
            <w:t>[Subject]</w:t>
          </w:r>
        </w:p>
      </w:docPartBody>
    </w:docPart>
    <w:docPart>
      <w:docPartPr>
        <w:name w:val="DA87450C23164588BA8466AE0F921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697D3-0BB4-45DE-84AC-4E62605F4125}"/>
      </w:docPartPr>
      <w:docPartBody>
        <w:p w:rsidR="00E97B09" w:rsidRDefault="00CB28A1">
          <w:r w:rsidRPr="001A79F7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341A"/>
    <w:rsid w:val="00041EA1"/>
    <w:rsid w:val="00063C44"/>
    <w:rsid w:val="0007183B"/>
    <w:rsid w:val="00075240"/>
    <w:rsid w:val="00090C96"/>
    <w:rsid w:val="000F2D21"/>
    <w:rsid w:val="000F5880"/>
    <w:rsid w:val="00125976"/>
    <w:rsid w:val="001313B7"/>
    <w:rsid w:val="00133A76"/>
    <w:rsid w:val="00142B90"/>
    <w:rsid w:val="00143E50"/>
    <w:rsid w:val="001603FC"/>
    <w:rsid w:val="00175823"/>
    <w:rsid w:val="001C0401"/>
    <w:rsid w:val="001F05FB"/>
    <w:rsid w:val="002049EC"/>
    <w:rsid w:val="00222BDD"/>
    <w:rsid w:val="002256A4"/>
    <w:rsid w:val="00236ED1"/>
    <w:rsid w:val="00262BB3"/>
    <w:rsid w:val="002D6165"/>
    <w:rsid w:val="00322D91"/>
    <w:rsid w:val="00330018"/>
    <w:rsid w:val="00331132"/>
    <w:rsid w:val="00361A59"/>
    <w:rsid w:val="003B6D6E"/>
    <w:rsid w:val="003F0E53"/>
    <w:rsid w:val="00427212"/>
    <w:rsid w:val="004316D1"/>
    <w:rsid w:val="00465C6A"/>
    <w:rsid w:val="00476FE0"/>
    <w:rsid w:val="004B3738"/>
    <w:rsid w:val="004B5707"/>
    <w:rsid w:val="004D4A1F"/>
    <w:rsid w:val="004E2209"/>
    <w:rsid w:val="004E7C56"/>
    <w:rsid w:val="004F3B20"/>
    <w:rsid w:val="00502BD7"/>
    <w:rsid w:val="0050659A"/>
    <w:rsid w:val="005745BD"/>
    <w:rsid w:val="005A28BC"/>
    <w:rsid w:val="005B53E6"/>
    <w:rsid w:val="00602513"/>
    <w:rsid w:val="0062284C"/>
    <w:rsid w:val="006408B5"/>
    <w:rsid w:val="00653C53"/>
    <w:rsid w:val="00666A49"/>
    <w:rsid w:val="00671B2A"/>
    <w:rsid w:val="006839CF"/>
    <w:rsid w:val="00690FBC"/>
    <w:rsid w:val="006D0C00"/>
    <w:rsid w:val="006F1A50"/>
    <w:rsid w:val="00725EC3"/>
    <w:rsid w:val="007328EF"/>
    <w:rsid w:val="00735AC7"/>
    <w:rsid w:val="007564AA"/>
    <w:rsid w:val="007863EA"/>
    <w:rsid w:val="007C6A6F"/>
    <w:rsid w:val="00821DCB"/>
    <w:rsid w:val="00822F79"/>
    <w:rsid w:val="00834CF2"/>
    <w:rsid w:val="00840B69"/>
    <w:rsid w:val="00862197"/>
    <w:rsid w:val="00874E51"/>
    <w:rsid w:val="008A6141"/>
    <w:rsid w:val="008A7D45"/>
    <w:rsid w:val="008B216C"/>
    <w:rsid w:val="008B5F9C"/>
    <w:rsid w:val="008D6B23"/>
    <w:rsid w:val="0090114F"/>
    <w:rsid w:val="00976D60"/>
    <w:rsid w:val="00985515"/>
    <w:rsid w:val="009932DE"/>
    <w:rsid w:val="00993A3D"/>
    <w:rsid w:val="00A04B22"/>
    <w:rsid w:val="00A10A48"/>
    <w:rsid w:val="00A278BC"/>
    <w:rsid w:val="00A56803"/>
    <w:rsid w:val="00A56B2D"/>
    <w:rsid w:val="00A7381E"/>
    <w:rsid w:val="00AB7E9C"/>
    <w:rsid w:val="00AF0036"/>
    <w:rsid w:val="00B054A3"/>
    <w:rsid w:val="00B25EF3"/>
    <w:rsid w:val="00B27949"/>
    <w:rsid w:val="00B776AE"/>
    <w:rsid w:val="00B902CA"/>
    <w:rsid w:val="00BB2133"/>
    <w:rsid w:val="00BD2A2F"/>
    <w:rsid w:val="00BD3CCB"/>
    <w:rsid w:val="00C15DE2"/>
    <w:rsid w:val="00C70E91"/>
    <w:rsid w:val="00CB28A1"/>
    <w:rsid w:val="00CC0EE8"/>
    <w:rsid w:val="00CC4509"/>
    <w:rsid w:val="00CE6BE6"/>
    <w:rsid w:val="00D016A3"/>
    <w:rsid w:val="00D74637"/>
    <w:rsid w:val="00DA72D3"/>
    <w:rsid w:val="00DB526A"/>
    <w:rsid w:val="00DF3243"/>
    <w:rsid w:val="00E031AC"/>
    <w:rsid w:val="00E1169A"/>
    <w:rsid w:val="00E14614"/>
    <w:rsid w:val="00E26CF4"/>
    <w:rsid w:val="00E32DD9"/>
    <w:rsid w:val="00E368D0"/>
    <w:rsid w:val="00E55128"/>
    <w:rsid w:val="00E55B86"/>
    <w:rsid w:val="00E72A06"/>
    <w:rsid w:val="00E7572E"/>
    <w:rsid w:val="00E76470"/>
    <w:rsid w:val="00E76837"/>
    <w:rsid w:val="00E841D1"/>
    <w:rsid w:val="00E87F48"/>
    <w:rsid w:val="00E97B09"/>
    <w:rsid w:val="00EE172A"/>
    <w:rsid w:val="00EF1E83"/>
    <w:rsid w:val="00F20B0F"/>
    <w:rsid w:val="00F52A95"/>
    <w:rsid w:val="00F545A4"/>
    <w:rsid w:val="00F93512"/>
    <w:rsid w:val="00F96ADA"/>
    <w:rsid w:val="00FC71FF"/>
    <w:rsid w:val="00FF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28A1"/>
    <w:rPr>
      <w:color w:val="808080"/>
    </w:rPr>
  </w:style>
  <w:style w:type="paragraph" w:customStyle="1" w:styleId="A80CC77A69DE4D26ACDEC65F496A18DF">
    <w:name w:val="A80CC77A69DE4D26ACDEC65F496A18DF"/>
    <w:rsid w:val="00C15DE2"/>
    <w:pPr>
      <w:spacing w:after="160" w:line="259" w:lineRule="auto"/>
    </w:pPr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83EB2FF-23DE-41F9-888B-5B307524A7D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2026-09-17T00:00:00</PublishDate>
  <Abstract>W&amp;S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aad1ab-c6f5-4b01-9ce5-363dd36d3fea" xsi:nil="true"/>
    <lcf76f155ced4ddcb4097134ff3c332f xmlns="8f469b0f-b7d3-47c0-b90d-e0a77ae2f166">
      <Terms xmlns="http://schemas.microsoft.com/office/infopath/2007/PartnerControls"/>
    </lcf76f155ced4ddcb4097134ff3c332f>
    <Description0 xmlns="8f469b0f-b7d3-47c0-b90d-e0a77ae2f166" xsi:nil="true"/>
    <CreatedDate xmlns="8f469b0f-b7d3-47c0-b90d-e0a77ae2f16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86672B5581344B3B561EFFB4745CE" ma:contentTypeVersion="18" ma:contentTypeDescription="Create a new document." ma:contentTypeScope="" ma:versionID="9a1ef00551f84e27544ab6123fe04a26">
  <xsd:schema xmlns:xsd="http://www.w3.org/2001/XMLSchema" xmlns:xs="http://www.w3.org/2001/XMLSchema" xmlns:p="http://schemas.microsoft.com/office/2006/metadata/properties" xmlns:ns2="8f469b0f-b7d3-47c0-b90d-e0a77ae2f166" xmlns:ns3="48aad1ab-c6f5-4b01-9ce5-363dd36d3fea" targetNamespace="http://schemas.microsoft.com/office/2006/metadata/properties" ma:root="true" ma:fieldsID="62bf0bbb13c7bb1a014a5e36e8cf7211" ns2:_="" ns3:_="">
    <xsd:import namespace="8f469b0f-b7d3-47c0-b90d-e0a77ae2f166"/>
    <xsd:import namespace="48aad1ab-c6f5-4b01-9ce5-363dd36d3f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tion0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Created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69b0f-b7d3-47c0-b90d-e0a77ae2f1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tion0" ma:index="10" nillable="true" ma:displayName="Description" ma:format="Dropdown" ma:internalName="Description0">
      <xsd:simpleType>
        <xsd:restriction base="dms:Note">
          <xsd:maxLength value="255"/>
        </xsd:restriction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7fcd25d-8a93-41ea-85ea-c206ee88b1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Date" ma:index="25" nillable="true" ma:displayName="Created Date" ma:format="DateOnly" ma:internalName="Created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aad1ab-c6f5-4b01-9ce5-363dd36d3f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42d37e3-efab-4491-8c09-136f75669bd1}" ma:internalName="TaxCatchAll" ma:showField="CatchAllData" ma:web="48aad1ab-c6f5-4b01-9ce5-363dd36d3f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7AD8D0-7F7E-4B18-A6B0-65325C23B6F0}">
  <ds:schemaRefs>
    <ds:schemaRef ds:uri="http://schemas.microsoft.com/office/2006/metadata/properties"/>
    <ds:schemaRef ds:uri="http://schemas.microsoft.com/office/infopath/2007/PartnerControls"/>
    <ds:schemaRef ds:uri="48aad1ab-c6f5-4b01-9ce5-363dd36d3fea"/>
    <ds:schemaRef ds:uri="8f469b0f-b7d3-47c0-b90d-e0a77ae2f166"/>
  </ds:schemaRefs>
</ds:datastoreItem>
</file>

<file path=customXml/itemProps3.xml><?xml version="1.0" encoding="utf-8"?>
<ds:datastoreItem xmlns:ds="http://schemas.openxmlformats.org/officeDocument/2006/customXml" ds:itemID="{8A6B953F-363F-486F-856E-71E04F023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0427DA1-4A84-4EAB-BF26-A56B2C50BE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69b0f-b7d3-47c0-b90d-e0a77ae2f166"/>
    <ds:schemaRef ds:uri="48aad1ab-c6f5-4b01-9ce5-363dd36d3f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C6036C8-EF2C-477A-B1B6-45C40DCC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1064</TotalTime>
  <Pages>17</Pages>
  <Words>6124</Words>
  <Characters>34910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TAR-040 Technical Specification</vt:lpstr>
    </vt:vector>
  </TitlesOfParts>
  <Company>Simpsons Beverages</Company>
  <LinksUpToDate>false</LinksUpToDate>
  <CharactersWithSpaces>40953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ANA-050 Functional Specification</dc:title>
  <dc:subject>Auto Attach Recipe Specification and Density Information to Pack V7.0</dc:subject>
  <dc:creator>Callum Wright</dc:creator>
  <cp:keywords/>
  <dc:description/>
  <cp:lastModifiedBy>Jagannath Sawant</cp:lastModifiedBy>
  <cp:revision>26</cp:revision>
  <cp:lastPrinted>2013-08-14T02:04:00Z</cp:lastPrinted>
  <dcterms:created xsi:type="dcterms:W3CDTF">2026-09-17T21:02:00Z</dcterms:created>
  <dcterms:modified xsi:type="dcterms:W3CDTF">2026-09-29T03:02:00Z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Customer</vt:lpwstr>
  </property>
  <property fmtid="{D5CDD505-2E9C-101B-9397-08002B2CF9AE}" pid="3" name="MediaServiceImageTags">
    <vt:lpwstr/>
  </property>
  <property fmtid="{D5CDD505-2E9C-101B-9397-08002B2CF9AE}" pid="4" name="ContentTypeId">
    <vt:lpwstr>0x01010059A86672B5581344B3B561EFFB4745CE</vt:lpwstr>
  </property>
</Properties>
</file>