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39767563"/>
    <w:p w14:paraId="6EA55CED" w14:textId="4DE09AE9" w:rsidR="008B31B8" w:rsidRPr="00404EA3" w:rsidRDefault="00775FFF" w:rsidP="00BE2289">
      <w:pPr>
        <w:pStyle w:val="1aTitle"/>
        <w:rPr>
          <w:rStyle w:val="1bSubtitleChar"/>
          <w:b w:val="0"/>
          <w:bCs w:val="0"/>
          <w:color w:val="auto"/>
        </w:rPr>
      </w:pPr>
      <w:sdt>
        <w:sdtPr>
          <w:alias w:val="Title"/>
          <w:tag w:val=""/>
          <w:id w:val="-1922327287"/>
          <w:placeholder>
            <w:docPart w:val="2F2F5AE293E844058FDE5A500D9AA5B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A623CC">
            <w:t>ANA</w:t>
          </w:r>
          <w:r w:rsidR="0020610E" w:rsidRPr="00BE2289">
            <w:t>-0</w:t>
          </w:r>
          <w:r w:rsidR="00A623CC">
            <w:t>5</w:t>
          </w:r>
          <w:r w:rsidR="0020610E" w:rsidRPr="00BE2289">
            <w:t xml:space="preserve">0 </w:t>
          </w:r>
          <w:r w:rsidR="00A623CC">
            <w:t>Functional</w:t>
          </w:r>
          <w:r w:rsidR="0020610E" w:rsidRPr="00BE2289">
            <w:t xml:space="preserve"> Specification</w:t>
          </w:r>
        </w:sdtContent>
      </w:sdt>
      <w:bookmarkEnd w:id="0"/>
      <w:r w:rsidR="0020610E">
        <w:tab/>
      </w:r>
    </w:p>
    <w:p w14:paraId="1AD833EB" w14:textId="6ACD59B8" w:rsidR="00695B1C" w:rsidRPr="00005B63" w:rsidRDefault="00775FFF" w:rsidP="00005B63">
      <w:pPr>
        <w:pStyle w:val="1bSubtitle"/>
      </w:pPr>
      <w:sdt>
        <w:sdtPr>
          <w:alias w:val="Company"/>
          <w:tag w:val=""/>
          <w:id w:val="727496935"/>
          <w:placeholder>
            <w:docPart w:val="AE2C308DA40C415A9A2B491633AB4647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/>
        <w:sdtContent>
          <w:r w:rsidR="00A56476">
            <w:t>Simpsons Beverages</w:t>
          </w:r>
        </w:sdtContent>
      </w:sdt>
      <w:r w:rsidR="001262F2">
        <w:t xml:space="preserve">: </w:t>
      </w:r>
      <w:sdt>
        <w:sdtPr>
          <w:alias w:val="Subject"/>
          <w:tag w:val=""/>
          <w:id w:val="1324315437"/>
          <w:placeholder>
            <w:docPart w:val="088C158FD1454FFD8153E6AA0668FAB9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EndPr/>
        <w:sdtContent>
          <w:r w:rsidR="005F17A0">
            <w:t xml:space="preserve">Auto Attach </w:t>
          </w:r>
          <w:r w:rsidR="00BF7525">
            <w:t>Recipe Specification and Density Information</w:t>
          </w:r>
          <w:r w:rsidR="000E322E">
            <w:t xml:space="preserve"> to Pack</w:t>
          </w:r>
          <w:r w:rsidR="00FE6855">
            <w:t xml:space="preserve"> </w:t>
          </w:r>
          <w:r w:rsidR="003F05DB">
            <w:t>V</w:t>
          </w:r>
          <w:r w:rsidR="00B47599">
            <w:t>6</w:t>
          </w:r>
          <w:r w:rsidR="003F05DB">
            <w:t>.0</w:t>
          </w:r>
        </w:sdtContent>
      </w:sdt>
    </w:p>
    <w:p w14:paraId="77C081E0" w14:textId="5F640D42" w:rsidR="003C0062" w:rsidRPr="000B004A" w:rsidRDefault="003C0062" w:rsidP="000B004A">
      <w:pPr>
        <w:pStyle w:val="2aH1"/>
      </w:pPr>
      <w:bookmarkStart w:id="1" w:name="_Toc239767564"/>
      <w:r w:rsidRPr="000B004A">
        <w:t>Document Properties</w:t>
      </w:r>
      <w:bookmarkEnd w:id="1"/>
    </w:p>
    <w:tbl>
      <w:tblPr>
        <w:tblStyle w:val="InforTable"/>
        <w:tblW w:w="0" w:type="auto"/>
        <w:tblBorders>
          <w:insideH w:val="single" w:sz="4" w:space="0" w:color="BFBFBF" w:themeColor="background1" w:themeShade="BF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2268"/>
        <w:gridCol w:w="2268"/>
      </w:tblGrid>
      <w:tr w:rsidR="00D47662" w14:paraId="636682E7" w14:textId="6C03F749" w:rsidTr="00D519D3">
        <w:tc>
          <w:tcPr>
            <w:tcW w:w="1418" w:type="dxa"/>
            <w:vMerge w:val="restart"/>
          </w:tcPr>
          <w:p w14:paraId="63E70B5C" w14:textId="593A61E2" w:rsidR="00D47662" w:rsidRDefault="00D47662" w:rsidP="001C32C0">
            <w:pPr>
              <w:pStyle w:val="2bNormal"/>
            </w:pPr>
            <w:r>
              <w:t>Authors</w:t>
            </w:r>
          </w:p>
        </w:tc>
        <w:tc>
          <w:tcPr>
            <w:tcW w:w="2268" w:type="dxa"/>
          </w:tcPr>
          <w:p w14:paraId="31ABA615" w14:textId="6F8915A7" w:rsidR="00D47662" w:rsidRDefault="00D47662" w:rsidP="001C32C0">
            <w:pPr>
              <w:pStyle w:val="2bNormal"/>
            </w:pPr>
            <w:r>
              <w:t xml:space="preserve">Eshan Fernando </w:t>
            </w:r>
          </w:p>
        </w:tc>
        <w:tc>
          <w:tcPr>
            <w:tcW w:w="2268" w:type="dxa"/>
          </w:tcPr>
          <w:p w14:paraId="6F328D86" w14:textId="4D0A8D38" w:rsidR="00D47662" w:rsidRDefault="0055781B" w:rsidP="001C32C0">
            <w:pPr>
              <w:pStyle w:val="2bNormal"/>
            </w:pPr>
            <w:r>
              <w:t xml:space="preserve">Infor </w:t>
            </w:r>
            <w:r w:rsidR="00D47662">
              <w:t>M3 Consultant</w:t>
            </w:r>
          </w:p>
        </w:tc>
      </w:tr>
      <w:tr w:rsidR="00073A00" w14:paraId="43DDB271" w14:textId="1CAEBC5F" w:rsidTr="00D519D3">
        <w:tc>
          <w:tcPr>
            <w:tcW w:w="1418" w:type="dxa"/>
            <w:vMerge/>
          </w:tcPr>
          <w:p w14:paraId="114370C4" w14:textId="77777777" w:rsidR="00073A00" w:rsidRDefault="00073A00" w:rsidP="00073A00">
            <w:pPr>
              <w:pStyle w:val="2bNormal"/>
            </w:pPr>
          </w:p>
        </w:tc>
        <w:tc>
          <w:tcPr>
            <w:tcW w:w="2268" w:type="dxa"/>
          </w:tcPr>
          <w:p w14:paraId="6349C0A7" w14:textId="02D6616F" w:rsidR="00073A00" w:rsidRDefault="00073A00" w:rsidP="00073A00">
            <w:pPr>
              <w:pStyle w:val="2bNormal"/>
            </w:pPr>
          </w:p>
        </w:tc>
        <w:tc>
          <w:tcPr>
            <w:tcW w:w="2268" w:type="dxa"/>
          </w:tcPr>
          <w:p w14:paraId="767D5B6B" w14:textId="77777777" w:rsidR="00073A00" w:rsidRDefault="00073A00" w:rsidP="00073A00">
            <w:pPr>
              <w:pStyle w:val="2bNormal"/>
            </w:pPr>
          </w:p>
        </w:tc>
      </w:tr>
    </w:tbl>
    <w:p w14:paraId="54950498" w14:textId="77777777" w:rsidR="001C32C0" w:rsidRPr="001C32C0" w:rsidRDefault="001C32C0" w:rsidP="001C32C0">
      <w:pPr>
        <w:pStyle w:val="2bNormal"/>
      </w:pPr>
    </w:p>
    <w:tbl>
      <w:tblPr>
        <w:tblStyle w:val="InforTable"/>
        <w:tblW w:w="0" w:type="auto"/>
        <w:tblBorders>
          <w:insideH w:val="single" w:sz="4" w:space="0" w:color="BFBFBF" w:themeColor="background1" w:themeShade="BF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2268"/>
        <w:gridCol w:w="5273"/>
        <w:gridCol w:w="1134"/>
      </w:tblGrid>
      <w:tr w:rsidR="00097C01" w14:paraId="5941123E" w14:textId="5338C89F" w:rsidTr="00F716D9">
        <w:tc>
          <w:tcPr>
            <w:tcW w:w="1418" w:type="dxa"/>
            <w:vMerge w:val="restart"/>
          </w:tcPr>
          <w:p w14:paraId="58FCD2B8" w14:textId="16B26AF8" w:rsidR="00097C01" w:rsidRDefault="00097C01" w:rsidP="006C47AD">
            <w:pPr>
              <w:pStyle w:val="2bNormal"/>
            </w:pPr>
            <w:r>
              <w:t>Approvers</w:t>
            </w:r>
          </w:p>
        </w:tc>
        <w:tc>
          <w:tcPr>
            <w:tcW w:w="2268" w:type="dxa"/>
          </w:tcPr>
          <w:p w14:paraId="762CBB8D" w14:textId="701FF581" w:rsidR="00097C01" w:rsidRDefault="00376461" w:rsidP="006C47AD">
            <w:pPr>
              <w:pStyle w:val="2bNormal"/>
            </w:pPr>
            <w:r>
              <w:t>Joe Walker</w:t>
            </w:r>
          </w:p>
        </w:tc>
        <w:tc>
          <w:tcPr>
            <w:tcW w:w="5273" w:type="dxa"/>
          </w:tcPr>
          <w:p w14:paraId="2D2400D7" w14:textId="14BF4809" w:rsidR="00097C01" w:rsidRDefault="00376461" w:rsidP="006C47AD">
            <w:pPr>
              <w:pStyle w:val="2bNormal"/>
            </w:pPr>
            <w:r>
              <w:t>Solution Architect</w:t>
            </w:r>
          </w:p>
        </w:tc>
        <w:tc>
          <w:tcPr>
            <w:tcW w:w="1134" w:type="dxa"/>
          </w:tcPr>
          <w:p w14:paraId="7D6DFE93" w14:textId="39E8E73E" w:rsidR="00097C01" w:rsidRDefault="00097C01" w:rsidP="006C47AD">
            <w:pPr>
              <w:pStyle w:val="2bNormal"/>
            </w:pPr>
            <w:r>
              <w:t>Date</w:t>
            </w:r>
            <w:r w:rsidR="002E5119">
              <w:t xml:space="preserve">: </w:t>
            </w:r>
            <w:r w:rsidR="00A13689">
              <w:t>01</w:t>
            </w:r>
            <w:r w:rsidR="002E5119">
              <w:t>/</w:t>
            </w:r>
            <w:r w:rsidR="00845097">
              <w:t>1</w:t>
            </w:r>
            <w:r w:rsidR="00A13689">
              <w:t>2</w:t>
            </w:r>
            <w:r w:rsidR="002E5119">
              <w:t>/2025</w:t>
            </w:r>
          </w:p>
        </w:tc>
      </w:tr>
      <w:tr w:rsidR="00097C01" w14:paraId="2E6FB0BF" w14:textId="62D7F855" w:rsidTr="00F716D9">
        <w:tc>
          <w:tcPr>
            <w:tcW w:w="1418" w:type="dxa"/>
            <w:vMerge/>
          </w:tcPr>
          <w:p w14:paraId="3065C212" w14:textId="77777777" w:rsidR="00097C01" w:rsidRDefault="00097C01" w:rsidP="00594A79">
            <w:pPr>
              <w:pStyle w:val="2bNormal"/>
            </w:pPr>
          </w:p>
        </w:tc>
        <w:tc>
          <w:tcPr>
            <w:tcW w:w="2268" w:type="dxa"/>
          </w:tcPr>
          <w:p w14:paraId="4AD2F572" w14:textId="1ACD30D6" w:rsidR="00097C01" w:rsidRDefault="00845097" w:rsidP="00594A79">
            <w:pPr>
              <w:pStyle w:val="2bNormal"/>
            </w:pPr>
            <w:r>
              <w:t>Bevon Raj</w:t>
            </w:r>
          </w:p>
        </w:tc>
        <w:tc>
          <w:tcPr>
            <w:tcW w:w="5273" w:type="dxa"/>
          </w:tcPr>
          <w:p w14:paraId="1A1EE624" w14:textId="1B8F1179" w:rsidR="00097C01" w:rsidRDefault="0099013D" w:rsidP="00594A79">
            <w:pPr>
              <w:pStyle w:val="2bNormal"/>
            </w:pPr>
            <w:r>
              <w:t>Senior Consultant</w:t>
            </w:r>
          </w:p>
        </w:tc>
        <w:tc>
          <w:tcPr>
            <w:tcW w:w="1134" w:type="dxa"/>
          </w:tcPr>
          <w:p w14:paraId="5D39F480" w14:textId="232C88EA" w:rsidR="00097C01" w:rsidRDefault="00097C01" w:rsidP="00594A79">
            <w:pPr>
              <w:pStyle w:val="2bNormal"/>
            </w:pPr>
            <w:r>
              <w:t>Date</w:t>
            </w:r>
            <w:r w:rsidR="002E5119">
              <w:t xml:space="preserve">: </w:t>
            </w:r>
            <w:r w:rsidR="00A13689">
              <w:t>01/12</w:t>
            </w:r>
            <w:r w:rsidR="002E5119">
              <w:t>/2025</w:t>
            </w:r>
          </w:p>
        </w:tc>
      </w:tr>
      <w:tr w:rsidR="00097C01" w14:paraId="63B0D4CF" w14:textId="596F4BD4" w:rsidTr="00F716D9">
        <w:tc>
          <w:tcPr>
            <w:tcW w:w="1418" w:type="dxa"/>
            <w:vMerge/>
          </w:tcPr>
          <w:p w14:paraId="0DDC55AC" w14:textId="77777777" w:rsidR="00097C01" w:rsidRDefault="00097C01" w:rsidP="00594A79">
            <w:pPr>
              <w:pStyle w:val="2bNormal"/>
            </w:pPr>
          </w:p>
        </w:tc>
        <w:tc>
          <w:tcPr>
            <w:tcW w:w="2268" w:type="dxa"/>
          </w:tcPr>
          <w:p w14:paraId="58CF697F" w14:textId="433AF9C5" w:rsidR="00097C01" w:rsidRDefault="00097C01" w:rsidP="00594A79">
            <w:pPr>
              <w:pStyle w:val="2bNormal"/>
            </w:pPr>
          </w:p>
        </w:tc>
        <w:tc>
          <w:tcPr>
            <w:tcW w:w="5273" w:type="dxa"/>
          </w:tcPr>
          <w:p w14:paraId="280F07F4" w14:textId="1A477AB4" w:rsidR="00097C01" w:rsidRDefault="00097C01" w:rsidP="00594A79">
            <w:pPr>
              <w:pStyle w:val="2bNormal"/>
            </w:pPr>
          </w:p>
        </w:tc>
        <w:tc>
          <w:tcPr>
            <w:tcW w:w="1134" w:type="dxa"/>
          </w:tcPr>
          <w:p w14:paraId="40FE3B58" w14:textId="50A57166" w:rsidR="00097C01" w:rsidRDefault="00097C01" w:rsidP="00594A79">
            <w:pPr>
              <w:pStyle w:val="2bNormal"/>
            </w:pPr>
          </w:p>
        </w:tc>
      </w:tr>
    </w:tbl>
    <w:p w14:paraId="0AE231A2" w14:textId="3A3F22F8" w:rsidR="00770450" w:rsidRDefault="00770450" w:rsidP="00770450">
      <w:pPr>
        <w:pStyle w:val="2bNormal"/>
      </w:pPr>
      <w:bookmarkStart w:id="2" w:name="_Toc114850800"/>
      <w:bookmarkStart w:id="3" w:name="_Toc114851421"/>
      <w:bookmarkStart w:id="4" w:name="_Toc118982163"/>
    </w:p>
    <w:tbl>
      <w:tblPr>
        <w:tblStyle w:val="InforTable"/>
        <w:tblW w:w="0" w:type="auto"/>
        <w:tblBorders>
          <w:insideH w:val="single" w:sz="4" w:space="0" w:color="BFBFBF" w:themeColor="background1" w:themeShade="BF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2268"/>
        <w:gridCol w:w="5273"/>
        <w:gridCol w:w="1148"/>
      </w:tblGrid>
      <w:tr w:rsidR="00770450" w14:paraId="0C87EA28" w14:textId="77777777" w:rsidTr="00F716D9">
        <w:tc>
          <w:tcPr>
            <w:tcW w:w="1418" w:type="dxa"/>
            <w:vMerge w:val="restart"/>
          </w:tcPr>
          <w:p w14:paraId="1B7CCDE6" w14:textId="7A72E1C9" w:rsidR="00770450" w:rsidRDefault="00770450" w:rsidP="006C47AD">
            <w:pPr>
              <w:pStyle w:val="2bNormal"/>
            </w:pPr>
            <w:r>
              <w:t>Change Control</w:t>
            </w:r>
          </w:p>
        </w:tc>
        <w:tc>
          <w:tcPr>
            <w:tcW w:w="2268" w:type="dxa"/>
          </w:tcPr>
          <w:p w14:paraId="1DF3B99D" w14:textId="75954915" w:rsidR="00770450" w:rsidRDefault="00BF20D4" w:rsidP="00D25ECD">
            <w:pPr>
              <w:pStyle w:val="3aNormal"/>
            </w:pPr>
            <w:r>
              <w:t>Eshan Fernando</w:t>
            </w:r>
          </w:p>
        </w:tc>
        <w:tc>
          <w:tcPr>
            <w:tcW w:w="5273" w:type="dxa"/>
          </w:tcPr>
          <w:p w14:paraId="2A247355" w14:textId="67F2EA04" w:rsidR="00770450" w:rsidRDefault="00BF20D4" w:rsidP="006C47AD">
            <w:pPr>
              <w:pStyle w:val="2bNormal"/>
            </w:pPr>
            <w:r>
              <w:t>Creation</w:t>
            </w:r>
          </w:p>
        </w:tc>
        <w:tc>
          <w:tcPr>
            <w:tcW w:w="1148" w:type="dxa"/>
          </w:tcPr>
          <w:p w14:paraId="53695FAA" w14:textId="7D62A73F" w:rsidR="00770450" w:rsidRDefault="00F716D9" w:rsidP="006C47AD">
            <w:pPr>
              <w:pStyle w:val="2bNormal"/>
            </w:pPr>
            <w:r>
              <w:t>Date</w:t>
            </w:r>
            <w:r w:rsidR="00BF20D4">
              <w:t xml:space="preserve">: </w:t>
            </w:r>
            <w:r w:rsidR="004808CA">
              <w:t>13</w:t>
            </w:r>
            <w:r w:rsidR="00A13689">
              <w:t>/</w:t>
            </w:r>
            <w:r w:rsidR="004808CA">
              <w:t>01</w:t>
            </w:r>
            <w:r w:rsidR="00BF20D4">
              <w:t>/202</w:t>
            </w:r>
            <w:r w:rsidR="004808CA">
              <w:t>6</w:t>
            </w:r>
          </w:p>
        </w:tc>
      </w:tr>
      <w:tr w:rsidR="002D33D6" w14:paraId="35A68526" w14:textId="77777777" w:rsidTr="00F716D9">
        <w:tc>
          <w:tcPr>
            <w:tcW w:w="1418" w:type="dxa"/>
            <w:vMerge/>
          </w:tcPr>
          <w:p w14:paraId="026CA891" w14:textId="77777777" w:rsidR="002D33D6" w:rsidRDefault="002D33D6" w:rsidP="006C47AD">
            <w:pPr>
              <w:pStyle w:val="2bNormal"/>
            </w:pPr>
          </w:p>
        </w:tc>
        <w:tc>
          <w:tcPr>
            <w:tcW w:w="2268" w:type="dxa"/>
          </w:tcPr>
          <w:p w14:paraId="1D8B684B" w14:textId="056AB3E2" w:rsidR="002D33D6" w:rsidRDefault="002D33D6" w:rsidP="00D25ECD">
            <w:pPr>
              <w:pStyle w:val="3aNormal"/>
            </w:pPr>
            <w:r>
              <w:t>Eshan Fernando</w:t>
            </w:r>
          </w:p>
        </w:tc>
        <w:tc>
          <w:tcPr>
            <w:tcW w:w="5273" w:type="dxa"/>
          </w:tcPr>
          <w:p w14:paraId="082CBFC5" w14:textId="32C2D761" w:rsidR="002D33D6" w:rsidRDefault="002D33D6" w:rsidP="006C47AD">
            <w:pPr>
              <w:pStyle w:val="2bNormal"/>
            </w:pPr>
            <w:r>
              <w:t>Change</w:t>
            </w:r>
            <w:r w:rsidR="004937FF">
              <w:t>d the way the process is initiated: Based on an event rather than a script</w:t>
            </w:r>
            <w:r w:rsidR="000B239B">
              <w:t>. M</w:t>
            </w:r>
            <w:r w:rsidR="007E469E">
              <w:t>inor changes to API inputs</w:t>
            </w:r>
            <w:r w:rsidR="00045E5D">
              <w:t>,</w:t>
            </w:r>
            <w:r w:rsidR="000B239B">
              <w:t xml:space="preserve"> </w:t>
            </w:r>
            <w:r w:rsidR="000643CA">
              <w:t>elaborate</w:t>
            </w:r>
            <w:r w:rsidR="001558E4">
              <w:t xml:space="preserve"> </w:t>
            </w:r>
            <w:r w:rsidR="000B239B">
              <w:t>API inputs,</w:t>
            </w:r>
            <w:r w:rsidR="00045E5D">
              <w:t xml:space="preserve"> </w:t>
            </w:r>
            <w:r w:rsidR="000B239B">
              <w:t>couple of new APIs added</w:t>
            </w:r>
            <w:r w:rsidR="00993565">
              <w:t xml:space="preserve"> based on technical feedback</w:t>
            </w:r>
          </w:p>
        </w:tc>
        <w:tc>
          <w:tcPr>
            <w:tcW w:w="1148" w:type="dxa"/>
          </w:tcPr>
          <w:p w14:paraId="37C5ADBA" w14:textId="6D1E8C85" w:rsidR="002D33D6" w:rsidRDefault="004937FF" w:rsidP="006C47AD">
            <w:pPr>
              <w:pStyle w:val="2bNormal"/>
            </w:pPr>
            <w:r>
              <w:t>2</w:t>
            </w:r>
            <w:r w:rsidR="001558E4">
              <w:t>9</w:t>
            </w:r>
            <w:r>
              <w:t>/01/2026</w:t>
            </w:r>
          </w:p>
        </w:tc>
      </w:tr>
      <w:tr w:rsidR="000643CA" w14:paraId="0AB0A1D0" w14:textId="77777777" w:rsidTr="00F716D9">
        <w:tc>
          <w:tcPr>
            <w:tcW w:w="1418" w:type="dxa"/>
            <w:vMerge/>
          </w:tcPr>
          <w:p w14:paraId="5036C5F0" w14:textId="77777777" w:rsidR="000643CA" w:rsidRDefault="000643CA" w:rsidP="006C47AD">
            <w:pPr>
              <w:pStyle w:val="2bNormal"/>
            </w:pPr>
          </w:p>
        </w:tc>
        <w:tc>
          <w:tcPr>
            <w:tcW w:w="2268" w:type="dxa"/>
          </w:tcPr>
          <w:p w14:paraId="60546971" w14:textId="181E1059" w:rsidR="000643CA" w:rsidRDefault="000643CA" w:rsidP="00D25ECD">
            <w:pPr>
              <w:pStyle w:val="3aNormal"/>
            </w:pPr>
            <w:r>
              <w:t>Eshan Fernando</w:t>
            </w:r>
          </w:p>
        </w:tc>
        <w:tc>
          <w:tcPr>
            <w:tcW w:w="5273" w:type="dxa"/>
          </w:tcPr>
          <w:p w14:paraId="215E0B6A" w14:textId="3ACDCA0A" w:rsidR="000643CA" w:rsidRDefault="000643CA" w:rsidP="006C47AD">
            <w:pPr>
              <w:pStyle w:val="2bNormal"/>
            </w:pPr>
            <w:r>
              <w:t>Changes to few API inputs</w:t>
            </w:r>
            <w:r w:rsidR="00093A96">
              <w:t xml:space="preserve"> involving descriptions in line with Simpsons data loads</w:t>
            </w:r>
            <w:r w:rsidR="00D65178">
              <w:t xml:space="preserve">, add QMS009MI: </w:t>
            </w:r>
            <w:r w:rsidR="00026919" w:rsidRPr="00026919">
              <w:t>AddQualityPlan</w:t>
            </w:r>
          </w:p>
        </w:tc>
        <w:tc>
          <w:tcPr>
            <w:tcW w:w="1148" w:type="dxa"/>
          </w:tcPr>
          <w:p w14:paraId="2FE8A28C" w14:textId="02B70923" w:rsidR="000643CA" w:rsidRDefault="00093A96" w:rsidP="006C47AD">
            <w:pPr>
              <w:pStyle w:val="2bNormal"/>
            </w:pPr>
            <w:r>
              <w:t>18/02/2026</w:t>
            </w:r>
          </w:p>
        </w:tc>
      </w:tr>
      <w:tr w:rsidR="00625528" w14:paraId="1688DA32" w14:textId="77777777" w:rsidTr="00F716D9">
        <w:tc>
          <w:tcPr>
            <w:tcW w:w="1418" w:type="dxa"/>
            <w:vMerge/>
          </w:tcPr>
          <w:p w14:paraId="3904586F" w14:textId="77777777" w:rsidR="00625528" w:rsidRDefault="00625528" w:rsidP="006C47AD">
            <w:pPr>
              <w:pStyle w:val="2bNormal"/>
            </w:pPr>
          </w:p>
        </w:tc>
        <w:tc>
          <w:tcPr>
            <w:tcW w:w="2268" w:type="dxa"/>
          </w:tcPr>
          <w:p w14:paraId="76C16BEB" w14:textId="38F9149A" w:rsidR="00625528" w:rsidRDefault="00625528" w:rsidP="00D25ECD">
            <w:pPr>
              <w:pStyle w:val="3aNormal"/>
            </w:pPr>
            <w:r>
              <w:t>Eshan Fernando</w:t>
            </w:r>
          </w:p>
        </w:tc>
        <w:tc>
          <w:tcPr>
            <w:tcW w:w="5273" w:type="dxa"/>
          </w:tcPr>
          <w:p w14:paraId="75560F27" w14:textId="6AAA2479" w:rsidR="00625528" w:rsidRDefault="00175B03" w:rsidP="006C47AD">
            <w:pPr>
              <w:pStyle w:val="2bNormal"/>
            </w:pPr>
            <w:r>
              <w:t xml:space="preserve">Refine the logic for </w:t>
            </w:r>
            <w:r w:rsidR="00264FF7">
              <w:t>IBC and all other lines</w:t>
            </w:r>
            <w:r w:rsidR="003F730F">
              <w:t>, changes to QMS009MI: AddQualityPlan</w:t>
            </w:r>
            <w:r w:rsidR="00B84F34">
              <w:t>, QMS200MI: AddQISpec</w:t>
            </w:r>
            <w:r w:rsidR="003F730F">
              <w:t xml:space="preserve"> inputs</w:t>
            </w:r>
          </w:p>
        </w:tc>
        <w:tc>
          <w:tcPr>
            <w:tcW w:w="1148" w:type="dxa"/>
          </w:tcPr>
          <w:p w14:paraId="019043E2" w14:textId="713C6C7E" w:rsidR="00625528" w:rsidRDefault="00175B03" w:rsidP="006C47AD">
            <w:pPr>
              <w:pStyle w:val="2bNormal"/>
            </w:pPr>
            <w:r>
              <w:t>23</w:t>
            </w:r>
            <w:r w:rsidR="00564EF6">
              <w:t>/04/2026</w:t>
            </w:r>
          </w:p>
        </w:tc>
      </w:tr>
      <w:tr w:rsidR="006C7804" w14:paraId="2D95C43C" w14:textId="77777777" w:rsidTr="00F716D9">
        <w:tc>
          <w:tcPr>
            <w:tcW w:w="1418" w:type="dxa"/>
            <w:vMerge/>
          </w:tcPr>
          <w:p w14:paraId="6266F6F1" w14:textId="77777777" w:rsidR="006C7804" w:rsidRDefault="006C7804" w:rsidP="006C47AD">
            <w:pPr>
              <w:pStyle w:val="2bNormal"/>
            </w:pPr>
          </w:p>
        </w:tc>
        <w:tc>
          <w:tcPr>
            <w:tcW w:w="2268" w:type="dxa"/>
          </w:tcPr>
          <w:p w14:paraId="231C7802" w14:textId="4F1BC003" w:rsidR="006C7804" w:rsidRDefault="006C7804" w:rsidP="00D25ECD">
            <w:pPr>
              <w:pStyle w:val="3aNormal"/>
            </w:pPr>
            <w:r>
              <w:t>Eshan Fernando</w:t>
            </w:r>
          </w:p>
        </w:tc>
        <w:tc>
          <w:tcPr>
            <w:tcW w:w="5273" w:type="dxa"/>
          </w:tcPr>
          <w:p w14:paraId="1634B341" w14:textId="1C49C9F0" w:rsidR="006C7804" w:rsidRDefault="006C7804" w:rsidP="006C47AD">
            <w:pPr>
              <w:pStyle w:val="2bNormal"/>
            </w:pPr>
            <w:r>
              <w:t>Retrieve shelf life against recipe code and update pack code</w:t>
            </w:r>
          </w:p>
        </w:tc>
        <w:tc>
          <w:tcPr>
            <w:tcW w:w="1148" w:type="dxa"/>
          </w:tcPr>
          <w:p w14:paraId="7ECD85DF" w14:textId="35371E5F" w:rsidR="006C7804" w:rsidRDefault="006C7804" w:rsidP="006C47AD">
            <w:pPr>
              <w:pStyle w:val="2bNormal"/>
            </w:pPr>
            <w:r>
              <w:t>07/07/2026</w:t>
            </w:r>
          </w:p>
        </w:tc>
      </w:tr>
      <w:tr w:rsidR="006A583E" w14:paraId="73FD5119" w14:textId="77777777" w:rsidTr="00F716D9">
        <w:tc>
          <w:tcPr>
            <w:tcW w:w="1418" w:type="dxa"/>
            <w:vMerge/>
          </w:tcPr>
          <w:p w14:paraId="0B7176DE" w14:textId="77777777" w:rsidR="006A583E" w:rsidRDefault="006A583E" w:rsidP="006C47AD">
            <w:pPr>
              <w:pStyle w:val="2bNormal"/>
            </w:pPr>
          </w:p>
        </w:tc>
        <w:tc>
          <w:tcPr>
            <w:tcW w:w="2268" w:type="dxa"/>
          </w:tcPr>
          <w:p w14:paraId="1AE9D2C1" w14:textId="05B00EB9" w:rsidR="006A583E" w:rsidRDefault="006A583E" w:rsidP="00D25ECD">
            <w:pPr>
              <w:pStyle w:val="3aNormal"/>
            </w:pPr>
            <w:r>
              <w:t>Eshan Fernando</w:t>
            </w:r>
          </w:p>
        </w:tc>
        <w:tc>
          <w:tcPr>
            <w:tcW w:w="5273" w:type="dxa"/>
          </w:tcPr>
          <w:p w14:paraId="1747011F" w14:textId="55DC4020" w:rsidR="006A583E" w:rsidRDefault="00832456" w:rsidP="006C47AD">
            <w:pPr>
              <w:pStyle w:val="2bNormal"/>
            </w:pPr>
            <w:r>
              <w:t>A</w:t>
            </w:r>
            <w:r w:rsidR="0088155B">
              <w:t>djust dates on MIXING and PACKING specification</w:t>
            </w:r>
            <w:r w:rsidR="000A34C0">
              <w:t xml:space="preserve"> API</w:t>
            </w:r>
            <w:r w:rsidR="0088155B">
              <w:t xml:space="preserve"> inputs</w:t>
            </w:r>
            <w:r>
              <w:t xml:space="preserve"> and </w:t>
            </w:r>
            <w:r w:rsidR="003B2079">
              <w:t xml:space="preserve">update density when </w:t>
            </w:r>
            <w:r w:rsidR="00E35E67">
              <w:t>a density value exists</w:t>
            </w:r>
          </w:p>
        </w:tc>
        <w:tc>
          <w:tcPr>
            <w:tcW w:w="1148" w:type="dxa"/>
          </w:tcPr>
          <w:p w14:paraId="1A02AEEC" w14:textId="07DEB312" w:rsidR="006A583E" w:rsidRDefault="00820963" w:rsidP="006C47AD">
            <w:pPr>
              <w:pStyle w:val="2bNormal"/>
            </w:pPr>
            <w:r>
              <w:t>08</w:t>
            </w:r>
            <w:r w:rsidR="006A583E">
              <w:t>/0</w:t>
            </w:r>
            <w:r>
              <w:t>9</w:t>
            </w:r>
            <w:r w:rsidR="006A583E">
              <w:t>/2026</w:t>
            </w:r>
          </w:p>
        </w:tc>
      </w:tr>
      <w:tr w:rsidR="00770450" w14:paraId="3DF9131A" w14:textId="77777777" w:rsidTr="00F716D9">
        <w:tc>
          <w:tcPr>
            <w:tcW w:w="1418" w:type="dxa"/>
            <w:vMerge/>
          </w:tcPr>
          <w:p w14:paraId="552EBB80" w14:textId="77777777" w:rsidR="00770450" w:rsidRDefault="00770450" w:rsidP="006C47AD">
            <w:pPr>
              <w:pStyle w:val="2bNormal"/>
            </w:pPr>
          </w:p>
        </w:tc>
        <w:tc>
          <w:tcPr>
            <w:tcW w:w="2268" w:type="dxa"/>
          </w:tcPr>
          <w:p w14:paraId="7CDBF576" w14:textId="2FBE18D5" w:rsidR="00770450" w:rsidRDefault="00770450" w:rsidP="006C47AD">
            <w:pPr>
              <w:pStyle w:val="2bNormal"/>
            </w:pPr>
          </w:p>
        </w:tc>
        <w:tc>
          <w:tcPr>
            <w:tcW w:w="5273" w:type="dxa"/>
          </w:tcPr>
          <w:p w14:paraId="1D64B983" w14:textId="49111777" w:rsidR="00770450" w:rsidRDefault="00770450" w:rsidP="006C47AD">
            <w:pPr>
              <w:pStyle w:val="2bNormal"/>
            </w:pPr>
          </w:p>
        </w:tc>
        <w:tc>
          <w:tcPr>
            <w:tcW w:w="1148" w:type="dxa"/>
          </w:tcPr>
          <w:p w14:paraId="3C2DA3FE" w14:textId="39D9FB8E" w:rsidR="00770450" w:rsidRDefault="00F716D9" w:rsidP="006C47AD">
            <w:pPr>
              <w:pStyle w:val="2bNormal"/>
            </w:pPr>
            <w:r>
              <w:t>Date</w:t>
            </w:r>
          </w:p>
        </w:tc>
      </w:tr>
    </w:tbl>
    <w:p w14:paraId="232D4A01" w14:textId="38401394" w:rsidR="00770450" w:rsidRPr="000B004A" w:rsidRDefault="0052150F" w:rsidP="000B004A">
      <w:pPr>
        <w:pStyle w:val="2aH1"/>
      </w:pPr>
      <w:bookmarkStart w:id="5" w:name="_Toc239767565"/>
      <w:r w:rsidRPr="000B004A">
        <w:t>Contents</w:t>
      </w:r>
      <w:bookmarkEnd w:id="5"/>
    </w:p>
    <w:p w14:paraId="1C17EA45" w14:textId="34DA2E61" w:rsidR="00564124" w:rsidRDefault="00D25ECD">
      <w:pPr>
        <w:pStyle w:val="TOC1"/>
        <w:tabs>
          <w:tab w:val="right" w:pos="10097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en-GB" w:eastAsia="en-GB"/>
          <w14:ligatures w14:val="standardContextual"/>
        </w:rPr>
      </w:pPr>
      <w:r>
        <w:fldChar w:fldCharType="begin"/>
      </w:r>
      <w:r>
        <w:instrText xml:space="preserve"> TOC \h \z \t "1a Title,1,2a H1,2,3a H3,3,4a H4,4" </w:instrText>
      </w:r>
      <w:r>
        <w:fldChar w:fldCharType="separate"/>
      </w:r>
      <w:hyperlink w:anchor="_Toc239767563" w:history="1">
        <w:r w:rsidR="00564124" w:rsidRPr="00F62F17">
          <w:rPr>
            <w:rStyle w:val="Hyperlink"/>
            <w:noProof/>
          </w:rPr>
          <w:t>ANA-050 Functional Specification</w:t>
        </w:r>
        <w:r w:rsidR="00564124">
          <w:rPr>
            <w:noProof/>
            <w:webHidden/>
          </w:rPr>
          <w:tab/>
        </w:r>
        <w:r w:rsidR="00564124">
          <w:rPr>
            <w:noProof/>
            <w:webHidden/>
          </w:rPr>
          <w:fldChar w:fldCharType="begin"/>
        </w:r>
        <w:r w:rsidR="00564124">
          <w:rPr>
            <w:noProof/>
            <w:webHidden/>
          </w:rPr>
          <w:instrText xml:space="preserve"> PAGEREF _Toc239767563 \h </w:instrText>
        </w:r>
        <w:r w:rsidR="00564124">
          <w:rPr>
            <w:noProof/>
            <w:webHidden/>
          </w:rPr>
        </w:r>
        <w:r w:rsidR="00564124">
          <w:rPr>
            <w:noProof/>
            <w:webHidden/>
          </w:rPr>
          <w:fldChar w:fldCharType="separate"/>
        </w:r>
        <w:r w:rsidR="00564124">
          <w:rPr>
            <w:noProof/>
            <w:webHidden/>
          </w:rPr>
          <w:t>1</w:t>
        </w:r>
        <w:r w:rsidR="00564124">
          <w:rPr>
            <w:noProof/>
            <w:webHidden/>
          </w:rPr>
          <w:fldChar w:fldCharType="end"/>
        </w:r>
      </w:hyperlink>
    </w:p>
    <w:p w14:paraId="5C831981" w14:textId="6843F998" w:rsidR="00564124" w:rsidRDefault="00564124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9767564" w:history="1">
        <w:r w:rsidRPr="00F62F17">
          <w:rPr>
            <w:rStyle w:val="Hyperlink"/>
            <w:noProof/>
          </w:rPr>
          <w:t>Document Properties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_Toc239767564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C764BCC" w14:textId="15EBBA2C" w:rsidR="00564124" w:rsidRDefault="00564124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9767565" w:history="1">
        <w:r w:rsidRPr="00F62F17">
          <w:rPr>
            <w:rStyle w:val="Hyperlink"/>
            <w:noProof/>
          </w:rPr>
          <w:t>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_Toc239767565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1469418" w14:textId="560822BE" w:rsidR="00564124" w:rsidRDefault="00564124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9767566" w:history="1">
        <w:r w:rsidRPr="00F62F17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_Toc239767566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BAC4565" w14:textId="057ABBBD" w:rsidR="00564124" w:rsidRDefault="00564124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9767567" w:history="1">
        <w:r w:rsidRPr="00F62F17">
          <w:rPr>
            <w:rStyle w:val="Hyperlink"/>
            <w:noProof/>
          </w:rPr>
          <w:t>Functional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_Toc239767567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AEF0404" w14:textId="7ED30B2D" w:rsidR="00564124" w:rsidRDefault="00564124">
      <w:pPr>
        <w:pStyle w:val="TOC3"/>
        <w:tabs>
          <w:tab w:val="right" w:pos="10097"/>
        </w:tabs>
        <w:rPr>
          <w:rFonts w:eastAsiaTheme="minorEastAsia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9767568" w:history="1">
        <w:r w:rsidRPr="00F62F17">
          <w:rPr>
            <w:rStyle w:val="Hyperlink"/>
            <w:noProof/>
          </w:rPr>
          <w:t>Current process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_Toc239767568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E79DC80" w14:textId="765D6717" w:rsidR="00564124" w:rsidRDefault="00564124">
      <w:pPr>
        <w:pStyle w:val="TOC3"/>
        <w:tabs>
          <w:tab w:val="right" w:pos="10097"/>
        </w:tabs>
        <w:rPr>
          <w:rFonts w:eastAsiaTheme="minorEastAsia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9767569" w:history="1">
        <w:r w:rsidRPr="00F62F17">
          <w:rPr>
            <w:rStyle w:val="Hyperlink"/>
            <w:noProof/>
          </w:rPr>
          <w:t>Proposed process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_Toc239767569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40D0C8B" w14:textId="1B019B59" w:rsidR="00564124" w:rsidRDefault="00564124">
      <w:pPr>
        <w:pStyle w:val="TOC4"/>
        <w:tabs>
          <w:tab w:val="right" w:pos="10097"/>
        </w:tabs>
        <w:rPr>
          <w:rFonts w:eastAsiaTheme="minorEastAsia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9767570" w:history="1">
        <w:r w:rsidRPr="00F62F17">
          <w:rPr>
            <w:rStyle w:val="Hyperlink"/>
            <w:noProof/>
            <w:lang w:val="en-GB" w:eastAsia="en-US"/>
          </w:rPr>
          <w:t>Trigger to initiate the workflow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_Toc239767570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3A6F5A8" w14:textId="5C99ECFC" w:rsidR="00564124" w:rsidRDefault="00564124">
      <w:pPr>
        <w:pStyle w:val="TOC4"/>
        <w:tabs>
          <w:tab w:val="right" w:pos="10097"/>
        </w:tabs>
        <w:rPr>
          <w:rFonts w:eastAsiaTheme="minorEastAsia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9767571" w:history="1">
        <w:r w:rsidRPr="00F62F17">
          <w:rPr>
            <w:rStyle w:val="Hyperlink"/>
            <w:noProof/>
          </w:rPr>
          <w:t>Below is the sequence in which APIs are executed.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_Toc239767571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72AFA9B" w14:textId="70BCC4C4" w:rsidR="00564124" w:rsidRDefault="00564124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9767572" w:history="1">
        <w:r w:rsidRPr="00F62F17">
          <w:rPr>
            <w:rStyle w:val="Hyperlink"/>
            <w:noProof/>
            <w:lang w:val="en-GB"/>
          </w:rPr>
          <w:t>Assumptions &amp; Limitations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_Toc239767572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163ECC5" w14:textId="26DCFE93" w:rsidR="00D67418" w:rsidRDefault="00D25ECD" w:rsidP="00D25ECD">
      <w:pPr>
        <w:pStyle w:val="2bNormal"/>
        <w:rPr>
          <w:rFonts w:cstheme="minorHAnsi"/>
        </w:rPr>
      </w:pPr>
      <w:r>
        <w:rPr>
          <w:rFonts w:cstheme="minorHAnsi"/>
        </w:rPr>
        <w:fldChar w:fldCharType="end"/>
      </w:r>
      <w:r w:rsidR="00D67418">
        <w:rPr>
          <w:rFonts w:cstheme="minorHAnsi"/>
        </w:rPr>
        <w:br w:type="page"/>
      </w:r>
    </w:p>
    <w:p w14:paraId="627BFD52" w14:textId="544BBBE5" w:rsidR="00081292" w:rsidRPr="000B004A" w:rsidRDefault="00F33A16" w:rsidP="000B004A">
      <w:pPr>
        <w:pStyle w:val="2aH1"/>
      </w:pPr>
      <w:bookmarkStart w:id="6" w:name="_Toc239767566"/>
      <w:r w:rsidRPr="000B004A">
        <w:lastRenderedPageBreak/>
        <w:t>Introduction</w:t>
      </w:r>
      <w:bookmarkEnd w:id="6"/>
    </w:p>
    <w:p w14:paraId="1C931354" w14:textId="5E1DAA34" w:rsidR="00290F11" w:rsidRDefault="00F33A16" w:rsidP="00F33A16">
      <w:pPr>
        <w:pStyle w:val="2bNormal"/>
      </w:pPr>
      <w:r>
        <w:t xml:space="preserve">This </w:t>
      </w:r>
      <w:fldSimple w:instr=" TITLE   \* MERGEFORMAT ">
        <w:r w:rsidR="00564124">
          <w:t>ANA-050 Functional Specification</w:t>
        </w:r>
      </w:fldSimple>
      <w:r>
        <w:t xml:space="preserve"> provides </w:t>
      </w:r>
      <w:r w:rsidR="00E425D3">
        <w:t xml:space="preserve">a functional solution for the </w:t>
      </w:r>
      <w:sdt>
        <w:sdtPr>
          <w:alias w:val="Subject"/>
          <w:tag w:val=""/>
          <w:id w:val="1645775991"/>
          <w:placeholder>
            <w:docPart w:val="247EC70D88174F6F9A15669170752582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EndPr/>
        <w:sdtContent>
          <w:r w:rsidR="00B47599">
            <w:t>Auto Attach Recipe Specification and Density Information to Pack V6.0</w:t>
          </w:r>
        </w:sdtContent>
      </w:sdt>
      <w:r w:rsidR="00C73136">
        <w:t xml:space="preserve"> </w:t>
      </w:r>
      <w:r w:rsidR="00E425D3">
        <w:t>requested by</w:t>
      </w:r>
      <w:r>
        <w:t xml:space="preserve"> </w:t>
      </w:r>
      <w:sdt>
        <w:sdtPr>
          <w:alias w:val="Company"/>
          <w:tag w:val=""/>
          <w:id w:val="1164428099"/>
          <w:placeholder>
            <w:docPart w:val="DA87450C23164588BA8466AE0F921D33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/>
        <w:sdtContent>
          <w:r w:rsidR="00A56476">
            <w:t>Simpsons Beverages</w:t>
          </w:r>
        </w:sdtContent>
      </w:sdt>
      <w:r>
        <w:t>.</w:t>
      </w:r>
      <w:r w:rsidR="00290F11">
        <w:t xml:space="preserve"> </w:t>
      </w:r>
    </w:p>
    <w:p w14:paraId="6BC62F75" w14:textId="0A991F04" w:rsidR="00290F11" w:rsidRDefault="00290F11" w:rsidP="00F33A16">
      <w:pPr>
        <w:pStyle w:val="2bNormal"/>
      </w:pPr>
      <w:r>
        <w:t xml:space="preserve">It is not intended to provide </w:t>
      </w:r>
      <w:r w:rsidR="00544B6D">
        <w:t>technical</w:t>
      </w:r>
      <w:r>
        <w:t xml:space="preserve"> information. A</w:t>
      </w:r>
      <w:r w:rsidR="003666BB">
        <w:t xml:space="preserve">ny supporting technical information </w:t>
      </w:r>
      <w:r>
        <w:t>can be found in the accompanying ‘</w:t>
      </w:r>
      <w:r w:rsidR="004C47C0">
        <w:t>TAR</w:t>
      </w:r>
      <w:r>
        <w:t>-0</w:t>
      </w:r>
      <w:r w:rsidR="004C47C0">
        <w:t>4</w:t>
      </w:r>
      <w:r>
        <w:t xml:space="preserve">0 </w:t>
      </w:r>
      <w:r w:rsidR="004C47C0">
        <w:t>Technical</w:t>
      </w:r>
      <w:r>
        <w:t xml:space="preserve"> Specification’ document, if provided.</w:t>
      </w:r>
    </w:p>
    <w:p w14:paraId="2A50A054" w14:textId="77777777" w:rsidR="00F33A16" w:rsidRDefault="00F33A16" w:rsidP="00F33A16">
      <w:pPr>
        <w:pStyle w:val="2bNormal"/>
      </w:pPr>
    </w:p>
    <w:p w14:paraId="7995C2F6" w14:textId="4CF047BE" w:rsidR="00C73136" w:rsidRDefault="00F33A16" w:rsidP="00DB065E">
      <w:pPr>
        <w:pStyle w:val="2bNormal"/>
      </w:pPr>
      <w:r>
        <w:t xml:space="preserve">The primary objective of this specification </w:t>
      </w:r>
      <w:r w:rsidR="00DB065E">
        <w:t>is to provide a functional overview of a solution to the proposed modification.</w:t>
      </w:r>
    </w:p>
    <w:p w14:paraId="39A8465F" w14:textId="77777777" w:rsidR="00290F11" w:rsidRDefault="00290F11" w:rsidP="00290F11">
      <w:pPr>
        <w:pStyle w:val="2bNormal"/>
        <w:ind w:left="360"/>
      </w:pPr>
    </w:p>
    <w:p w14:paraId="4264590B" w14:textId="5520FBA3" w:rsidR="00290F11" w:rsidRDefault="00290F11" w:rsidP="00290F11">
      <w:pPr>
        <w:pStyle w:val="2bNormal"/>
      </w:pPr>
      <w:r>
        <w:t xml:space="preserve">It does not consist of </w:t>
      </w:r>
      <w:r w:rsidR="00F96A6F">
        <w:t xml:space="preserve">any </w:t>
      </w:r>
      <w:r>
        <w:t xml:space="preserve">training material </w:t>
      </w:r>
      <w:r w:rsidR="00F96A6F">
        <w:t xml:space="preserve">that explains to a detailed level how the deliverables form the </w:t>
      </w:r>
      <w:r w:rsidR="00240B76">
        <w:t>functional</w:t>
      </w:r>
      <w:r w:rsidR="00F96A6F">
        <w:t xml:space="preserve"> solution</w:t>
      </w:r>
      <w:r>
        <w:t>. It</w:t>
      </w:r>
      <w:r w:rsidR="000B004A">
        <w:t xml:space="preserve"> is</w:t>
      </w:r>
      <w:r>
        <w:t xml:space="preserve"> expected </w:t>
      </w:r>
      <w:r w:rsidR="000B004A">
        <w:t xml:space="preserve">that </w:t>
      </w:r>
      <w:r>
        <w:t xml:space="preserve">the reader of this </w:t>
      </w:r>
      <w:r w:rsidR="008C02C2">
        <w:t>document</w:t>
      </w:r>
      <w:r>
        <w:t xml:space="preserve"> is to have </w:t>
      </w:r>
      <w:r w:rsidR="004619E2">
        <w:t>a good understanding of</w:t>
      </w:r>
      <w:r w:rsidR="00240B76">
        <w:t xml:space="preserve"> any </w:t>
      </w:r>
      <w:r w:rsidR="0055781B">
        <w:t xml:space="preserve">Infor </w:t>
      </w:r>
      <w:r w:rsidR="00752A59">
        <w:t xml:space="preserve">M3 </w:t>
      </w:r>
      <w:r w:rsidR="00240B76">
        <w:t xml:space="preserve">programs </w:t>
      </w:r>
      <w:r w:rsidR="00752A59">
        <w:t xml:space="preserve">mentioned within this </w:t>
      </w:r>
      <w:r w:rsidR="0050022D">
        <w:t>specification</w:t>
      </w:r>
      <w:r w:rsidR="00752A59">
        <w:t>.</w:t>
      </w:r>
    </w:p>
    <w:p w14:paraId="08CE6F91" w14:textId="599BE8EA" w:rsidR="00941EF9" w:rsidRDefault="0062101E" w:rsidP="000B004A">
      <w:pPr>
        <w:pStyle w:val="2aH1"/>
      </w:pPr>
      <w:bookmarkStart w:id="7" w:name="_Toc239767567"/>
      <w:bookmarkEnd w:id="2"/>
      <w:bookmarkEnd w:id="3"/>
      <w:bookmarkEnd w:id="4"/>
      <w:r>
        <w:t>Functional</w:t>
      </w:r>
      <w:r w:rsidR="00F33A16" w:rsidRPr="000B004A">
        <w:t xml:space="preserve"> Overview</w:t>
      </w:r>
      <w:bookmarkEnd w:id="7"/>
    </w:p>
    <w:p w14:paraId="163E36EC" w14:textId="72E580BF" w:rsidR="007105C1" w:rsidRPr="007105C1" w:rsidRDefault="007105C1" w:rsidP="007105C1">
      <w:pPr>
        <w:pStyle w:val="3aH3"/>
      </w:pPr>
      <w:bookmarkStart w:id="8" w:name="_Toc239767568"/>
      <w:r>
        <w:t>Current process</w:t>
      </w:r>
      <w:bookmarkEnd w:id="8"/>
    </w:p>
    <w:p w14:paraId="3A8099AA" w14:textId="0DAA622C" w:rsidR="00E63AB8" w:rsidRDefault="00CC524A" w:rsidP="00CC524A">
      <w:pPr>
        <w:pStyle w:val="2bNormal"/>
      </w:pPr>
      <w:r>
        <w:t xml:space="preserve">Certain information that is pushed from PLM to M3 </w:t>
      </w:r>
      <w:r w:rsidR="00881D59">
        <w:t>regarding</w:t>
      </w:r>
      <w:r w:rsidR="00CD4572">
        <w:t xml:space="preserve"> recipe</w:t>
      </w:r>
      <w:r w:rsidR="00D063BE">
        <w:t xml:space="preserve"> item</w:t>
      </w:r>
      <w:r w:rsidR="00CD4572">
        <w:t xml:space="preserve">s </w:t>
      </w:r>
      <w:r w:rsidR="007E3ED4">
        <w:t xml:space="preserve">will be relevant for pack </w:t>
      </w:r>
      <w:r w:rsidR="00C82684">
        <w:t>items.</w:t>
      </w:r>
      <w:r w:rsidR="00CD4572">
        <w:t xml:space="preserve"> </w:t>
      </w:r>
      <w:r w:rsidR="00A34022">
        <w:t xml:space="preserve">Currently this information needs maintaining manually in M3 which is additional work for the team. </w:t>
      </w:r>
      <w:r w:rsidR="003D5810">
        <w:t xml:space="preserve">Information such as recipe </w:t>
      </w:r>
      <w:r w:rsidR="00A34022">
        <w:t>tests and</w:t>
      </w:r>
      <w:r w:rsidR="00B320F6">
        <w:t xml:space="preserve"> </w:t>
      </w:r>
      <w:r w:rsidR="003D5810">
        <w:t xml:space="preserve">density information </w:t>
      </w:r>
      <w:r w:rsidR="00376E80">
        <w:t xml:space="preserve">relevant for the pack item </w:t>
      </w:r>
      <w:r w:rsidR="003D5810">
        <w:t xml:space="preserve">will need to be </w:t>
      </w:r>
      <w:r w:rsidR="002D14B2">
        <w:t xml:space="preserve">manually </w:t>
      </w:r>
      <w:r w:rsidR="003D5810">
        <w:t xml:space="preserve">attached </w:t>
      </w:r>
      <w:r w:rsidR="00EA1742">
        <w:t>to</w:t>
      </w:r>
      <w:r w:rsidR="00D63B98">
        <w:t xml:space="preserve"> the</w:t>
      </w:r>
      <w:r w:rsidR="00EA1742">
        <w:t xml:space="preserve"> pack item </w:t>
      </w:r>
      <w:r w:rsidR="00B320F6">
        <w:t>once</w:t>
      </w:r>
      <w:r w:rsidR="00E66AC7">
        <w:t xml:space="preserve"> the </w:t>
      </w:r>
      <w:r w:rsidR="00F800C7">
        <w:t>recipe</w:t>
      </w:r>
      <w:r w:rsidR="00CE1A90">
        <w:t xml:space="preserve"> item</w:t>
      </w:r>
      <w:r w:rsidR="00F800C7">
        <w:t xml:space="preserve"> is added to the pack </w:t>
      </w:r>
      <w:r w:rsidR="00E44F74">
        <w:t>B</w:t>
      </w:r>
      <w:r w:rsidR="006A1C5B">
        <w:t>ill of Material (BoM)</w:t>
      </w:r>
      <w:r w:rsidR="00F800C7">
        <w:t xml:space="preserve">. </w:t>
      </w:r>
    </w:p>
    <w:p w14:paraId="2E3D9E35" w14:textId="3FF23154" w:rsidR="007105C1" w:rsidRDefault="007105C1" w:rsidP="007105C1">
      <w:pPr>
        <w:pStyle w:val="3aH3"/>
      </w:pPr>
      <w:bookmarkStart w:id="9" w:name="_Toc239767569"/>
      <w:r>
        <w:t>Proposed process</w:t>
      </w:r>
      <w:bookmarkEnd w:id="9"/>
    </w:p>
    <w:p w14:paraId="2B5018CB" w14:textId="2EB55514" w:rsidR="00F71532" w:rsidRDefault="00D063BE" w:rsidP="00A65F04">
      <w:pPr>
        <w:pStyle w:val="3aNormal"/>
      </w:pPr>
      <w:r>
        <w:t>Once a recipe</w:t>
      </w:r>
      <w:r w:rsidR="000F14EE">
        <w:t xml:space="preserve"> item</w:t>
      </w:r>
      <w:r w:rsidR="00F61FB0">
        <w:t xml:space="preserve"> </w:t>
      </w:r>
      <w:r w:rsidR="009840A7">
        <w:t>(Item type Z30)</w:t>
      </w:r>
      <w:r>
        <w:t xml:space="preserve"> is attached to a </w:t>
      </w:r>
      <w:r w:rsidR="000F14EE">
        <w:t xml:space="preserve">pack BOM in </w:t>
      </w:r>
      <w:r w:rsidR="0013637A">
        <w:t xml:space="preserve">PDS002/U1 screen, </w:t>
      </w:r>
      <w:r w:rsidR="00AF34CB">
        <w:t xml:space="preserve">recipe item specification </w:t>
      </w:r>
      <w:r w:rsidR="000F7D3E">
        <w:t>header and tests will be attached to the pack item</w:t>
      </w:r>
      <w:r w:rsidR="002C2287">
        <w:t xml:space="preserve">, </w:t>
      </w:r>
      <w:r w:rsidR="000F7D3E">
        <w:t xml:space="preserve">density information on the recipe item will be multiplied based on pack size </w:t>
      </w:r>
      <w:r w:rsidR="00B134A1">
        <w:t>and attached to the pack item</w:t>
      </w:r>
      <w:r w:rsidR="00A56FB4">
        <w:t xml:space="preserve"> as well as weight checks added to the pack item based on density.</w:t>
      </w:r>
    </w:p>
    <w:p w14:paraId="3F2D0F31" w14:textId="77777777" w:rsidR="00536DA2" w:rsidRDefault="00536DA2" w:rsidP="00A65F04">
      <w:pPr>
        <w:pStyle w:val="3aNormal"/>
      </w:pPr>
    </w:p>
    <w:p w14:paraId="15237CB7" w14:textId="29F60550" w:rsidR="005960F8" w:rsidRDefault="001E2093" w:rsidP="005960F8">
      <w:pPr>
        <w:pStyle w:val="3aNormal"/>
        <w:keepNext/>
      </w:pPr>
      <w:r>
        <w:rPr>
          <w:noProof/>
        </w:rPr>
        <w:lastRenderedPageBreak/>
        <w:drawing>
          <wp:inline distT="0" distB="0" distL="0" distR="0" wp14:anchorId="5E369A6A" wp14:editId="6FCEB1DE">
            <wp:extent cx="5918504" cy="5473981"/>
            <wp:effectExtent l="0" t="0" r="6350" b="0"/>
            <wp:docPr id="182477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763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8504" cy="5473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64BC8" w14:textId="192AB5AE" w:rsidR="0071715E" w:rsidRDefault="005960F8" w:rsidP="006E04EF">
      <w:pPr>
        <w:pStyle w:val="Caption"/>
        <w:jc w:val="left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564124">
        <w:rPr>
          <w:noProof/>
        </w:rPr>
        <w:t>1</w:t>
      </w:r>
      <w:r>
        <w:fldChar w:fldCharType="end"/>
      </w:r>
      <w:r>
        <w:t xml:space="preserve">: Information on recipes that are relevant for pack items automatically </w:t>
      </w:r>
      <w:r w:rsidR="00856AAE">
        <w:t>attached.</w:t>
      </w:r>
    </w:p>
    <w:p w14:paraId="7012F310" w14:textId="2180D490" w:rsidR="001558E4" w:rsidRPr="001558E4" w:rsidRDefault="001558E4" w:rsidP="001B024F">
      <w:pPr>
        <w:pStyle w:val="4aH4"/>
        <w:rPr>
          <w:lang w:val="en-GB" w:eastAsia="en-US"/>
        </w:rPr>
      </w:pPr>
      <w:bookmarkStart w:id="10" w:name="_Toc239767570"/>
      <w:r>
        <w:rPr>
          <w:lang w:val="en-GB" w:eastAsia="en-US"/>
        </w:rPr>
        <w:t>Trigger to initiate the workflow</w:t>
      </w:r>
      <w:bookmarkEnd w:id="10"/>
    </w:p>
    <w:p w14:paraId="5702C7E1" w14:textId="09554A55" w:rsidR="006E04EF" w:rsidRDefault="008F5431" w:rsidP="00391926">
      <w:pPr>
        <w:jc w:val="both"/>
      </w:pPr>
      <w:r w:rsidRPr="008F5431">
        <w:t>When a recipe item is added to the product structure</w:t>
      </w:r>
      <w:r w:rsidR="009B0858">
        <w:t xml:space="preserve"> of a pack item</w:t>
      </w:r>
      <w:r w:rsidRPr="008F5431">
        <w:t xml:space="preserve">, and the user navigates through PDS002/E and PDS002/F </w:t>
      </w:r>
      <w:r w:rsidR="005C4EA7">
        <w:t>and upon</w:t>
      </w:r>
      <w:r w:rsidRPr="008F5431">
        <w:t xml:space="preserve"> returning to PDS002/U1, the workflow should be </w:t>
      </w:r>
      <w:r w:rsidRPr="00CE2EFB">
        <w:t>triggered.</w:t>
      </w:r>
      <w:r w:rsidR="00D322E3" w:rsidRPr="00CE2EFB">
        <w:t xml:space="preserve"> A recipe item is </w:t>
      </w:r>
      <w:r w:rsidR="00874740" w:rsidRPr="00CE2EFB">
        <w:t>identified</w:t>
      </w:r>
      <w:r w:rsidR="00D322E3" w:rsidRPr="00CE2EFB">
        <w:t xml:space="preserve"> based on </w:t>
      </w:r>
      <w:r w:rsidR="005E4C57" w:rsidRPr="00CE2EFB">
        <w:t>‘</w:t>
      </w:r>
      <w:r w:rsidR="00D322E3" w:rsidRPr="00CE2EFB">
        <w:t>item type</w:t>
      </w:r>
      <w:r w:rsidR="005E4C57" w:rsidRPr="00CE2EFB">
        <w:t>’</w:t>
      </w:r>
      <w:r w:rsidR="00D322E3" w:rsidRPr="00CE2EFB">
        <w:t xml:space="preserve"> on it being Z30</w:t>
      </w:r>
      <w:r w:rsidR="00E438E7" w:rsidRPr="00CE2EFB">
        <w:t xml:space="preserve"> (MMITTY field in MITMAS</w:t>
      </w:r>
      <w:r w:rsidR="00ED0F5F" w:rsidRPr="00CE2EFB">
        <w:t xml:space="preserve"> table</w:t>
      </w:r>
      <w:r w:rsidR="00E438E7" w:rsidRPr="00CE2EFB">
        <w:t>)</w:t>
      </w:r>
      <w:r w:rsidR="003B2A80" w:rsidRPr="00CE2EFB">
        <w:t xml:space="preserve">. </w:t>
      </w:r>
      <w:r w:rsidR="00A50908" w:rsidRPr="00CE2EFB">
        <w:t>This workflow should only be triggered when a recipe item</w:t>
      </w:r>
      <w:r w:rsidR="00970D5E" w:rsidRPr="00CE2EFB">
        <w:t xml:space="preserve"> </w:t>
      </w:r>
      <w:r w:rsidR="00A50908" w:rsidRPr="00CE2EFB">
        <w:t xml:space="preserve">is added to the product </w:t>
      </w:r>
      <w:r w:rsidR="00731430" w:rsidRPr="00CE2EFB">
        <w:t>structure,</w:t>
      </w:r>
      <w:r w:rsidR="000B3B61" w:rsidRPr="00CE2EFB">
        <w:t xml:space="preserve"> and the user completes the process of adding a recipe item and returns to PDS002/U1.</w:t>
      </w:r>
      <w:r w:rsidR="00525FE3">
        <w:t xml:space="preserve"> </w:t>
      </w:r>
    </w:p>
    <w:p w14:paraId="07799EDF" w14:textId="77777777" w:rsidR="00ED4DC9" w:rsidRDefault="00ED4DC9" w:rsidP="0071715E"/>
    <w:p w14:paraId="04FAEEC3" w14:textId="4CF4025B" w:rsidR="00535F8C" w:rsidRDefault="00AA6D4B" w:rsidP="00535F8C">
      <w:pPr>
        <w:keepNext/>
      </w:pPr>
      <w:r>
        <w:rPr>
          <w:noProof/>
        </w:rPr>
        <w:lastRenderedPageBreak/>
        <w:drawing>
          <wp:inline distT="0" distB="0" distL="0" distR="0" wp14:anchorId="480B4595" wp14:editId="6394FAD2">
            <wp:extent cx="6417945" cy="4312285"/>
            <wp:effectExtent l="0" t="0" r="1905" b="0"/>
            <wp:docPr id="922712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7126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431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7A670" w14:textId="575156B8" w:rsidR="00ED4DC9" w:rsidRDefault="00535F8C" w:rsidP="00535F8C">
      <w:pPr>
        <w:pStyle w:val="Caption"/>
        <w:jc w:val="left"/>
      </w:pPr>
      <w:bookmarkStart w:id="11" w:name="_Ref215495509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564124">
        <w:rPr>
          <w:noProof/>
        </w:rPr>
        <w:t>2</w:t>
      </w:r>
      <w:r>
        <w:fldChar w:fldCharType="end"/>
      </w:r>
      <w:bookmarkEnd w:id="11"/>
      <w:r>
        <w:t>: Recipe item in PDS002/U1</w:t>
      </w:r>
    </w:p>
    <w:p w14:paraId="3FDD1B33" w14:textId="2920FA72" w:rsidR="006E04EF" w:rsidRDefault="00D55979" w:rsidP="0071715E">
      <w:r>
        <w:t>It will then execute below APIs in sequence and ensure information on recipe item is attached to the pack item.</w:t>
      </w:r>
    </w:p>
    <w:p w14:paraId="0D0B3600" w14:textId="398B6CA1" w:rsidR="004D6A6A" w:rsidRDefault="00582AA3" w:rsidP="003E007B">
      <w:pPr>
        <w:pStyle w:val="4aH4"/>
      </w:pPr>
      <w:bookmarkStart w:id="12" w:name="_Toc239767571"/>
      <w:r>
        <w:t xml:space="preserve">Below is the sequence </w:t>
      </w:r>
      <w:r w:rsidR="00374DE8">
        <w:t xml:space="preserve">in </w:t>
      </w:r>
      <w:r>
        <w:t xml:space="preserve">which APIs </w:t>
      </w:r>
      <w:r w:rsidR="00374DE8">
        <w:t>are</w:t>
      </w:r>
      <w:r>
        <w:t xml:space="preserve"> executed</w:t>
      </w:r>
      <w:r w:rsidR="00D23A17">
        <w:t>.</w:t>
      </w:r>
      <w:bookmarkEnd w:id="12"/>
    </w:p>
    <w:p w14:paraId="157AAFE1" w14:textId="77777777" w:rsidR="00DD0ADE" w:rsidRPr="00CE2EFB" w:rsidRDefault="002A74BC" w:rsidP="002A74BC">
      <w:pPr>
        <w:pStyle w:val="5aH5"/>
      </w:pPr>
      <w:r w:rsidRPr="00CE2EFB">
        <w:t xml:space="preserve">Step 01: </w:t>
      </w:r>
      <w:r w:rsidR="00372409" w:rsidRPr="00CE2EFB">
        <w:t>Enabling ‘Item to Inherit</w:t>
      </w:r>
      <w:r w:rsidR="00DD0ADE" w:rsidRPr="00CE2EFB">
        <w:t>’ flag against the ‘Z30’ record</w:t>
      </w:r>
    </w:p>
    <w:p w14:paraId="10344DB1" w14:textId="1AC1FE9D" w:rsidR="00DD0ADE" w:rsidRPr="00CE2EFB" w:rsidRDefault="00DD0ADE" w:rsidP="00DD0ADE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CE2EFB">
        <w:rPr>
          <w:rFonts w:eastAsia="Times New Roman" w:cs="Calibri"/>
          <w:b/>
          <w:bCs/>
          <w:color w:val="000000"/>
          <w:szCs w:val="24"/>
          <w:lang w:eastAsia="en-GB"/>
        </w:rPr>
        <w:t>API: PDS002MI</w:t>
      </w:r>
    </w:p>
    <w:p w14:paraId="419534CD" w14:textId="73F6B782" w:rsidR="00DD0ADE" w:rsidRPr="00CE2EFB" w:rsidRDefault="00DD0ADE" w:rsidP="00DD0ADE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CE2EFB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="00F02CE2" w:rsidRPr="00CE2EFB">
        <w:rPr>
          <w:rFonts w:eastAsia="Times New Roman" w:cs="Calibri"/>
          <w:b/>
          <w:bCs/>
          <w:color w:val="000000"/>
          <w:szCs w:val="24"/>
          <w:lang w:eastAsia="en-GB"/>
        </w:rPr>
        <w:t>UpdateComponent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1"/>
        <w:gridCol w:w="738"/>
        <w:gridCol w:w="1394"/>
        <w:gridCol w:w="6639"/>
      </w:tblGrid>
      <w:tr w:rsidR="00DD0ADE" w:rsidRPr="00CE2EFB" w14:paraId="52D129B5" w14:textId="77777777" w:rsidTr="00C66C47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176A7A" w14:textId="77777777" w:rsidR="00DD0ADE" w:rsidRPr="00CE2EFB" w:rsidRDefault="00DD0ADE" w:rsidP="00C66C47">
            <w:pPr>
              <w:spacing w:line="276" w:lineRule="auto"/>
              <w:jc w:val="center"/>
            </w:pPr>
            <w:r w:rsidRPr="00CE2EFB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5C812B" w14:textId="77777777" w:rsidR="00DD0ADE" w:rsidRPr="00CE2EFB" w:rsidRDefault="00DD0ADE" w:rsidP="00C66C47">
            <w:pPr>
              <w:spacing w:line="276" w:lineRule="auto"/>
              <w:jc w:val="center"/>
            </w:pPr>
            <w:r w:rsidRPr="00CE2EFB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D426F6" w14:textId="77777777" w:rsidR="00DD0ADE" w:rsidRPr="00CE2EFB" w:rsidRDefault="00DD0ADE" w:rsidP="00C66C47">
            <w:pPr>
              <w:spacing w:line="276" w:lineRule="auto"/>
              <w:jc w:val="center"/>
            </w:pPr>
            <w:r w:rsidRPr="00CE2EFB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9E78B20" w14:textId="77777777" w:rsidR="00DD0ADE" w:rsidRPr="00CE2EFB" w:rsidRDefault="00DD0ADE" w:rsidP="00C66C47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CE2EFB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DD0ADE" w:rsidRPr="00CE2EFB" w14:paraId="6BA0265D" w14:textId="77777777" w:rsidTr="00C66C47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39F1DA" w14:textId="1E637F31" w:rsidR="00DD0ADE" w:rsidRPr="00CE2EFB" w:rsidRDefault="00F02CE2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t>Company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FFFDA7" w14:textId="540A8806" w:rsidR="00DD0ADE" w:rsidRPr="00CE2EFB" w:rsidRDefault="00F02CE2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t>CONO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B2D81E" w14:textId="21A6A60F" w:rsidR="00DD0ADE" w:rsidRPr="00CE2EFB" w:rsidRDefault="00F02CE2" w:rsidP="00C66C4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t>680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519D8D5" w14:textId="5C483E64" w:rsidR="00DD0ADE" w:rsidRPr="00CE2EFB" w:rsidRDefault="000B0CC3" w:rsidP="00C66C4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t>Company assigned to the user ID</w:t>
            </w:r>
          </w:p>
        </w:tc>
      </w:tr>
      <w:tr w:rsidR="00F02CE2" w:rsidRPr="00CE2EFB" w14:paraId="140D3002" w14:textId="77777777" w:rsidTr="00C66C47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85B928" w14:textId="49931BF0" w:rsidR="00F02CE2" w:rsidRPr="00CE2EFB" w:rsidRDefault="00FB6A45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t>Facility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1D16D0" w14:textId="7E3F0049" w:rsidR="00F02CE2" w:rsidRPr="00CE2EFB" w:rsidRDefault="00CA13B8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t>FACI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00F6E3" w14:textId="3B49F9D2" w:rsidR="00F02CE2" w:rsidRPr="00CE2EFB" w:rsidRDefault="00EC36FB" w:rsidP="00C66C47">
            <w:pPr>
              <w:keepNext/>
              <w:spacing w:line="276" w:lineRule="auto"/>
              <w:jc w:val="center"/>
            </w:pPr>
            <w:r w:rsidRPr="00CE2EFB">
              <w:t>SB1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50C4DB1" w14:textId="08552795" w:rsidR="00F02CE2" w:rsidRPr="00CE2EFB" w:rsidRDefault="00EC36FB" w:rsidP="00C66C47">
            <w:pPr>
              <w:keepNext/>
              <w:spacing w:line="276" w:lineRule="auto"/>
              <w:jc w:val="center"/>
            </w:pPr>
            <w:r w:rsidRPr="00CE2EFB">
              <w:t>PMFACI in MPDMAT table</w:t>
            </w:r>
          </w:p>
        </w:tc>
      </w:tr>
      <w:tr w:rsidR="00F02CE2" w:rsidRPr="00CE2EFB" w14:paraId="32BEBA68" w14:textId="77777777" w:rsidTr="00C66C47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586FB3" w14:textId="122DC18B" w:rsidR="00F02CE2" w:rsidRPr="00CE2EFB" w:rsidRDefault="00CA13B8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t>Product number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C1E7F8" w14:textId="6DF350D8" w:rsidR="00F02CE2" w:rsidRPr="00CE2EFB" w:rsidRDefault="00CA13B8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t>PRNO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ECC292" w14:textId="206B6D9B" w:rsidR="00F02CE2" w:rsidRPr="00CE2EFB" w:rsidRDefault="00EC36FB" w:rsidP="00C66C47">
            <w:pPr>
              <w:keepNext/>
              <w:spacing w:line="276" w:lineRule="auto"/>
              <w:jc w:val="center"/>
            </w:pPr>
            <w:r w:rsidRPr="00CE2EFB">
              <w:t>100194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7F1650E" w14:textId="75CBC891" w:rsidR="00F02CE2" w:rsidRPr="00CE2EFB" w:rsidRDefault="00EC36FB" w:rsidP="00C66C47">
            <w:pPr>
              <w:keepNext/>
              <w:spacing w:line="276" w:lineRule="auto"/>
              <w:jc w:val="center"/>
            </w:pPr>
            <w:r w:rsidRPr="00CE2EFB">
              <w:t xml:space="preserve">PMPRNO in </w:t>
            </w:r>
            <w:r w:rsidR="001C29BF" w:rsidRPr="00CE2EFB">
              <w:t>MPDMAT table</w:t>
            </w:r>
          </w:p>
        </w:tc>
      </w:tr>
      <w:tr w:rsidR="000424DB" w:rsidRPr="00CE2EFB" w14:paraId="5030202C" w14:textId="77777777" w:rsidTr="00C66C47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65AF08" w14:textId="7159FB95" w:rsidR="000424DB" w:rsidRPr="00CE2EFB" w:rsidRDefault="000424DB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t>Structure type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F88EE4" w14:textId="6AB3E169" w:rsidR="000424DB" w:rsidRPr="00CE2EFB" w:rsidRDefault="005C5E8D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t>STRT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8E7128" w14:textId="1E7CF628" w:rsidR="000424DB" w:rsidRPr="00CE2EFB" w:rsidRDefault="005C5E8D" w:rsidP="00C66C47">
            <w:pPr>
              <w:keepNext/>
              <w:spacing w:line="276" w:lineRule="auto"/>
              <w:jc w:val="center"/>
            </w:pPr>
            <w:r w:rsidRPr="00CE2EFB">
              <w:t>001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597EB71" w14:textId="196BB0C3" w:rsidR="000424DB" w:rsidRPr="00CE2EFB" w:rsidRDefault="005C5E8D" w:rsidP="00C66C47">
            <w:pPr>
              <w:keepNext/>
              <w:spacing w:line="276" w:lineRule="auto"/>
              <w:jc w:val="center"/>
            </w:pPr>
            <w:r w:rsidRPr="00CE2EFB">
              <w:t>PMSTRT in MPDMAT table</w:t>
            </w:r>
          </w:p>
        </w:tc>
      </w:tr>
      <w:tr w:rsidR="00F02CE2" w:rsidRPr="00CE2EFB" w14:paraId="6E0BB605" w14:textId="77777777" w:rsidTr="00C66C47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282B59" w14:textId="2C6C3C0B" w:rsidR="00F02CE2" w:rsidRPr="00CE2EFB" w:rsidRDefault="00CA13B8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t>Sequence number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13C8BA" w14:textId="2778BBC7" w:rsidR="00F02CE2" w:rsidRPr="00CE2EFB" w:rsidRDefault="00CA13B8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t>MSEQ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0867C7" w14:textId="1023C5FD" w:rsidR="00F02CE2" w:rsidRPr="00CE2EFB" w:rsidRDefault="00412EE4" w:rsidP="00C66C47">
            <w:pPr>
              <w:keepNext/>
              <w:spacing w:line="276" w:lineRule="auto"/>
              <w:jc w:val="center"/>
            </w:pPr>
            <w:r w:rsidRPr="00CE2EFB">
              <w:t>0001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F821FD2" w14:textId="3FF26541" w:rsidR="00F02CE2" w:rsidRPr="00CE2EFB" w:rsidRDefault="00412EE4" w:rsidP="00C66C47">
            <w:pPr>
              <w:keepNext/>
              <w:spacing w:line="276" w:lineRule="auto"/>
              <w:jc w:val="center"/>
            </w:pPr>
            <w:r w:rsidRPr="00CE2EFB">
              <w:t>PMMSEQ in MPDMAT table</w:t>
            </w:r>
          </w:p>
        </w:tc>
      </w:tr>
      <w:tr w:rsidR="00E32713" w:rsidRPr="00CE2EFB" w14:paraId="62F6D1ED" w14:textId="77777777" w:rsidTr="00C66C47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53AC4E" w14:textId="28DDB7F1" w:rsidR="00E32713" w:rsidRPr="0058008A" w:rsidRDefault="00E32713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8008A">
              <w:rPr>
                <w:rFonts w:cs="Calibri"/>
                <w:color w:val="000000"/>
                <w:szCs w:val="24"/>
                <w:lang w:eastAsia="en-GB"/>
              </w:rPr>
              <w:t>Lot Inheritance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0617B5" w14:textId="0F2AA21B" w:rsidR="00E32713" w:rsidRPr="0058008A" w:rsidRDefault="00E32713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8008A">
              <w:rPr>
                <w:rFonts w:cs="Calibri"/>
                <w:color w:val="000000"/>
                <w:szCs w:val="24"/>
                <w:lang w:eastAsia="en-GB"/>
              </w:rPr>
              <w:t>CMCD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C85FC2" w14:textId="7199AB6A" w:rsidR="00E32713" w:rsidRPr="0058008A" w:rsidRDefault="00E32713" w:rsidP="00C66C47">
            <w:pPr>
              <w:keepNext/>
              <w:spacing w:line="276" w:lineRule="auto"/>
              <w:jc w:val="center"/>
            </w:pPr>
            <w:r w:rsidRPr="0058008A">
              <w:t>1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B0E699F" w14:textId="0A58B083" w:rsidR="00E32713" w:rsidRPr="0058008A" w:rsidRDefault="00E32713" w:rsidP="00C66C47">
            <w:pPr>
              <w:keepNext/>
              <w:spacing w:line="276" w:lineRule="auto"/>
              <w:jc w:val="center"/>
            </w:pPr>
            <w:r w:rsidRPr="0058008A">
              <w:t>Hardcode to 1</w:t>
            </w:r>
          </w:p>
        </w:tc>
      </w:tr>
      <w:tr w:rsidR="003912C3" w14:paraId="3CE839EC" w14:textId="77777777" w:rsidTr="00C66C47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265AEA" w14:textId="7D24A4BE" w:rsidR="003912C3" w:rsidRPr="00CE2EFB" w:rsidRDefault="003912C3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t>Item to inherit from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7A9F18" w14:textId="05F6588E" w:rsidR="003912C3" w:rsidRPr="00CE2EFB" w:rsidRDefault="003912C3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t>INHI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363EA0" w14:textId="56AFF90E" w:rsidR="003912C3" w:rsidRPr="00CE2EFB" w:rsidRDefault="003912C3" w:rsidP="00C66C47">
            <w:pPr>
              <w:keepNext/>
              <w:spacing w:line="276" w:lineRule="auto"/>
              <w:jc w:val="center"/>
            </w:pPr>
            <w:r w:rsidRPr="00CE2EFB">
              <w:t>1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F0D50F8" w14:textId="0941D235" w:rsidR="003912C3" w:rsidRDefault="003912C3" w:rsidP="00C66C47">
            <w:pPr>
              <w:keepNext/>
              <w:spacing w:line="276" w:lineRule="auto"/>
              <w:jc w:val="center"/>
            </w:pPr>
            <w:r w:rsidRPr="00CE2EFB">
              <w:t>Hardcode to 1</w:t>
            </w:r>
          </w:p>
        </w:tc>
      </w:tr>
    </w:tbl>
    <w:p w14:paraId="5F8B5EF6" w14:textId="4BDA2568" w:rsidR="00DD0ADE" w:rsidRPr="00DD0ADE" w:rsidRDefault="00DD0ADE" w:rsidP="00EC0CEA">
      <w:pPr>
        <w:pStyle w:val="Caption"/>
      </w:pPr>
      <w:r>
        <w:t xml:space="preserve">Table </w:t>
      </w:r>
      <w:r w:rsidR="00164B45">
        <w:fldChar w:fldCharType="begin"/>
      </w:r>
      <w:r w:rsidR="00164B45">
        <w:instrText xml:space="preserve"> SEQ Table \* ARABIC </w:instrText>
      </w:r>
      <w:r w:rsidR="00164B45">
        <w:fldChar w:fldCharType="separate"/>
      </w:r>
      <w:r w:rsidR="00564124">
        <w:rPr>
          <w:noProof/>
        </w:rPr>
        <w:t>1</w:t>
      </w:r>
      <w:r w:rsidR="00164B45">
        <w:fldChar w:fldCharType="end"/>
      </w:r>
      <w:r>
        <w:t xml:space="preserve">: </w:t>
      </w:r>
      <w:r w:rsidR="00412EE4">
        <w:t>Enabling item to inherit on Z30 item code</w:t>
      </w:r>
      <w:r>
        <w:t>.</w:t>
      </w:r>
    </w:p>
    <w:p w14:paraId="16BA8807" w14:textId="6E366B29" w:rsidR="00F225FC" w:rsidRDefault="00EC0CEA" w:rsidP="002A74BC">
      <w:pPr>
        <w:pStyle w:val="5aH5"/>
      </w:pPr>
      <w:r>
        <w:lastRenderedPageBreak/>
        <w:t xml:space="preserve">Step 02: </w:t>
      </w:r>
      <w:r w:rsidR="007B061F">
        <w:t>Attaching the recipe specification to</w:t>
      </w:r>
      <w:r w:rsidR="00F225FC">
        <w:t xml:space="preserve"> pack item</w:t>
      </w:r>
      <w:r w:rsidR="00123647">
        <w:t xml:space="preserve"> </w:t>
      </w:r>
    </w:p>
    <w:p w14:paraId="3A92B67A" w14:textId="4ED257BA" w:rsidR="002A74BC" w:rsidRPr="00F204D1" w:rsidRDefault="00F225FC" w:rsidP="00F225FC">
      <w:pPr>
        <w:pStyle w:val="6aH6"/>
        <w:rPr>
          <w:lang w:val="en-GB" w:eastAsia="en-US"/>
        </w:rPr>
      </w:pPr>
      <w:r>
        <w:t>Step 0</w:t>
      </w:r>
      <w:r w:rsidR="00EC0CEA">
        <w:t>2</w:t>
      </w:r>
      <w:r>
        <w:t xml:space="preserve">.01. Retrieving </w:t>
      </w:r>
      <w:r w:rsidR="00123647">
        <w:t>the specification header</w:t>
      </w:r>
      <w:r w:rsidR="00B6705D">
        <w:t xml:space="preserve"> for </w:t>
      </w:r>
      <w:r w:rsidR="002A74BC">
        <w:t xml:space="preserve">the recipe </w:t>
      </w:r>
      <w:r w:rsidR="007763A7">
        <w:t>item</w:t>
      </w:r>
      <w:r w:rsidR="002A74BC">
        <w:t>.</w:t>
      </w:r>
    </w:p>
    <w:p w14:paraId="296F4628" w14:textId="0E7027BF" w:rsidR="002A74BC" w:rsidRDefault="002A74BC" w:rsidP="002A74BC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 xml:space="preserve">API: </w:t>
      </w:r>
      <w:r w:rsidR="00CC423F">
        <w:rPr>
          <w:rFonts w:eastAsia="Times New Roman" w:cs="Calibri"/>
          <w:b/>
          <w:bCs/>
          <w:color w:val="000000"/>
          <w:szCs w:val="24"/>
          <w:lang w:eastAsia="en-GB"/>
        </w:rPr>
        <w:t>CMS100MI</w:t>
      </w:r>
    </w:p>
    <w:p w14:paraId="2CE32C39" w14:textId="10FC5EFF" w:rsidR="002A74BC" w:rsidRPr="00F204D1" w:rsidRDefault="002A74BC" w:rsidP="002A74BC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="00747674">
        <w:rPr>
          <w:rFonts w:eastAsia="Times New Roman" w:cs="Calibri"/>
          <w:b/>
          <w:bCs/>
          <w:color w:val="000000"/>
          <w:szCs w:val="24"/>
          <w:lang w:eastAsia="en-GB"/>
        </w:rPr>
        <w:t>LstQISpec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2"/>
        <w:gridCol w:w="732"/>
        <w:gridCol w:w="1394"/>
        <w:gridCol w:w="6644"/>
      </w:tblGrid>
      <w:tr w:rsidR="002A74BC" w14:paraId="139AA89C" w14:textId="77777777" w:rsidTr="00893A87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244952" w14:textId="77777777" w:rsidR="002A74BC" w:rsidRDefault="002A74BC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1D949F" w14:textId="77777777" w:rsidR="002A74BC" w:rsidRDefault="002A74BC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DB7CB1" w14:textId="77777777" w:rsidR="002A74BC" w:rsidRDefault="002A74BC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14B5F7B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2A74BC" w14:paraId="1C68F1F0" w14:textId="77777777" w:rsidTr="00893A87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26005B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E8733B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9985EA" w14:textId="529DE6EC" w:rsidR="002A74BC" w:rsidRDefault="00C76F76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153228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CB30F91" w14:textId="785D538D" w:rsidR="002A74BC" w:rsidRDefault="008E556A" w:rsidP="00B6705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PM</w:t>
            </w:r>
            <w:r w:rsidR="00917BDE">
              <w:t>MTNO in MPDMAT table</w:t>
            </w:r>
          </w:p>
        </w:tc>
      </w:tr>
    </w:tbl>
    <w:p w14:paraId="2EA4E088" w14:textId="6994BFFE" w:rsidR="002A74BC" w:rsidRDefault="00B6705D" w:rsidP="00B6705D">
      <w:pPr>
        <w:pStyle w:val="Caption"/>
      </w:pPr>
      <w:bookmarkStart w:id="13" w:name="_Ref215487995"/>
      <w:r>
        <w:t xml:space="preserve">Table </w:t>
      </w:r>
      <w:r w:rsidR="00164B45">
        <w:fldChar w:fldCharType="begin"/>
      </w:r>
      <w:r w:rsidR="00164B45">
        <w:instrText xml:space="preserve"> SEQ Table \* ARABIC </w:instrText>
      </w:r>
      <w:r w:rsidR="00164B45">
        <w:fldChar w:fldCharType="separate"/>
      </w:r>
      <w:r w:rsidR="00564124">
        <w:rPr>
          <w:noProof/>
        </w:rPr>
        <w:t>2</w:t>
      </w:r>
      <w:r w:rsidR="00164B45">
        <w:fldChar w:fldCharType="end"/>
      </w:r>
      <w:bookmarkEnd w:id="13"/>
      <w:r>
        <w:t xml:space="preserve">: Retrieve specification header for the recipe </w:t>
      </w:r>
      <w:r w:rsidR="00957B1E">
        <w:t>item.</w:t>
      </w:r>
    </w:p>
    <w:p w14:paraId="1C3498E8" w14:textId="4639A710" w:rsidR="003D7ACE" w:rsidRDefault="003D7ACE" w:rsidP="003D7ACE">
      <w:pPr>
        <w:rPr>
          <w:lang w:val="en-GB" w:eastAsia="en-US"/>
        </w:rPr>
      </w:pPr>
      <w:r>
        <w:rPr>
          <w:lang w:val="en-GB" w:eastAsia="en-US"/>
        </w:rPr>
        <w:t xml:space="preserve">Based on inputs to </w:t>
      </w:r>
      <w:r>
        <w:rPr>
          <w:lang w:val="en-GB" w:eastAsia="en-US"/>
        </w:rPr>
        <w:fldChar w:fldCharType="begin"/>
      </w:r>
      <w:r>
        <w:rPr>
          <w:lang w:val="en-GB" w:eastAsia="en-US"/>
        </w:rPr>
        <w:instrText xml:space="preserve"> REF _Ref215487995 \h </w:instrText>
      </w:r>
      <w:r>
        <w:rPr>
          <w:lang w:val="en-GB" w:eastAsia="en-US"/>
        </w:rPr>
      </w:r>
      <w:r>
        <w:rPr>
          <w:lang w:val="en-GB" w:eastAsia="en-US"/>
        </w:rPr>
        <w:fldChar w:fldCharType="separate"/>
      </w:r>
      <w:r w:rsidR="00564124">
        <w:t xml:space="preserve">Table </w:t>
      </w:r>
      <w:r w:rsidR="00564124">
        <w:rPr>
          <w:noProof/>
        </w:rPr>
        <w:t>2</w:t>
      </w:r>
      <w:r>
        <w:rPr>
          <w:lang w:val="en-GB" w:eastAsia="en-US"/>
        </w:rPr>
        <w:fldChar w:fldCharType="end"/>
      </w:r>
      <w:r>
        <w:rPr>
          <w:lang w:val="en-GB" w:eastAsia="en-US"/>
        </w:rPr>
        <w:t>, below outputs are obtained.</w:t>
      </w:r>
    </w:p>
    <w:p w14:paraId="28DACDA8" w14:textId="77777777" w:rsidR="003D7ACE" w:rsidRPr="006F3484" w:rsidRDefault="003D7ACE" w:rsidP="003D7ACE">
      <w:pPr>
        <w:rPr>
          <w:rFonts w:cs="Calibri"/>
          <w:b/>
          <w:bCs/>
          <w:color w:val="000000"/>
          <w:szCs w:val="24"/>
          <w:lang w:eastAsia="en-GB"/>
        </w:rPr>
      </w:pP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3D7ACE" w14:paraId="5584864F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10638C" w14:textId="77777777" w:rsidR="003D7ACE" w:rsidRDefault="003D7ACE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C7D092" w14:textId="77777777" w:rsidR="003D7ACE" w:rsidRDefault="003D7ACE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993B4C" w14:textId="77777777" w:rsidR="003D7ACE" w:rsidRDefault="003D7ACE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3D7ACE" w14:paraId="351B26C4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216B46" w14:textId="5F5FFDFD" w:rsidR="003D7ACE" w:rsidRDefault="001759AB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1D4FD2" w14:textId="6FA88E27" w:rsidR="003D7ACE" w:rsidRDefault="004F03B4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8BFAA4" w14:textId="549BE3D8" w:rsidR="003D7ACE" w:rsidRDefault="00D377C5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MIXING</w:t>
            </w:r>
          </w:p>
        </w:tc>
      </w:tr>
      <w:tr w:rsidR="004C7C9E" w14:paraId="74909876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C2B889" w14:textId="1ABD2DA3" w:rsidR="004C7C9E" w:rsidRDefault="004C7C9E" w:rsidP="004C7C9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Status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2E2FF1" w14:textId="668C8920" w:rsidR="004C7C9E" w:rsidRDefault="004C7C9E" w:rsidP="004C7C9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STAT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F21807" w14:textId="38757255" w:rsidR="004C7C9E" w:rsidRDefault="004C7C9E" w:rsidP="004C7C9E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</w:t>
            </w:r>
          </w:p>
        </w:tc>
      </w:tr>
      <w:tr w:rsidR="004F03B4" w14:paraId="0A68EA8C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BB0B9C" w14:textId="091FC9A7" w:rsidR="004F03B4" w:rsidRDefault="0084092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B917B8" w14:textId="760F04F1" w:rsidR="004F03B4" w:rsidRDefault="006B7A67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CFC297" w14:textId="5E08AE14" w:rsidR="004F03B4" w:rsidRDefault="006B7A67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</w:tr>
      <w:tr w:rsidR="0084092C" w14:paraId="17640BFA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3E5B4A" w14:textId="273B156C" w:rsidR="0084092C" w:rsidRDefault="0084092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40E1AD" w14:textId="75D44303" w:rsidR="0084092C" w:rsidRDefault="006B7A67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QSI1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1E81BC" w14:textId="14366E57" w:rsidR="0084092C" w:rsidRDefault="006B7A67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20301231</w:t>
            </w:r>
          </w:p>
        </w:tc>
      </w:tr>
      <w:tr w:rsidR="00AF5AAD" w14:paraId="51C3615D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95AF0F" w14:textId="7C0D1DB5" w:rsidR="00AF5AAD" w:rsidRDefault="00AF5AAD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698F4A" w14:textId="15755DCA" w:rsidR="00AF5AAD" w:rsidRDefault="00AF5AAD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AAF69A" w14:textId="38786597" w:rsidR="00AF5AAD" w:rsidRDefault="00E47831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153228</w:t>
            </w:r>
          </w:p>
        </w:tc>
      </w:tr>
      <w:tr w:rsidR="00FA0CAC" w14:paraId="086A1F23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2EA934" w14:textId="35938B1A" w:rsidR="00FA0CAC" w:rsidRDefault="00FA0CA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Auto attach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1E04A2" w14:textId="26A18F93" w:rsidR="00FA0CAC" w:rsidRDefault="008B0830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AUAT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A4A567" w14:textId="1F0DCE53" w:rsidR="00FA0CAC" w:rsidRDefault="008B0830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FA0CAC" w14:paraId="2D02FD9A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6F039E" w14:textId="63F64414" w:rsidR="00FA0CAC" w:rsidRDefault="00FA0CA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EA86B6" w14:textId="19DE7F23" w:rsidR="00FA0CAC" w:rsidRDefault="008B0830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SRTT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3EC471" w14:textId="6FB10A69" w:rsidR="00FA0CAC" w:rsidRDefault="008B0830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FA0CAC" w14:paraId="3E7F7B3D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3BF43F" w14:textId="5D914B70" w:rsidR="00FA0CAC" w:rsidRDefault="00FA0CA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Reclass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15CD9B" w14:textId="3625FAAF" w:rsidR="00FA0CAC" w:rsidRDefault="008B0830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SRCL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7DA068" w14:textId="0491C7C9" w:rsidR="00FA0CAC" w:rsidRDefault="00DE6E6A" w:rsidP="008B0830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5776A4" w14:paraId="10592C4F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5FD7B0" w14:textId="12593C89" w:rsidR="005776A4" w:rsidRDefault="003A3534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Laboratory Manager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E23262" w14:textId="5E39DB83" w:rsidR="005776A4" w:rsidRDefault="003A3534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SPAN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B3C353" w14:textId="3CF7BDA7" w:rsidR="005776A4" w:rsidRDefault="0094612D" w:rsidP="008B0830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4612D">
              <w:rPr>
                <w:rFonts w:cs="Calibri"/>
                <w:color w:val="000000"/>
                <w:szCs w:val="24"/>
                <w:lang w:eastAsia="en-GB"/>
              </w:rPr>
              <w:t>WBORUKALO</w:t>
            </w:r>
          </w:p>
        </w:tc>
      </w:tr>
      <w:tr w:rsidR="00C03251" w14:paraId="721E4EFB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B886CC" w14:textId="09CA9F40" w:rsidR="00C03251" w:rsidRDefault="00C03251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copies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1822A4" w14:textId="19346966" w:rsidR="00C03251" w:rsidRDefault="00C03251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NBEX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F5C1F2" w14:textId="0ABC2189" w:rsidR="00C03251" w:rsidRDefault="00C03251" w:rsidP="008B0830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</w:tbl>
    <w:p w14:paraId="064685E5" w14:textId="438AD50C" w:rsidR="002A74BC" w:rsidRDefault="008B0830" w:rsidP="008B0830">
      <w:pPr>
        <w:pStyle w:val="Caption"/>
      </w:pPr>
      <w:bookmarkStart w:id="14" w:name="_Ref215491167"/>
      <w:r>
        <w:t xml:space="preserve">Table </w:t>
      </w:r>
      <w:r w:rsidR="00164B45">
        <w:fldChar w:fldCharType="begin"/>
      </w:r>
      <w:r w:rsidR="00164B45">
        <w:instrText xml:space="preserve"> SEQ Table \* ARABIC </w:instrText>
      </w:r>
      <w:r w:rsidR="00164B45">
        <w:fldChar w:fldCharType="separate"/>
      </w:r>
      <w:r w:rsidR="00564124">
        <w:rPr>
          <w:noProof/>
        </w:rPr>
        <w:t>3</w:t>
      </w:r>
      <w:r w:rsidR="00164B45">
        <w:fldChar w:fldCharType="end"/>
      </w:r>
      <w:bookmarkEnd w:id="14"/>
      <w:r>
        <w:t xml:space="preserve">: Output retrieved for </w:t>
      </w:r>
      <w:r w:rsidR="00B5761B">
        <w:t xml:space="preserve">the </w:t>
      </w:r>
      <w:r>
        <w:t>recipe item</w:t>
      </w:r>
      <w:r w:rsidR="00B5761B">
        <w:t xml:space="preserve"> </w:t>
      </w:r>
      <w:r w:rsidR="00957B1E">
        <w:t>specification.</w:t>
      </w:r>
    </w:p>
    <w:p w14:paraId="1975B1EB" w14:textId="1955824F" w:rsidR="00775FFF" w:rsidRDefault="001F0CFF">
      <w:pPr>
        <w:rPr>
          <w:kern w:val="2"/>
          <w:lang w:val="en-GB" w:eastAsia="en-GB"/>
          <w14:ligatures w14:val="standardContextual"/>
        </w:rPr>
      </w:pPr>
      <w:r w:rsidRPr="001F0CFF">
        <w:rPr>
          <w:highlight w:val="yellow"/>
        </w:rPr>
        <w:t xml:space="preserve">If multiple records are returned from </w:t>
      </w:r>
      <w:r w:rsidRPr="001F0CFF">
        <w:rPr>
          <w:highlight w:val="yellow"/>
        </w:rPr>
        <w:fldChar w:fldCharType="begin"/>
      </w:r>
      <w:r w:rsidRPr="001F0CFF">
        <w:rPr>
          <w:highlight w:val="yellow"/>
        </w:rPr>
        <w:instrText xml:space="preserve"> REF _Ref215491167 \h </w:instrText>
      </w:r>
      <w:r w:rsidRPr="001F0CFF">
        <w:rPr>
          <w:highlight w:val="yellow"/>
        </w:rPr>
      </w:r>
      <w:r>
        <w:rPr>
          <w:highlight w:val="yellow"/>
        </w:rPr>
        <w:instrText xml:space="preserve"> \* MERGEFORMAT </w:instrText>
      </w:r>
      <w:r w:rsidRPr="001F0CFF">
        <w:rPr>
          <w:highlight w:val="yellow"/>
        </w:rPr>
        <w:fldChar w:fldCharType="separate"/>
      </w:r>
      <w:r w:rsidRPr="001F0CFF">
        <w:rPr>
          <w:highlight w:val="yellow"/>
        </w:rPr>
        <w:t xml:space="preserve">Table </w:t>
      </w:r>
      <w:r w:rsidRPr="001F0CFF">
        <w:rPr>
          <w:noProof/>
          <w:highlight w:val="yellow"/>
        </w:rPr>
        <w:t>3</w:t>
      </w:r>
      <w:r w:rsidRPr="001F0CFF">
        <w:rPr>
          <w:highlight w:val="yellow"/>
        </w:rPr>
        <w:fldChar w:fldCharType="end"/>
      </w:r>
      <w:r w:rsidRPr="001F0CFF">
        <w:rPr>
          <w:highlight w:val="yellow"/>
        </w:rPr>
        <w:t>, select the first record and proceed to the next step.</w:t>
      </w:r>
    </w:p>
    <w:p w14:paraId="4C2BD85A" w14:textId="53B7BC19" w:rsidR="000D5F1D" w:rsidRDefault="00C06294" w:rsidP="00EE375A">
      <w:pPr>
        <w:pStyle w:val="6aH6"/>
      </w:pPr>
      <w:r w:rsidRPr="00C06294">
        <w:t>Step 0</w:t>
      </w:r>
      <w:r w:rsidR="00DB47EC">
        <w:t>2</w:t>
      </w:r>
      <w:r w:rsidR="00EE375A">
        <w:t>.02.</w:t>
      </w:r>
      <w:r w:rsidRPr="00C06294">
        <w:t xml:space="preserve"> </w:t>
      </w:r>
      <w:r w:rsidR="007A7E62">
        <w:t>Attach</w:t>
      </w:r>
      <w:r w:rsidR="000D5F1D">
        <w:t xml:space="preserve"> specification</w:t>
      </w:r>
      <w:r w:rsidR="007C0FE6">
        <w:t xml:space="preserve"> header record on</w:t>
      </w:r>
      <w:r w:rsidR="000D5F1D">
        <w:t xml:space="preserve"> the </w:t>
      </w:r>
      <w:r w:rsidR="002D15E3">
        <w:t>recipe item to the pack item</w:t>
      </w:r>
    </w:p>
    <w:p w14:paraId="0A7B16D3" w14:textId="77777777" w:rsidR="002D15E3" w:rsidRDefault="002D15E3" w:rsidP="002D15E3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QMS200MI</w:t>
      </w:r>
    </w:p>
    <w:p w14:paraId="2F274364" w14:textId="5DD3CEC3" w:rsidR="002D15E3" w:rsidRPr="00F204D1" w:rsidRDefault="002D15E3" w:rsidP="002D15E3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="00B96057" w:rsidRPr="00B96057">
        <w:rPr>
          <w:rFonts w:eastAsia="Times New Roman" w:cs="Calibri"/>
          <w:b/>
          <w:bCs/>
          <w:color w:val="000000"/>
          <w:szCs w:val="24"/>
          <w:lang w:eastAsia="en-GB"/>
        </w:rPr>
        <w:t>AddSpec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992"/>
        <w:gridCol w:w="1984"/>
        <w:gridCol w:w="5244"/>
      </w:tblGrid>
      <w:tr w:rsidR="002D15E3" w14:paraId="271EF176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5129A6" w14:textId="77777777" w:rsidR="002D15E3" w:rsidRDefault="002D15E3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B78260" w14:textId="77777777" w:rsidR="002D15E3" w:rsidRDefault="002D15E3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1151C6" w14:textId="77777777" w:rsidR="002D15E3" w:rsidRDefault="002D15E3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67AFBE9" w14:textId="77777777" w:rsidR="002D15E3" w:rsidRDefault="002D15E3" w:rsidP="000B1778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2D15E3" w14:paraId="27516054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221135" w14:textId="77777777" w:rsidR="002D15E3" w:rsidRDefault="002D15E3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FB1A2F" w14:textId="77777777" w:rsidR="002D15E3" w:rsidRDefault="002D15E3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28678B" w14:textId="0AE411F5" w:rsidR="002D15E3" w:rsidRDefault="007A7E62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100194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F1943F9" w14:textId="3D614BE8" w:rsidR="002D15E3" w:rsidRDefault="005567D4" w:rsidP="0072211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PM</w:t>
            </w:r>
            <w:r w:rsidR="00C95FF2">
              <w:t>PRNO in MPDMAT table</w:t>
            </w:r>
          </w:p>
        </w:tc>
      </w:tr>
      <w:tr w:rsidR="004D5CB0" w14:paraId="60C8FAD5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F81B0C" w14:textId="69943B72" w:rsidR="004D5CB0" w:rsidRPr="00AD194F" w:rsidRDefault="004D5CB0" w:rsidP="004D5CB0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AD194F"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328BD3" w14:textId="76B97F0F" w:rsidR="004D5CB0" w:rsidRPr="00AD194F" w:rsidRDefault="004D5CB0" w:rsidP="004D5CB0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AD194F"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2B1026" w14:textId="74F6C565" w:rsidR="004D5CB0" w:rsidRPr="00AD194F" w:rsidRDefault="00F27F79" w:rsidP="004D5CB0">
            <w:pPr>
              <w:keepNext/>
              <w:spacing w:line="276" w:lineRule="auto"/>
              <w:jc w:val="center"/>
            </w:pPr>
            <w:r w:rsidRPr="00AD194F">
              <w:rPr>
                <w:rFonts w:cs="Calibri"/>
                <w:color w:val="000000"/>
                <w:szCs w:val="24"/>
                <w:lang w:eastAsia="en-GB"/>
              </w:rPr>
              <w:t>MIXING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61723E6" w14:textId="66F045BC" w:rsidR="004D5CB0" w:rsidRPr="00AD194F" w:rsidRDefault="00123563" w:rsidP="004D5CB0">
            <w:pPr>
              <w:keepNext/>
              <w:spacing w:line="276" w:lineRule="auto"/>
              <w:jc w:val="center"/>
            </w:pPr>
            <w:r w:rsidRPr="00AD194F">
              <w:t>Hardcoded</w:t>
            </w:r>
          </w:p>
        </w:tc>
      </w:tr>
      <w:tr w:rsidR="00594BF1" w14:paraId="35E601D2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606E78" w14:textId="1E23D5D6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7AC763" w14:textId="5FCF21F2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3FF9FB" w14:textId="28562B64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E65E3EE" w14:textId="4928138F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t xml:space="preserve">Output from </w:t>
            </w:r>
            <w:r w:rsidRPr="001029D5">
              <w:fldChar w:fldCharType="begin"/>
            </w:r>
            <w:r w:rsidRPr="001029D5">
              <w:instrText xml:space="preserve"> REF _Ref215491167 \h </w:instrText>
            </w:r>
            <w:r w:rsidRPr="001029D5">
              <w:fldChar w:fldCharType="separate"/>
            </w:r>
            <w:r w:rsidR="00564124">
              <w:t xml:space="preserve">Table </w:t>
            </w:r>
            <w:r w:rsidR="00564124">
              <w:rPr>
                <w:noProof/>
              </w:rPr>
              <w:t>3</w:t>
            </w:r>
            <w:r w:rsidRPr="001029D5">
              <w:fldChar w:fldCharType="end"/>
            </w:r>
          </w:p>
        </w:tc>
      </w:tr>
      <w:tr w:rsidR="00594BF1" w14:paraId="45A31531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4FB450" w14:textId="0CCB5314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C52759" w14:textId="6F3EDF22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QSI1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834357" w14:textId="5A031662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20301231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EBB61C9" w14:textId="541E662E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t xml:space="preserve">Output from </w:t>
            </w:r>
            <w:r w:rsidRPr="001029D5">
              <w:fldChar w:fldCharType="begin"/>
            </w:r>
            <w:r w:rsidRPr="001029D5">
              <w:instrText xml:space="preserve"> REF _Ref215491167 \h </w:instrText>
            </w:r>
            <w:r w:rsidRPr="001029D5">
              <w:fldChar w:fldCharType="separate"/>
            </w:r>
            <w:r w:rsidR="00564124">
              <w:t xml:space="preserve">Table </w:t>
            </w:r>
            <w:r w:rsidR="00564124">
              <w:rPr>
                <w:noProof/>
              </w:rPr>
              <w:t>3</w:t>
            </w:r>
            <w:r w:rsidRPr="001029D5">
              <w:fldChar w:fldCharType="end"/>
            </w:r>
          </w:p>
        </w:tc>
      </w:tr>
      <w:tr w:rsidR="00594BF1" w14:paraId="3BAC318C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834C59" w14:textId="437E9155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14C3B4" w14:textId="699A3AA6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A4B445" w14:textId="0BFF6675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153228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EA499C6" w14:textId="36B104B7" w:rsidR="00594BF1" w:rsidRPr="001029D5" w:rsidRDefault="00585D8D" w:rsidP="00594BF1">
            <w:pPr>
              <w:keepNext/>
              <w:spacing w:line="276" w:lineRule="auto"/>
              <w:jc w:val="center"/>
            </w:pPr>
            <w:r w:rsidRPr="001029D5">
              <w:t>TX40</w:t>
            </w:r>
            <w:r w:rsidR="00594BF1" w:rsidRPr="001029D5">
              <w:t xml:space="preserve"> from </w:t>
            </w:r>
            <w:r w:rsidR="00594BF1" w:rsidRPr="001029D5">
              <w:fldChar w:fldCharType="begin"/>
            </w:r>
            <w:r w:rsidR="00594BF1" w:rsidRPr="001029D5">
              <w:instrText xml:space="preserve"> REF _Ref215491167 \h </w:instrText>
            </w:r>
            <w:r w:rsidR="00B1744F" w:rsidRPr="001029D5">
              <w:instrText xml:space="preserve"> \* MERGEFORMAT </w:instrText>
            </w:r>
            <w:r w:rsidR="00594BF1" w:rsidRPr="001029D5">
              <w:fldChar w:fldCharType="separate"/>
            </w:r>
            <w:r w:rsidR="00564124">
              <w:t xml:space="preserve">Table </w:t>
            </w:r>
            <w:r w:rsidR="00564124">
              <w:rPr>
                <w:noProof/>
              </w:rPr>
              <w:t>3</w:t>
            </w:r>
            <w:r w:rsidR="00594BF1" w:rsidRPr="001029D5">
              <w:fldChar w:fldCharType="end"/>
            </w:r>
          </w:p>
        </w:tc>
      </w:tr>
      <w:tr w:rsidR="00594BF1" w14:paraId="3E630881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299D11" w14:textId="22F28393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lastRenderedPageBreak/>
              <w:t>Status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7B4D99" w14:textId="4CAE65A9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STAT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5CB7CD" w14:textId="597ED444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20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5043B47" w14:textId="278724D9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t xml:space="preserve">Output from </w:t>
            </w:r>
            <w:r w:rsidRPr="001029D5">
              <w:fldChar w:fldCharType="begin"/>
            </w:r>
            <w:r w:rsidRPr="001029D5">
              <w:instrText xml:space="preserve"> REF _Ref215491167 \h </w:instrText>
            </w:r>
            <w:r w:rsidRPr="001029D5">
              <w:fldChar w:fldCharType="separate"/>
            </w:r>
            <w:r w:rsidR="00564124">
              <w:t xml:space="preserve">Table </w:t>
            </w:r>
            <w:r w:rsidR="00564124">
              <w:rPr>
                <w:noProof/>
              </w:rPr>
              <w:t>3</w:t>
            </w:r>
            <w:r w:rsidRPr="001029D5">
              <w:fldChar w:fldCharType="end"/>
            </w:r>
          </w:p>
        </w:tc>
      </w:tr>
      <w:tr w:rsidR="00594BF1" w14:paraId="50D5AF5E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206CB5" w14:textId="71A226AB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Auto attach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F726AF" w14:textId="74B25286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AUAT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93D3A0" w14:textId="7814C7CD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E2A88FA" w14:textId="6A42F9FB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t xml:space="preserve">Output from </w:t>
            </w:r>
            <w:r w:rsidRPr="001029D5">
              <w:fldChar w:fldCharType="begin"/>
            </w:r>
            <w:r w:rsidRPr="001029D5">
              <w:instrText xml:space="preserve"> REF _Ref215491167 \h </w:instrText>
            </w:r>
            <w:r w:rsidRPr="001029D5">
              <w:fldChar w:fldCharType="separate"/>
            </w:r>
            <w:r w:rsidR="00564124">
              <w:t xml:space="preserve">Table </w:t>
            </w:r>
            <w:r w:rsidR="00564124">
              <w:rPr>
                <w:noProof/>
              </w:rPr>
              <w:t>3</w:t>
            </w:r>
            <w:r w:rsidRPr="001029D5">
              <w:fldChar w:fldCharType="end"/>
            </w:r>
          </w:p>
        </w:tc>
      </w:tr>
      <w:tr w:rsidR="00594BF1" w14:paraId="64606F00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3A4DFD" w14:textId="5041FDAE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Retest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CED45A" w14:textId="0EADDFF2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SRTT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B55AD5" w14:textId="3F74F153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A6A8AEC" w14:textId="0D8DB586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t xml:space="preserve">Output from </w:t>
            </w:r>
            <w:r w:rsidRPr="001029D5">
              <w:fldChar w:fldCharType="begin"/>
            </w:r>
            <w:r w:rsidRPr="001029D5">
              <w:instrText xml:space="preserve"> REF _Ref215491167 \h </w:instrText>
            </w:r>
            <w:r w:rsidRPr="001029D5">
              <w:fldChar w:fldCharType="separate"/>
            </w:r>
            <w:r w:rsidR="00564124">
              <w:t xml:space="preserve">Table </w:t>
            </w:r>
            <w:r w:rsidR="00564124">
              <w:rPr>
                <w:noProof/>
              </w:rPr>
              <w:t>3</w:t>
            </w:r>
            <w:r w:rsidRPr="001029D5">
              <w:fldChar w:fldCharType="end"/>
            </w:r>
          </w:p>
        </w:tc>
      </w:tr>
      <w:tr w:rsidR="00594BF1" w14:paraId="29D84A4F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31FFE2" w14:textId="045ACFA7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Reclass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325AF1" w14:textId="2ADCEC9F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SRCL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D7A13A" w14:textId="541A1C3F" w:rsidR="00594BF1" w:rsidRPr="001029D5" w:rsidRDefault="00541AEA" w:rsidP="00594BF1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050E119" w14:textId="5499FDA8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t xml:space="preserve">Output from </w:t>
            </w:r>
            <w:r w:rsidRPr="001029D5">
              <w:fldChar w:fldCharType="begin"/>
            </w:r>
            <w:r w:rsidRPr="001029D5">
              <w:instrText xml:space="preserve"> REF _Ref215491167 \h </w:instrText>
            </w:r>
            <w:r w:rsidRPr="001029D5">
              <w:fldChar w:fldCharType="separate"/>
            </w:r>
            <w:r w:rsidR="00564124">
              <w:t xml:space="preserve">Table </w:t>
            </w:r>
            <w:r w:rsidR="00564124">
              <w:rPr>
                <w:noProof/>
              </w:rPr>
              <w:t>3</w:t>
            </w:r>
            <w:r w:rsidRPr="001029D5">
              <w:fldChar w:fldCharType="end"/>
            </w:r>
          </w:p>
        </w:tc>
      </w:tr>
      <w:tr w:rsidR="00594BF1" w14:paraId="6D71201A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EF6588" w14:textId="3C0D2AB1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Laboratory Manager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1711B7" w14:textId="602B940D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SPAN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0F3DF9" w14:textId="49795F77" w:rsidR="00594BF1" w:rsidRPr="001029D5" w:rsidRDefault="0094612D" w:rsidP="00594BF1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WBORUKALO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2C93E8B" w14:textId="6181A323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t xml:space="preserve">Output from </w:t>
            </w:r>
            <w:r w:rsidRPr="001029D5">
              <w:fldChar w:fldCharType="begin"/>
            </w:r>
            <w:r w:rsidRPr="001029D5">
              <w:instrText xml:space="preserve"> REF _Ref215491167 \h </w:instrText>
            </w:r>
            <w:r w:rsidR="001029D5">
              <w:instrText xml:space="preserve"> \* MERGEFORMAT </w:instrText>
            </w:r>
            <w:r w:rsidRPr="001029D5">
              <w:fldChar w:fldCharType="separate"/>
            </w:r>
            <w:r w:rsidR="00564124">
              <w:t xml:space="preserve">Table </w:t>
            </w:r>
            <w:r w:rsidR="00564124">
              <w:rPr>
                <w:noProof/>
              </w:rPr>
              <w:t>3</w:t>
            </w:r>
            <w:r w:rsidRPr="001029D5">
              <w:fldChar w:fldCharType="end"/>
            </w:r>
          </w:p>
        </w:tc>
      </w:tr>
      <w:tr w:rsidR="00594BF1" w14:paraId="0DCB6450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DDDEBA" w14:textId="3FF1ABB2" w:rsidR="00594BF1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copies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B64A6F" w14:textId="3554A030" w:rsidR="00594BF1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NBEX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524C08" w14:textId="0A9217B9" w:rsidR="00594BF1" w:rsidRDefault="00594BF1" w:rsidP="00594BF1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F3BA23A" w14:textId="6230A58E" w:rsidR="00594BF1" w:rsidRDefault="00594BF1" w:rsidP="00594BF1">
            <w:pPr>
              <w:keepNext/>
              <w:spacing w:line="276" w:lineRule="auto"/>
              <w:jc w:val="center"/>
            </w:pPr>
            <w:r w:rsidRPr="00B6572C">
              <w:t xml:space="preserve">Output from </w:t>
            </w:r>
            <w:r w:rsidRPr="00B6572C">
              <w:fldChar w:fldCharType="begin"/>
            </w:r>
            <w:r w:rsidRPr="00B6572C">
              <w:instrText xml:space="preserve"> REF _Ref215491167 \h </w:instrText>
            </w:r>
            <w:r w:rsidRPr="00B6572C">
              <w:fldChar w:fldCharType="separate"/>
            </w:r>
            <w:r w:rsidR="00564124">
              <w:t xml:space="preserve">Table </w:t>
            </w:r>
            <w:r w:rsidR="00564124">
              <w:rPr>
                <w:noProof/>
              </w:rPr>
              <w:t>3</w:t>
            </w:r>
            <w:r w:rsidRPr="00B6572C">
              <w:fldChar w:fldCharType="end"/>
            </w:r>
          </w:p>
        </w:tc>
      </w:tr>
    </w:tbl>
    <w:p w14:paraId="2BBCDB4B" w14:textId="5AA75BDB" w:rsidR="002D15E3" w:rsidRPr="002D15E3" w:rsidRDefault="00722119" w:rsidP="00722119">
      <w:pPr>
        <w:pStyle w:val="Caption"/>
      </w:pPr>
      <w:r>
        <w:t xml:space="preserve">Table </w:t>
      </w:r>
      <w:r w:rsidR="00164B45">
        <w:fldChar w:fldCharType="begin"/>
      </w:r>
      <w:r w:rsidR="00164B45">
        <w:instrText xml:space="preserve"> SEQ Table \* ARABIC </w:instrText>
      </w:r>
      <w:r w:rsidR="00164B45">
        <w:fldChar w:fldCharType="separate"/>
      </w:r>
      <w:r w:rsidR="00564124">
        <w:rPr>
          <w:noProof/>
        </w:rPr>
        <w:t>4</w:t>
      </w:r>
      <w:r w:rsidR="00164B45">
        <w:fldChar w:fldCharType="end"/>
      </w:r>
      <w:r>
        <w:t xml:space="preserve">: </w:t>
      </w:r>
      <w:r w:rsidRPr="00BC1AB9">
        <w:t xml:space="preserve">Add Recipe specification against the pack </w:t>
      </w:r>
      <w:r w:rsidR="00957B1E" w:rsidRPr="00BC1AB9">
        <w:t>item.</w:t>
      </w:r>
    </w:p>
    <w:p w14:paraId="34262159" w14:textId="0A7A330F" w:rsidR="000C4AB1" w:rsidRDefault="000C4AB1" w:rsidP="000C4AB1">
      <w:pPr>
        <w:pStyle w:val="5aH5"/>
      </w:pPr>
      <w:r w:rsidRPr="00B27957">
        <w:t>Step 0</w:t>
      </w:r>
      <w:r w:rsidR="00DB47EC">
        <w:t>3</w:t>
      </w:r>
      <w:r w:rsidRPr="00B27957">
        <w:t xml:space="preserve">: </w:t>
      </w:r>
      <w:r>
        <w:t xml:space="preserve">Attaching </w:t>
      </w:r>
      <w:r w:rsidR="00BD0E74">
        <w:t xml:space="preserve">tests to the </w:t>
      </w:r>
      <w:r>
        <w:t xml:space="preserve">recipe specification </w:t>
      </w:r>
      <w:r w:rsidR="00BD0E74">
        <w:t>attached to</w:t>
      </w:r>
      <w:r>
        <w:t xml:space="preserve"> pack item </w:t>
      </w:r>
    </w:p>
    <w:p w14:paraId="62D3AEA3" w14:textId="260F2BAD" w:rsidR="00C06294" w:rsidRPr="00C06294" w:rsidRDefault="000D5F1D" w:rsidP="00C22BC1">
      <w:pPr>
        <w:pStyle w:val="6aH6"/>
      </w:pPr>
      <w:r>
        <w:t>Step 0</w:t>
      </w:r>
      <w:r w:rsidR="00DB47EC">
        <w:t>3</w:t>
      </w:r>
      <w:r w:rsidR="00C22BC1">
        <w:t>.0</w:t>
      </w:r>
      <w:r w:rsidR="00BD0E74">
        <w:t>1</w:t>
      </w:r>
      <w:r w:rsidR="00C22BC1">
        <w:t>.</w:t>
      </w:r>
      <w:r>
        <w:t xml:space="preserve"> </w:t>
      </w:r>
      <w:r w:rsidR="00C06294" w:rsidRPr="00C06294">
        <w:t>Retrieve specification tests relating to the specification header for the recipe item.</w:t>
      </w:r>
    </w:p>
    <w:p w14:paraId="62660283" w14:textId="7067BDDC" w:rsidR="00C06294" w:rsidRDefault="00C06294" w:rsidP="00C06294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QMS20</w:t>
      </w:r>
      <w:r w:rsidR="00BE1435">
        <w:rPr>
          <w:rFonts w:eastAsia="Times New Roman" w:cs="Calibri"/>
          <w:b/>
          <w:bCs/>
          <w:color w:val="000000"/>
          <w:szCs w:val="24"/>
          <w:lang w:eastAsia="en-GB"/>
        </w:rPr>
        <w:t>1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MI</w:t>
      </w:r>
    </w:p>
    <w:p w14:paraId="7E7B447C" w14:textId="0740C03C" w:rsidR="00C06294" w:rsidRPr="00F204D1" w:rsidRDefault="00C06294" w:rsidP="00C06294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LstSpec</w:t>
      </w:r>
      <w:r w:rsidR="0012794C">
        <w:rPr>
          <w:rFonts w:eastAsia="Times New Roman" w:cs="Calibri"/>
          <w:b/>
          <w:bCs/>
          <w:color w:val="000000"/>
          <w:szCs w:val="24"/>
          <w:lang w:eastAsia="en-GB"/>
        </w:rPr>
        <w:t>Test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2"/>
        <w:gridCol w:w="732"/>
        <w:gridCol w:w="1394"/>
        <w:gridCol w:w="6644"/>
      </w:tblGrid>
      <w:tr w:rsidR="00C06294" w14:paraId="0B040C3E" w14:textId="77777777" w:rsidTr="000B1778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FF54A3" w14:textId="77777777" w:rsidR="00C06294" w:rsidRDefault="00C06294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5EDA57" w14:textId="77777777" w:rsidR="00C06294" w:rsidRDefault="00C06294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EB0F60" w14:textId="77777777" w:rsidR="00C06294" w:rsidRDefault="00C06294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CB9B290" w14:textId="77777777" w:rsidR="00C06294" w:rsidRDefault="00C06294" w:rsidP="000B1778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C06294" w14:paraId="6BE166FC" w14:textId="77777777" w:rsidTr="000B1778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565667" w14:textId="315CC0C6" w:rsidR="00C06294" w:rsidRDefault="00196EF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3D89E1" w14:textId="1DB09A3A" w:rsidR="00C06294" w:rsidRDefault="0012794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DF5C1F" w14:textId="77777777" w:rsidR="00C06294" w:rsidRDefault="00C06294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153228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6DDF3DE" w14:textId="14F6384E" w:rsidR="00C06294" w:rsidRDefault="00B46CC2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 xml:space="preserve">Output from </w:t>
            </w:r>
            <w:r>
              <w:fldChar w:fldCharType="begin"/>
            </w:r>
            <w:r>
              <w:instrText xml:space="preserve"> REF _Ref215491167 \h </w:instrText>
            </w:r>
            <w:r>
              <w:fldChar w:fldCharType="separate"/>
            </w:r>
            <w:r w:rsidR="00564124">
              <w:t xml:space="preserve">Table </w:t>
            </w:r>
            <w:r w:rsidR="00564124">
              <w:rPr>
                <w:noProof/>
              </w:rPr>
              <w:t>3</w:t>
            </w:r>
            <w:r>
              <w:fldChar w:fldCharType="end"/>
            </w:r>
          </w:p>
        </w:tc>
      </w:tr>
      <w:tr w:rsidR="0012794C" w14:paraId="75D86DB6" w14:textId="77777777" w:rsidTr="000B1778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86B906" w14:textId="1D5D5BED" w:rsidR="0012794C" w:rsidRDefault="00196EF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750713" w14:textId="130ED3B1" w:rsidR="0012794C" w:rsidRDefault="0012794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9D5351" w14:textId="1208A778" w:rsidR="0012794C" w:rsidRDefault="00B46CC2" w:rsidP="000B1778">
            <w:pPr>
              <w:keepNext/>
              <w:spacing w:line="276" w:lineRule="auto"/>
              <w:jc w:val="center"/>
            </w:pPr>
            <w:r>
              <w:t>20240101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6924E73" w14:textId="7B769419" w:rsidR="0012794C" w:rsidRDefault="00B46CC2" w:rsidP="000B1778">
            <w:pPr>
              <w:keepNext/>
              <w:spacing w:line="276" w:lineRule="auto"/>
              <w:jc w:val="center"/>
            </w:pPr>
            <w:r>
              <w:t xml:space="preserve">Output from </w:t>
            </w:r>
            <w:r>
              <w:fldChar w:fldCharType="begin"/>
            </w:r>
            <w:r>
              <w:instrText xml:space="preserve"> REF _Ref215491167 \h </w:instrText>
            </w:r>
            <w:r>
              <w:fldChar w:fldCharType="separate"/>
            </w:r>
            <w:r w:rsidR="00564124">
              <w:t xml:space="preserve">Table </w:t>
            </w:r>
            <w:r w:rsidR="00564124">
              <w:rPr>
                <w:noProof/>
              </w:rPr>
              <w:t>3</w:t>
            </w:r>
            <w:r>
              <w:fldChar w:fldCharType="end"/>
            </w:r>
          </w:p>
        </w:tc>
      </w:tr>
      <w:tr w:rsidR="0012794C" w14:paraId="3F2467FB" w14:textId="77777777" w:rsidTr="000B1778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EB9011" w14:textId="2515B5F6" w:rsidR="0012794C" w:rsidRDefault="00196EF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029DBD" w14:textId="2270E2E6" w:rsidR="0012794C" w:rsidRDefault="0012794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6A3307" w14:textId="40DFDCFE" w:rsidR="0012794C" w:rsidRDefault="00B46CC2" w:rsidP="000B1778">
            <w:pPr>
              <w:keepNext/>
              <w:spacing w:line="276" w:lineRule="auto"/>
              <w:jc w:val="center"/>
            </w:pPr>
            <w:r>
              <w:t>153228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2346570" w14:textId="642BE5E2" w:rsidR="0012794C" w:rsidRDefault="00DA5AC2" w:rsidP="00B46CC2">
            <w:pPr>
              <w:keepNext/>
              <w:spacing w:line="276" w:lineRule="auto"/>
              <w:jc w:val="center"/>
            </w:pPr>
            <w:r>
              <w:t>PM</w:t>
            </w:r>
            <w:r w:rsidR="00EE2DB9">
              <w:t>MTNO in MPDMAT table</w:t>
            </w:r>
          </w:p>
        </w:tc>
      </w:tr>
    </w:tbl>
    <w:p w14:paraId="4138BB7F" w14:textId="7FC286CC" w:rsidR="00C06294" w:rsidRDefault="00B46CC2" w:rsidP="00B46CC2">
      <w:pPr>
        <w:pStyle w:val="Caption"/>
      </w:pPr>
      <w:bookmarkStart w:id="15" w:name="_Ref215491266"/>
      <w:r>
        <w:t xml:space="preserve">Table </w:t>
      </w:r>
      <w:r w:rsidR="00164B45">
        <w:fldChar w:fldCharType="begin"/>
      </w:r>
      <w:r w:rsidR="00164B45">
        <w:instrText xml:space="preserve"> SEQ Table \* ARABIC </w:instrText>
      </w:r>
      <w:r w:rsidR="00164B45">
        <w:fldChar w:fldCharType="separate"/>
      </w:r>
      <w:r w:rsidR="00564124">
        <w:rPr>
          <w:noProof/>
        </w:rPr>
        <w:t>5</w:t>
      </w:r>
      <w:r w:rsidR="00164B45">
        <w:fldChar w:fldCharType="end"/>
      </w:r>
      <w:bookmarkEnd w:id="15"/>
      <w:r>
        <w:t xml:space="preserve">: </w:t>
      </w:r>
      <w:r w:rsidRPr="00F73348">
        <w:t xml:space="preserve">Retrieve specification tests relating to the recipe </w:t>
      </w:r>
      <w:r w:rsidR="00957B1E" w:rsidRPr="00F73348">
        <w:t>item.</w:t>
      </w:r>
    </w:p>
    <w:p w14:paraId="387DCAFB" w14:textId="069E4DAA" w:rsidR="00C06294" w:rsidRDefault="00C06294" w:rsidP="00C06294">
      <w:pPr>
        <w:rPr>
          <w:lang w:val="en-GB" w:eastAsia="en-US"/>
        </w:rPr>
      </w:pPr>
      <w:r>
        <w:rPr>
          <w:lang w:val="en-GB" w:eastAsia="en-US"/>
        </w:rPr>
        <w:t>Based on inputs to</w:t>
      </w:r>
      <w:r w:rsidR="00344A35">
        <w:rPr>
          <w:lang w:val="en-GB" w:eastAsia="en-US"/>
        </w:rPr>
        <w:t xml:space="preserve"> </w:t>
      </w:r>
      <w:r w:rsidR="00344A35">
        <w:rPr>
          <w:lang w:val="en-GB" w:eastAsia="en-US"/>
        </w:rPr>
        <w:fldChar w:fldCharType="begin"/>
      </w:r>
      <w:r w:rsidR="00344A35">
        <w:rPr>
          <w:lang w:val="en-GB" w:eastAsia="en-US"/>
        </w:rPr>
        <w:instrText xml:space="preserve"> REF _Ref215491266 \h </w:instrText>
      </w:r>
      <w:r w:rsidR="00344A35">
        <w:rPr>
          <w:lang w:val="en-GB" w:eastAsia="en-US"/>
        </w:rPr>
      </w:r>
      <w:r w:rsidR="00344A35">
        <w:rPr>
          <w:lang w:val="en-GB" w:eastAsia="en-US"/>
        </w:rPr>
        <w:fldChar w:fldCharType="separate"/>
      </w:r>
      <w:r w:rsidR="00564124">
        <w:t xml:space="preserve">Table </w:t>
      </w:r>
      <w:r w:rsidR="00564124">
        <w:rPr>
          <w:noProof/>
        </w:rPr>
        <w:t>5</w:t>
      </w:r>
      <w:r w:rsidR="00344A35">
        <w:rPr>
          <w:lang w:val="en-GB" w:eastAsia="en-US"/>
        </w:rPr>
        <w:fldChar w:fldCharType="end"/>
      </w:r>
      <w:r>
        <w:rPr>
          <w:lang w:val="en-GB" w:eastAsia="en-US"/>
        </w:rPr>
        <w:t>, below outputs are obtained.</w:t>
      </w:r>
      <w:r w:rsidR="00817412">
        <w:rPr>
          <w:lang w:val="en-GB" w:eastAsia="en-US"/>
        </w:rPr>
        <w:t xml:space="preserve"> There will be multiple records retrieved as part of th</w:t>
      </w:r>
      <w:r w:rsidR="00E13A3F">
        <w:rPr>
          <w:lang w:val="en-GB" w:eastAsia="en-US"/>
        </w:rPr>
        <w:t>is API call.</w:t>
      </w:r>
    </w:p>
    <w:p w14:paraId="4CE0E2D6" w14:textId="77777777" w:rsidR="00C06294" w:rsidRPr="006F3484" w:rsidRDefault="00C06294" w:rsidP="00C06294">
      <w:pPr>
        <w:rPr>
          <w:rFonts w:cs="Calibri"/>
          <w:b/>
          <w:bCs/>
          <w:color w:val="000000"/>
          <w:szCs w:val="24"/>
          <w:lang w:eastAsia="en-GB"/>
        </w:rPr>
      </w:pP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C06294" w14:paraId="73451BEF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6B1BE8" w14:textId="77777777" w:rsidR="00C06294" w:rsidRDefault="00C06294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1A9043" w14:textId="77777777" w:rsidR="00C06294" w:rsidRDefault="00C06294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1D3347" w14:textId="77777777" w:rsidR="00C06294" w:rsidRDefault="00C06294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C06294" w14:paraId="1176529B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4D844E" w14:textId="1B7E52B6" w:rsidR="00C06294" w:rsidRDefault="004044FE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D96E23" w14:textId="6CB54881" w:rsidR="00C06294" w:rsidRDefault="00001FD3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6331B1" w14:textId="0BB3E949" w:rsidR="00C06294" w:rsidRDefault="003A5B04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DENSITY</w:t>
            </w:r>
          </w:p>
        </w:tc>
      </w:tr>
      <w:tr w:rsidR="00C06294" w14:paraId="79E9B0CA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4BCF2A" w14:textId="61C537D1" w:rsidR="00C06294" w:rsidRDefault="004044FE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574358" w14:textId="7D699E65" w:rsidR="00C06294" w:rsidRDefault="00001FD3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TSTY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BF4C94" w14:textId="3880BF0F" w:rsidR="00C06294" w:rsidRDefault="000E4E41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C06294" w14:paraId="5CE7221D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302C39" w14:textId="3C74E1D1" w:rsidR="00C06294" w:rsidRDefault="004044FE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</w:t>
            </w:r>
            <w:r w:rsidR="00C06294">
              <w:rPr>
                <w:rFonts w:cs="Calibri"/>
                <w:color w:val="000000"/>
                <w:szCs w:val="24"/>
                <w:lang w:eastAsia="en-GB"/>
              </w:rPr>
              <w:t xml:space="preserve">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1D3D7A" w14:textId="447EC2C3" w:rsidR="00C06294" w:rsidRDefault="00786F9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QTE1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CC690F" w14:textId="11DDD389" w:rsidR="00C06294" w:rsidRDefault="00786F98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</w:tr>
      <w:tr w:rsidR="00C06294" w14:paraId="25319C5F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149F2F" w14:textId="13F0D8BE" w:rsidR="00C06294" w:rsidRDefault="004044FE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2B9015" w14:textId="1BB66454" w:rsidR="00C06294" w:rsidRDefault="00786F9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QTI1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4376CE" w14:textId="31B9BED9" w:rsidR="00C06294" w:rsidRDefault="009244F9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20301231</w:t>
            </w:r>
          </w:p>
        </w:tc>
      </w:tr>
      <w:tr w:rsidR="00C06294" w14:paraId="4D52BCDA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48B2B0" w14:textId="22C6D001" w:rsidR="00C06294" w:rsidRDefault="00001FD3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FC0366" w14:textId="181F1CD6" w:rsidR="00C06294" w:rsidRDefault="00786F9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1B2478" w14:textId="4CA86304" w:rsidR="00C06294" w:rsidRDefault="000E4E41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Density</w:t>
            </w:r>
          </w:p>
        </w:tc>
      </w:tr>
      <w:tr w:rsidR="00C06294" w14:paraId="0281BA83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23C5F1" w14:textId="00BECF10" w:rsidR="00C06294" w:rsidRDefault="00CA26E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6DAB15" w14:textId="53190BFE" w:rsidR="00C06294" w:rsidRDefault="00842B5E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EXSQ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491A46" w14:textId="6D752DB1" w:rsidR="00C06294" w:rsidRDefault="00385C85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C06294" w14:paraId="11111FA3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DCE737" w14:textId="0E99CEDB" w:rsidR="00C06294" w:rsidRDefault="00CA26E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result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9F0897" w14:textId="2776068D" w:rsidR="00C06294" w:rsidRDefault="00842B5E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QLCD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197101" w14:textId="12B4B6E1" w:rsidR="00C06294" w:rsidRDefault="00C06294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</w:p>
        </w:tc>
      </w:tr>
      <w:tr w:rsidR="00C06294" w14:paraId="6A9EF6EC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F775BF" w14:textId="49514649" w:rsidR="00C06294" w:rsidRDefault="00011823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value max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6D0FCF" w14:textId="1A84C17A" w:rsidR="00C06294" w:rsidRDefault="00EB5792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EVMX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042F7E" w14:textId="3F577B9D" w:rsidR="00C06294" w:rsidRDefault="006278E2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1.064</w:t>
            </w:r>
          </w:p>
        </w:tc>
      </w:tr>
      <w:tr w:rsidR="00970D64" w14:paraId="5C8D1498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73A934" w14:textId="4960D961" w:rsidR="00970D64" w:rsidRDefault="00970D64" w:rsidP="00970D6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value min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2F1831" w14:textId="5D8F9F2D" w:rsidR="00970D64" w:rsidRDefault="00970D64" w:rsidP="00970D6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EVMN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BFE3A6" w14:textId="514425D8" w:rsidR="00970D64" w:rsidRDefault="006278E2" w:rsidP="00970D6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1.024</w:t>
            </w:r>
          </w:p>
        </w:tc>
      </w:tr>
      <w:tr w:rsidR="00970D64" w14:paraId="38341298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5BFB64" w14:textId="53F51CCD" w:rsidR="00970D64" w:rsidRDefault="00970D64" w:rsidP="00970D6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target value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C7E70D" w14:textId="15147521" w:rsidR="00970D64" w:rsidRDefault="00970D64" w:rsidP="00970D6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EVTG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F78848" w14:textId="503D6919" w:rsidR="00970D64" w:rsidRDefault="00152A98" w:rsidP="00970D6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1.024</w:t>
            </w:r>
          </w:p>
        </w:tc>
      </w:tr>
      <w:tr w:rsidR="00617275" w14:paraId="164C1F58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49DB74" w14:textId="08127E95" w:rsidR="00617275" w:rsidRDefault="0061727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74F3BE" w14:textId="5FBE6CDA" w:rsidR="00617275" w:rsidRDefault="00B93AEF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TEUM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B78A94" w14:textId="2704CD94" w:rsidR="00617275" w:rsidRDefault="00152A98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KGL</w:t>
            </w:r>
          </w:p>
        </w:tc>
      </w:tr>
      <w:tr w:rsidR="00617275" w14:paraId="4B28DF25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6B402A" w14:textId="53D98C5E" w:rsidR="00617275" w:rsidRDefault="0061727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lastRenderedPageBreak/>
              <w:t>Number of decimal places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8952E3" w14:textId="4165F70B" w:rsidR="00617275" w:rsidRDefault="00B93AEF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DCCD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3DC12E" w14:textId="7E4F6CBF" w:rsidR="00617275" w:rsidRDefault="00152A98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5</w:t>
            </w:r>
          </w:p>
        </w:tc>
      </w:tr>
      <w:tr w:rsidR="008244EA" w14:paraId="382115E8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883BD4" w14:textId="44C95F07" w:rsidR="008244EA" w:rsidRDefault="008244E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6BF9EC" w14:textId="31BE8677" w:rsidR="008244EA" w:rsidRDefault="00B93AEF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5FBEA2" w14:textId="480BCE40" w:rsidR="008244EA" w:rsidRDefault="00152A98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8244EA" w14:paraId="69BF0478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D022E2" w14:textId="72D5E6C4" w:rsidR="008244EA" w:rsidRDefault="008244E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D70EF2" w14:textId="25F9C003" w:rsidR="008244EA" w:rsidRDefault="00B93AEF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FRTI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652165" w14:textId="07F458A0" w:rsidR="008244EA" w:rsidRDefault="00152A98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D4372F" w14:paraId="5D0197E2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1C7A24" w14:textId="5D092C35" w:rsidR="00D4372F" w:rsidRDefault="00D4372F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classification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868E86" w14:textId="3E3A8F1E" w:rsidR="00D4372F" w:rsidRDefault="000171E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TCLS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165D2F" w14:textId="77777777" w:rsidR="00D4372F" w:rsidRDefault="00D4372F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</w:p>
        </w:tc>
      </w:tr>
      <w:tr w:rsidR="006C4D66" w14:paraId="17B307E0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D6680C" w14:textId="178B67BF" w:rsidR="006C4D66" w:rsidRDefault="006C4D66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6270F9" w14:textId="2B42AE7F" w:rsidR="006C4D66" w:rsidRDefault="000171E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VLTP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94C76A" w14:textId="75CDACF0" w:rsidR="006C4D66" w:rsidRDefault="00333647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C4D66" w14:paraId="11D70292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3BD27C" w14:textId="024B479D" w:rsidR="006C4D66" w:rsidRDefault="00DA7B70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06B1C4" w14:textId="1DCA63D6" w:rsidR="006C4D66" w:rsidRDefault="000171E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DE9A6C" w14:textId="6E707017" w:rsidR="006C4D66" w:rsidRDefault="00333647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DA7B70" w14:paraId="07564362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8020F8" w14:textId="384D741C" w:rsidR="00DA7B70" w:rsidRDefault="00DA7B70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Include test in QI request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7D9446" w14:textId="04953DB1" w:rsidR="00DA7B70" w:rsidRDefault="00394CB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ITQR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AE1486" w14:textId="74DC761A" w:rsidR="00DA7B70" w:rsidRDefault="00042D77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CF1C1F" w14:paraId="5D01A447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9603DD" w14:textId="1EF153D4" w:rsidR="00CF1C1F" w:rsidRDefault="00CF1C1F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certificate of analysis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1F0CE0" w14:textId="2DDA95A7" w:rsidR="00CF1C1F" w:rsidRDefault="00394CB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PTCA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3DD42E" w14:textId="48ABBCE7" w:rsidR="00CF1C1F" w:rsidRDefault="00042D77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CF1C1F" w14:paraId="4E477941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62C9F7" w14:textId="6F46AE42" w:rsidR="00CF1C1F" w:rsidRDefault="00CF1C1F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specification document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EAE2CB" w14:textId="382BDCDF" w:rsidR="00CF1C1F" w:rsidRDefault="00394CB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PTSP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0B6C53" w14:textId="7F7AD4B0" w:rsidR="00CF1C1F" w:rsidRDefault="00042D77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4F22C0" w14:paraId="042D3AD2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34574F" w14:textId="774D2BE2" w:rsidR="004F22C0" w:rsidRDefault="004F22C0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spec test values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0649D0" w14:textId="7B73D773" w:rsidR="004F22C0" w:rsidRDefault="00394CB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4AA1C9" w14:textId="70582E72" w:rsidR="004F22C0" w:rsidRDefault="004378B4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4F22C0" w14:paraId="36795457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76186D" w14:textId="15563719" w:rsidR="004F22C0" w:rsidRDefault="00610C74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result value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93F8E6" w14:textId="0DEBA7BE" w:rsidR="004F22C0" w:rsidRDefault="00394CB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QPTR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C0473A" w14:textId="01FAB2BF" w:rsidR="004F22C0" w:rsidRDefault="004378B4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10C74" w14:paraId="06A60AEE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14F15D" w14:textId="2646989C" w:rsidR="00610C74" w:rsidRDefault="00842B5E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 approval basis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7C6ED4" w14:textId="32727EBF" w:rsidR="00610C74" w:rsidRDefault="00385C8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QPLN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B4802C" w14:textId="09A7E916" w:rsidR="00610C74" w:rsidRDefault="004378B4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9</w:t>
            </w:r>
          </w:p>
        </w:tc>
      </w:tr>
    </w:tbl>
    <w:p w14:paraId="329473B4" w14:textId="2AEE5CB0" w:rsidR="00C06294" w:rsidRPr="004D5615" w:rsidRDefault="00C06294" w:rsidP="007E021A">
      <w:pPr>
        <w:pStyle w:val="Caption"/>
      </w:pPr>
      <w:bookmarkStart w:id="16" w:name="_Ref215492867"/>
      <w:r>
        <w:t xml:space="preserve">Table </w:t>
      </w:r>
      <w:r w:rsidR="00164B45">
        <w:fldChar w:fldCharType="begin"/>
      </w:r>
      <w:r w:rsidR="00164B45">
        <w:instrText xml:space="preserve"> SEQ Table \* ARABIC </w:instrText>
      </w:r>
      <w:r w:rsidR="00164B45">
        <w:fldChar w:fldCharType="separate"/>
      </w:r>
      <w:r w:rsidR="00564124">
        <w:rPr>
          <w:noProof/>
        </w:rPr>
        <w:t>6</w:t>
      </w:r>
      <w:r w:rsidR="00164B45">
        <w:fldChar w:fldCharType="end"/>
      </w:r>
      <w:bookmarkEnd w:id="16"/>
      <w:r>
        <w:t>: Output retrieved for the specification</w:t>
      </w:r>
      <w:r w:rsidR="004378B4">
        <w:t xml:space="preserve"> tests</w:t>
      </w:r>
      <w:r>
        <w:t xml:space="preserve"> for recipe </w:t>
      </w:r>
      <w:r w:rsidR="00957B1E">
        <w:t>item.</w:t>
      </w:r>
    </w:p>
    <w:p w14:paraId="4BCC1E51" w14:textId="0FCE0C54" w:rsidR="007E021A" w:rsidRDefault="002A74BC" w:rsidP="00C22BC1">
      <w:pPr>
        <w:pStyle w:val="6aH6"/>
      </w:pPr>
      <w:r w:rsidRPr="00B27957">
        <w:t>Step 0</w:t>
      </w:r>
      <w:r w:rsidR="00DB47EC">
        <w:t>3</w:t>
      </w:r>
      <w:r w:rsidR="00C22BC1">
        <w:t>. 0</w:t>
      </w:r>
      <w:r w:rsidR="00BD0E74">
        <w:t>2</w:t>
      </w:r>
      <w:r w:rsidR="00C22BC1">
        <w:t>.</w:t>
      </w:r>
      <w:r w:rsidRPr="00B27957">
        <w:t xml:space="preserve"> </w:t>
      </w:r>
      <w:r w:rsidR="007E021A">
        <w:t>Add specification tests to the specification</w:t>
      </w:r>
      <w:r w:rsidR="00E13A3F">
        <w:t xml:space="preserve"> </w:t>
      </w:r>
      <w:r w:rsidR="00A120F4">
        <w:t xml:space="preserve">in a loop </w:t>
      </w:r>
      <w:r w:rsidR="00E13A3F">
        <w:t xml:space="preserve">for each record retrieved from </w:t>
      </w:r>
      <w:r w:rsidR="00E13A3F">
        <w:fldChar w:fldCharType="begin"/>
      </w:r>
      <w:r w:rsidR="00E13A3F">
        <w:instrText xml:space="preserve"> REF _Ref215492867 \h </w:instrText>
      </w:r>
      <w:r w:rsidR="00C22BC1">
        <w:instrText xml:space="preserve"> \* MERGEFORMAT </w:instrText>
      </w:r>
      <w:r w:rsidR="00E13A3F">
        <w:fldChar w:fldCharType="separate"/>
      </w:r>
      <w:r w:rsidR="00564124">
        <w:t xml:space="preserve">Table </w:t>
      </w:r>
      <w:r w:rsidR="00564124">
        <w:rPr>
          <w:noProof/>
        </w:rPr>
        <w:t>6</w:t>
      </w:r>
      <w:r w:rsidR="00E13A3F">
        <w:fldChar w:fldCharType="end"/>
      </w:r>
    </w:p>
    <w:p w14:paraId="08D9BDBD" w14:textId="77777777" w:rsidR="007E021A" w:rsidRDefault="007E021A" w:rsidP="007E021A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QMS201MI</w:t>
      </w:r>
    </w:p>
    <w:p w14:paraId="2450B43C" w14:textId="29094040" w:rsidR="007E021A" w:rsidRPr="00F204D1" w:rsidRDefault="007E021A" w:rsidP="007E021A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="00B21E17">
        <w:rPr>
          <w:rFonts w:eastAsia="Times New Roman" w:cs="Calibri"/>
          <w:b/>
          <w:bCs/>
          <w:color w:val="000000"/>
          <w:szCs w:val="24"/>
          <w:lang w:eastAsia="en-GB"/>
        </w:rPr>
        <w:t>Add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SpecTest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2"/>
        <w:gridCol w:w="742"/>
        <w:gridCol w:w="1393"/>
        <w:gridCol w:w="6635"/>
      </w:tblGrid>
      <w:tr w:rsidR="007E021A" w14:paraId="649F921E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1F1A98" w14:textId="77777777" w:rsidR="007E021A" w:rsidRPr="001029D5" w:rsidRDefault="007E021A" w:rsidP="000B1778">
            <w:pPr>
              <w:spacing w:line="276" w:lineRule="auto"/>
              <w:jc w:val="center"/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4C06EC" w14:textId="77777777" w:rsidR="007E021A" w:rsidRPr="001029D5" w:rsidRDefault="007E021A" w:rsidP="000B1778">
            <w:pPr>
              <w:spacing w:line="276" w:lineRule="auto"/>
              <w:jc w:val="center"/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B24D12" w14:textId="77777777" w:rsidR="007E021A" w:rsidRPr="001029D5" w:rsidRDefault="007E021A" w:rsidP="000B1778">
            <w:pPr>
              <w:spacing w:line="276" w:lineRule="auto"/>
              <w:jc w:val="center"/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D43945D" w14:textId="77777777" w:rsidR="007E021A" w:rsidRPr="001029D5" w:rsidRDefault="007E021A" w:rsidP="000B1778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7E021A" w14:paraId="0BCB4098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B57D09" w14:textId="77777777" w:rsidR="007E021A" w:rsidRPr="00AD194F" w:rsidRDefault="007E021A" w:rsidP="00A9087E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AD194F"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8AB0F0" w14:textId="77777777" w:rsidR="007E021A" w:rsidRPr="00AD194F" w:rsidRDefault="007E021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AD194F"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B2CBE3" w14:textId="7562FBB7" w:rsidR="007E021A" w:rsidRPr="00AD194F" w:rsidRDefault="003516E1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AD194F">
              <w:t>MIXING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A44C877" w14:textId="289BD673" w:rsidR="007E021A" w:rsidRPr="00AD194F" w:rsidRDefault="000C1355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AD194F">
              <w:t>Hardcoded</w:t>
            </w:r>
          </w:p>
        </w:tc>
      </w:tr>
      <w:tr w:rsidR="007E021A" w14:paraId="04F260BE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79C603" w14:textId="77777777" w:rsidR="007E021A" w:rsidRDefault="007E021A" w:rsidP="00A9087E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AE1CCF" w14:textId="77777777" w:rsidR="007E021A" w:rsidRDefault="007E021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940220" w14:textId="77777777" w:rsidR="007E021A" w:rsidRDefault="007E021A" w:rsidP="000B1778">
            <w:pPr>
              <w:keepNext/>
              <w:spacing w:line="276" w:lineRule="auto"/>
              <w:jc w:val="center"/>
            </w:pPr>
            <w:r>
              <w:t>20240101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8223FB1" w14:textId="0D3F59CF" w:rsidR="007E021A" w:rsidRDefault="0045114D" w:rsidP="000B1778">
            <w:pPr>
              <w:keepNext/>
              <w:spacing w:line="276" w:lineRule="auto"/>
              <w:jc w:val="center"/>
            </w:pPr>
            <w:r w:rsidRPr="0045114D">
              <w:rPr>
                <w:highlight w:val="yellow"/>
              </w:rPr>
              <w:t>QSE1</w:t>
            </w:r>
            <w:r w:rsidR="007E021A" w:rsidRPr="0045114D">
              <w:rPr>
                <w:highlight w:val="yellow"/>
              </w:rPr>
              <w:t xml:space="preserve"> from </w:t>
            </w:r>
            <w:r w:rsidRPr="0045114D">
              <w:rPr>
                <w:highlight w:val="yellow"/>
              </w:rPr>
              <w:fldChar w:fldCharType="begin"/>
            </w:r>
            <w:r w:rsidRPr="0045114D">
              <w:rPr>
                <w:highlight w:val="yellow"/>
              </w:rPr>
              <w:instrText xml:space="preserve"> REF _Ref215491167 \h </w:instrText>
            </w:r>
            <w:r w:rsidRPr="0045114D">
              <w:rPr>
                <w:highlight w:val="yellow"/>
              </w:rPr>
            </w:r>
            <w:r>
              <w:rPr>
                <w:highlight w:val="yellow"/>
              </w:rPr>
              <w:instrText xml:space="preserve"> \* MERGEFORMAT </w:instrText>
            </w:r>
            <w:r w:rsidRPr="0045114D">
              <w:rPr>
                <w:highlight w:val="yellow"/>
              </w:rPr>
              <w:fldChar w:fldCharType="separate"/>
            </w:r>
            <w:r w:rsidRPr="0045114D">
              <w:rPr>
                <w:highlight w:val="yellow"/>
              </w:rPr>
              <w:t xml:space="preserve">Table </w:t>
            </w:r>
            <w:r w:rsidRPr="0045114D">
              <w:rPr>
                <w:noProof/>
                <w:highlight w:val="yellow"/>
              </w:rPr>
              <w:t>3</w:t>
            </w:r>
            <w:r w:rsidRPr="0045114D">
              <w:rPr>
                <w:highlight w:val="yellow"/>
              </w:rPr>
              <w:fldChar w:fldCharType="end"/>
            </w:r>
          </w:p>
        </w:tc>
      </w:tr>
      <w:tr w:rsidR="007E021A" w14:paraId="5733C960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75FAAA" w14:textId="77777777" w:rsidR="007E021A" w:rsidRDefault="007E021A" w:rsidP="00A9087E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1E3AF5" w14:textId="77777777" w:rsidR="007E021A" w:rsidRDefault="007E021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C86B65" w14:textId="1DE79502" w:rsidR="007E021A" w:rsidRDefault="00535F8C" w:rsidP="000B1778">
            <w:pPr>
              <w:keepNext/>
              <w:spacing w:line="276" w:lineRule="auto"/>
              <w:jc w:val="center"/>
            </w:pPr>
            <w:r>
              <w:t>100194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3CCE9D8" w14:textId="631ABC77" w:rsidR="007E021A" w:rsidRDefault="003D7CB8" w:rsidP="000B1778">
            <w:pPr>
              <w:keepNext/>
              <w:spacing w:line="276" w:lineRule="auto"/>
              <w:jc w:val="center"/>
            </w:pPr>
            <w:r>
              <w:t>PMPRNO in MPDMAT table</w:t>
            </w:r>
          </w:p>
        </w:tc>
      </w:tr>
      <w:tr w:rsidR="00597239" w14:paraId="5CAEB6CF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2A01BF" w14:textId="122D9311" w:rsidR="00597239" w:rsidRDefault="00597239" w:rsidP="00A9087E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91CECF" w14:textId="796FB569" w:rsidR="00597239" w:rsidRDefault="00597239" w:rsidP="005972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QTST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B7AD8B" w14:textId="4D8F6CDD" w:rsidR="00597239" w:rsidRDefault="00597239" w:rsidP="00597239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DENSITY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A899F3E" w14:textId="5F67A632" w:rsidR="00597239" w:rsidRDefault="00597239" w:rsidP="00597239">
            <w:pPr>
              <w:keepNext/>
              <w:spacing w:line="276" w:lineRule="auto"/>
              <w:jc w:val="center"/>
            </w:pPr>
            <w:r>
              <w:t xml:space="preserve">Output from </w:t>
            </w:r>
            <w:r w:rsidR="00B41FD2">
              <w:fldChar w:fldCharType="begin"/>
            </w:r>
            <w:r w:rsidR="00B41FD2">
              <w:instrText xml:space="preserve"> REF _Ref215492867 \h </w:instrText>
            </w:r>
            <w:r w:rsidR="00B41FD2">
              <w:fldChar w:fldCharType="separate"/>
            </w:r>
            <w:r w:rsidR="00564124">
              <w:t xml:space="preserve">Table </w:t>
            </w:r>
            <w:r w:rsidR="00564124">
              <w:rPr>
                <w:noProof/>
              </w:rPr>
              <w:t>6</w:t>
            </w:r>
            <w:r w:rsidR="00B41FD2">
              <w:fldChar w:fldCharType="end"/>
            </w:r>
          </w:p>
        </w:tc>
      </w:tr>
      <w:tr w:rsidR="00B41FD2" w14:paraId="5802F8BA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FFA6EF" w14:textId="12502D89" w:rsidR="00B41FD2" w:rsidRDefault="00B41FD2" w:rsidP="00B41FD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B3DBBD" w14:textId="28EF8CAE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TSTY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01D559" w14:textId="08F4B3A0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962A28D" w14:textId="62B745F7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564124">
              <w:t xml:space="preserve">Table </w:t>
            </w:r>
            <w:r w:rsidR="00564124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0C5097A6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75803D" w14:textId="2E9BAE62" w:rsidR="00B41FD2" w:rsidRDefault="00B41FD2" w:rsidP="00B41FD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C57469" w14:textId="257DB45A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QTE1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0FA83A" w14:textId="627CB6DC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1B588DE" w14:textId="5F5400EC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564124">
              <w:t xml:space="preserve">Table </w:t>
            </w:r>
            <w:r w:rsidR="00564124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21EA0520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9A86E0" w14:textId="658011C7" w:rsidR="00B41FD2" w:rsidRDefault="00B41FD2" w:rsidP="00B41FD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34EB23" w14:textId="7D36E2CB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QTI1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2D542F" w14:textId="3DA78E57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20301231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603914D" w14:textId="7A87F839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564124">
              <w:t xml:space="preserve">Table </w:t>
            </w:r>
            <w:r w:rsidR="00564124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3B5BC6BE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14149F" w14:textId="600C7E8A" w:rsidR="00B41FD2" w:rsidRDefault="00B41FD2" w:rsidP="00B41FD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67CF49" w14:textId="5A5F534A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87EDDA" w14:textId="160B31F3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Density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5BC7EDD" w14:textId="4853E8D1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564124">
              <w:t xml:space="preserve">Table </w:t>
            </w:r>
            <w:r w:rsidR="00564124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6933F735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E16A84" w14:textId="4687F89D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C02FDB" w14:textId="695987DC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EXSQ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F8BF98" w14:textId="2ABDE12F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8DB1EA8" w14:textId="30119431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564124">
              <w:t xml:space="preserve">Table </w:t>
            </w:r>
            <w:r w:rsidR="00564124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6089BC24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B46CD0" w14:textId="51748EE1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result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BF2468" w14:textId="7F9A4086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QLCD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E47024" w14:textId="77777777" w:rsidR="00B41FD2" w:rsidRDefault="00B41FD2" w:rsidP="00B41FD2">
            <w:pPr>
              <w:keepNext/>
              <w:spacing w:line="276" w:lineRule="auto"/>
              <w:jc w:val="center"/>
            </w:pP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5AEDE0F" w14:textId="1B7EE2F0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564124">
              <w:t xml:space="preserve">Table </w:t>
            </w:r>
            <w:r w:rsidR="00564124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509358CA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0BC3C3" w14:textId="5BAA5F5F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value max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61C7FF" w14:textId="3219A1BE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EVMX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427403" w14:textId="1C5ED4E3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1.064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4698EAD" w14:textId="4F4030D0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564124">
              <w:t xml:space="preserve">Table </w:t>
            </w:r>
            <w:r w:rsidR="00564124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61803BD2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517BCB" w14:textId="7D19BA4A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lastRenderedPageBreak/>
              <w:t>Expected value min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0715A0" w14:textId="5F0CA111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EVMN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D59723" w14:textId="028BF082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1.024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513BE82" w14:textId="04A66EB4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564124">
              <w:t xml:space="preserve">Table </w:t>
            </w:r>
            <w:r w:rsidR="00564124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6F50BC35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C52705" w14:textId="4D964AD9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target value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76C819" w14:textId="19C23357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EVTG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E76CC1" w14:textId="4A38462E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1.024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F4403BF" w14:textId="02F3715B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564124">
              <w:t xml:space="preserve">Table </w:t>
            </w:r>
            <w:r w:rsidR="00564124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5385C57E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F5481A" w14:textId="6BE927AD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DC11FE" w14:textId="6AA4174C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TEUM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AB238D" w14:textId="341EBDC4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KGL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E7FAFBE" w14:textId="5E4CA507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564124">
              <w:t xml:space="preserve">Table </w:t>
            </w:r>
            <w:r w:rsidR="00564124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78B5CBFA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9A4392" w14:textId="1A62C50C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decimal places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1F1181" w14:textId="5A2E23B7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DCCD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EF570F" w14:textId="371D12D3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5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6EBA214" w14:textId="53268415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564124">
              <w:t xml:space="preserve">Table </w:t>
            </w:r>
            <w:r w:rsidR="00564124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4672D808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021DBE" w14:textId="7167FF57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3BE767" w14:textId="3DBBB2E1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292B1D" w14:textId="64CA2865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D67E96C" w14:textId="7E543DE3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564124">
              <w:t xml:space="preserve">Table </w:t>
            </w:r>
            <w:r w:rsidR="00564124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7130F97F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6D5D59" w14:textId="3A7C8F8C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A2ED56" w14:textId="579BB411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FRTI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77B316" w14:textId="0B57D196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71E51B2" w14:textId="3A0C53F7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564124">
              <w:t xml:space="preserve">Table </w:t>
            </w:r>
            <w:r w:rsidR="00564124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759E8F57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D92B04" w14:textId="43102010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classification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5428B1" w14:textId="5CAAE4F8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TCLS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AA1266" w14:textId="77777777" w:rsidR="00B41FD2" w:rsidRDefault="00B41FD2" w:rsidP="00B41FD2">
            <w:pPr>
              <w:keepNext/>
              <w:spacing w:line="276" w:lineRule="auto"/>
              <w:jc w:val="center"/>
            </w:pP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790B5E3" w14:textId="18293146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564124">
              <w:t xml:space="preserve">Table </w:t>
            </w:r>
            <w:r w:rsidR="00564124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7E3FC8C2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4BC95C" w14:textId="231EF229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78CA35" w14:textId="753CD03B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VLTP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F2096E" w14:textId="390D5042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16080F3" w14:textId="54A7C2FF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564124">
              <w:t xml:space="preserve">Table </w:t>
            </w:r>
            <w:r w:rsidR="00564124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522BE949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446EF9" w14:textId="23695D02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62016C" w14:textId="1C21D6D7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DD8A91" w14:textId="593BCA06" w:rsidR="00B41FD2" w:rsidRDefault="00B41FD2" w:rsidP="00B41FD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51999BE" w14:textId="3642CBA7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564124">
              <w:t xml:space="preserve">Table </w:t>
            </w:r>
            <w:r w:rsidR="00564124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613518F5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A35B30" w14:textId="65C232CD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Include test in QI request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EE0944" w14:textId="6623CE84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ITQR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E664D3" w14:textId="06B69B50" w:rsidR="00B41FD2" w:rsidRDefault="00B41FD2" w:rsidP="00B41FD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9B6B471" w14:textId="513D4A68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564124">
              <w:t xml:space="preserve">Table </w:t>
            </w:r>
            <w:r w:rsidR="00564124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02DD5BF8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5A782A" w14:textId="2670FB1F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certificate of analysis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C0B9BA" w14:textId="575E8A6F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PTCA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A1DF94" w14:textId="60F1AAAD" w:rsidR="00B41FD2" w:rsidRDefault="00B41FD2" w:rsidP="00B41FD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30ADD6C" w14:textId="09DB5B8E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564124">
              <w:t xml:space="preserve">Table </w:t>
            </w:r>
            <w:r w:rsidR="00564124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07C2BE47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8D2338" w14:textId="322D8D55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specification document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8CE3BA" w14:textId="1893D198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PTSP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091BE1" w14:textId="79DC7447" w:rsidR="00B41FD2" w:rsidRDefault="00B41FD2" w:rsidP="00B41FD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E7F6140" w14:textId="47FA487D" w:rsidR="00B41FD2" w:rsidRDefault="00B41FD2" w:rsidP="00B41FD2">
            <w:pPr>
              <w:keepNext/>
              <w:spacing w:line="276" w:lineRule="auto"/>
              <w:jc w:val="center"/>
            </w:pPr>
            <w:r w:rsidRPr="00771AA6">
              <w:t xml:space="preserve">Output from </w:t>
            </w:r>
            <w:r w:rsidRPr="00771AA6">
              <w:fldChar w:fldCharType="begin"/>
            </w:r>
            <w:r w:rsidRPr="00771AA6">
              <w:instrText xml:space="preserve"> REF _Ref215492867 \h </w:instrText>
            </w:r>
            <w:r w:rsidRPr="00771AA6">
              <w:fldChar w:fldCharType="separate"/>
            </w:r>
            <w:r w:rsidR="00564124">
              <w:t xml:space="preserve">Table </w:t>
            </w:r>
            <w:r w:rsidR="00564124">
              <w:rPr>
                <w:noProof/>
              </w:rPr>
              <w:t>6</w:t>
            </w:r>
            <w:r w:rsidRPr="00771AA6">
              <w:fldChar w:fldCharType="end"/>
            </w:r>
          </w:p>
        </w:tc>
      </w:tr>
      <w:tr w:rsidR="00B41FD2" w14:paraId="42C409CF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207FC9" w14:textId="1965D39D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spec test values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D33495" w14:textId="7273DF69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QPTT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952DEB" w14:textId="624EB3E2" w:rsidR="00B41FD2" w:rsidRDefault="00B41FD2" w:rsidP="00B41FD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70F5888" w14:textId="4AE5FCE7" w:rsidR="00B41FD2" w:rsidRDefault="00B41FD2" w:rsidP="00B41FD2">
            <w:pPr>
              <w:keepNext/>
              <w:spacing w:line="276" w:lineRule="auto"/>
              <w:jc w:val="center"/>
            </w:pPr>
            <w:r w:rsidRPr="00771AA6">
              <w:t xml:space="preserve">Output from </w:t>
            </w:r>
            <w:r w:rsidRPr="00771AA6">
              <w:fldChar w:fldCharType="begin"/>
            </w:r>
            <w:r w:rsidRPr="00771AA6">
              <w:instrText xml:space="preserve"> REF _Ref215492867 \h </w:instrText>
            </w:r>
            <w:r w:rsidRPr="00771AA6">
              <w:fldChar w:fldCharType="separate"/>
            </w:r>
            <w:r w:rsidR="00564124">
              <w:t xml:space="preserve">Table </w:t>
            </w:r>
            <w:r w:rsidR="00564124">
              <w:rPr>
                <w:noProof/>
              </w:rPr>
              <w:t>6</w:t>
            </w:r>
            <w:r w:rsidRPr="00771AA6">
              <w:fldChar w:fldCharType="end"/>
            </w:r>
          </w:p>
        </w:tc>
      </w:tr>
      <w:tr w:rsidR="00B41FD2" w14:paraId="10975352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FDF38F" w14:textId="0057BEF2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result value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759FA6" w14:textId="4144F539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QPTR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7A6FF4" w14:textId="0D80651A" w:rsidR="00B41FD2" w:rsidRDefault="00B41FD2" w:rsidP="00B41FD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D25DCE0" w14:textId="6F1C9F43" w:rsidR="00B41FD2" w:rsidRDefault="00B41FD2" w:rsidP="00B41FD2">
            <w:pPr>
              <w:keepNext/>
              <w:spacing w:line="276" w:lineRule="auto"/>
              <w:jc w:val="center"/>
            </w:pPr>
            <w:r w:rsidRPr="00771AA6">
              <w:t xml:space="preserve">Output from </w:t>
            </w:r>
            <w:r w:rsidRPr="00771AA6">
              <w:fldChar w:fldCharType="begin"/>
            </w:r>
            <w:r w:rsidRPr="00771AA6">
              <w:instrText xml:space="preserve"> REF _Ref215492867 \h </w:instrText>
            </w:r>
            <w:r w:rsidRPr="00771AA6">
              <w:fldChar w:fldCharType="separate"/>
            </w:r>
            <w:r w:rsidR="00564124">
              <w:t xml:space="preserve">Table </w:t>
            </w:r>
            <w:r w:rsidR="00564124">
              <w:rPr>
                <w:noProof/>
              </w:rPr>
              <w:t>6</w:t>
            </w:r>
            <w:r w:rsidRPr="00771AA6">
              <w:fldChar w:fldCharType="end"/>
            </w:r>
          </w:p>
        </w:tc>
      </w:tr>
      <w:tr w:rsidR="00B41FD2" w14:paraId="7934F65A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9DDAC5" w14:textId="11B34CB2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 approval basis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DE92C0" w14:textId="26920F9F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QPLN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B0D21F" w14:textId="4C6E2120" w:rsidR="00B41FD2" w:rsidRDefault="00B41FD2" w:rsidP="00B41FD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9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879F18F" w14:textId="52E39F3F" w:rsidR="00B41FD2" w:rsidRDefault="00B41FD2" w:rsidP="00B41FD2">
            <w:pPr>
              <w:keepNext/>
              <w:spacing w:line="276" w:lineRule="auto"/>
              <w:jc w:val="center"/>
            </w:pPr>
            <w:r w:rsidRPr="00771AA6">
              <w:t xml:space="preserve">Output from </w:t>
            </w:r>
            <w:r w:rsidRPr="00771AA6">
              <w:fldChar w:fldCharType="begin"/>
            </w:r>
            <w:r w:rsidRPr="00771AA6">
              <w:instrText xml:space="preserve"> REF _Ref215492867 \h </w:instrText>
            </w:r>
            <w:r w:rsidRPr="00771AA6">
              <w:fldChar w:fldCharType="separate"/>
            </w:r>
            <w:r w:rsidR="00564124">
              <w:t xml:space="preserve">Table </w:t>
            </w:r>
            <w:r w:rsidR="00564124">
              <w:rPr>
                <w:noProof/>
              </w:rPr>
              <w:t>6</w:t>
            </w:r>
            <w:r w:rsidRPr="00771AA6">
              <w:fldChar w:fldCharType="end"/>
            </w:r>
          </w:p>
        </w:tc>
      </w:tr>
    </w:tbl>
    <w:p w14:paraId="40D18A44" w14:textId="6FFFF683" w:rsidR="009572E7" w:rsidRDefault="009572E7">
      <w:pPr>
        <w:pStyle w:val="Caption"/>
      </w:pPr>
      <w:r>
        <w:t xml:space="preserve">Table </w:t>
      </w:r>
      <w:r w:rsidR="00164B45">
        <w:fldChar w:fldCharType="begin"/>
      </w:r>
      <w:r w:rsidR="00164B45">
        <w:instrText xml:space="preserve"> SEQ Table \* ARABIC </w:instrText>
      </w:r>
      <w:r w:rsidR="00164B45">
        <w:fldChar w:fldCharType="separate"/>
      </w:r>
      <w:r w:rsidR="00564124">
        <w:rPr>
          <w:noProof/>
        </w:rPr>
        <w:t>7</w:t>
      </w:r>
      <w:r w:rsidR="00164B45">
        <w:fldChar w:fldCharType="end"/>
      </w:r>
      <w:r>
        <w:t xml:space="preserve">: </w:t>
      </w:r>
      <w:r w:rsidR="00357F76">
        <w:t>Adding s</w:t>
      </w:r>
      <w:r>
        <w:t xml:space="preserve">pecification tests relating to </w:t>
      </w:r>
      <w:r w:rsidR="00357F76">
        <w:t xml:space="preserve">the </w:t>
      </w:r>
      <w:r w:rsidR="00957B1E">
        <w:t>specification.</w:t>
      </w:r>
    </w:p>
    <w:p w14:paraId="0FE29346" w14:textId="02420D13" w:rsidR="005521D5" w:rsidRDefault="00486709" w:rsidP="002A74BC">
      <w:pPr>
        <w:pStyle w:val="5aH5"/>
      </w:pPr>
      <w:r>
        <w:t>Step 0</w:t>
      </w:r>
      <w:r w:rsidR="00DB47EC">
        <w:t>4</w:t>
      </w:r>
      <w:r>
        <w:t xml:space="preserve">: </w:t>
      </w:r>
      <w:r w:rsidR="005521D5">
        <w:t>Adding density against the pack item</w:t>
      </w:r>
    </w:p>
    <w:p w14:paraId="4702EE7F" w14:textId="7A159662" w:rsidR="002A74BC" w:rsidRPr="00B27957" w:rsidRDefault="005521D5" w:rsidP="005521D5">
      <w:pPr>
        <w:pStyle w:val="6aH6"/>
      </w:pPr>
      <w:r>
        <w:t>Step 0</w:t>
      </w:r>
      <w:r w:rsidR="00DB47EC">
        <w:t>4</w:t>
      </w:r>
      <w:r>
        <w:t xml:space="preserve">. 01. </w:t>
      </w:r>
      <w:r w:rsidR="004E2821">
        <w:t>Retrieving the</w:t>
      </w:r>
      <w:r w:rsidR="002A74BC" w:rsidRPr="00B27957">
        <w:t xml:space="preserve"> alternate UOM</w:t>
      </w:r>
      <w:r w:rsidR="007763A7">
        <w:t xml:space="preserve"> on the </w:t>
      </w:r>
      <w:r w:rsidR="004E2821">
        <w:t>recipe</w:t>
      </w:r>
      <w:r w:rsidR="007763A7">
        <w:t xml:space="preserve"> item</w:t>
      </w:r>
      <w:r w:rsidR="004E2821">
        <w:t>.</w:t>
      </w:r>
    </w:p>
    <w:p w14:paraId="56846277" w14:textId="77777777" w:rsidR="002A74BC" w:rsidRDefault="002A74BC" w:rsidP="002A74BC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MMS015MI</w:t>
      </w:r>
    </w:p>
    <w:p w14:paraId="2FC25163" w14:textId="69CF0FE2" w:rsidR="002A74BC" w:rsidRPr="003C4C40" w:rsidRDefault="002A74BC" w:rsidP="002A74BC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="004E2821">
        <w:rPr>
          <w:rFonts w:eastAsia="Times New Roman" w:cs="Calibri"/>
          <w:b/>
          <w:bCs/>
          <w:color w:val="000000"/>
          <w:szCs w:val="24"/>
          <w:lang w:eastAsia="en-GB"/>
        </w:rPr>
        <w:t>Get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3"/>
        <w:gridCol w:w="983"/>
        <w:gridCol w:w="1516"/>
        <w:gridCol w:w="5550"/>
      </w:tblGrid>
      <w:tr w:rsidR="002A74BC" w14:paraId="6278B527" w14:textId="77777777" w:rsidTr="007558B4">
        <w:trPr>
          <w:trHeight w:val="488"/>
        </w:trPr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B91ADB" w14:textId="77777777" w:rsidR="002A74BC" w:rsidRDefault="002A74BC" w:rsidP="000B1778">
            <w:pPr>
              <w:pStyle w:val="ListParagraph"/>
              <w:spacing w:line="276" w:lineRule="auto"/>
            </w:pPr>
            <w:r w:rsidRPr="003C4C40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481FDE" w14:textId="77777777" w:rsidR="002A74BC" w:rsidRDefault="002A74BC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FB7F76" w14:textId="77777777" w:rsidR="002A74BC" w:rsidRDefault="002A74BC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455966E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2A74BC" w14:paraId="19B7B10F" w14:textId="77777777" w:rsidTr="007558B4">
        <w:trPr>
          <w:trHeight w:val="488"/>
        </w:trPr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CA860A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85048D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0C63AD" w14:textId="15DE1870" w:rsidR="002A74BC" w:rsidRDefault="002A74BC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15322</w:t>
            </w:r>
            <w:r w:rsidR="00312920">
              <w:rPr>
                <w:rFonts w:cs="Calibri"/>
                <w:color w:val="000000"/>
                <w:szCs w:val="24"/>
                <w:lang w:eastAsia="en-GB"/>
              </w:rPr>
              <w:t>8</w:t>
            </w: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3589E25" w14:textId="4A85D732" w:rsidR="002A74BC" w:rsidRPr="00C85A3D" w:rsidRDefault="006C3785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>
              <w:t>PMMTNO in</w:t>
            </w:r>
            <w:r w:rsidR="00F86104">
              <w:t xml:space="preserve"> MPDMAT table</w:t>
            </w:r>
          </w:p>
        </w:tc>
      </w:tr>
      <w:tr w:rsidR="002A74BC" w14:paraId="1CEC8D69" w14:textId="77777777" w:rsidTr="007558B4">
        <w:trPr>
          <w:trHeight w:val="488"/>
        </w:trPr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104818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Alternate U/M type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AA8AAD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AUTP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96CD09" w14:textId="77777777" w:rsidR="002A74BC" w:rsidRDefault="002A74BC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F44C954" w14:textId="37BD3CD4" w:rsidR="002A74BC" w:rsidRDefault="00593371" w:rsidP="000B1778">
            <w:pPr>
              <w:keepNext/>
              <w:spacing w:line="276" w:lineRule="auto"/>
              <w:jc w:val="center"/>
            </w:pPr>
            <w:r w:rsidRPr="00593371">
              <w:t>Maintain this as a configurable property field so it can be updated or amended as required</w:t>
            </w:r>
          </w:p>
        </w:tc>
      </w:tr>
      <w:tr w:rsidR="002A74BC" w14:paraId="71875337" w14:textId="77777777" w:rsidTr="007558B4">
        <w:trPr>
          <w:trHeight w:val="488"/>
        </w:trPr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F9AC38" w14:textId="77777777" w:rsidR="002A74BC" w:rsidRPr="00026627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026627">
              <w:rPr>
                <w:rFonts w:cs="Calibri"/>
                <w:color w:val="000000"/>
                <w:szCs w:val="24"/>
                <w:lang w:eastAsia="en-GB"/>
              </w:rPr>
              <w:t>Alternate U/M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50A73A" w14:textId="77777777" w:rsidR="002A74BC" w:rsidRPr="00026627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026627">
              <w:rPr>
                <w:rFonts w:cs="Calibri"/>
                <w:color w:val="000000"/>
                <w:szCs w:val="24"/>
                <w:lang w:eastAsia="en-GB"/>
              </w:rPr>
              <w:t>ALUN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2C2F77" w14:textId="77777777" w:rsidR="002A74BC" w:rsidRPr="00026627" w:rsidRDefault="002A74BC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026627">
              <w:rPr>
                <w:rFonts w:cs="Calibri"/>
                <w:color w:val="000000"/>
                <w:szCs w:val="24"/>
                <w:lang w:eastAsia="en-GB"/>
              </w:rPr>
              <w:t>KG</w:t>
            </w: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125C871" w14:textId="48DE24BE" w:rsidR="002A74BC" w:rsidRPr="00026627" w:rsidRDefault="0017677C" w:rsidP="000B1778">
            <w:pPr>
              <w:keepNext/>
              <w:spacing w:line="276" w:lineRule="auto"/>
              <w:jc w:val="center"/>
            </w:pPr>
            <w:r w:rsidRPr="00593371">
              <w:t>Maintain this as a configurable property field so it can be updated or amended as required</w:t>
            </w:r>
          </w:p>
        </w:tc>
      </w:tr>
    </w:tbl>
    <w:p w14:paraId="1DEBABD2" w14:textId="411D292F" w:rsidR="002A74BC" w:rsidRDefault="002A74BC" w:rsidP="002A74BC">
      <w:pPr>
        <w:pStyle w:val="Caption"/>
      </w:pPr>
      <w:r>
        <w:t xml:space="preserve">Table </w:t>
      </w:r>
      <w:r w:rsidR="00164B45">
        <w:fldChar w:fldCharType="begin"/>
      </w:r>
      <w:r w:rsidR="00164B45">
        <w:instrText xml:space="preserve"> SEQ Table \* ARABIC </w:instrText>
      </w:r>
      <w:r w:rsidR="00164B45">
        <w:fldChar w:fldCharType="separate"/>
      </w:r>
      <w:r w:rsidR="00564124">
        <w:rPr>
          <w:noProof/>
        </w:rPr>
        <w:t>8</w:t>
      </w:r>
      <w:r w:rsidR="00164B45">
        <w:fldChar w:fldCharType="end"/>
      </w:r>
      <w:r>
        <w:t xml:space="preserve">: </w:t>
      </w:r>
      <w:r w:rsidRPr="00221731">
        <w:t xml:space="preserve">Inputs to </w:t>
      </w:r>
      <w:r w:rsidR="007558B4">
        <w:t>retrieve unit of</w:t>
      </w:r>
      <w:r w:rsidRPr="00221731">
        <w:t xml:space="preserve"> measure conversion between Kilograms and Liters</w:t>
      </w:r>
      <w:r w:rsidR="007558B4">
        <w:t xml:space="preserve"> on the recipe </w:t>
      </w:r>
      <w:r w:rsidR="00957B1E">
        <w:t>item.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780C53" w14:paraId="02D8B611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A47427" w14:textId="77777777" w:rsidR="00780C53" w:rsidRDefault="00780C53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08C5D3" w14:textId="77777777" w:rsidR="00780C53" w:rsidRDefault="00780C53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99F855" w14:textId="77777777" w:rsidR="00780C53" w:rsidRDefault="00780C53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780C53" w14:paraId="218BE561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CD4DD7" w14:textId="4344C142" w:rsidR="00780C53" w:rsidRDefault="0063600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lastRenderedPageBreak/>
              <w:t>Conversion factor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301CA2" w14:textId="1438A532" w:rsidR="00780C53" w:rsidRDefault="0063600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COFA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C73012" w14:textId="38F8E74F" w:rsidR="00780C53" w:rsidRDefault="00636005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1.032</w:t>
            </w:r>
          </w:p>
        </w:tc>
      </w:tr>
      <w:tr w:rsidR="00780C53" w14:paraId="37E61AAF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EB6E9E" w14:textId="24D3BDCA" w:rsidR="00780C53" w:rsidRDefault="00B75F1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Conversion form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FF5599" w14:textId="6E60F390" w:rsidR="00780C53" w:rsidRDefault="00B75F1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DMCF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83C33E" w14:textId="66FAB5F5" w:rsidR="00780C53" w:rsidRDefault="00FC06ED" w:rsidP="00FC06E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</w:t>
            </w:r>
          </w:p>
        </w:tc>
      </w:tr>
    </w:tbl>
    <w:p w14:paraId="2B06F707" w14:textId="0140A4D3" w:rsidR="00075924" w:rsidRDefault="00FC06ED" w:rsidP="00FC06ED">
      <w:pPr>
        <w:pStyle w:val="Caption"/>
      </w:pPr>
      <w:bookmarkStart w:id="17" w:name="_Ref215495955"/>
      <w:r>
        <w:t xml:space="preserve">Table </w:t>
      </w:r>
      <w:r w:rsidR="00164B45">
        <w:fldChar w:fldCharType="begin"/>
      </w:r>
      <w:r w:rsidR="00164B45">
        <w:instrText xml:space="preserve"> SEQ Table \* ARABIC </w:instrText>
      </w:r>
      <w:r w:rsidR="00164B45">
        <w:fldChar w:fldCharType="separate"/>
      </w:r>
      <w:r w:rsidR="00564124">
        <w:rPr>
          <w:noProof/>
        </w:rPr>
        <w:t>9</w:t>
      </w:r>
      <w:r w:rsidR="00164B45">
        <w:fldChar w:fldCharType="end"/>
      </w:r>
      <w:bookmarkEnd w:id="17"/>
      <w:r>
        <w:t>: Conversion factor and conversion form for the recipe item.</w:t>
      </w:r>
    </w:p>
    <w:p w14:paraId="7FD5B11D" w14:textId="02C30628" w:rsidR="00180279" w:rsidRDefault="00CD4046" w:rsidP="00CD4046">
      <w:pPr>
        <w:rPr>
          <w:lang w:val="en-GB" w:eastAsia="en-US"/>
        </w:rPr>
      </w:pPr>
      <w:r>
        <w:rPr>
          <w:lang w:val="en-GB" w:eastAsia="en-US"/>
        </w:rPr>
        <w:t xml:space="preserve">Once the conversion factor (COFA) is retrieved for the recipe item, </w:t>
      </w:r>
      <w:r w:rsidR="0054697B">
        <w:rPr>
          <w:lang w:val="en-GB" w:eastAsia="en-US"/>
        </w:rPr>
        <w:t xml:space="preserve">it needs to be </w:t>
      </w:r>
      <w:r w:rsidR="00FE3094">
        <w:rPr>
          <w:lang w:val="en-GB" w:eastAsia="en-US"/>
        </w:rPr>
        <w:t xml:space="preserve">adjusted to calculate density against the pack item based </w:t>
      </w:r>
      <w:r w:rsidR="003207AA">
        <w:rPr>
          <w:lang w:val="en-GB" w:eastAsia="en-US"/>
        </w:rPr>
        <w:t xml:space="preserve">on </w:t>
      </w:r>
      <w:r w:rsidR="00DE49A4">
        <w:rPr>
          <w:lang w:val="en-GB" w:eastAsia="en-US"/>
        </w:rPr>
        <w:t>the production line being</w:t>
      </w:r>
      <w:r w:rsidR="00BD7C50">
        <w:rPr>
          <w:lang w:val="en-GB" w:eastAsia="en-US"/>
        </w:rPr>
        <w:t xml:space="preserve"> </w:t>
      </w:r>
      <w:r w:rsidR="003207AA">
        <w:rPr>
          <w:lang w:val="en-GB" w:eastAsia="en-US"/>
        </w:rPr>
        <w:t>IBC</w:t>
      </w:r>
      <w:r w:rsidR="00BD7C50">
        <w:rPr>
          <w:lang w:val="en-GB" w:eastAsia="en-US"/>
        </w:rPr>
        <w:t xml:space="preserve"> or any other</w:t>
      </w:r>
      <w:r w:rsidR="003207AA">
        <w:rPr>
          <w:lang w:val="en-GB" w:eastAsia="en-US"/>
        </w:rPr>
        <w:t>.</w:t>
      </w:r>
    </w:p>
    <w:p w14:paraId="756E2FB1" w14:textId="468E7671" w:rsidR="00093C41" w:rsidRPr="00093C41" w:rsidRDefault="00093C41" w:rsidP="00093C41">
      <w:pPr>
        <w:pStyle w:val="6aH6"/>
      </w:pPr>
      <w:r w:rsidRPr="00093C41">
        <w:t>Step 0</w:t>
      </w:r>
      <w:r w:rsidR="00DB47EC">
        <w:t>4</w:t>
      </w:r>
      <w:r w:rsidRPr="00093C41">
        <w:t xml:space="preserve">. 02. Retrieving the </w:t>
      </w:r>
      <w:r w:rsidR="009A166C">
        <w:t>production line against the pack item</w:t>
      </w:r>
      <w:r w:rsidRPr="00093C41">
        <w:t>.</w:t>
      </w:r>
    </w:p>
    <w:p w14:paraId="0A966D86" w14:textId="1F289070" w:rsidR="00FB1354" w:rsidRDefault="00FB1354" w:rsidP="00093C41">
      <w:pPr>
        <w:pStyle w:val="ListParagraph"/>
        <w:numPr>
          <w:ilvl w:val="0"/>
          <w:numId w:val="39"/>
        </w:numPr>
      </w:pPr>
      <w:r w:rsidRPr="00093C41">
        <w:rPr>
          <w:rFonts w:cs="Calibri"/>
          <w:b/>
          <w:bCs/>
          <w:color w:val="000000"/>
          <w:szCs w:val="24"/>
          <w:lang w:eastAsia="en-GB"/>
        </w:rPr>
        <w:t>API: MMS200MI</w:t>
      </w:r>
    </w:p>
    <w:p w14:paraId="47F45611" w14:textId="357D069F" w:rsidR="00FB1354" w:rsidRPr="003C4C40" w:rsidRDefault="00FB1354" w:rsidP="00FB1354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="00875146">
        <w:rPr>
          <w:rFonts w:eastAsia="Times New Roman" w:cs="Calibri"/>
          <w:b/>
          <w:bCs/>
          <w:color w:val="000000"/>
          <w:szCs w:val="24"/>
          <w:lang w:eastAsia="en-GB"/>
        </w:rPr>
        <w:t>GetItmFac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FB1354" w14:paraId="480498E2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96A059" w14:textId="77777777" w:rsidR="00FB1354" w:rsidRDefault="00FB1354" w:rsidP="007439C6">
            <w:pPr>
              <w:pStyle w:val="ListParagraph"/>
              <w:spacing w:line="276" w:lineRule="auto"/>
            </w:pPr>
            <w:r w:rsidRPr="003C4C40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922576" w14:textId="77777777" w:rsidR="00FB1354" w:rsidRDefault="00FB1354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B4035F" w14:textId="77777777" w:rsidR="00FB1354" w:rsidRDefault="00FB1354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5F235BE" w14:textId="77777777" w:rsidR="00FB1354" w:rsidRDefault="00FB1354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17677C" w14:paraId="7628A755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69EE4A" w14:textId="1370E8D5" w:rsidR="0017677C" w:rsidRDefault="0017677C" w:rsidP="0017677C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Company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E78511" w14:textId="07113742" w:rsidR="0017677C" w:rsidRDefault="0017677C" w:rsidP="0017677C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CONO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E8C480" w14:textId="2A4A9583" w:rsidR="0017677C" w:rsidRDefault="0017677C" w:rsidP="0017677C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680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1C74ED9" w14:textId="55450F49" w:rsidR="0017677C" w:rsidRPr="00C85A3D" w:rsidRDefault="007149EA" w:rsidP="0017677C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>
              <w:rPr>
                <w:rFonts w:cs="Calibri"/>
                <w:color w:val="000000"/>
                <w:szCs w:val="24"/>
              </w:rPr>
              <w:t>The company the user is logged into</w:t>
            </w:r>
          </w:p>
        </w:tc>
      </w:tr>
      <w:tr w:rsidR="0017677C" w14:paraId="2535D6CB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1EBA8A" w14:textId="54987343" w:rsidR="0017677C" w:rsidRDefault="0017677C" w:rsidP="0017677C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Facility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E70EA8" w14:textId="213EBBF1" w:rsidR="0017677C" w:rsidRDefault="0017677C" w:rsidP="0017677C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FACI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2A2AA7" w14:textId="639F9A9E" w:rsidR="0017677C" w:rsidRDefault="0017677C" w:rsidP="0017677C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SB1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7B350F7" w14:textId="475F7304" w:rsidR="0017677C" w:rsidRDefault="0017677C" w:rsidP="0017677C">
            <w:pPr>
              <w:keepNext/>
              <w:spacing w:line="276" w:lineRule="auto"/>
              <w:jc w:val="center"/>
            </w:pPr>
            <w:r w:rsidRPr="00593371">
              <w:t>Maintain this as a configurable property field so it can be updated or amended as required</w:t>
            </w:r>
          </w:p>
        </w:tc>
      </w:tr>
      <w:tr w:rsidR="00BB6BD3" w14:paraId="478702E4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A8532E" w14:textId="491717C2" w:rsidR="00BB6BD3" w:rsidRDefault="00BB6BD3" w:rsidP="00BB6BD3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8BC362" w14:textId="25F03953" w:rsidR="00BB6BD3" w:rsidRDefault="00BB6BD3" w:rsidP="00BB6BD3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D35EDF" w14:textId="5C73BBD4" w:rsidR="00BB6BD3" w:rsidRDefault="00BB6BD3" w:rsidP="00BB6BD3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153224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7EB4370" w14:textId="1BC51F2D" w:rsidR="00BB6BD3" w:rsidRDefault="0017677C" w:rsidP="00DE49A4">
            <w:pPr>
              <w:keepNext/>
              <w:spacing w:line="276" w:lineRule="auto"/>
              <w:jc w:val="center"/>
            </w:pPr>
            <w:r>
              <w:t>PMPRNO in MPDMAT table</w:t>
            </w:r>
          </w:p>
        </w:tc>
      </w:tr>
    </w:tbl>
    <w:p w14:paraId="4FB1180F" w14:textId="1CAEC40E" w:rsidR="00E00B9B" w:rsidRDefault="00DE49A4" w:rsidP="00DE49A4">
      <w:pPr>
        <w:pStyle w:val="Caption"/>
      </w:pPr>
      <w:r>
        <w:t xml:space="preserve">Table </w:t>
      </w:r>
      <w:r w:rsidR="00164B45">
        <w:fldChar w:fldCharType="begin"/>
      </w:r>
      <w:r w:rsidR="00164B45">
        <w:instrText xml:space="preserve"> SEQ Table \* ARABIC </w:instrText>
      </w:r>
      <w:r w:rsidR="00164B45">
        <w:fldChar w:fldCharType="separate"/>
      </w:r>
      <w:r w:rsidR="00564124">
        <w:rPr>
          <w:noProof/>
        </w:rPr>
        <w:t>10</w:t>
      </w:r>
      <w:r w:rsidR="00164B45">
        <w:fldChar w:fldCharType="end"/>
      </w:r>
      <w:r>
        <w:t>: Inputs to extract the production line for the pack item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BB6BD3" w14:paraId="371C82D8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D51373" w14:textId="77777777" w:rsidR="00BB6BD3" w:rsidRDefault="00BB6BD3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57EADC" w14:textId="77777777" w:rsidR="00BB6BD3" w:rsidRDefault="00BB6BD3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D9C9B8" w14:textId="77777777" w:rsidR="00BB6BD3" w:rsidRDefault="00BB6BD3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BB6BD3" w14:paraId="738B2F24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D45AA1" w14:textId="4F13DD86" w:rsidR="00BB6BD3" w:rsidRDefault="00BB6BD3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 xml:space="preserve">Production </w:t>
            </w:r>
            <w:r w:rsidR="008952EC">
              <w:rPr>
                <w:rFonts w:cs="Calibri"/>
                <w:color w:val="000000"/>
                <w:szCs w:val="24"/>
                <w:lang w:eastAsia="en-GB"/>
              </w:rPr>
              <w:t>line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A5BB3C" w14:textId="0D8E9AF8" w:rsidR="00BB6BD3" w:rsidRDefault="008952EC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WCLN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0CEA73" w14:textId="3CC3B37A" w:rsidR="00BB6BD3" w:rsidRDefault="008952EC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10L_A</w:t>
            </w:r>
          </w:p>
        </w:tc>
      </w:tr>
    </w:tbl>
    <w:p w14:paraId="5EE95E57" w14:textId="68A8380D" w:rsidR="00BB6BD3" w:rsidRPr="00BB6BD3" w:rsidRDefault="00BB6BD3" w:rsidP="008C56E2">
      <w:pPr>
        <w:pStyle w:val="Caption"/>
      </w:pPr>
      <w:bookmarkStart w:id="18" w:name="_Ref218871043"/>
      <w:r>
        <w:t xml:space="preserve">Table </w:t>
      </w:r>
      <w:r w:rsidR="00164B45">
        <w:fldChar w:fldCharType="begin"/>
      </w:r>
      <w:r w:rsidR="00164B45">
        <w:instrText xml:space="preserve"> SEQ Table \* ARABIC </w:instrText>
      </w:r>
      <w:r w:rsidR="00164B45">
        <w:fldChar w:fldCharType="separate"/>
      </w:r>
      <w:r w:rsidR="00564124">
        <w:rPr>
          <w:noProof/>
        </w:rPr>
        <w:t>11</w:t>
      </w:r>
      <w:r w:rsidR="00164B45">
        <w:fldChar w:fldCharType="end"/>
      </w:r>
      <w:bookmarkEnd w:id="18"/>
      <w:r>
        <w:t xml:space="preserve">: </w:t>
      </w:r>
      <w:r w:rsidR="000B763E">
        <w:t>Production line against the pack item</w:t>
      </w:r>
      <w:r>
        <w:t>.</w:t>
      </w:r>
    </w:p>
    <w:p w14:paraId="462D04EB" w14:textId="7F38D885" w:rsidR="007558B4" w:rsidRDefault="007558B4" w:rsidP="008C56E2">
      <w:pPr>
        <w:pStyle w:val="6aH6"/>
      </w:pPr>
      <w:r>
        <w:t>Step 0</w:t>
      </w:r>
      <w:r w:rsidR="00DB47EC">
        <w:t>4</w:t>
      </w:r>
      <w:r w:rsidR="008C56E2">
        <w:t>. 03.</w:t>
      </w:r>
      <w:r>
        <w:t xml:space="preserve"> </w:t>
      </w:r>
      <w:r w:rsidR="00AA4FC6">
        <w:t xml:space="preserve">Adding the </w:t>
      </w:r>
      <w:r w:rsidRPr="00B27957">
        <w:t>alternate UOM</w:t>
      </w:r>
      <w:r>
        <w:t xml:space="preserve"> </w:t>
      </w:r>
      <w:r w:rsidR="00AA4FC6">
        <w:t>against the pack</w:t>
      </w:r>
      <w:r>
        <w:t xml:space="preserve"> item.</w:t>
      </w:r>
    </w:p>
    <w:p w14:paraId="25F36EC1" w14:textId="39D8DBAF" w:rsidR="005B34E6" w:rsidRPr="00624A14" w:rsidRDefault="001B3F0B" w:rsidP="006F0664">
      <w:pPr>
        <w:pStyle w:val="6aH6"/>
      </w:pPr>
      <w:r w:rsidRPr="00624A14">
        <w:t>Step 0</w:t>
      </w:r>
      <w:r w:rsidR="00DB47EC" w:rsidRPr="00624A14">
        <w:t>4</w:t>
      </w:r>
      <w:r w:rsidRPr="00624A14">
        <w:t>. 03. 0</w:t>
      </w:r>
      <w:r w:rsidR="00C763B2" w:rsidRPr="00624A14">
        <w:t>1</w:t>
      </w:r>
      <w:r w:rsidRPr="00624A14">
        <w:t xml:space="preserve">. </w:t>
      </w:r>
      <w:r w:rsidR="00014FCC" w:rsidRPr="00624A14">
        <w:t>P</w:t>
      </w:r>
      <w:r w:rsidR="00B96284" w:rsidRPr="00624A14">
        <w:t xml:space="preserve">roduction line on </w:t>
      </w:r>
      <w:r w:rsidR="00B96284" w:rsidRPr="00624A14">
        <w:fldChar w:fldCharType="begin"/>
      </w:r>
      <w:r w:rsidR="00B96284" w:rsidRPr="00624A14">
        <w:instrText xml:space="preserve"> REF _Ref218871043 \h </w:instrText>
      </w:r>
      <w:r w:rsidR="006F0664" w:rsidRPr="00624A14">
        <w:instrText xml:space="preserve"> \* MERGEFORMAT </w:instrText>
      </w:r>
      <w:r w:rsidR="00B96284" w:rsidRPr="00624A14">
        <w:fldChar w:fldCharType="separate"/>
      </w:r>
      <w:r w:rsidR="00564124">
        <w:t xml:space="preserve">Table </w:t>
      </w:r>
      <w:r w:rsidR="00564124">
        <w:rPr>
          <w:noProof/>
        </w:rPr>
        <w:t>11</w:t>
      </w:r>
      <w:r w:rsidR="00B96284" w:rsidRPr="00624A14">
        <w:fldChar w:fldCharType="end"/>
      </w:r>
      <w:r w:rsidR="00B96284" w:rsidRPr="00624A14">
        <w:t xml:space="preserve"> consist of </w:t>
      </w:r>
      <w:r w:rsidR="00B862EB" w:rsidRPr="00624A14">
        <w:t>any other value except</w:t>
      </w:r>
      <w:r w:rsidR="00087AF1" w:rsidRPr="00624A14">
        <w:t xml:space="preserve"> </w:t>
      </w:r>
      <w:r w:rsidR="00B862EB" w:rsidRPr="00624A14">
        <w:t xml:space="preserve">IBC </w:t>
      </w:r>
      <w:r w:rsidR="00B96284" w:rsidRPr="00624A14">
        <w:t xml:space="preserve">(i.e. </w:t>
      </w:r>
      <w:r w:rsidR="00B862EB" w:rsidRPr="00624A14">
        <w:t xml:space="preserve">500ML, </w:t>
      </w:r>
      <w:r w:rsidR="00E32713" w:rsidRPr="00624A14">
        <w:t xml:space="preserve">1L, </w:t>
      </w:r>
      <w:r w:rsidR="00B862EB" w:rsidRPr="00624A14">
        <w:t>5L_A, 5L_B</w:t>
      </w:r>
      <w:r w:rsidR="00B96284" w:rsidRPr="00624A14">
        <w:t>).</w:t>
      </w:r>
    </w:p>
    <w:p w14:paraId="0BFA419F" w14:textId="77587500" w:rsidR="00B405DA" w:rsidRPr="00624A14" w:rsidRDefault="005B34E6" w:rsidP="00C859A7">
      <w:pPr>
        <w:pStyle w:val="7aH7"/>
      </w:pPr>
      <w:r w:rsidRPr="00624A14">
        <w:t xml:space="preserve">Step </w:t>
      </w:r>
      <w:r w:rsidR="003D7AAB" w:rsidRPr="00624A14">
        <w:t>0</w:t>
      </w:r>
      <w:r w:rsidR="00DB47EC" w:rsidRPr="00624A14">
        <w:t>4</w:t>
      </w:r>
      <w:r w:rsidR="003D7AAB" w:rsidRPr="00624A14">
        <w:t>. 03. 0</w:t>
      </w:r>
      <w:r w:rsidR="00087AF1" w:rsidRPr="00624A14">
        <w:t>1</w:t>
      </w:r>
      <w:r w:rsidR="003D7AAB" w:rsidRPr="00624A14">
        <w:t xml:space="preserve">. 01. </w:t>
      </w:r>
      <w:r w:rsidRPr="00624A14">
        <w:t xml:space="preserve">Extract quantity against </w:t>
      </w:r>
      <w:r w:rsidR="002A189B" w:rsidRPr="00624A14">
        <w:t xml:space="preserve">the </w:t>
      </w:r>
      <w:r w:rsidRPr="00624A14">
        <w:t>recipe code</w:t>
      </w:r>
    </w:p>
    <w:p w14:paraId="08BE9A67" w14:textId="2C6CAA1B" w:rsidR="00C23A76" w:rsidRPr="00624A14" w:rsidRDefault="00C23A76" w:rsidP="00C23A76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624A14">
        <w:rPr>
          <w:rFonts w:eastAsia="Times New Roman" w:cs="Calibri"/>
          <w:b/>
          <w:bCs/>
          <w:color w:val="000000"/>
          <w:szCs w:val="24"/>
          <w:lang w:eastAsia="en-GB"/>
        </w:rPr>
        <w:t xml:space="preserve">API: </w:t>
      </w:r>
      <w:r w:rsidR="00C859A7" w:rsidRPr="00624A14">
        <w:rPr>
          <w:rFonts w:eastAsia="Times New Roman" w:cs="Calibri"/>
          <w:b/>
          <w:bCs/>
          <w:color w:val="000000"/>
          <w:szCs w:val="24"/>
          <w:lang w:eastAsia="en-GB"/>
        </w:rPr>
        <w:t>CMS100MI</w:t>
      </w:r>
    </w:p>
    <w:p w14:paraId="13361951" w14:textId="08A79152" w:rsidR="00C23A76" w:rsidRPr="00624A14" w:rsidRDefault="00C23A76" w:rsidP="00C23A76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624A14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="00E70ED3" w:rsidRPr="00624A14">
        <w:rPr>
          <w:rFonts w:eastAsia="Times New Roman" w:cs="Calibri"/>
          <w:b/>
          <w:bCs/>
          <w:color w:val="000000"/>
          <w:szCs w:val="24"/>
          <w:lang w:eastAsia="en-GB"/>
        </w:rPr>
        <w:t>LstMaterial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C23A76" w:rsidRPr="00624A14" w14:paraId="65FCE47D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75FF3C" w14:textId="77777777" w:rsidR="00C23A76" w:rsidRPr="00624A14" w:rsidRDefault="00C23A76" w:rsidP="007439C6">
            <w:pPr>
              <w:pStyle w:val="ListParagraph"/>
              <w:spacing w:line="276" w:lineRule="auto"/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CD6D39" w14:textId="77777777" w:rsidR="00C23A76" w:rsidRPr="00624A14" w:rsidRDefault="00C23A76" w:rsidP="007439C6">
            <w:pPr>
              <w:spacing w:line="276" w:lineRule="auto"/>
              <w:jc w:val="center"/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E4080A" w14:textId="77777777" w:rsidR="00C23A76" w:rsidRPr="00624A14" w:rsidRDefault="00C23A76" w:rsidP="007439C6">
            <w:pPr>
              <w:spacing w:line="276" w:lineRule="auto"/>
              <w:jc w:val="center"/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015236E" w14:textId="77777777" w:rsidR="00C23A76" w:rsidRPr="00624A14" w:rsidRDefault="00C23A76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ED6A42" w:rsidRPr="00624A14" w14:paraId="3774BF20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D66BB9" w14:textId="3EB0A6E1" w:rsidR="00ED6A42" w:rsidRPr="00624A14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From Item to inherit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EF69A8" w14:textId="08413853" w:rsidR="00ED6A42" w:rsidRPr="00624A14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F_INHI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B51684" w14:textId="6EF0DF95" w:rsidR="00ED6A42" w:rsidRPr="00624A14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E2DA08A" w14:textId="38A7F2F6" w:rsidR="00ED6A42" w:rsidRPr="00624A14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t>Maintain this as a configurable property field so it can be updated or amended as required</w:t>
            </w:r>
          </w:p>
        </w:tc>
      </w:tr>
      <w:tr w:rsidR="00ED6A42" w:rsidRPr="00624A14" w14:paraId="602B9B7A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34E0E7" w14:textId="16947810" w:rsidR="00ED6A42" w:rsidRPr="00624A14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To item to inherit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A4CF4B" w14:textId="4267560F" w:rsidR="00ED6A42" w:rsidRPr="00624A14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T_INHI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B12DC3" w14:textId="29BE46ED" w:rsidR="00ED6A42" w:rsidRPr="00624A14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F35708D" w14:textId="6162C7A1" w:rsidR="00ED6A42" w:rsidRPr="00624A14" w:rsidRDefault="00ED6A42" w:rsidP="00ED6A42">
            <w:pPr>
              <w:keepNext/>
              <w:spacing w:line="276" w:lineRule="auto"/>
              <w:jc w:val="center"/>
            </w:pPr>
            <w:r w:rsidRPr="00624A14">
              <w:t>Maintain this as a configurable property field so it can be updated or amended as required</w:t>
            </w:r>
          </w:p>
        </w:tc>
      </w:tr>
      <w:tr w:rsidR="00ED6A42" w:rsidRPr="00624A14" w14:paraId="2763149E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D5052C" w14:textId="77777777" w:rsidR="00ED6A42" w:rsidRPr="00624A14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Facility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341498" w14:textId="77777777" w:rsidR="00ED6A42" w:rsidRPr="00624A14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FACI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06DA1F" w14:textId="77777777" w:rsidR="00ED6A42" w:rsidRPr="00624A14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SB1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9EA9501" w14:textId="50EC9B63" w:rsidR="00ED6A42" w:rsidRPr="00624A14" w:rsidRDefault="00ED6A42" w:rsidP="00ED6A42">
            <w:pPr>
              <w:keepNext/>
              <w:spacing w:line="276" w:lineRule="auto"/>
              <w:jc w:val="center"/>
            </w:pPr>
            <w:r w:rsidRPr="00624A14">
              <w:t>Maintain this as a configurable property field so it can be updated or amended as required</w:t>
            </w:r>
          </w:p>
        </w:tc>
      </w:tr>
      <w:tr w:rsidR="00852C8B" w:rsidRPr="00624A14" w14:paraId="62BFF9DD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1AAF4B" w14:textId="04E47D31" w:rsidR="00852C8B" w:rsidRPr="00624A14" w:rsidRDefault="009C4E95" w:rsidP="00852C8B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Product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C38512" w14:textId="77777777" w:rsidR="00852C8B" w:rsidRPr="00624A14" w:rsidRDefault="00852C8B" w:rsidP="00852C8B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D4DF8D" w14:textId="1C1850AE" w:rsidR="00852C8B" w:rsidRPr="00624A14" w:rsidRDefault="009C4E95" w:rsidP="00852C8B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102757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1910028" w14:textId="3F358D48" w:rsidR="00852C8B" w:rsidRPr="00624A14" w:rsidRDefault="00320ECD" w:rsidP="00852C8B">
            <w:pPr>
              <w:keepNext/>
              <w:spacing w:line="276" w:lineRule="auto"/>
              <w:jc w:val="center"/>
            </w:pPr>
            <w:r w:rsidRPr="00624A14">
              <w:t>PMPRNO in MPDMAT table</w:t>
            </w:r>
          </w:p>
        </w:tc>
      </w:tr>
      <w:tr w:rsidR="00D858B8" w:rsidRPr="00624A14" w14:paraId="50D67717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5173AE" w14:textId="5A630133" w:rsidR="00D858B8" w:rsidRPr="00624A14" w:rsidRDefault="00D858B8" w:rsidP="00D858B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Structure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CFCDAD" w14:textId="03F501F0" w:rsidR="00D858B8" w:rsidRPr="00624A14" w:rsidRDefault="00D858B8" w:rsidP="00D858B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STRT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123C3D" w14:textId="02D28118" w:rsidR="00D858B8" w:rsidRPr="00624A14" w:rsidRDefault="00D858B8" w:rsidP="00D858B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001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69DDA8E" w14:textId="15C87A17" w:rsidR="00D858B8" w:rsidRPr="00624A14" w:rsidRDefault="00ED6A42" w:rsidP="00D858B8">
            <w:pPr>
              <w:keepNext/>
              <w:spacing w:line="276" w:lineRule="auto"/>
              <w:jc w:val="center"/>
            </w:pPr>
            <w:r w:rsidRPr="00624A14">
              <w:t>Maintain this as a configurable property field so it can be updated or amended as required</w:t>
            </w:r>
          </w:p>
        </w:tc>
      </w:tr>
    </w:tbl>
    <w:p w14:paraId="79E16C86" w14:textId="23371E8C" w:rsidR="00C23A76" w:rsidRPr="00624A14" w:rsidRDefault="00C23A76" w:rsidP="00C23A76">
      <w:pPr>
        <w:pStyle w:val="Caption"/>
      </w:pPr>
      <w:r w:rsidRPr="00624A14">
        <w:t xml:space="preserve">Table </w:t>
      </w:r>
      <w:r w:rsidR="00164B45">
        <w:fldChar w:fldCharType="begin"/>
      </w:r>
      <w:r w:rsidR="00164B45">
        <w:instrText xml:space="preserve"> SEQ Table \* ARABIC </w:instrText>
      </w:r>
      <w:r w:rsidR="00164B45">
        <w:fldChar w:fldCharType="separate"/>
      </w:r>
      <w:r w:rsidR="00564124">
        <w:rPr>
          <w:noProof/>
        </w:rPr>
        <w:t>12</w:t>
      </w:r>
      <w:r w:rsidR="00164B45">
        <w:fldChar w:fldCharType="end"/>
      </w:r>
      <w:r w:rsidRPr="00624A14">
        <w:t xml:space="preserve">: Inputs to extract the </w:t>
      </w:r>
      <w:r w:rsidR="00D858B8" w:rsidRPr="00624A14">
        <w:t>consumption quantity against the recipe code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C23A76" w:rsidRPr="00624A14" w14:paraId="2FCC5EA7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0D3755" w14:textId="77777777" w:rsidR="00C23A76" w:rsidRPr="00624A14" w:rsidRDefault="00C23A76" w:rsidP="007439C6">
            <w:pPr>
              <w:spacing w:line="276" w:lineRule="auto"/>
              <w:jc w:val="center"/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108C07" w14:textId="77777777" w:rsidR="00C23A76" w:rsidRPr="00624A14" w:rsidRDefault="00C23A76" w:rsidP="007439C6">
            <w:pPr>
              <w:spacing w:line="276" w:lineRule="auto"/>
              <w:jc w:val="center"/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D89B59" w14:textId="77777777" w:rsidR="00C23A76" w:rsidRPr="00624A14" w:rsidRDefault="00C23A76" w:rsidP="007439C6">
            <w:pPr>
              <w:spacing w:line="276" w:lineRule="auto"/>
              <w:jc w:val="center"/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C23A76" w:rsidRPr="00624A14" w14:paraId="4C45B77A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5804C8" w14:textId="3EC1982F" w:rsidR="00C23A76" w:rsidRPr="00624A14" w:rsidRDefault="006372F1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Quantity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BC5DE0" w14:textId="5016DEA0" w:rsidR="00C23A76" w:rsidRPr="00624A14" w:rsidRDefault="006372F1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CNQT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6A1F75" w14:textId="6BB38A3D" w:rsidR="00C23A76" w:rsidRPr="00624A14" w:rsidRDefault="006372F1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20</w:t>
            </w:r>
          </w:p>
        </w:tc>
      </w:tr>
    </w:tbl>
    <w:p w14:paraId="299C9358" w14:textId="1D8AD090" w:rsidR="00C23A76" w:rsidRPr="00624A14" w:rsidRDefault="00C23A76" w:rsidP="00C23A76">
      <w:pPr>
        <w:pStyle w:val="Caption"/>
      </w:pPr>
      <w:bookmarkStart w:id="19" w:name="_Ref219053341"/>
      <w:r w:rsidRPr="00624A14">
        <w:lastRenderedPageBreak/>
        <w:t xml:space="preserve">Table </w:t>
      </w:r>
      <w:r w:rsidR="00164B45">
        <w:fldChar w:fldCharType="begin"/>
      </w:r>
      <w:r w:rsidR="00164B45">
        <w:instrText xml:space="preserve"> SEQ Table \* ARABIC </w:instrText>
      </w:r>
      <w:r w:rsidR="00164B45">
        <w:fldChar w:fldCharType="separate"/>
      </w:r>
      <w:r w:rsidR="00564124">
        <w:rPr>
          <w:noProof/>
        </w:rPr>
        <w:t>13</w:t>
      </w:r>
      <w:r w:rsidR="00164B45">
        <w:fldChar w:fldCharType="end"/>
      </w:r>
      <w:bookmarkEnd w:id="19"/>
      <w:r w:rsidRPr="00624A14">
        <w:t xml:space="preserve">: </w:t>
      </w:r>
      <w:r w:rsidR="009B357F" w:rsidRPr="00624A14">
        <w:t>Consumption quantity against the recipe code</w:t>
      </w:r>
      <w:r w:rsidRPr="00624A14">
        <w:t>.</w:t>
      </w:r>
    </w:p>
    <w:p w14:paraId="22FA36A9" w14:textId="22B4A8DD" w:rsidR="009B357F" w:rsidRPr="00624A14" w:rsidRDefault="003D7AAB" w:rsidP="009B357F">
      <w:pPr>
        <w:pStyle w:val="7aH7"/>
      </w:pPr>
      <w:r w:rsidRPr="00624A14">
        <w:t>Step 0</w:t>
      </w:r>
      <w:r w:rsidR="00DB47EC" w:rsidRPr="00624A14">
        <w:t>4</w:t>
      </w:r>
      <w:r w:rsidRPr="00624A14">
        <w:t>. 03. 0</w:t>
      </w:r>
      <w:r w:rsidR="001C4D96" w:rsidRPr="00624A14">
        <w:t>1</w:t>
      </w:r>
      <w:r w:rsidRPr="00624A14">
        <w:t xml:space="preserve">. 02. </w:t>
      </w:r>
      <w:r w:rsidR="009B357F" w:rsidRPr="00624A14">
        <w:t>Extract quantity against the jar</w:t>
      </w:r>
      <w:r w:rsidR="009D5556" w:rsidRPr="00624A14">
        <w:t xml:space="preserve"> or </w:t>
      </w:r>
      <w:r w:rsidR="009B357F" w:rsidRPr="00624A14">
        <w:t>pouch</w:t>
      </w:r>
      <w:r w:rsidR="00087AF1" w:rsidRPr="00624A14">
        <w:t xml:space="preserve"> or whichever the packaging used</w:t>
      </w:r>
    </w:p>
    <w:p w14:paraId="740FAE9C" w14:textId="77777777" w:rsidR="009B357F" w:rsidRPr="00624A14" w:rsidRDefault="009B357F" w:rsidP="009B357F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624A14">
        <w:rPr>
          <w:rFonts w:eastAsia="Times New Roman" w:cs="Calibri"/>
          <w:b/>
          <w:bCs/>
          <w:color w:val="000000"/>
          <w:szCs w:val="24"/>
          <w:lang w:eastAsia="en-GB"/>
        </w:rPr>
        <w:t>API: CMS100MI</w:t>
      </w:r>
    </w:p>
    <w:p w14:paraId="18AA7FE0" w14:textId="77777777" w:rsidR="009B357F" w:rsidRPr="00624A14" w:rsidRDefault="009B357F" w:rsidP="009B357F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624A14">
        <w:rPr>
          <w:rFonts w:eastAsia="Times New Roman" w:cs="Calibri"/>
          <w:b/>
          <w:bCs/>
          <w:color w:val="000000"/>
          <w:szCs w:val="24"/>
          <w:lang w:eastAsia="en-GB"/>
        </w:rPr>
        <w:t>Transaction: LstMaterial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9B357F" w:rsidRPr="00624A14" w14:paraId="13B3E61B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F868C0" w14:textId="77777777" w:rsidR="009B357F" w:rsidRPr="00624A14" w:rsidRDefault="009B357F" w:rsidP="007439C6">
            <w:pPr>
              <w:pStyle w:val="ListParagraph"/>
              <w:spacing w:line="276" w:lineRule="auto"/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D76650" w14:textId="77777777" w:rsidR="009B357F" w:rsidRPr="00624A14" w:rsidRDefault="009B357F" w:rsidP="007439C6">
            <w:pPr>
              <w:spacing w:line="276" w:lineRule="auto"/>
              <w:jc w:val="center"/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7CFFB9" w14:textId="77777777" w:rsidR="009B357F" w:rsidRPr="00624A14" w:rsidRDefault="009B357F" w:rsidP="007439C6">
            <w:pPr>
              <w:spacing w:line="276" w:lineRule="auto"/>
              <w:jc w:val="center"/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F6B554B" w14:textId="77777777" w:rsidR="009B357F" w:rsidRPr="00624A14" w:rsidRDefault="009B357F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ED6A42" w:rsidRPr="00624A14" w14:paraId="088479B8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8F54B3" w14:textId="4E7707CA" w:rsidR="00ED6A42" w:rsidRPr="00624A14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From Critical mtrl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B14E63" w14:textId="5F3CE62A" w:rsidR="00ED6A42" w:rsidRPr="00624A14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F_CRTM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191371" w14:textId="77777777" w:rsidR="00ED6A42" w:rsidRPr="00624A14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60BA9F9" w14:textId="6F3B469B" w:rsidR="00ED6A42" w:rsidRPr="00624A14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t>Maintain this as a configurable property field so it can be updated or amended as required</w:t>
            </w:r>
          </w:p>
        </w:tc>
      </w:tr>
      <w:tr w:rsidR="00ED6A42" w:rsidRPr="00624A14" w14:paraId="57ED294F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3E4D87" w14:textId="44DA502B" w:rsidR="00ED6A42" w:rsidRPr="00624A14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To Critical mtrl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310B09" w14:textId="0F165D79" w:rsidR="00ED6A42" w:rsidRPr="00624A14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T_CRTM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812DB1" w14:textId="77777777" w:rsidR="00ED6A42" w:rsidRPr="00624A14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4C2957A" w14:textId="27C4B671" w:rsidR="00ED6A42" w:rsidRPr="00624A14" w:rsidRDefault="00ED6A42" w:rsidP="00ED6A42">
            <w:pPr>
              <w:keepNext/>
              <w:spacing w:line="276" w:lineRule="auto"/>
              <w:jc w:val="center"/>
            </w:pPr>
            <w:r w:rsidRPr="00624A14">
              <w:t>Maintain this as a configurable property field so it can be updated or amended as required</w:t>
            </w:r>
          </w:p>
        </w:tc>
      </w:tr>
      <w:tr w:rsidR="00ED6A42" w:rsidRPr="00624A14" w14:paraId="7E63133C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569A2F" w14:textId="77777777" w:rsidR="00ED6A42" w:rsidRPr="00624A14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Facility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65D8C9" w14:textId="77777777" w:rsidR="00ED6A42" w:rsidRPr="00624A14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FACI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3A7D72" w14:textId="77777777" w:rsidR="00ED6A42" w:rsidRPr="00624A14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SB1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1EB63DE" w14:textId="1D5F3790" w:rsidR="00ED6A42" w:rsidRPr="00624A14" w:rsidRDefault="00ED6A42" w:rsidP="00ED6A42">
            <w:pPr>
              <w:keepNext/>
              <w:spacing w:line="276" w:lineRule="auto"/>
              <w:jc w:val="center"/>
            </w:pPr>
            <w:r w:rsidRPr="00624A14">
              <w:t>Maintain this as a configurable property field so it can be updated or amended as required</w:t>
            </w:r>
          </w:p>
        </w:tc>
      </w:tr>
      <w:tr w:rsidR="009B357F" w:rsidRPr="00624A14" w14:paraId="7ED8CE88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E5F1F6" w14:textId="77777777" w:rsidR="009B357F" w:rsidRPr="00624A14" w:rsidRDefault="009B357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Product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804C4C" w14:textId="77777777" w:rsidR="009B357F" w:rsidRPr="00624A14" w:rsidRDefault="009B357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FBE8F5" w14:textId="77777777" w:rsidR="009B357F" w:rsidRPr="00624A14" w:rsidRDefault="009B357F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102757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C24E7AF" w14:textId="74A24E23" w:rsidR="009B357F" w:rsidRPr="00624A14" w:rsidRDefault="00ED6A42" w:rsidP="007439C6">
            <w:pPr>
              <w:keepNext/>
              <w:spacing w:line="276" w:lineRule="auto"/>
              <w:jc w:val="center"/>
            </w:pPr>
            <w:r w:rsidRPr="00624A14">
              <w:t>PMPRNO in MPDMAT table</w:t>
            </w:r>
          </w:p>
        </w:tc>
      </w:tr>
      <w:tr w:rsidR="009B357F" w:rsidRPr="00624A14" w14:paraId="492CA420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782CD1" w14:textId="77777777" w:rsidR="009B357F" w:rsidRPr="00624A14" w:rsidRDefault="009B357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Structure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5C400B" w14:textId="77777777" w:rsidR="009B357F" w:rsidRPr="00624A14" w:rsidRDefault="009B357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STRT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11B1F9" w14:textId="77777777" w:rsidR="009B357F" w:rsidRPr="00624A14" w:rsidRDefault="009B357F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001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2E57E57" w14:textId="0E1CAA11" w:rsidR="009B357F" w:rsidRPr="00624A14" w:rsidRDefault="00ED6A42" w:rsidP="007439C6">
            <w:pPr>
              <w:keepNext/>
              <w:spacing w:line="276" w:lineRule="auto"/>
              <w:jc w:val="center"/>
            </w:pPr>
            <w:r w:rsidRPr="00624A14">
              <w:t>Maintain this as a configurable property field so it can be updated or amended as required</w:t>
            </w:r>
          </w:p>
        </w:tc>
      </w:tr>
    </w:tbl>
    <w:p w14:paraId="50A13544" w14:textId="236DDF57" w:rsidR="009B357F" w:rsidRPr="00624A14" w:rsidRDefault="009B357F" w:rsidP="009B357F">
      <w:pPr>
        <w:pStyle w:val="Caption"/>
      </w:pPr>
      <w:r w:rsidRPr="00624A14">
        <w:t xml:space="preserve">Table </w:t>
      </w:r>
      <w:r w:rsidR="00164B45">
        <w:fldChar w:fldCharType="begin"/>
      </w:r>
      <w:r w:rsidR="00164B45">
        <w:instrText xml:space="preserve"> SEQ Table \* ARABIC </w:instrText>
      </w:r>
      <w:r w:rsidR="00164B45">
        <w:fldChar w:fldCharType="separate"/>
      </w:r>
      <w:r w:rsidR="00564124">
        <w:rPr>
          <w:noProof/>
        </w:rPr>
        <w:t>14</w:t>
      </w:r>
      <w:r w:rsidR="00164B45">
        <w:fldChar w:fldCharType="end"/>
      </w:r>
      <w:r w:rsidRPr="00624A14">
        <w:t xml:space="preserve">: Inputs to extract the consumption quantity against the </w:t>
      </w:r>
      <w:r w:rsidR="008E70B1" w:rsidRPr="00624A14">
        <w:t>jar</w:t>
      </w:r>
      <w:r w:rsidR="009D5556" w:rsidRPr="00624A14">
        <w:t xml:space="preserve"> or</w:t>
      </w:r>
      <w:r w:rsidR="008E70B1" w:rsidRPr="00624A14">
        <w:t xml:space="preserve"> pouch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9B357F" w:rsidRPr="00624A14" w14:paraId="7143FD2F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856325" w14:textId="77777777" w:rsidR="009B357F" w:rsidRPr="00624A14" w:rsidRDefault="009B357F" w:rsidP="007439C6">
            <w:pPr>
              <w:spacing w:line="276" w:lineRule="auto"/>
              <w:jc w:val="center"/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395C6E" w14:textId="77777777" w:rsidR="009B357F" w:rsidRPr="00624A14" w:rsidRDefault="009B357F" w:rsidP="007439C6">
            <w:pPr>
              <w:spacing w:line="276" w:lineRule="auto"/>
              <w:jc w:val="center"/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9BC793" w14:textId="77777777" w:rsidR="009B357F" w:rsidRPr="00624A14" w:rsidRDefault="009B357F" w:rsidP="007439C6">
            <w:pPr>
              <w:spacing w:line="276" w:lineRule="auto"/>
              <w:jc w:val="center"/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9B357F" w:rsidRPr="00624A14" w14:paraId="1785DF5F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54E969" w14:textId="77777777" w:rsidR="009B357F" w:rsidRPr="00624A14" w:rsidRDefault="009B357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Quantity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8B4C5E" w14:textId="77777777" w:rsidR="009B357F" w:rsidRPr="00624A14" w:rsidRDefault="009B357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CNQT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FD8938" w14:textId="4AD8D9B6" w:rsidR="009B357F" w:rsidRPr="00624A14" w:rsidRDefault="008E70B1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4</w:t>
            </w:r>
          </w:p>
        </w:tc>
      </w:tr>
    </w:tbl>
    <w:p w14:paraId="05D6F191" w14:textId="59F0531B" w:rsidR="009B357F" w:rsidRPr="00624A14" w:rsidRDefault="009B357F" w:rsidP="009B357F">
      <w:pPr>
        <w:pStyle w:val="Caption"/>
      </w:pPr>
      <w:bookmarkStart w:id="20" w:name="_Ref218873509"/>
      <w:r w:rsidRPr="00624A14">
        <w:t xml:space="preserve">Table </w:t>
      </w:r>
      <w:r w:rsidR="00164B45">
        <w:fldChar w:fldCharType="begin"/>
      </w:r>
      <w:r w:rsidR="00164B45">
        <w:instrText xml:space="preserve"> SEQ Table \* ARABIC </w:instrText>
      </w:r>
      <w:r w:rsidR="00164B45">
        <w:fldChar w:fldCharType="separate"/>
      </w:r>
      <w:r w:rsidR="00564124">
        <w:rPr>
          <w:noProof/>
        </w:rPr>
        <w:t>15</w:t>
      </w:r>
      <w:r w:rsidR="00164B45">
        <w:fldChar w:fldCharType="end"/>
      </w:r>
      <w:bookmarkEnd w:id="20"/>
      <w:r w:rsidRPr="00624A14">
        <w:t xml:space="preserve">: Consumption quantity against the </w:t>
      </w:r>
      <w:r w:rsidR="008E70B1" w:rsidRPr="00624A14">
        <w:t>jar</w:t>
      </w:r>
      <w:r w:rsidR="009D5556" w:rsidRPr="00624A14">
        <w:t xml:space="preserve"> or</w:t>
      </w:r>
      <w:r w:rsidR="008E70B1" w:rsidRPr="00624A14">
        <w:t xml:space="preserve"> pouch</w:t>
      </w:r>
      <w:r w:rsidRPr="00624A14">
        <w:t>.</w:t>
      </w:r>
    </w:p>
    <w:p w14:paraId="6BF1D460" w14:textId="4358359C" w:rsidR="00C23A76" w:rsidRPr="00624A14" w:rsidRDefault="003D7AAB" w:rsidP="005D6821">
      <w:pPr>
        <w:pStyle w:val="7aH7"/>
      </w:pPr>
      <w:r w:rsidRPr="00624A14">
        <w:t>Step 0</w:t>
      </w:r>
      <w:r w:rsidR="00DB47EC" w:rsidRPr="00624A14">
        <w:t>4</w:t>
      </w:r>
      <w:r w:rsidRPr="00624A14">
        <w:t>. 03. 0</w:t>
      </w:r>
      <w:r w:rsidR="001C4D96" w:rsidRPr="00624A14">
        <w:t>1</w:t>
      </w:r>
      <w:r w:rsidRPr="00624A14">
        <w:t xml:space="preserve">. 03. </w:t>
      </w:r>
      <w:r w:rsidR="005D6821" w:rsidRPr="00624A14">
        <w:t>Add density against the pack code</w:t>
      </w:r>
    </w:p>
    <w:p w14:paraId="618A84E9" w14:textId="77777777" w:rsidR="00B96284" w:rsidRPr="00624A14" w:rsidRDefault="00B96284" w:rsidP="00B96284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624A14">
        <w:rPr>
          <w:rFonts w:eastAsia="Times New Roman" w:cs="Calibri"/>
          <w:b/>
          <w:bCs/>
          <w:color w:val="000000"/>
          <w:szCs w:val="24"/>
          <w:lang w:eastAsia="en-GB"/>
        </w:rPr>
        <w:t>API: MMS015MI</w:t>
      </w:r>
    </w:p>
    <w:p w14:paraId="1A19CCCB" w14:textId="77777777" w:rsidR="00B96284" w:rsidRPr="00624A14" w:rsidRDefault="00B96284" w:rsidP="00B96284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624A14">
        <w:rPr>
          <w:rFonts w:eastAsia="Times New Roman" w:cs="Calibri"/>
          <w:b/>
          <w:bCs/>
          <w:color w:val="000000"/>
          <w:szCs w:val="24"/>
          <w:lang w:eastAsia="en-GB"/>
        </w:rPr>
        <w:t>Transaction: Add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B96284" w:rsidRPr="00624A14" w14:paraId="6F2FA372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D23BAB" w14:textId="77777777" w:rsidR="00B96284" w:rsidRPr="00624A14" w:rsidRDefault="00B96284" w:rsidP="007439C6">
            <w:pPr>
              <w:pStyle w:val="ListParagraph"/>
              <w:spacing w:line="276" w:lineRule="auto"/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480A9B" w14:textId="77777777" w:rsidR="00B96284" w:rsidRPr="00624A14" w:rsidRDefault="00B96284" w:rsidP="007439C6">
            <w:pPr>
              <w:spacing w:line="276" w:lineRule="auto"/>
              <w:jc w:val="center"/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CB9CF9" w14:textId="77777777" w:rsidR="00B96284" w:rsidRPr="00624A14" w:rsidRDefault="00B96284" w:rsidP="007439C6">
            <w:pPr>
              <w:spacing w:line="276" w:lineRule="auto"/>
              <w:jc w:val="center"/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A51CCEE" w14:textId="77777777" w:rsidR="00B96284" w:rsidRPr="00624A14" w:rsidRDefault="00B96284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B96284" w:rsidRPr="00624A14" w14:paraId="284EA22E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9E3637" w14:textId="77777777" w:rsidR="00B96284" w:rsidRPr="00624A14" w:rsidRDefault="00B96284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92A1BC" w14:textId="77777777" w:rsidR="00B96284" w:rsidRPr="00624A14" w:rsidRDefault="00B96284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53AD9E" w14:textId="77777777" w:rsidR="00B96284" w:rsidRPr="00624A14" w:rsidRDefault="00B96284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153224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E387E36" w14:textId="3C01B009" w:rsidR="00B96284" w:rsidRPr="00624A14" w:rsidRDefault="00ED6A42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t>PMPRNO in MPDMAT table</w:t>
            </w:r>
          </w:p>
        </w:tc>
      </w:tr>
      <w:tr w:rsidR="007670C3" w:rsidRPr="00624A14" w14:paraId="0052C8A8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B079E7" w14:textId="33784886" w:rsidR="007670C3" w:rsidRPr="00624A14" w:rsidRDefault="007670C3" w:rsidP="007670C3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Alternate U/M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417FC9" w14:textId="461DF3D8" w:rsidR="007670C3" w:rsidRPr="00624A14" w:rsidRDefault="007670C3" w:rsidP="007670C3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AUTP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D03F60" w14:textId="2892A1EF" w:rsidR="007670C3" w:rsidRPr="00624A14" w:rsidRDefault="007670C3" w:rsidP="007670C3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B1C1B5D" w14:textId="6B254EF1" w:rsidR="007670C3" w:rsidRPr="00624A14" w:rsidRDefault="007670C3" w:rsidP="007670C3">
            <w:pPr>
              <w:keepNext/>
              <w:spacing w:line="276" w:lineRule="auto"/>
              <w:jc w:val="center"/>
            </w:pPr>
            <w:r w:rsidRPr="00624A14">
              <w:t>Maintain this as a configurable property field so it can be updated or amended as required</w:t>
            </w:r>
          </w:p>
        </w:tc>
      </w:tr>
      <w:tr w:rsidR="007670C3" w:rsidRPr="00624A14" w14:paraId="1A4AC9A8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E890E7" w14:textId="22CAE950" w:rsidR="007670C3" w:rsidRPr="00624A14" w:rsidRDefault="007670C3" w:rsidP="007670C3">
            <w:pPr>
              <w:keepNext/>
              <w:spacing w:line="276" w:lineRule="auto"/>
              <w:jc w:val="center"/>
            </w:pPr>
            <w:r w:rsidRPr="00624A14">
              <w:t>Alternate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0BA66B" w14:textId="17DC4F47" w:rsidR="007670C3" w:rsidRPr="00624A14" w:rsidRDefault="007670C3" w:rsidP="007670C3">
            <w:pPr>
              <w:keepNext/>
              <w:spacing w:line="276" w:lineRule="auto"/>
              <w:jc w:val="center"/>
            </w:pPr>
            <w:r w:rsidRPr="00624A14">
              <w:t>ALUN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FC1712" w14:textId="3BE5B4F5" w:rsidR="007670C3" w:rsidRPr="00624A14" w:rsidRDefault="007670C3" w:rsidP="007670C3">
            <w:pPr>
              <w:keepNext/>
              <w:spacing w:line="276" w:lineRule="auto"/>
              <w:jc w:val="center"/>
            </w:pPr>
            <w:r w:rsidRPr="0058008A">
              <w:t>DPP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E0E010B" w14:textId="3DCA76CD" w:rsidR="007670C3" w:rsidRPr="00624A14" w:rsidRDefault="007670C3" w:rsidP="007670C3">
            <w:pPr>
              <w:keepNext/>
              <w:spacing w:line="276" w:lineRule="auto"/>
              <w:jc w:val="center"/>
            </w:pPr>
            <w:r w:rsidRPr="00624A14">
              <w:t>Maintain this as a configurable property field so it can be updated or amended as required</w:t>
            </w:r>
          </w:p>
        </w:tc>
      </w:tr>
      <w:tr w:rsidR="007670C3" w:rsidRPr="00624A14" w14:paraId="3808A713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26F086" w14:textId="776B8D37" w:rsidR="007670C3" w:rsidRPr="00624A14" w:rsidRDefault="007670C3" w:rsidP="007670C3">
            <w:pPr>
              <w:keepNext/>
              <w:spacing w:line="276" w:lineRule="auto"/>
              <w:jc w:val="center"/>
            </w:pPr>
            <w:r w:rsidRPr="00624A14">
              <w:t>Number of decimal places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E60AE3" w14:textId="76A6D686" w:rsidR="007670C3" w:rsidRPr="00624A14" w:rsidRDefault="007670C3" w:rsidP="007670C3">
            <w:pPr>
              <w:keepNext/>
              <w:spacing w:line="276" w:lineRule="auto"/>
              <w:jc w:val="center"/>
            </w:pPr>
            <w:r w:rsidRPr="00624A14">
              <w:t>DCCD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3C87E0" w14:textId="5EB6B361" w:rsidR="007670C3" w:rsidRPr="00624A14" w:rsidRDefault="007670C3" w:rsidP="007670C3">
            <w:pPr>
              <w:keepNext/>
              <w:spacing w:line="276" w:lineRule="auto"/>
              <w:jc w:val="center"/>
            </w:pPr>
            <w:r w:rsidRPr="008C1372">
              <w:t>2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B3554F3" w14:textId="55E8DDEA" w:rsidR="007670C3" w:rsidRPr="00624A14" w:rsidRDefault="007670C3" w:rsidP="007670C3">
            <w:pPr>
              <w:keepNext/>
              <w:spacing w:line="276" w:lineRule="auto"/>
              <w:jc w:val="center"/>
            </w:pPr>
            <w:r w:rsidRPr="00624A14">
              <w:t>Maintain this as a configurable property field so it can be updated or amended as required</w:t>
            </w:r>
          </w:p>
        </w:tc>
      </w:tr>
      <w:tr w:rsidR="007670C3" w:rsidRPr="00624A14" w14:paraId="1AADFF31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FE519A" w14:textId="59FF6120" w:rsidR="007670C3" w:rsidRPr="00624A14" w:rsidRDefault="007670C3" w:rsidP="007670C3">
            <w:pPr>
              <w:keepNext/>
              <w:spacing w:line="276" w:lineRule="auto"/>
              <w:jc w:val="center"/>
            </w:pPr>
            <w:r w:rsidRPr="00624A14">
              <w:t>Conversion factor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8D68A6" w14:textId="2220012A" w:rsidR="007670C3" w:rsidRPr="00624A14" w:rsidRDefault="007670C3" w:rsidP="007670C3">
            <w:pPr>
              <w:keepNext/>
              <w:spacing w:line="276" w:lineRule="auto"/>
              <w:jc w:val="center"/>
            </w:pPr>
            <w:r w:rsidRPr="00624A14">
              <w:t>COFA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F46AC3" w14:textId="6ECBFF84" w:rsidR="007670C3" w:rsidRPr="00624A14" w:rsidRDefault="007670C3" w:rsidP="007670C3">
            <w:pPr>
              <w:keepNext/>
              <w:spacing w:line="276" w:lineRule="auto"/>
              <w:jc w:val="center"/>
            </w:pPr>
            <w:r w:rsidRPr="00624A14">
              <w:t>5.15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FB0BF76" w14:textId="3E1E10F5" w:rsidR="007670C3" w:rsidRPr="00624A14" w:rsidRDefault="007670C3" w:rsidP="007670C3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lang w:val="en-GB" w:eastAsia="en-US"/>
              </w:rPr>
              <w:t xml:space="preserve">Conversion factor (COFA) on </w:t>
            </w:r>
            <w:r w:rsidRPr="00624A14">
              <w:rPr>
                <w:lang w:val="en-GB" w:eastAsia="en-US"/>
              </w:rPr>
              <w:fldChar w:fldCharType="begin"/>
            </w:r>
            <w:r w:rsidRPr="00624A14">
              <w:rPr>
                <w:lang w:val="en-GB" w:eastAsia="en-US"/>
              </w:rPr>
              <w:instrText xml:space="preserve"> REF _Ref215495955 \h  \* MERGEFORMAT </w:instrText>
            </w:r>
            <w:r w:rsidRPr="00624A14">
              <w:rPr>
                <w:lang w:val="en-GB" w:eastAsia="en-US"/>
              </w:rPr>
            </w:r>
            <w:r w:rsidRPr="00624A14">
              <w:rPr>
                <w:lang w:val="en-GB" w:eastAsia="en-US"/>
              </w:rPr>
              <w:fldChar w:fldCharType="separate"/>
            </w:r>
            <w:r w:rsidR="00564124">
              <w:t xml:space="preserve">Table </w:t>
            </w:r>
            <w:r w:rsidR="00564124">
              <w:rPr>
                <w:noProof/>
              </w:rPr>
              <w:t>9</w:t>
            </w:r>
            <w:r w:rsidRPr="00624A14">
              <w:rPr>
                <w:lang w:val="en-GB" w:eastAsia="en-US"/>
              </w:rPr>
              <w:fldChar w:fldCharType="end"/>
            </w:r>
            <w:r w:rsidRPr="00624A14">
              <w:rPr>
                <w:lang w:val="en-GB" w:eastAsia="en-US"/>
              </w:rPr>
              <w:t xml:space="preserve"> * CNQT value on </w:t>
            </w:r>
            <w:r w:rsidRPr="00624A14">
              <w:rPr>
                <w:lang w:val="en-GB" w:eastAsia="en-US"/>
              </w:rPr>
              <w:fldChar w:fldCharType="begin"/>
            </w:r>
            <w:r w:rsidRPr="00624A14">
              <w:rPr>
                <w:lang w:val="en-GB" w:eastAsia="en-US"/>
              </w:rPr>
              <w:instrText xml:space="preserve"> REF _Ref219053341 \h  \* MERGEFORMAT </w:instrText>
            </w:r>
            <w:r w:rsidRPr="00624A14">
              <w:rPr>
                <w:lang w:val="en-GB" w:eastAsia="en-US"/>
              </w:rPr>
            </w:r>
            <w:r w:rsidRPr="00624A14">
              <w:rPr>
                <w:lang w:val="en-GB" w:eastAsia="en-US"/>
              </w:rPr>
              <w:fldChar w:fldCharType="separate"/>
            </w:r>
            <w:r w:rsidR="00564124" w:rsidRPr="00624A14">
              <w:t xml:space="preserve">Table </w:t>
            </w:r>
            <w:r w:rsidR="00564124">
              <w:rPr>
                <w:noProof/>
              </w:rPr>
              <w:t>13</w:t>
            </w:r>
            <w:r w:rsidRPr="00624A14">
              <w:rPr>
                <w:lang w:val="en-GB" w:eastAsia="en-US"/>
              </w:rPr>
              <w:fldChar w:fldCharType="end"/>
            </w:r>
            <w:r w:rsidRPr="00624A14">
              <w:rPr>
                <w:lang w:val="en-GB" w:eastAsia="en-US"/>
              </w:rPr>
              <w:t xml:space="preserve">/ CNQT value on </w:t>
            </w:r>
            <w:r w:rsidRPr="00624A14">
              <w:rPr>
                <w:lang w:val="en-GB" w:eastAsia="en-US"/>
              </w:rPr>
              <w:fldChar w:fldCharType="begin"/>
            </w:r>
            <w:r w:rsidRPr="00624A14">
              <w:rPr>
                <w:lang w:val="en-GB" w:eastAsia="en-US"/>
              </w:rPr>
              <w:instrText xml:space="preserve"> REF _Ref218873509 \h  \* MERGEFORMAT </w:instrText>
            </w:r>
            <w:r w:rsidRPr="00624A14">
              <w:rPr>
                <w:lang w:val="en-GB" w:eastAsia="en-US"/>
              </w:rPr>
            </w:r>
            <w:r w:rsidRPr="00624A14">
              <w:rPr>
                <w:lang w:val="en-GB" w:eastAsia="en-US"/>
              </w:rPr>
              <w:fldChar w:fldCharType="separate"/>
            </w:r>
            <w:r w:rsidR="00564124" w:rsidRPr="00624A14">
              <w:t xml:space="preserve">Table </w:t>
            </w:r>
            <w:r w:rsidR="00564124">
              <w:rPr>
                <w:noProof/>
              </w:rPr>
              <w:t>15</w:t>
            </w:r>
            <w:r w:rsidRPr="00624A14">
              <w:rPr>
                <w:lang w:val="en-GB" w:eastAsia="en-US"/>
              </w:rPr>
              <w:fldChar w:fldCharType="end"/>
            </w:r>
          </w:p>
        </w:tc>
      </w:tr>
      <w:tr w:rsidR="007670C3" w:rsidRPr="00624A14" w14:paraId="7B5A0B3E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23AECE" w14:textId="738D8A36" w:rsidR="007670C3" w:rsidRPr="00624A14" w:rsidRDefault="007670C3" w:rsidP="007670C3">
            <w:pPr>
              <w:keepNext/>
              <w:spacing w:line="276" w:lineRule="auto"/>
              <w:jc w:val="center"/>
            </w:pPr>
            <w:r w:rsidRPr="00624A14">
              <w:t>Conversion form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F5CA90" w14:textId="3E12CF5A" w:rsidR="007670C3" w:rsidRPr="00624A14" w:rsidRDefault="007670C3" w:rsidP="007670C3">
            <w:pPr>
              <w:keepNext/>
              <w:spacing w:line="276" w:lineRule="auto"/>
              <w:jc w:val="center"/>
            </w:pPr>
            <w:r w:rsidRPr="00624A14">
              <w:t>DMCF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68B2DA" w14:textId="69B864D9" w:rsidR="007670C3" w:rsidRPr="00624A14" w:rsidRDefault="007670C3" w:rsidP="007670C3">
            <w:pPr>
              <w:keepNext/>
              <w:spacing w:line="276" w:lineRule="auto"/>
              <w:jc w:val="center"/>
            </w:pPr>
            <w:r w:rsidRPr="00624A14">
              <w:t>2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6A24C67" w14:textId="422CBCA8" w:rsidR="007670C3" w:rsidRPr="00624A14" w:rsidRDefault="007670C3" w:rsidP="007670C3">
            <w:pPr>
              <w:keepNext/>
              <w:spacing w:line="276" w:lineRule="auto"/>
              <w:jc w:val="center"/>
            </w:pPr>
            <w:r w:rsidRPr="00624A14">
              <w:t xml:space="preserve">Output from </w:t>
            </w:r>
            <w:r w:rsidRPr="00624A14">
              <w:fldChar w:fldCharType="begin"/>
            </w:r>
            <w:r w:rsidRPr="00624A14">
              <w:instrText xml:space="preserve"> REF _Ref215495955 \h  \* MERGEFORMAT </w:instrText>
            </w:r>
            <w:r w:rsidRPr="00624A14">
              <w:fldChar w:fldCharType="separate"/>
            </w:r>
            <w:r w:rsidR="00564124">
              <w:t xml:space="preserve">Table </w:t>
            </w:r>
            <w:r w:rsidR="00564124">
              <w:rPr>
                <w:noProof/>
              </w:rPr>
              <w:t>9</w:t>
            </w:r>
            <w:r w:rsidRPr="00624A14">
              <w:fldChar w:fldCharType="end"/>
            </w:r>
          </w:p>
        </w:tc>
      </w:tr>
      <w:tr w:rsidR="007670C3" w:rsidRPr="00624A14" w14:paraId="0EA07CE1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6E4514" w14:textId="4E1795E7" w:rsidR="007670C3" w:rsidRPr="00624A14" w:rsidRDefault="007670C3" w:rsidP="007670C3">
            <w:pPr>
              <w:keepNext/>
              <w:spacing w:line="276" w:lineRule="auto"/>
              <w:jc w:val="center"/>
            </w:pPr>
            <w:r w:rsidRPr="00624A14">
              <w:t>Standard U/M - Manufacturing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5CFE56" w14:textId="6A49AB26" w:rsidR="007670C3" w:rsidRPr="00624A14" w:rsidRDefault="007670C3" w:rsidP="007670C3">
            <w:pPr>
              <w:keepNext/>
              <w:spacing w:line="276" w:lineRule="auto"/>
              <w:jc w:val="center"/>
            </w:pPr>
            <w:r w:rsidRPr="00624A14">
              <w:t>AUS3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95FC91" w14:textId="20352F9D" w:rsidR="007670C3" w:rsidRPr="00624A14" w:rsidRDefault="007670C3" w:rsidP="007670C3">
            <w:pPr>
              <w:keepNext/>
              <w:spacing w:line="276" w:lineRule="auto"/>
              <w:jc w:val="center"/>
            </w:pPr>
            <w:r w:rsidRPr="00624A14">
              <w:t>0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806F98E" w14:textId="76BC27DD" w:rsidR="007670C3" w:rsidRPr="00624A14" w:rsidRDefault="007670C3" w:rsidP="007670C3">
            <w:pPr>
              <w:keepNext/>
              <w:spacing w:line="276" w:lineRule="auto"/>
              <w:jc w:val="center"/>
            </w:pPr>
            <w:r w:rsidRPr="00624A14">
              <w:t>Maintain this as a configurable property field so it can be updated or amended as required</w:t>
            </w:r>
          </w:p>
        </w:tc>
      </w:tr>
    </w:tbl>
    <w:p w14:paraId="3DE3715F" w14:textId="7FCEF66A" w:rsidR="00B96284" w:rsidRDefault="00B96284" w:rsidP="00B96284">
      <w:pPr>
        <w:pStyle w:val="Caption"/>
      </w:pPr>
      <w:r w:rsidRPr="00624A14">
        <w:t xml:space="preserve">Table </w:t>
      </w:r>
      <w:r w:rsidR="00164B45">
        <w:fldChar w:fldCharType="begin"/>
      </w:r>
      <w:r w:rsidR="00164B45">
        <w:instrText xml:space="preserve"> SEQ Table \* ARABIC </w:instrText>
      </w:r>
      <w:r w:rsidR="00164B45">
        <w:fldChar w:fldCharType="separate"/>
      </w:r>
      <w:r w:rsidR="00564124">
        <w:rPr>
          <w:noProof/>
        </w:rPr>
        <w:t>16</w:t>
      </w:r>
      <w:r w:rsidR="00164B45">
        <w:fldChar w:fldCharType="end"/>
      </w:r>
      <w:r w:rsidRPr="00624A14">
        <w:t>: Inputs to add unit of measure conversion between Kilograms and Liters against pack item.</w:t>
      </w:r>
    </w:p>
    <w:p w14:paraId="2D1D0534" w14:textId="0EC00F47" w:rsidR="00DE24CA" w:rsidRPr="00700F2B" w:rsidRDefault="00DE24CA" w:rsidP="00DE24CA">
      <w:pPr>
        <w:rPr>
          <w:highlight w:val="yellow"/>
          <w:lang w:val="en-GB" w:eastAsia="en-US"/>
        </w:rPr>
      </w:pPr>
      <w:r w:rsidRPr="00700F2B">
        <w:rPr>
          <w:highlight w:val="yellow"/>
          <w:lang w:val="en-GB" w:eastAsia="en-US"/>
        </w:rPr>
        <w:t xml:space="preserve">In the event </w:t>
      </w:r>
      <w:r w:rsidRPr="00700F2B">
        <w:rPr>
          <w:highlight w:val="yellow"/>
        </w:rPr>
        <w:t xml:space="preserve">Step 04. 03. 01. 03. fails due to an existing record, proceed to </w:t>
      </w:r>
      <w:r w:rsidR="00C901D7" w:rsidRPr="00700F2B">
        <w:rPr>
          <w:highlight w:val="yellow"/>
        </w:rPr>
        <w:t>Step 04. 03. 01. 0</w:t>
      </w:r>
      <w:r w:rsidR="00C901D7" w:rsidRPr="00700F2B">
        <w:rPr>
          <w:highlight w:val="yellow"/>
        </w:rPr>
        <w:t>4.</w:t>
      </w:r>
      <w:r w:rsidRPr="00700F2B">
        <w:rPr>
          <w:highlight w:val="yellow"/>
        </w:rPr>
        <w:t xml:space="preserve">, else proceed to </w:t>
      </w:r>
      <w:r w:rsidR="00C901D7" w:rsidRPr="00700F2B">
        <w:rPr>
          <w:highlight w:val="yellow"/>
        </w:rPr>
        <w:t>Step 04. 03. 01. 0</w:t>
      </w:r>
      <w:r w:rsidR="00C901D7" w:rsidRPr="00700F2B">
        <w:rPr>
          <w:highlight w:val="yellow"/>
        </w:rPr>
        <w:t>5.</w:t>
      </w:r>
      <w:r w:rsidRPr="00700F2B">
        <w:rPr>
          <w:highlight w:val="yellow"/>
        </w:rPr>
        <w:t>.</w:t>
      </w:r>
    </w:p>
    <w:p w14:paraId="4D5D5F40" w14:textId="018A1F2D" w:rsidR="00DE24CA" w:rsidRPr="00700F2B" w:rsidRDefault="00C901D7" w:rsidP="00DE24CA">
      <w:pPr>
        <w:pStyle w:val="5aH5"/>
        <w:rPr>
          <w:highlight w:val="yellow"/>
        </w:rPr>
      </w:pPr>
      <w:r w:rsidRPr="00700F2B">
        <w:rPr>
          <w:highlight w:val="yellow"/>
        </w:rPr>
        <w:t>Step 04. 03. 01. 0</w:t>
      </w:r>
      <w:r w:rsidRPr="00700F2B">
        <w:rPr>
          <w:highlight w:val="yellow"/>
        </w:rPr>
        <w:t>4</w:t>
      </w:r>
      <w:r w:rsidRPr="00700F2B">
        <w:rPr>
          <w:highlight w:val="yellow"/>
        </w:rPr>
        <w:t>.</w:t>
      </w:r>
      <w:r w:rsidR="00DE24CA" w:rsidRPr="00700F2B">
        <w:rPr>
          <w:highlight w:val="yellow"/>
        </w:rPr>
        <w:t>: Updating density against recipe code.</w:t>
      </w:r>
    </w:p>
    <w:p w14:paraId="121BFF68" w14:textId="77777777" w:rsidR="00DE24CA" w:rsidRPr="00700F2B" w:rsidRDefault="00DE24CA" w:rsidP="00DE24CA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  <w:rPr>
          <w:highlight w:val="yellow"/>
        </w:rPr>
      </w:pPr>
      <w:r w:rsidRPr="00700F2B">
        <w:rPr>
          <w:rFonts w:eastAsia="Times New Roman" w:cs="Calibri"/>
          <w:b/>
          <w:bCs/>
          <w:color w:val="000000"/>
          <w:szCs w:val="24"/>
          <w:highlight w:val="yellow"/>
          <w:lang w:eastAsia="en-GB"/>
        </w:rPr>
        <w:t>API: MMS015MI</w:t>
      </w:r>
    </w:p>
    <w:p w14:paraId="5721F47F" w14:textId="77777777" w:rsidR="00DE24CA" w:rsidRPr="00700F2B" w:rsidRDefault="00DE24CA" w:rsidP="00DE24CA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highlight w:val="yellow"/>
          <w:lang w:val="en-GB"/>
        </w:rPr>
      </w:pPr>
      <w:r w:rsidRPr="00700F2B">
        <w:rPr>
          <w:rFonts w:eastAsia="Times New Roman" w:cs="Calibri"/>
          <w:b/>
          <w:bCs/>
          <w:color w:val="000000"/>
          <w:szCs w:val="24"/>
          <w:highlight w:val="yellow"/>
          <w:lang w:eastAsia="en-GB"/>
        </w:rPr>
        <w:t>Transaction: Upd</w:t>
      </w:r>
    </w:p>
    <w:tbl>
      <w:tblPr>
        <w:tblW w:w="1009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7"/>
        <w:gridCol w:w="723"/>
        <w:gridCol w:w="839"/>
        <w:gridCol w:w="6538"/>
      </w:tblGrid>
      <w:tr w:rsidR="00DE24CA" w:rsidRPr="00700F2B" w14:paraId="6410E5D0" w14:textId="77777777" w:rsidTr="00E758A2">
        <w:trPr>
          <w:trHeight w:val="1159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ADA36C" w14:textId="77777777" w:rsidR="00DE24CA" w:rsidRPr="00700F2B" w:rsidRDefault="00DE24CA" w:rsidP="001C04C7">
            <w:pPr>
              <w:pStyle w:val="ListParagraph"/>
              <w:spacing w:line="276" w:lineRule="auto"/>
              <w:rPr>
                <w:highlight w:val="yellow"/>
              </w:rPr>
            </w:pPr>
            <w:r w:rsidRPr="00700F2B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lastRenderedPageBreak/>
              <w:t>Description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6346AB" w14:textId="77777777" w:rsidR="00DE24CA" w:rsidRPr="00700F2B" w:rsidRDefault="00DE24CA" w:rsidP="001C04C7">
            <w:pPr>
              <w:spacing w:line="276" w:lineRule="auto"/>
              <w:jc w:val="center"/>
              <w:rPr>
                <w:highlight w:val="yellow"/>
              </w:rPr>
            </w:pPr>
            <w:r w:rsidRPr="00700F2B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Field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9ADF32" w14:textId="77777777" w:rsidR="00DE24CA" w:rsidRPr="00700F2B" w:rsidRDefault="00DE24CA" w:rsidP="001C04C7">
            <w:pPr>
              <w:spacing w:line="276" w:lineRule="auto"/>
              <w:jc w:val="center"/>
              <w:rPr>
                <w:highlight w:val="yellow"/>
              </w:rPr>
            </w:pPr>
            <w:r w:rsidRPr="00700F2B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Test Value</w:t>
            </w:r>
          </w:p>
        </w:tc>
        <w:tc>
          <w:tcPr>
            <w:tcW w:w="6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B71492C" w14:textId="77777777" w:rsidR="00DE24CA" w:rsidRPr="00700F2B" w:rsidRDefault="00DE24CA" w:rsidP="001C04C7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</w:pPr>
            <w:r w:rsidRPr="00700F2B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Extraction Method</w:t>
            </w:r>
          </w:p>
        </w:tc>
      </w:tr>
      <w:tr w:rsidR="00DE24CA" w:rsidRPr="00700F2B" w14:paraId="769FCA4E" w14:textId="77777777" w:rsidTr="00E758A2">
        <w:trPr>
          <w:trHeight w:val="1159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4D4BAE" w14:textId="77777777" w:rsidR="00DE24CA" w:rsidRPr="00700F2B" w:rsidRDefault="00DE24CA" w:rsidP="001C04C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700F2B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Item number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5D3A5C" w14:textId="77777777" w:rsidR="00DE24CA" w:rsidRPr="00700F2B" w:rsidRDefault="00DE24CA" w:rsidP="001C04C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700F2B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ITNO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94C7D7" w14:textId="77777777" w:rsidR="00DE24CA" w:rsidRPr="00700F2B" w:rsidRDefault="00DE24CA" w:rsidP="001C04C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700F2B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153224</w:t>
            </w:r>
          </w:p>
        </w:tc>
        <w:tc>
          <w:tcPr>
            <w:tcW w:w="6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0C37D03" w14:textId="1A24F085" w:rsidR="00DE24CA" w:rsidRPr="00700F2B" w:rsidRDefault="00E758A2" w:rsidP="001C04C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700F2B">
              <w:rPr>
                <w:highlight w:val="yellow"/>
              </w:rPr>
              <w:t>PMPRNO in MPDMAT table</w:t>
            </w:r>
          </w:p>
        </w:tc>
      </w:tr>
      <w:tr w:rsidR="00E758A2" w:rsidRPr="00700F2B" w14:paraId="701F2B0F" w14:textId="77777777" w:rsidTr="00E758A2">
        <w:trPr>
          <w:trHeight w:val="1159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2119F4" w14:textId="1BD43838" w:rsidR="00E758A2" w:rsidRPr="00700F2B" w:rsidRDefault="00E758A2" w:rsidP="00E758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700F2B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Alternate U/M type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ED9D26" w14:textId="65177BDA" w:rsidR="00E758A2" w:rsidRPr="00700F2B" w:rsidRDefault="00E758A2" w:rsidP="00E758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700F2B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AUTP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B2B039" w14:textId="3962AE9C" w:rsidR="00E758A2" w:rsidRPr="00700F2B" w:rsidRDefault="00E758A2" w:rsidP="00E758A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700F2B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1</w:t>
            </w:r>
          </w:p>
        </w:tc>
        <w:tc>
          <w:tcPr>
            <w:tcW w:w="6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71F2019" w14:textId="13999A78" w:rsidR="00E758A2" w:rsidRPr="00700F2B" w:rsidRDefault="00E758A2" w:rsidP="00E758A2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700F2B">
              <w:rPr>
                <w:highlight w:val="yellow"/>
              </w:rPr>
              <w:t>Maintain this as a configurable property field so it can be updated or amended as required</w:t>
            </w:r>
          </w:p>
        </w:tc>
      </w:tr>
      <w:tr w:rsidR="00E758A2" w:rsidRPr="00700F2B" w14:paraId="542557E4" w14:textId="77777777" w:rsidTr="00E758A2">
        <w:trPr>
          <w:trHeight w:val="1159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C3BF54" w14:textId="376913F3" w:rsidR="00E758A2" w:rsidRPr="00700F2B" w:rsidRDefault="00E758A2" w:rsidP="00E758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700F2B">
              <w:rPr>
                <w:highlight w:val="yellow"/>
              </w:rPr>
              <w:t>Alternate U/M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8FF479" w14:textId="0A1517EC" w:rsidR="00E758A2" w:rsidRPr="00700F2B" w:rsidRDefault="00E758A2" w:rsidP="00E758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700F2B">
              <w:rPr>
                <w:highlight w:val="yellow"/>
              </w:rPr>
              <w:t>ALUN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A2A2A6" w14:textId="4680C3EC" w:rsidR="00E758A2" w:rsidRPr="00700F2B" w:rsidRDefault="00E758A2" w:rsidP="00E758A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700F2B">
              <w:rPr>
                <w:highlight w:val="yellow"/>
              </w:rPr>
              <w:t>DPP</w:t>
            </w:r>
          </w:p>
        </w:tc>
        <w:tc>
          <w:tcPr>
            <w:tcW w:w="6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14661DF" w14:textId="0D735CF9" w:rsidR="00E758A2" w:rsidRPr="00700F2B" w:rsidRDefault="00E758A2" w:rsidP="00E758A2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700F2B">
              <w:rPr>
                <w:highlight w:val="yellow"/>
              </w:rPr>
              <w:t>Maintain this as a configurable property field so it can be updated or amended as required</w:t>
            </w:r>
          </w:p>
        </w:tc>
      </w:tr>
      <w:tr w:rsidR="00E758A2" w:rsidRPr="00700F2B" w14:paraId="0BEAFF3A" w14:textId="77777777" w:rsidTr="00E758A2">
        <w:trPr>
          <w:trHeight w:val="1159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A9A24A" w14:textId="470238DC" w:rsidR="00E758A2" w:rsidRPr="00700F2B" w:rsidRDefault="00E758A2" w:rsidP="00E758A2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700F2B">
              <w:rPr>
                <w:highlight w:val="yellow"/>
              </w:rPr>
              <w:t>Number of decimal places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C3D045" w14:textId="72A8FDFE" w:rsidR="00E758A2" w:rsidRPr="00700F2B" w:rsidRDefault="00E758A2" w:rsidP="00E758A2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700F2B">
              <w:rPr>
                <w:highlight w:val="yellow"/>
              </w:rPr>
              <w:t>DCCD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19A34F" w14:textId="1DA04DC7" w:rsidR="00E758A2" w:rsidRPr="00700F2B" w:rsidRDefault="00E758A2" w:rsidP="00E758A2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700F2B">
              <w:rPr>
                <w:highlight w:val="yellow"/>
              </w:rPr>
              <w:t>2</w:t>
            </w:r>
          </w:p>
        </w:tc>
        <w:tc>
          <w:tcPr>
            <w:tcW w:w="6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29AE90B" w14:textId="589CF6E6" w:rsidR="00E758A2" w:rsidRPr="00700F2B" w:rsidRDefault="00E758A2" w:rsidP="00E758A2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700F2B">
              <w:rPr>
                <w:highlight w:val="yellow"/>
              </w:rPr>
              <w:t>Maintain this as a configurable property field so it can be updated or amended as required</w:t>
            </w:r>
          </w:p>
        </w:tc>
      </w:tr>
      <w:tr w:rsidR="00E758A2" w:rsidRPr="00700F2B" w14:paraId="550640E4" w14:textId="77777777" w:rsidTr="00E758A2">
        <w:trPr>
          <w:trHeight w:val="1159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4DF856" w14:textId="0457F763" w:rsidR="00E758A2" w:rsidRPr="00700F2B" w:rsidRDefault="00E758A2" w:rsidP="00E758A2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700F2B">
              <w:rPr>
                <w:highlight w:val="yellow"/>
              </w:rPr>
              <w:t>Conversion factor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3CE8C7" w14:textId="2EA6CBCD" w:rsidR="00E758A2" w:rsidRPr="00700F2B" w:rsidRDefault="00E758A2" w:rsidP="00E758A2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700F2B">
              <w:rPr>
                <w:highlight w:val="yellow"/>
              </w:rPr>
              <w:t>COFA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BAFA47" w14:textId="28FD77CD" w:rsidR="00E758A2" w:rsidRPr="00700F2B" w:rsidRDefault="00E758A2" w:rsidP="00E758A2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700F2B">
              <w:rPr>
                <w:highlight w:val="yellow"/>
              </w:rPr>
              <w:t>5.15</w:t>
            </w:r>
          </w:p>
        </w:tc>
        <w:tc>
          <w:tcPr>
            <w:tcW w:w="6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6C7409A" w14:textId="790722AB" w:rsidR="00E758A2" w:rsidRPr="00700F2B" w:rsidRDefault="00E758A2" w:rsidP="00E758A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700F2B">
              <w:rPr>
                <w:highlight w:val="yellow"/>
                <w:lang w:val="en-GB" w:eastAsia="en-US"/>
              </w:rPr>
              <w:t xml:space="preserve">Conversion factor (COFA) on </w:t>
            </w:r>
            <w:r w:rsidRPr="00700F2B">
              <w:rPr>
                <w:highlight w:val="yellow"/>
                <w:lang w:val="en-GB" w:eastAsia="en-US"/>
              </w:rPr>
              <w:fldChar w:fldCharType="begin"/>
            </w:r>
            <w:r w:rsidRPr="00700F2B">
              <w:rPr>
                <w:highlight w:val="yellow"/>
                <w:lang w:val="en-GB" w:eastAsia="en-US"/>
              </w:rPr>
              <w:instrText xml:space="preserve"> REF _Ref215495955 \h  \* MERGEFORMAT </w:instrText>
            </w:r>
            <w:r w:rsidRPr="00700F2B">
              <w:rPr>
                <w:highlight w:val="yellow"/>
                <w:lang w:val="en-GB" w:eastAsia="en-US"/>
              </w:rPr>
            </w:r>
            <w:r w:rsidRPr="00700F2B">
              <w:rPr>
                <w:highlight w:val="yellow"/>
                <w:lang w:val="en-GB" w:eastAsia="en-US"/>
              </w:rPr>
              <w:fldChar w:fldCharType="separate"/>
            </w:r>
            <w:r w:rsidR="00564124" w:rsidRPr="00564124">
              <w:rPr>
                <w:highlight w:val="yellow"/>
              </w:rPr>
              <w:t xml:space="preserve">Table </w:t>
            </w:r>
            <w:r w:rsidR="00564124" w:rsidRPr="00564124">
              <w:rPr>
                <w:noProof/>
                <w:highlight w:val="yellow"/>
              </w:rPr>
              <w:t>9</w:t>
            </w:r>
            <w:r w:rsidRPr="00700F2B">
              <w:rPr>
                <w:highlight w:val="yellow"/>
                <w:lang w:val="en-GB" w:eastAsia="en-US"/>
              </w:rPr>
              <w:fldChar w:fldCharType="end"/>
            </w:r>
            <w:r w:rsidRPr="00700F2B">
              <w:rPr>
                <w:highlight w:val="yellow"/>
                <w:lang w:val="en-GB" w:eastAsia="en-US"/>
              </w:rPr>
              <w:t xml:space="preserve"> * CNQT value on </w:t>
            </w:r>
            <w:r w:rsidRPr="00700F2B">
              <w:rPr>
                <w:highlight w:val="yellow"/>
                <w:lang w:val="en-GB" w:eastAsia="en-US"/>
              </w:rPr>
              <w:fldChar w:fldCharType="begin"/>
            </w:r>
            <w:r w:rsidRPr="00700F2B">
              <w:rPr>
                <w:highlight w:val="yellow"/>
                <w:lang w:val="en-GB" w:eastAsia="en-US"/>
              </w:rPr>
              <w:instrText xml:space="preserve"> REF _Ref219053341 \h  \* MERGEFORMAT </w:instrText>
            </w:r>
            <w:r w:rsidRPr="00700F2B">
              <w:rPr>
                <w:highlight w:val="yellow"/>
                <w:lang w:val="en-GB" w:eastAsia="en-US"/>
              </w:rPr>
            </w:r>
            <w:r w:rsidRPr="00700F2B">
              <w:rPr>
                <w:highlight w:val="yellow"/>
                <w:lang w:val="en-GB" w:eastAsia="en-US"/>
              </w:rPr>
              <w:fldChar w:fldCharType="separate"/>
            </w:r>
            <w:r w:rsidR="00564124" w:rsidRPr="00564124">
              <w:rPr>
                <w:highlight w:val="yellow"/>
              </w:rPr>
              <w:t xml:space="preserve">Table </w:t>
            </w:r>
            <w:r w:rsidR="00564124" w:rsidRPr="00564124">
              <w:rPr>
                <w:noProof/>
                <w:highlight w:val="yellow"/>
              </w:rPr>
              <w:t>13</w:t>
            </w:r>
            <w:r w:rsidRPr="00700F2B">
              <w:rPr>
                <w:highlight w:val="yellow"/>
                <w:lang w:val="en-GB" w:eastAsia="en-US"/>
              </w:rPr>
              <w:fldChar w:fldCharType="end"/>
            </w:r>
            <w:r w:rsidRPr="00700F2B">
              <w:rPr>
                <w:highlight w:val="yellow"/>
                <w:lang w:val="en-GB" w:eastAsia="en-US"/>
              </w:rPr>
              <w:t xml:space="preserve">/ CNQT value on </w:t>
            </w:r>
            <w:r w:rsidRPr="00700F2B">
              <w:rPr>
                <w:highlight w:val="yellow"/>
                <w:lang w:val="en-GB" w:eastAsia="en-US"/>
              </w:rPr>
              <w:fldChar w:fldCharType="begin"/>
            </w:r>
            <w:r w:rsidRPr="00700F2B">
              <w:rPr>
                <w:highlight w:val="yellow"/>
                <w:lang w:val="en-GB" w:eastAsia="en-US"/>
              </w:rPr>
              <w:instrText xml:space="preserve"> REF _Ref218873509 \h  \* MERGEFORMAT </w:instrText>
            </w:r>
            <w:r w:rsidRPr="00700F2B">
              <w:rPr>
                <w:highlight w:val="yellow"/>
                <w:lang w:val="en-GB" w:eastAsia="en-US"/>
              </w:rPr>
            </w:r>
            <w:r w:rsidRPr="00700F2B">
              <w:rPr>
                <w:highlight w:val="yellow"/>
                <w:lang w:val="en-GB" w:eastAsia="en-US"/>
              </w:rPr>
              <w:fldChar w:fldCharType="separate"/>
            </w:r>
            <w:r w:rsidR="00564124" w:rsidRPr="00564124">
              <w:rPr>
                <w:highlight w:val="yellow"/>
              </w:rPr>
              <w:t xml:space="preserve">Table </w:t>
            </w:r>
            <w:r w:rsidR="00564124" w:rsidRPr="00564124">
              <w:rPr>
                <w:noProof/>
                <w:highlight w:val="yellow"/>
              </w:rPr>
              <w:t>15</w:t>
            </w:r>
            <w:r w:rsidRPr="00700F2B">
              <w:rPr>
                <w:highlight w:val="yellow"/>
                <w:lang w:val="en-GB" w:eastAsia="en-US"/>
              </w:rPr>
              <w:fldChar w:fldCharType="end"/>
            </w:r>
          </w:p>
        </w:tc>
      </w:tr>
      <w:tr w:rsidR="00E758A2" w:rsidRPr="00700F2B" w14:paraId="4CFD1BBF" w14:textId="77777777" w:rsidTr="00E758A2">
        <w:trPr>
          <w:trHeight w:val="1159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F448DC" w14:textId="7210455E" w:rsidR="00E758A2" w:rsidRPr="00700F2B" w:rsidRDefault="00E758A2" w:rsidP="00E758A2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700F2B">
              <w:rPr>
                <w:highlight w:val="yellow"/>
              </w:rPr>
              <w:t>Conversion form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9C1E8E" w14:textId="038DF4A9" w:rsidR="00E758A2" w:rsidRPr="00700F2B" w:rsidRDefault="00E758A2" w:rsidP="00E758A2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700F2B">
              <w:rPr>
                <w:highlight w:val="yellow"/>
              </w:rPr>
              <w:t>DMCF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4CE02A" w14:textId="3E811572" w:rsidR="00E758A2" w:rsidRPr="00700F2B" w:rsidRDefault="00E758A2" w:rsidP="00E758A2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700F2B">
              <w:rPr>
                <w:highlight w:val="yellow"/>
              </w:rPr>
              <w:t>2</w:t>
            </w:r>
          </w:p>
        </w:tc>
        <w:tc>
          <w:tcPr>
            <w:tcW w:w="6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D40760A" w14:textId="33E51F89" w:rsidR="00E758A2" w:rsidRPr="00700F2B" w:rsidRDefault="00E758A2" w:rsidP="00E758A2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700F2B">
              <w:rPr>
                <w:highlight w:val="yellow"/>
              </w:rPr>
              <w:t xml:space="preserve">Output from </w:t>
            </w:r>
            <w:r w:rsidRPr="00700F2B">
              <w:rPr>
                <w:highlight w:val="yellow"/>
              </w:rPr>
              <w:fldChar w:fldCharType="begin"/>
            </w:r>
            <w:r w:rsidRPr="00700F2B">
              <w:rPr>
                <w:highlight w:val="yellow"/>
              </w:rPr>
              <w:instrText xml:space="preserve"> REF _Ref215495955 \h  \* MERGEFORMAT </w:instrText>
            </w:r>
            <w:r w:rsidRPr="00700F2B">
              <w:rPr>
                <w:highlight w:val="yellow"/>
              </w:rPr>
            </w:r>
            <w:r w:rsidRPr="00700F2B">
              <w:rPr>
                <w:highlight w:val="yellow"/>
              </w:rPr>
              <w:fldChar w:fldCharType="separate"/>
            </w:r>
            <w:r w:rsidR="00564124" w:rsidRPr="00564124">
              <w:rPr>
                <w:highlight w:val="yellow"/>
              </w:rPr>
              <w:t xml:space="preserve">Table </w:t>
            </w:r>
            <w:r w:rsidR="00564124" w:rsidRPr="00564124">
              <w:rPr>
                <w:noProof/>
                <w:highlight w:val="yellow"/>
              </w:rPr>
              <w:t>9</w:t>
            </w:r>
            <w:r w:rsidRPr="00700F2B">
              <w:rPr>
                <w:highlight w:val="yellow"/>
              </w:rPr>
              <w:fldChar w:fldCharType="end"/>
            </w:r>
          </w:p>
        </w:tc>
      </w:tr>
      <w:tr w:rsidR="00E758A2" w:rsidRPr="00700F2B" w14:paraId="61F678A4" w14:textId="77777777" w:rsidTr="00E758A2">
        <w:trPr>
          <w:trHeight w:val="1159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1E5E7B" w14:textId="6A9B4A24" w:rsidR="00E758A2" w:rsidRPr="00700F2B" w:rsidRDefault="00E758A2" w:rsidP="00E758A2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700F2B">
              <w:rPr>
                <w:highlight w:val="yellow"/>
              </w:rPr>
              <w:t>Standard U/M - Manufacturing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1B6456" w14:textId="37BB9037" w:rsidR="00E758A2" w:rsidRPr="00700F2B" w:rsidRDefault="00E758A2" w:rsidP="00E758A2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700F2B">
              <w:rPr>
                <w:highlight w:val="yellow"/>
              </w:rPr>
              <w:t>AUS3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E4EDF1" w14:textId="3B2A9F1F" w:rsidR="00E758A2" w:rsidRPr="00700F2B" w:rsidRDefault="00E758A2" w:rsidP="00E758A2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700F2B">
              <w:rPr>
                <w:highlight w:val="yellow"/>
              </w:rPr>
              <w:t>0</w:t>
            </w:r>
          </w:p>
        </w:tc>
        <w:tc>
          <w:tcPr>
            <w:tcW w:w="6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B8900F4" w14:textId="162B309A" w:rsidR="00E758A2" w:rsidRPr="00700F2B" w:rsidRDefault="00E758A2" w:rsidP="00E758A2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700F2B">
              <w:rPr>
                <w:highlight w:val="yellow"/>
              </w:rPr>
              <w:t>Maintain this as a configurable property field so it can be updated or amended as required</w:t>
            </w:r>
          </w:p>
        </w:tc>
      </w:tr>
    </w:tbl>
    <w:p w14:paraId="403A6953" w14:textId="5DF19E55" w:rsidR="00FC37EF" w:rsidRPr="00FC37EF" w:rsidRDefault="00DE24CA" w:rsidP="00700F2B">
      <w:pPr>
        <w:pStyle w:val="Caption"/>
      </w:pPr>
      <w:r w:rsidRPr="00700F2B">
        <w:rPr>
          <w:highlight w:val="yellow"/>
        </w:rPr>
        <w:t xml:space="preserve">Table </w:t>
      </w:r>
      <w:r w:rsidRPr="00700F2B">
        <w:rPr>
          <w:highlight w:val="yellow"/>
        </w:rPr>
        <w:fldChar w:fldCharType="begin"/>
      </w:r>
      <w:r w:rsidRPr="00700F2B">
        <w:rPr>
          <w:highlight w:val="yellow"/>
        </w:rPr>
        <w:instrText xml:space="preserve"> SEQ Table \* ARABIC </w:instrText>
      </w:r>
      <w:r w:rsidRPr="00700F2B">
        <w:rPr>
          <w:highlight w:val="yellow"/>
        </w:rPr>
        <w:fldChar w:fldCharType="separate"/>
      </w:r>
      <w:r w:rsidR="00564124">
        <w:rPr>
          <w:noProof/>
          <w:highlight w:val="yellow"/>
        </w:rPr>
        <w:t>17</w:t>
      </w:r>
      <w:r w:rsidRPr="00700F2B">
        <w:rPr>
          <w:highlight w:val="yellow"/>
        </w:rPr>
        <w:fldChar w:fldCharType="end"/>
      </w:r>
      <w:r w:rsidRPr="00700F2B">
        <w:rPr>
          <w:highlight w:val="yellow"/>
        </w:rPr>
        <w:t>: Inputs to update unit of measure conversion between Kilograms and Liters</w:t>
      </w:r>
    </w:p>
    <w:p w14:paraId="55A912DF" w14:textId="71ED5B10" w:rsidR="00BB0FB9" w:rsidRPr="00624A14" w:rsidRDefault="00BB0FB9" w:rsidP="00BB0FB9">
      <w:pPr>
        <w:pStyle w:val="7aH7"/>
      </w:pPr>
      <w:r w:rsidRPr="00624A14">
        <w:t>Step 0</w:t>
      </w:r>
      <w:r w:rsidR="00DB47EC" w:rsidRPr="00624A14">
        <w:t>4</w:t>
      </w:r>
      <w:r w:rsidRPr="00624A14">
        <w:t>. 03. 0</w:t>
      </w:r>
      <w:r w:rsidR="001C4D96" w:rsidRPr="00624A14">
        <w:t>1</w:t>
      </w:r>
      <w:r w:rsidRPr="00624A14">
        <w:t>. 0</w:t>
      </w:r>
      <w:r w:rsidR="0017170E">
        <w:t>5</w:t>
      </w:r>
      <w:r w:rsidRPr="00624A14">
        <w:t>. Add a quality plan against the pack item</w:t>
      </w:r>
    </w:p>
    <w:p w14:paraId="5245E301" w14:textId="77777777" w:rsidR="00BB0FB9" w:rsidRPr="00624A14" w:rsidRDefault="00BB0FB9" w:rsidP="00BB0FB9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624A14">
        <w:rPr>
          <w:rFonts w:eastAsia="Times New Roman" w:cs="Calibri"/>
          <w:b/>
          <w:bCs/>
          <w:color w:val="000000"/>
          <w:szCs w:val="24"/>
          <w:lang w:eastAsia="en-GB"/>
        </w:rPr>
        <w:t>API: QMS009MI</w:t>
      </w:r>
    </w:p>
    <w:p w14:paraId="5E229014" w14:textId="77777777" w:rsidR="00BB0FB9" w:rsidRPr="00624A14" w:rsidRDefault="00BB0FB9" w:rsidP="00BB0FB9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</w:pPr>
      <w:r w:rsidRPr="00624A14">
        <w:rPr>
          <w:rFonts w:eastAsia="Times New Roman" w:cs="Calibri"/>
          <w:b/>
          <w:bCs/>
          <w:color w:val="000000"/>
          <w:szCs w:val="24"/>
          <w:lang w:eastAsia="en-GB"/>
        </w:rPr>
        <w:t>Transaction: AddQualityPlan</w:t>
      </w:r>
    </w:p>
    <w:tbl>
      <w:tblPr>
        <w:tblW w:w="1009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2"/>
        <w:gridCol w:w="762"/>
        <w:gridCol w:w="865"/>
        <w:gridCol w:w="7038"/>
      </w:tblGrid>
      <w:tr w:rsidR="00BB0FB9" w:rsidRPr="00F26E88" w14:paraId="5F0BAEF9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FE2CA0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02DC67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CE3303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87BA87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BB0FB9" w:rsidRPr="00F26E88" w14:paraId="4473BD21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446FCE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Quality plan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821A84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QLPN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3FE3E9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PACK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175710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BB0FB9" w:rsidRPr="00F26E88" w14:paraId="684F0C78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2B7D4C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Item number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728C13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ITNO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7488F9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102757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B78AA7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t>PMPRNO in MPDMAT table</w:t>
            </w:r>
          </w:p>
        </w:tc>
      </w:tr>
      <w:tr w:rsidR="00BB0FB9" w:rsidRPr="00F26E88" w14:paraId="47D581E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9E55B3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Description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4A8267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TX40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79831B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102757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A78CE8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t>PMPRNO in MPDMAT table</w:t>
            </w:r>
          </w:p>
        </w:tc>
      </w:tr>
      <w:tr w:rsidR="00BB0FB9" w:rsidRPr="00F26E88" w14:paraId="6D49F60C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E5BB7B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Active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5656D7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ACTF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4E6B4A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76F963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5D60DA80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711535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Changing QI request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476CFF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QIMD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2D24D6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EB1A68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50DCC517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AB4EB8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Adding test to QI req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F7CA1A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QIAT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111872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E38E74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32E3BA78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81F21A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lastRenderedPageBreak/>
              <w:t>Spec approval basis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3194C1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QPLN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248AA1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E70626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660EDEB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755F30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QI req appr basis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D1AD38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QPLT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EF360E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F98278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416EE19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837B0E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passed/passed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14C118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QAPP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409CF9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D2BB79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7EFEFE5E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D0D5B0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passed/failed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A2A27E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QAPF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40A8A5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9298DB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6A13D8E6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71632C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passed/not tested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F64EBF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QAPN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37E554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65AFBE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1AB0D7C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74D755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passed/none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75A150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QAPE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BA2DD7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7D584A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3A82336B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53301C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failed/passed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695FD6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QAFP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8E8164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069B58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0D9DC65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FB6F68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failed/failed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EDB2F5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QAFF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F75A76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564B90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4F7E2090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CE5762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failed/not tested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FB46C3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QAFN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D65991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36E864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0C47D3D3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B42528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failed/none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023822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QAFE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3070EE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69289C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48354A68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95EF8A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not tested/passed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134937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QANP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EC92C7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C7C74A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4D8954F0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746088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not tested/passed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A818B2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QANF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C855F5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96640E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3A5189EB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8C4B96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not tested/not tested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3C8F83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QANN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5A5C26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8DE331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227E5D32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24E246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not tested/none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097277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QANE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7933AC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C00B4D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6058959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CA00EF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none/passed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92AC63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QAEP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EC2A74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2591D5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605B060E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6F630D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none/failed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37AF1B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QAEF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45804B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577CC9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191D3EA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043B87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none/not tested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6C67DD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QAEN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D93724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254035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2D29813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F9107E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Lot auto-approval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FA6F5E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QLTA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8F2877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10235D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772FA061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4F4AC4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Spec auto-approval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F3F99F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QSPA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BC4059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FD6C46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31EE6E9B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28991A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QI request auto-approval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8681FE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QIRA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35B761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C8D05E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5B6F9BEF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15FC96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QI request level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87DCE3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QRLV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31B481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E669A5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656EAC3C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BE027C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Manual QI req status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723939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QST1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0A01F2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F96A44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739E61D9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D26B9C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lastRenderedPageBreak/>
              <w:t>Default QI req as test at pre-ship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773C80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TPS2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58EBDE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5D76AB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4A132BCD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1CB8F8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Test freq basis for PO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F0D4BD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QIFR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1E3DEA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39F907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1157912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844265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Replace PO QI request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F3FE3F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QIRP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6DA3C2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302065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32240522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67F2BC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Test freq basis for MO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D7FC47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QIF1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F5EB70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55F1A5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056ABDB0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E5BA0D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Replace MO QI request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1F5040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QIPF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5684B0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2D1AD2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1495B3A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FBC2C8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Create QI request on CO returns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6C5530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QCRF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0CE6E1" w14:textId="101A632B" w:rsidR="00BB0FB9" w:rsidRPr="00F26E88" w:rsidRDefault="00E5198D" w:rsidP="002334E9">
            <w:pPr>
              <w:spacing w:line="276" w:lineRule="auto"/>
              <w:jc w:val="center"/>
            </w:pPr>
            <w:r w:rsidRPr="0058008A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023AC6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2F6E32F3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198234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Copy QI request on new lot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A4E6BF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QCRO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350FC5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AABF00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577FAC6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A566D9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Auto-reinspection of lots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67731E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QARE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B80908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3F6E84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1C0A1DF3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059501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QI reinspection level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3219EF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QARL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19C61B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D1E34E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05174B1C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2BBB6F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Reinspection generation basis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C26817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QARB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20213C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A7BD55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3115A37F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A933EE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Reinspection calculation date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3A2B99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QARD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A742E8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BE8C35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4C40BAC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2E1B9A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Manual update of calculated test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E59BF7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QMTU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9D3555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13FF94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</w:tbl>
    <w:p w14:paraId="6A4AB20B" w14:textId="0DCABD19" w:rsidR="00BB0FB9" w:rsidRPr="00F26E88" w:rsidRDefault="00BB0FB9" w:rsidP="00BB0FB9">
      <w:pPr>
        <w:pStyle w:val="Caption"/>
      </w:pPr>
      <w:r w:rsidRPr="00F26E88">
        <w:t xml:space="preserve">Table </w:t>
      </w:r>
      <w:r w:rsidR="00164B45">
        <w:fldChar w:fldCharType="begin"/>
      </w:r>
      <w:r w:rsidR="00164B45">
        <w:instrText xml:space="preserve"> SEQ Table \* ARABIC </w:instrText>
      </w:r>
      <w:r w:rsidR="00164B45">
        <w:fldChar w:fldCharType="separate"/>
      </w:r>
      <w:r w:rsidR="00564124">
        <w:rPr>
          <w:noProof/>
        </w:rPr>
        <w:t>18</w:t>
      </w:r>
      <w:r w:rsidR="00164B45">
        <w:fldChar w:fldCharType="end"/>
      </w:r>
      <w:r w:rsidRPr="00F26E88">
        <w:t>: Add a quality plan against the pack item.</w:t>
      </w:r>
    </w:p>
    <w:p w14:paraId="63A24B7F" w14:textId="58D1CB91" w:rsidR="0087328F" w:rsidRPr="00541AEA" w:rsidRDefault="00D233E0" w:rsidP="0087328F">
      <w:pPr>
        <w:pStyle w:val="7aH7"/>
      </w:pPr>
      <w:r w:rsidRPr="00541AEA">
        <w:t>Step 0</w:t>
      </w:r>
      <w:r w:rsidR="00DB47EC" w:rsidRPr="00541AEA">
        <w:t>4</w:t>
      </w:r>
      <w:r w:rsidRPr="00541AEA">
        <w:t>. 03. 0</w:t>
      </w:r>
      <w:r w:rsidR="001C4D96" w:rsidRPr="00541AEA">
        <w:t>1</w:t>
      </w:r>
      <w:r w:rsidRPr="00541AEA">
        <w:t>. 0</w:t>
      </w:r>
      <w:r w:rsidR="0017170E">
        <w:t>6</w:t>
      </w:r>
      <w:r w:rsidRPr="00541AEA">
        <w:t xml:space="preserve">. </w:t>
      </w:r>
      <w:r w:rsidR="0087328F" w:rsidRPr="00541AEA">
        <w:t>Add specification header to the pack item</w:t>
      </w:r>
      <w:r w:rsidR="009D46B2" w:rsidRPr="00541AEA">
        <w:t xml:space="preserve"> so that weight checks can be added against the pack item.</w:t>
      </w:r>
    </w:p>
    <w:p w14:paraId="64374191" w14:textId="77777777" w:rsidR="0087328F" w:rsidRPr="00541AEA" w:rsidRDefault="0087328F" w:rsidP="0087328F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541AEA">
        <w:rPr>
          <w:rFonts w:eastAsia="Times New Roman" w:cs="Calibri"/>
          <w:b/>
          <w:bCs/>
          <w:color w:val="000000"/>
          <w:szCs w:val="24"/>
          <w:lang w:eastAsia="en-GB"/>
        </w:rPr>
        <w:t>API: QMS200MI</w:t>
      </w:r>
    </w:p>
    <w:p w14:paraId="36DB503C" w14:textId="77777777" w:rsidR="0087328F" w:rsidRPr="00541AEA" w:rsidRDefault="0087328F" w:rsidP="0087328F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541AEA">
        <w:rPr>
          <w:rFonts w:eastAsia="Times New Roman" w:cs="Calibri"/>
          <w:b/>
          <w:bCs/>
          <w:color w:val="000000"/>
          <w:szCs w:val="24"/>
          <w:lang w:eastAsia="en-GB"/>
        </w:rPr>
        <w:t>Transaction: AddSpec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992"/>
        <w:gridCol w:w="1984"/>
        <w:gridCol w:w="5244"/>
      </w:tblGrid>
      <w:tr w:rsidR="0087328F" w:rsidRPr="00541AEA" w14:paraId="3E24E3EC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A1F19B" w14:textId="77777777" w:rsidR="0087328F" w:rsidRPr="00541AEA" w:rsidRDefault="0087328F" w:rsidP="007439C6">
            <w:pPr>
              <w:spacing w:line="276" w:lineRule="auto"/>
              <w:jc w:val="center"/>
            </w:pPr>
            <w:r w:rsidRPr="00541AEA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BE78AF" w14:textId="77777777" w:rsidR="0087328F" w:rsidRPr="00541AEA" w:rsidRDefault="0087328F" w:rsidP="007439C6">
            <w:pPr>
              <w:spacing w:line="276" w:lineRule="auto"/>
              <w:jc w:val="center"/>
            </w:pPr>
            <w:r w:rsidRPr="00541AEA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28C64F" w14:textId="77777777" w:rsidR="0087328F" w:rsidRPr="00541AEA" w:rsidRDefault="0087328F" w:rsidP="007439C6">
            <w:pPr>
              <w:spacing w:line="276" w:lineRule="auto"/>
              <w:jc w:val="center"/>
            </w:pPr>
            <w:r w:rsidRPr="00541AEA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4CC4C1" w14:textId="77777777" w:rsidR="0087328F" w:rsidRPr="00541AEA" w:rsidRDefault="0087328F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541AEA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F658CE" w:rsidRPr="00541AEA" w14:paraId="3F8DB567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48BD56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94559A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A4A1C1" w14:textId="77777777" w:rsidR="00F658CE" w:rsidRPr="00541AEA" w:rsidRDefault="00F658CE" w:rsidP="00F658CE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t>100194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8DE346B" w14:textId="7BCABE0C" w:rsidR="00F658CE" w:rsidRPr="00541AEA" w:rsidRDefault="00F658CE" w:rsidP="00F658CE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t>PMPRNO in MPDMAT table</w:t>
            </w:r>
          </w:p>
        </w:tc>
      </w:tr>
      <w:tr w:rsidR="00F658CE" w:rsidRPr="00541AEA" w14:paraId="42F8341C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7503AA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1A6308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55EE51" w14:textId="3CBAB908" w:rsidR="00F658CE" w:rsidRPr="00541AEA" w:rsidRDefault="00D22BCE" w:rsidP="00F658CE">
            <w:pPr>
              <w:keepNext/>
              <w:spacing w:line="276" w:lineRule="auto"/>
              <w:jc w:val="center"/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PACKING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4A46D0B" w14:textId="5A55F765" w:rsidR="00F658CE" w:rsidRPr="00541AEA" w:rsidRDefault="00D22BCE" w:rsidP="00F658CE">
            <w:pPr>
              <w:keepNext/>
              <w:spacing w:line="276" w:lineRule="auto"/>
              <w:jc w:val="center"/>
            </w:pPr>
            <w:r w:rsidRPr="00541AEA">
              <w:t>Hardcoded</w:t>
            </w:r>
          </w:p>
        </w:tc>
      </w:tr>
      <w:tr w:rsidR="00F658CE" w:rsidRPr="00541AEA" w14:paraId="38233D11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F3EC57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BE9B1A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50F197" w14:textId="77777777" w:rsidR="00F658CE" w:rsidRPr="00541AEA" w:rsidRDefault="00F658CE" w:rsidP="00F658CE">
            <w:pPr>
              <w:keepNext/>
              <w:spacing w:line="276" w:lineRule="auto"/>
              <w:jc w:val="center"/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150E9BA" w14:textId="4E209107" w:rsidR="00F658CE" w:rsidRPr="00BE3742" w:rsidRDefault="00BE3742" w:rsidP="00F658CE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D74158">
              <w:rPr>
                <w:highlight w:val="yellow"/>
              </w:rPr>
              <w:t xml:space="preserve">QSE1 in </w:t>
            </w:r>
            <w:r w:rsidRPr="00D74158">
              <w:rPr>
                <w:highlight w:val="yellow"/>
              </w:rPr>
              <w:t xml:space="preserve"> </w:t>
            </w:r>
            <w:r w:rsidRPr="00D74158">
              <w:rPr>
                <w:highlight w:val="yellow"/>
              </w:rPr>
              <w:fldChar w:fldCharType="begin"/>
            </w:r>
            <w:r w:rsidRPr="00D74158">
              <w:rPr>
                <w:highlight w:val="yellow"/>
              </w:rPr>
              <w:instrText xml:space="preserve"> REF _Ref215491167 \h </w:instrText>
            </w:r>
            <w:r w:rsidRPr="00D74158">
              <w:rPr>
                <w:highlight w:val="yellow"/>
              </w:rPr>
            </w:r>
            <w:r w:rsidR="00D74158">
              <w:rPr>
                <w:highlight w:val="yellow"/>
              </w:rPr>
              <w:instrText xml:space="preserve"> \* MERGEFORMAT </w:instrText>
            </w:r>
            <w:r w:rsidRPr="00D74158">
              <w:rPr>
                <w:highlight w:val="yellow"/>
              </w:rPr>
              <w:fldChar w:fldCharType="separate"/>
            </w:r>
            <w:r w:rsidR="00564124" w:rsidRPr="00564124">
              <w:rPr>
                <w:highlight w:val="yellow"/>
              </w:rPr>
              <w:t xml:space="preserve">Table </w:t>
            </w:r>
            <w:r w:rsidR="00564124" w:rsidRPr="00564124">
              <w:rPr>
                <w:noProof/>
                <w:highlight w:val="yellow"/>
              </w:rPr>
              <w:t>3</w:t>
            </w:r>
            <w:r w:rsidRPr="00D74158">
              <w:rPr>
                <w:highlight w:val="yellow"/>
              </w:rPr>
              <w:fldChar w:fldCharType="end"/>
            </w:r>
          </w:p>
        </w:tc>
      </w:tr>
      <w:tr w:rsidR="00F658CE" w:rsidRPr="00541AEA" w14:paraId="4A0B2AD8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EA8D5E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3E20F8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QSI1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83B16C" w14:textId="77777777" w:rsidR="00F658CE" w:rsidRPr="00541AEA" w:rsidRDefault="00F658CE" w:rsidP="00F658CE">
            <w:pPr>
              <w:keepNext/>
              <w:spacing w:line="276" w:lineRule="auto"/>
              <w:jc w:val="center"/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20501231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43A4239" w14:textId="5A930457" w:rsidR="00F658CE" w:rsidRPr="00BE3742" w:rsidRDefault="00BE3742" w:rsidP="00F658CE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BE3742">
              <w:rPr>
                <w:highlight w:val="yellow"/>
              </w:rPr>
              <w:t xml:space="preserve">QSI1 in </w:t>
            </w:r>
            <w:r w:rsidRPr="00BE3742">
              <w:rPr>
                <w:highlight w:val="yellow"/>
              </w:rPr>
              <w:fldChar w:fldCharType="begin"/>
            </w:r>
            <w:r w:rsidRPr="00BE3742">
              <w:rPr>
                <w:highlight w:val="yellow"/>
              </w:rPr>
              <w:instrText xml:space="preserve"> REF _Ref215491167 \h </w:instrText>
            </w:r>
            <w:r w:rsidRPr="00BE3742">
              <w:rPr>
                <w:highlight w:val="yellow"/>
              </w:rPr>
            </w:r>
            <w:r>
              <w:rPr>
                <w:highlight w:val="yellow"/>
              </w:rPr>
              <w:instrText xml:space="preserve"> \* MERGEFORMAT </w:instrText>
            </w:r>
            <w:r w:rsidRPr="00BE3742">
              <w:rPr>
                <w:highlight w:val="yellow"/>
              </w:rPr>
              <w:fldChar w:fldCharType="separate"/>
            </w:r>
            <w:r w:rsidR="00564124" w:rsidRPr="00564124">
              <w:rPr>
                <w:highlight w:val="yellow"/>
              </w:rPr>
              <w:t xml:space="preserve">Table </w:t>
            </w:r>
            <w:r w:rsidR="00564124" w:rsidRPr="00564124">
              <w:rPr>
                <w:noProof/>
                <w:highlight w:val="yellow"/>
              </w:rPr>
              <w:t>3</w:t>
            </w:r>
            <w:r w:rsidRPr="00BE3742">
              <w:rPr>
                <w:highlight w:val="yellow"/>
              </w:rPr>
              <w:fldChar w:fldCharType="end"/>
            </w:r>
          </w:p>
        </w:tc>
      </w:tr>
      <w:tr w:rsidR="00F658CE" w:rsidRPr="00541AEA" w14:paraId="6ED8F72B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778BC5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39BC3C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F7486D" w14:textId="3634B257" w:rsidR="00F658CE" w:rsidRPr="00541AEA" w:rsidRDefault="009C07CB" w:rsidP="00F658CE">
            <w:pPr>
              <w:keepNext/>
              <w:spacing w:line="276" w:lineRule="auto"/>
              <w:jc w:val="center"/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100194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0A25664" w14:textId="2A05D1D5" w:rsidR="00F658CE" w:rsidRPr="00541AEA" w:rsidRDefault="004B4F95" w:rsidP="00F658CE">
            <w:pPr>
              <w:keepNext/>
              <w:spacing w:line="276" w:lineRule="auto"/>
              <w:jc w:val="center"/>
            </w:pPr>
            <w:r w:rsidRPr="00541AEA">
              <w:t>PMPRNO in MPDMAT table</w:t>
            </w:r>
          </w:p>
        </w:tc>
      </w:tr>
      <w:tr w:rsidR="00F658CE" w:rsidRPr="00541AEA" w14:paraId="13FA9F74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8F1959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lastRenderedPageBreak/>
              <w:t>Status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CC1990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STAT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FD85ED" w14:textId="77777777" w:rsidR="00F658CE" w:rsidRPr="00541AEA" w:rsidRDefault="00F658CE" w:rsidP="00F658CE">
            <w:pPr>
              <w:keepNext/>
              <w:spacing w:line="276" w:lineRule="auto"/>
              <w:jc w:val="center"/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20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9079C0E" w14:textId="38886AF1" w:rsidR="00F658CE" w:rsidRPr="00541AEA" w:rsidRDefault="00F658CE" w:rsidP="00F658CE">
            <w:pPr>
              <w:keepNext/>
              <w:spacing w:line="276" w:lineRule="auto"/>
              <w:jc w:val="center"/>
            </w:pPr>
            <w:r w:rsidRPr="00541AEA">
              <w:t>Maintain this as a configurable property field so it can be updated or amended as required</w:t>
            </w:r>
          </w:p>
        </w:tc>
      </w:tr>
      <w:tr w:rsidR="00F658CE" w:rsidRPr="00541AEA" w14:paraId="15F8F6C3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C3DADE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Auto attach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B03331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AUAT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A8AFA6" w14:textId="77777777" w:rsidR="00F658CE" w:rsidRPr="00541AEA" w:rsidRDefault="00F658CE" w:rsidP="00F658CE">
            <w:pPr>
              <w:keepNext/>
              <w:spacing w:line="276" w:lineRule="auto"/>
              <w:jc w:val="center"/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0674CC6" w14:textId="6F31EB67" w:rsidR="00F658CE" w:rsidRPr="00541AEA" w:rsidRDefault="00F658CE" w:rsidP="00F658CE">
            <w:pPr>
              <w:keepNext/>
              <w:spacing w:line="276" w:lineRule="auto"/>
              <w:jc w:val="center"/>
            </w:pPr>
            <w:r w:rsidRPr="00541AEA">
              <w:t>Maintain this as a configurable property field so it can be updated or amended as required</w:t>
            </w:r>
          </w:p>
        </w:tc>
      </w:tr>
      <w:tr w:rsidR="00F658CE" w:rsidRPr="00541AEA" w14:paraId="25D2AAF0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1F5E7A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Retest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7822AD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SRTT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D72744" w14:textId="77777777" w:rsidR="00F658CE" w:rsidRPr="00541AEA" w:rsidRDefault="00F658CE" w:rsidP="00F658CE">
            <w:pPr>
              <w:keepNext/>
              <w:spacing w:line="276" w:lineRule="auto"/>
              <w:jc w:val="center"/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D0A0E48" w14:textId="2A785D60" w:rsidR="00F658CE" w:rsidRPr="00541AEA" w:rsidRDefault="00F658CE" w:rsidP="00F658CE">
            <w:pPr>
              <w:keepNext/>
              <w:spacing w:line="276" w:lineRule="auto"/>
              <w:jc w:val="center"/>
            </w:pPr>
            <w:r w:rsidRPr="00541AEA">
              <w:t>Maintain this as a configurable property field so it can be updated or amended as required</w:t>
            </w:r>
          </w:p>
        </w:tc>
      </w:tr>
      <w:tr w:rsidR="00F658CE" w:rsidRPr="00541AEA" w14:paraId="7410E1E2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F4774E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Reclass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91B511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SRCL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DC1CD3" w14:textId="6125FDD5" w:rsidR="00F658CE" w:rsidRPr="00541AEA" w:rsidRDefault="0068146D" w:rsidP="00F658CE">
            <w:pPr>
              <w:keepNext/>
              <w:spacing w:line="276" w:lineRule="auto"/>
              <w:jc w:val="center"/>
            </w:pPr>
            <w:r w:rsidRPr="0058008A">
              <w:t>0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D4AA7B7" w14:textId="14D1C9AB" w:rsidR="00F658CE" w:rsidRPr="00541AEA" w:rsidRDefault="00F658CE" w:rsidP="00F658CE">
            <w:pPr>
              <w:keepNext/>
              <w:spacing w:line="276" w:lineRule="auto"/>
              <w:jc w:val="center"/>
            </w:pPr>
            <w:r w:rsidRPr="00541AEA">
              <w:t>Maintain this as a configurable property field so it can be updated or amended as required</w:t>
            </w:r>
          </w:p>
        </w:tc>
      </w:tr>
      <w:tr w:rsidR="00F658CE" w:rsidRPr="00541AEA" w14:paraId="57B5BF44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B6831A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Laboratory Manager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D05AC7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SPAN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37786E" w14:textId="1B008D48" w:rsidR="00F658CE" w:rsidRPr="00541AEA" w:rsidRDefault="007E6911" w:rsidP="00F658CE">
            <w:pPr>
              <w:keepNext/>
              <w:spacing w:line="276" w:lineRule="auto"/>
              <w:jc w:val="center"/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WBORUKALO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11402A1" w14:textId="1DD0A3E7" w:rsidR="00F658CE" w:rsidRPr="00541AEA" w:rsidRDefault="007E6911" w:rsidP="00F658CE">
            <w:pPr>
              <w:keepNext/>
              <w:spacing w:line="276" w:lineRule="auto"/>
              <w:jc w:val="center"/>
            </w:pPr>
            <w:r w:rsidRPr="00541AEA">
              <w:t>Hardcoded</w:t>
            </w:r>
          </w:p>
        </w:tc>
      </w:tr>
      <w:tr w:rsidR="00F658CE" w:rsidRPr="00541AEA" w14:paraId="1EB508F3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77794E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Number of copies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758ADD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NBEX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5D1EEB" w14:textId="77777777" w:rsidR="00F658CE" w:rsidRPr="00541AEA" w:rsidRDefault="00F658CE" w:rsidP="00F658CE">
            <w:pPr>
              <w:keepNext/>
              <w:spacing w:line="276" w:lineRule="auto"/>
              <w:jc w:val="center"/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3780719" w14:textId="79F90F99" w:rsidR="00F658CE" w:rsidRPr="00541AEA" w:rsidRDefault="00F658CE" w:rsidP="00F658CE">
            <w:pPr>
              <w:keepNext/>
              <w:spacing w:line="276" w:lineRule="auto"/>
              <w:jc w:val="center"/>
            </w:pPr>
            <w:r w:rsidRPr="00541AEA">
              <w:t>Maintain this as a configurable property field so it can be updated or amended as required</w:t>
            </w:r>
          </w:p>
        </w:tc>
      </w:tr>
    </w:tbl>
    <w:p w14:paraId="222514F7" w14:textId="443A953C" w:rsidR="0087328F" w:rsidRPr="00541AEA" w:rsidRDefault="0087328F" w:rsidP="0087328F">
      <w:pPr>
        <w:pStyle w:val="Caption"/>
      </w:pPr>
      <w:r w:rsidRPr="00541AEA">
        <w:t xml:space="preserve">Table </w:t>
      </w:r>
      <w:r w:rsidR="00164B45">
        <w:fldChar w:fldCharType="begin"/>
      </w:r>
      <w:r w:rsidR="00164B45">
        <w:instrText xml:space="preserve"> SEQ Table \* ARABIC </w:instrText>
      </w:r>
      <w:r w:rsidR="00164B45">
        <w:fldChar w:fldCharType="separate"/>
      </w:r>
      <w:r w:rsidR="00564124">
        <w:rPr>
          <w:noProof/>
        </w:rPr>
        <w:t>19</w:t>
      </w:r>
      <w:r w:rsidR="00164B45">
        <w:fldChar w:fldCharType="end"/>
      </w:r>
      <w:r w:rsidRPr="00541AEA">
        <w:t>: Add Recipe specification against the pack item.</w:t>
      </w:r>
    </w:p>
    <w:p w14:paraId="35CCD0A8" w14:textId="5E1D33E2" w:rsidR="00C414AE" w:rsidRPr="00E5198D" w:rsidRDefault="00D233E0" w:rsidP="00C414AE">
      <w:pPr>
        <w:pStyle w:val="7aH7"/>
      </w:pPr>
      <w:r w:rsidRPr="00E5198D">
        <w:t>Step 0</w:t>
      </w:r>
      <w:r w:rsidR="00DB47EC" w:rsidRPr="00E5198D">
        <w:t>4</w:t>
      </w:r>
      <w:r w:rsidRPr="00E5198D">
        <w:t>. 03. 0</w:t>
      </w:r>
      <w:r w:rsidR="001C4D96" w:rsidRPr="00E5198D">
        <w:t>1</w:t>
      </w:r>
      <w:r w:rsidRPr="00E5198D">
        <w:t>. 0</w:t>
      </w:r>
      <w:r w:rsidR="009C20FF">
        <w:t>7</w:t>
      </w:r>
      <w:r w:rsidRPr="00E5198D">
        <w:t xml:space="preserve">. </w:t>
      </w:r>
      <w:r w:rsidR="00C414AE" w:rsidRPr="00E5198D">
        <w:t>Retrieve relevant pack tests</w:t>
      </w:r>
    </w:p>
    <w:p w14:paraId="0D6D9A05" w14:textId="77777777" w:rsidR="00C414AE" w:rsidRPr="00E5198D" w:rsidRDefault="00C414AE" w:rsidP="00C414AE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API: CRS881MI</w:t>
      </w:r>
    </w:p>
    <w:p w14:paraId="40BA7541" w14:textId="77777777" w:rsidR="00C414AE" w:rsidRPr="00E5198D" w:rsidRDefault="00C414AE" w:rsidP="00C414AE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Transaction: LstTranslation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C414AE" w:rsidRPr="00E5198D" w14:paraId="4D5E7A82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31045F" w14:textId="77777777" w:rsidR="00C414AE" w:rsidRPr="00E5198D" w:rsidRDefault="00C414AE" w:rsidP="002D3A59">
            <w:pPr>
              <w:pStyle w:val="ListParagraph"/>
              <w:spacing w:line="276" w:lineRule="auto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818E7A" w14:textId="77777777" w:rsidR="00C414AE" w:rsidRPr="00E5198D" w:rsidRDefault="00C414AE" w:rsidP="002D3A59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438940" w14:textId="77777777" w:rsidR="00C414AE" w:rsidRPr="00E5198D" w:rsidRDefault="00C414AE" w:rsidP="002D3A59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1F55F86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C414AE" w:rsidRPr="00E5198D" w14:paraId="367E15FB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8EBD78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Record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07822E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TRQF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19F387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0A0738F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C414AE" w:rsidRPr="00E5198D" w14:paraId="60911507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1E20A4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Message standard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D700FC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MSTD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4D6903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PACKING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FC26B08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C414AE" w:rsidRPr="00E5198D" w14:paraId="4CD42904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E0A8F3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Message version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BE5256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MVRS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6981D7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FA6CB5A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C414AE" w:rsidRPr="00E5198D" w14:paraId="34F3CCAE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3658D2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Business message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FA2602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BMSG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912400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PACKTESTS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71ED590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C414AE" w:rsidRPr="00E5198D" w14:paraId="4D86D746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00011C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Inbound or outbound message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37571B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IBOB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1568AB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95D5B5D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C414AE" w:rsidRPr="00E5198D" w14:paraId="6FD74CD0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FD8620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Parent element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0F5078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ELMP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8ED314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PackTests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94464AF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C414AE" w:rsidRPr="00E5198D" w14:paraId="6947D25E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AAAD17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Data element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BF29FD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ELMD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BAB88E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Packing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9472448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</w:tbl>
    <w:p w14:paraId="035E55CA" w14:textId="26A065E2" w:rsidR="00C414AE" w:rsidRPr="00E5198D" w:rsidRDefault="00C414AE" w:rsidP="00C414AE">
      <w:pPr>
        <w:pStyle w:val="Caption"/>
      </w:pPr>
      <w:r w:rsidRPr="00E5198D">
        <w:t xml:space="preserve">Table </w:t>
      </w:r>
      <w:r w:rsidR="00164B45">
        <w:fldChar w:fldCharType="begin"/>
      </w:r>
      <w:r w:rsidR="00164B45">
        <w:instrText xml:space="preserve"> SEQ Table \* ARABIC </w:instrText>
      </w:r>
      <w:r w:rsidR="00164B45">
        <w:fldChar w:fldCharType="separate"/>
      </w:r>
      <w:r w:rsidR="00564124">
        <w:rPr>
          <w:noProof/>
        </w:rPr>
        <w:t>20</w:t>
      </w:r>
      <w:r w:rsidR="00164B45">
        <w:fldChar w:fldCharType="end"/>
      </w:r>
      <w:r w:rsidRPr="00E5198D">
        <w:t>: Inputs to extract pack test details from translation table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C414AE" w:rsidRPr="00E5198D" w14:paraId="5ACE8F25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0DE09A" w14:textId="77777777" w:rsidR="00C414AE" w:rsidRPr="00E5198D" w:rsidRDefault="00C414AE" w:rsidP="002D3A59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6E52F5" w14:textId="77777777" w:rsidR="00C414AE" w:rsidRPr="00E5198D" w:rsidRDefault="00C414AE" w:rsidP="002D3A59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7140C4" w14:textId="77777777" w:rsidR="00C414AE" w:rsidRPr="00E5198D" w:rsidRDefault="00C414AE" w:rsidP="002D3A59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C414AE" w:rsidRPr="00E5198D" w14:paraId="2E695BF0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5666AB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Movex Data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AD7B00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MVXD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547069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</w:tr>
    </w:tbl>
    <w:p w14:paraId="019C2C19" w14:textId="237D63F6" w:rsidR="00C414AE" w:rsidRPr="00E5198D" w:rsidRDefault="00C414AE" w:rsidP="008D0FCC">
      <w:pPr>
        <w:pStyle w:val="Caption"/>
      </w:pPr>
      <w:bookmarkStart w:id="21" w:name="_Ref223605874"/>
      <w:r w:rsidRPr="00E5198D">
        <w:t xml:space="preserve">Table </w:t>
      </w:r>
      <w:r w:rsidR="00164B45">
        <w:fldChar w:fldCharType="begin"/>
      </w:r>
      <w:r w:rsidR="00164B45">
        <w:instrText xml:space="preserve"> SEQ Table \* ARABIC </w:instrText>
      </w:r>
      <w:r w:rsidR="00164B45">
        <w:fldChar w:fldCharType="separate"/>
      </w:r>
      <w:r w:rsidR="00564124">
        <w:rPr>
          <w:noProof/>
        </w:rPr>
        <w:t>21</w:t>
      </w:r>
      <w:r w:rsidR="00164B45">
        <w:fldChar w:fldCharType="end"/>
      </w:r>
      <w:bookmarkEnd w:id="21"/>
      <w:r w:rsidRPr="00E5198D">
        <w:t>: Pack Tests retrieved</w:t>
      </w:r>
    </w:p>
    <w:p w14:paraId="63EEF3B9" w14:textId="6B7CEE7F" w:rsidR="00A45E07" w:rsidRPr="00E5198D" w:rsidRDefault="008D0FCC" w:rsidP="00A45E07">
      <w:pPr>
        <w:pStyle w:val="7aH7"/>
      </w:pPr>
      <w:r w:rsidRPr="00E5198D">
        <w:t>Step 0</w:t>
      </w:r>
      <w:r w:rsidR="00DB47EC" w:rsidRPr="00E5198D">
        <w:t>4</w:t>
      </w:r>
      <w:r w:rsidRPr="00E5198D">
        <w:t>. 03. 0</w:t>
      </w:r>
      <w:r w:rsidR="001C4D96" w:rsidRPr="00E5198D">
        <w:t>1</w:t>
      </w:r>
      <w:r w:rsidRPr="00E5198D">
        <w:t>. 0</w:t>
      </w:r>
      <w:r w:rsidR="009C20FF">
        <w:t>8</w:t>
      </w:r>
      <w:r w:rsidRPr="00E5198D">
        <w:t xml:space="preserve">. </w:t>
      </w:r>
      <w:r w:rsidR="00A45E07" w:rsidRPr="00E5198D">
        <w:t xml:space="preserve">Retrieve details relating to weight checks. </w:t>
      </w:r>
    </w:p>
    <w:p w14:paraId="6108E9A1" w14:textId="77777777" w:rsidR="00A45E07" w:rsidRPr="00E5198D" w:rsidRDefault="00A45E07" w:rsidP="00A45E07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API: CMS100MI</w:t>
      </w:r>
    </w:p>
    <w:p w14:paraId="2DF7C099" w14:textId="450ADC86" w:rsidR="00A45E07" w:rsidRPr="00E5198D" w:rsidRDefault="00A45E07" w:rsidP="00A45E07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="008D076C" w:rsidRPr="00E5198D">
        <w:rPr>
          <w:rFonts w:eastAsia="Times New Roman" w:cs="Calibri"/>
          <w:b/>
          <w:bCs/>
          <w:color w:val="000000"/>
          <w:szCs w:val="24"/>
          <w:lang w:eastAsia="en-GB"/>
        </w:rPr>
        <w:t>LstTestDetail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A45E07" w:rsidRPr="00E5198D" w14:paraId="7510303A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A471C5" w14:textId="77777777" w:rsidR="00A45E07" w:rsidRPr="00E5198D" w:rsidRDefault="00A45E07" w:rsidP="00A7333D">
            <w:pPr>
              <w:pStyle w:val="ListParagraph"/>
              <w:spacing w:line="276" w:lineRule="auto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AD5149" w14:textId="77777777" w:rsidR="00A45E07" w:rsidRPr="00E5198D" w:rsidRDefault="00A45E07" w:rsidP="00A7333D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141245" w14:textId="77777777" w:rsidR="00A45E07" w:rsidRPr="00E5198D" w:rsidRDefault="00A45E07" w:rsidP="00A7333D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C0DB61C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A45E07" w:rsidRPr="00E5198D" w14:paraId="69AB0F38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171C08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9B153A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QSQTST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8A465D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1BA0DAA" w14:textId="047C5DC0" w:rsidR="00A45E07" w:rsidRPr="00E5198D" w:rsidRDefault="008D0FCC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t xml:space="preserve">Needs to be executed in a loop for each value retrieved from </w:t>
            </w:r>
            <w:r w:rsidRPr="00E5198D">
              <w:fldChar w:fldCharType="begin"/>
            </w:r>
            <w:r w:rsidRPr="00E5198D">
              <w:instrText xml:space="preserve"> REF _Ref223605874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564124" w:rsidRPr="00E5198D">
              <w:t xml:space="preserve">Table </w:t>
            </w:r>
            <w:r w:rsidR="00564124">
              <w:rPr>
                <w:noProof/>
              </w:rPr>
              <w:t>21</w:t>
            </w:r>
            <w:r w:rsidRPr="00E5198D">
              <w:fldChar w:fldCharType="end"/>
            </w:r>
          </w:p>
        </w:tc>
      </w:tr>
    </w:tbl>
    <w:p w14:paraId="6273B6BA" w14:textId="2D6CCE96" w:rsidR="00A45E07" w:rsidRPr="00E5198D" w:rsidRDefault="00A45E07" w:rsidP="00A45E07">
      <w:pPr>
        <w:pStyle w:val="Caption"/>
      </w:pPr>
      <w:r w:rsidRPr="00E5198D">
        <w:t xml:space="preserve">Table </w:t>
      </w:r>
      <w:r w:rsidR="00164B45">
        <w:fldChar w:fldCharType="begin"/>
      </w:r>
      <w:r w:rsidR="00164B45">
        <w:instrText xml:space="preserve"> SEQ Table \* ARABIC </w:instrText>
      </w:r>
      <w:r w:rsidR="00164B45">
        <w:fldChar w:fldCharType="separate"/>
      </w:r>
      <w:r w:rsidR="00564124">
        <w:rPr>
          <w:noProof/>
        </w:rPr>
        <w:t>22</w:t>
      </w:r>
      <w:r w:rsidR="00164B45">
        <w:fldChar w:fldCharType="end"/>
      </w:r>
      <w:r w:rsidRPr="00E5198D">
        <w:t>: Inputs to extract details against weight checks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A45E07" w:rsidRPr="00E5198D" w14:paraId="1CF02061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35E02E" w14:textId="77777777" w:rsidR="00A45E07" w:rsidRPr="00E5198D" w:rsidRDefault="00A45E07" w:rsidP="00A7333D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E5F9B0" w14:textId="77777777" w:rsidR="00A45E07" w:rsidRPr="00E5198D" w:rsidRDefault="00A45E07" w:rsidP="00A7333D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A89886" w14:textId="77777777" w:rsidR="00A45E07" w:rsidRPr="00E5198D" w:rsidRDefault="00A45E07" w:rsidP="00A7333D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A45E07" w:rsidRPr="00E5198D" w14:paraId="4B7E4806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16D898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lastRenderedPageBreak/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801144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233391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</w:tr>
      <w:tr w:rsidR="00A45E07" w:rsidRPr="00E5198D" w14:paraId="765AEAD9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9DDBE1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092E71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TSTY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476783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A45E07" w:rsidRPr="00E5198D" w14:paraId="1D58BD2B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F07401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9F16DD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QTE1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3D0796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</w:tr>
      <w:tr w:rsidR="00A45E07" w:rsidRPr="00E5198D" w14:paraId="359B03DB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5DCC86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7C14F8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QTI1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3D6010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20501231</w:t>
            </w:r>
          </w:p>
        </w:tc>
      </w:tr>
      <w:tr w:rsidR="00A45E07" w:rsidRPr="00E5198D" w14:paraId="22FD3924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EFAB53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8C3C90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FC16A3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Weight check 1</w:t>
            </w:r>
          </w:p>
        </w:tc>
      </w:tr>
      <w:tr w:rsidR="00A45E07" w:rsidRPr="00E5198D" w14:paraId="72BC8D74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85F052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615641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EXSQ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36B4A2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A45E07" w:rsidRPr="00E5198D" w14:paraId="2208B26B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8B9CD7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0CCE20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TEUM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4CA2A8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KG</w:t>
            </w:r>
          </w:p>
        </w:tc>
      </w:tr>
      <w:tr w:rsidR="00A45E07" w:rsidRPr="00E5198D" w14:paraId="61E404FA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B16CDE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Number of decimal places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AA4AC1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DCCD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029A3E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6</w:t>
            </w:r>
          </w:p>
        </w:tc>
      </w:tr>
      <w:tr w:rsidR="00A45E07" w:rsidRPr="00E5198D" w14:paraId="00E6CE05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9FDD77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FFCE43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REQD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98A460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A45E07" w:rsidRPr="00E5198D" w14:paraId="683947ED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7A52CF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C7A37F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FRTI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D80B60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A45E07" w:rsidRPr="00E5198D" w14:paraId="70DDD13E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893812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classification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38F6BC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TCLS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5E6F39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</w:p>
        </w:tc>
      </w:tr>
      <w:tr w:rsidR="00A45E07" w:rsidRPr="00E5198D" w14:paraId="281015DC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B13B53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3DA61D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VLTP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1A5A89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A45E07" w:rsidRPr="00E5198D" w14:paraId="75B15220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235578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928714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QTSP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54E3BC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A45E07" w:rsidRPr="00E5198D" w14:paraId="077B39AC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4909B2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Spec appro bas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05DC4A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QPLN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E0C890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9</w:t>
            </w:r>
          </w:p>
        </w:tc>
      </w:tr>
    </w:tbl>
    <w:p w14:paraId="1D602A8B" w14:textId="55E763CB" w:rsidR="00A45E07" w:rsidRPr="00E5198D" w:rsidRDefault="00A45E07" w:rsidP="00A45E07">
      <w:pPr>
        <w:pStyle w:val="Caption"/>
      </w:pPr>
      <w:bookmarkStart w:id="22" w:name="_Ref219911705"/>
      <w:r w:rsidRPr="00E5198D">
        <w:t xml:space="preserve">Table </w:t>
      </w:r>
      <w:r w:rsidR="00164B45">
        <w:fldChar w:fldCharType="begin"/>
      </w:r>
      <w:r w:rsidR="00164B45">
        <w:instrText xml:space="preserve"> SEQ Table \* ARABIC </w:instrText>
      </w:r>
      <w:r w:rsidR="00164B45">
        <w:fldChar w:fldCharType="separate"/>
      </w:r>
      <w:r w:rsidR="00564124">
        <w:rPr>
          <w:noProof/>
        </w:rPr>
        <w:t>23</w:t>
      </w:r>
      <w:r w:rsidR="00164B45">
        <w:fldChar w:fldCharType="end"/>
      </w:r>
      <w:bookmarkEnd w:id="22"/>
      <w:r w:rsidRPr="00E5198D">
        <w:t>: Details against weight checks.</w:t>
      </w:r>
    </w:p>
    <w:p w14:paraId="03A21489" w14:textId="7B95CA89" w:rsidR="0087328F" w:rsidRPr="00E5198D" w:rsidRDefault="001C100A" w:rsidP="00D075B2">
      <w:pPr>
        <w:pStyle w:val="7aH7"/>
      </w:pPr>
      <w:r w:rsidRPr="00E5198D">
        <w:t>Step 0</w:t>
      </w:r>
      <w:r w:rsidR="00DB47EC" w:rsidRPr="00E5198D">
        <w:t>4</w:t>
      </w:r>
      <w:r w:rsidRPr="00E5198D">
        <w:t>. 03. 0</w:t>
      </w:r>
      <w:r w:rsidR="001C4D96" w:rsidRPr="00E5198D">
        <w:t>1</w:t>
      </w:r>
      <w:r w:rsidRPr="00E5198D">
        <w:t xml:space="preserve">. 08. </w:t>
      </w:r>
      <w:r w:rsidR="0087328F" w:rsidRPr="00E5198D">
        <w:t>Add specification tests relating to the pack item to the specification</w:t>
      </w:r>
      <w:r w:rsidRPr="00E5198D">
        <w:t xml:space="preserve">. This needs to be run in a loop for each record retrieved from </w:t>
      </w:r>
      <w:r w:rsidR="00D075B2" w:rsidRPr="00E5198D">
        <w:fldChar w:fldCharType="begin"/>
      </w:r>
      <w:r w:rsidR="00D075B2" w:rsidRPr="00E5198D">
        <w:instrText xml:space="preserve"> REF _Ref219911705 \h </w:instrText>
      </w:r>
      <w:r w:rsidR="006D3C3F" w:rsidRPr="00E5198D">
        <w:instrText xml:space="preserve"> \* MERGEFORMAT </w:instrText>
      </w:r>
      <w:r w:rsidR="00D075B2" w:rsidRPr="00E5198D">
        <w:fldChar w:fldCharType="separate"/>
      </w:r>
      <w:r w:rsidR="00564124" w:rsidRPr="00E5198D">
        <w:t xml:space="preserve">Table </w:t>
      </w:r>
      <w:r w:rsidR="00564124">
        <w:rPr>
          <w:noProof/>
        </w:rPr>
        <w:t>23</w:t>
      </w:r>
      <w:r w:rsidR="00D075B2" w:rsidRPr="00E5198D">
        <w:fldChar w:fldCharType="end"/>
      </w:r>
      <w:r w:rsidR="00D075B2" w:rsidRPr="00E5198D">
        <w:t>.</w:t>
      </w:r>
    </w:p>
    <w:p w14:paraId="7BFA8636" w14:textId="77777777" w:rsidR="0087328F" w:rsidRPr="00E5198D" w:rsidRDefault="0087328F" w:rsidP="0087328F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API: QMS201MI</w:t>
      </w:r>
    </w:p>
    <w:p w14:paraId="54FBB988" w14:textId="77777777" w:rsidR="0087328F" w:rsidRPr="00E5198D" w:rsidRDefault="0087328F" w:rsidP="0087328F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Transaction: AddSpecTest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2"/>
        <w:gridCol w:w="742"/>
        <w:gridCol w:w="1393"/>
        <w:gridCol w:w="6635"/>
      </w:tblGrid>
      <w:tr w:rsidR="0087328F" w:rsidRPr="00E5198D" w14:paraId="5B952B00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09703E" w14:textId="77777777" w:rsidR="0087328F" w:rsidRPr="00E5198D" w:rsidRDefault="0087328F" w:rsidP="007439C6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23F28E" w14:textId="77777777" w:rsidR="0087328F" w:rsidRPr="00E5198D" w:rsidRDefault="0087328F" w:rsidP="007439C6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1D3156" w14:textId="77777777" w:rsidR="0087328F" w:rsidRPr="00E5198D" w:rsidRDefault="0087328F" w:rsidP="007439C6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5FAA4E7" w14:textId="77777777" w:rsidR="0087328F" w:rsidRPr="00E5198D" w:rsidRDefault="0087328F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2D2C42" w:rsidRPr="00E5198D" w14:paraId="496C2B76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9F8D39" w14:textId="77777777" w:rsidR="002D2C42" w:rsidRPr="00E5198D" w:rsidRDefault="002D2C42" w:rsidP="002D2C4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F97E99" w14:textId="77777777" w:rsidR="002D2C42" w:rsidRPr="00E5198D" w:rsidRDefault="002D2C42" w:rsidP="002D2C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7AAAF2" w14:textId="722E27E4" w:rsidR="002D2C42" w:rsidRPr="00E5198D" w:rsidRDefault="00576682" w:rsidP="002D2C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PACKING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1FCC707" w14:textId="63917427" w:rsidR="002D2C42" w:rsidRPr="00E5198D" w:rsidRDefault="00576682" w:rsidP="002D2C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t>Hardcoded</w:t>
            </w:r>
          </w:p>
        </w:tc>
      </w:tr>
      <w:tr w:rsidR="00BB642A" w:rsidRPr="00E5198D" w14:paraId="65D6FF1F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CC387D" w14:textId="77777777" w:rsidR="00BB642A" w:rsidRPr="00E5198D" w:rsidRDefault="00BB642A" w:rsidP="00BB642A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9FFF76" w14:textId="77777777" w:rsidR="00BB642A" w:rsidRPr="00E5198D" w:rsidRDefault="00BB642A" w:rsidP="00BB642A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180280" w14:textId="4FFE4874" w:rsidR="00BB642A" w:rsidRPr="00E5198D" w:rsidRDefault="00BB642A" w:rsidP="00BB642A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B24978F" w14:textId="4E979ABC" w:rsidR="00BB642A" w:rsidRPr="00E5198D" w:rsidRDefault="005A3617" w:rsidP="00BB642A">
            <w:pPr>
              <w:keepNext/>
              <w:spacing w:line="276" w:lineRule="auto"/>
              <w:jc w:val="center"/>
            </w:pPr>
            <w:r w:rsidRPr="00A1486E">
              <w:rPr>
                <w:highlight w:val="yellow"/>
              </w:rPr>
              <w:t xml:space="preserve">QSE1 in  </w:t>
            </w:r>
            <w:r w:rsidRPr="00A1486E">
              <w:rPr>
                <w:highlight w:val="yellow"/>
              </w:rPr>
              <w:fldChar w:fldCharType="begin"/>
            </w:r>
            <w:r w:rsidRPr="00A1486E">
              <w:rPr>
                <w:highlight w:val="yellow"/>
              </w:rPr>
              <w:instrText xml:space="preserve"> REF _Ref215491167 \h </w:instrText>
            </w:r>
            <w:r w:rsidRPr="00A1486E">
              <w:rPr>
                <w:highlight w:val="yellow"/>
              </w:rPr>
            </w:r>
            <w:r w:rsidR="00A1486E">
              <w:rPr>
                <w:highlight w:val="yellow"/>
              </w:rPr>
              <w:instrText xml:space="preserve"> \* MERGEFORMAT </w:instrText>
            </w:r>
            <w:r w:rsidRPr="00A1486E">
              <w:rPr>
                <w:highlight w:val="yellow"/>
              </w:rPr>
              <w:fldChar w:fldCharType="separate"/>
            </w:r>
            <w:r w:rsidR="00564124" w:rsidRPr="00564124">
              <w:rPr>
                <w:highlight w:val="yellow"/>
              </w:rPr>
              <w:t xml:space="preserve">Table </w:t>
            </w:r>
            <w:r w:rsidR="00564124" w:rsidRPr="00564124">
              <w:rPr>
                <w:noProof/>
                <w:highlight w:val="yellow"/>
              </w:rPr>
              <w:t>3</w:t>
            </w:r>
            <w:r w:rsidRPr="00A1486E">
              <w:rPr>
                <w:highlight w:val="yellow"/>
              </w:rPr>
              <w:fldChar w:fldCharType="end"/>
            </w:r>
          </w:p>
        </w:tc>
      </w:tr>
      <w:tr w:rsidR="002D2C42" w:rsidRPr="00E5198D" w14:paraId="743B1A8B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062E9E" w14:textId="77777777" w:rsidR="002D2C42" w:rsidRPr="00E5198D" w:rsidRDefault="002D2C42" w:rsidP="002D2C4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371B84" w14:textId="77777777" w:rsidR="002D2C42" w:rsidRPr="00E5198D" w:rsidRDefault="002D2C42" w:rsidP="002D2C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279907" w14:textId="77777777" w:rsidR="002D2C42" w:rsidRPr="00E5198D" w:rsidRDefault="002D2C42" w:rsidP="002D2C42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100194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F2687F9" w14:textId="3D40EFAF" w:rsidR="002D2C42" w:rsidRPr="00E5198D" w:rsidRDefault="002D2C42" w:rsidP="002D2C42">
            <w:pPr>
              <w:keepNext/>
              <w:spacing w:line="276" w:lineRule="auto"/>
              <w:jc w:val="center"/>
            </w:pPr>
            <w:r w:rsidRPr="00E5198D">
              <w:t>PMPRNO in MPDMAT table</w:t>
            </w:r>
          </w:p>
        </w:tc>
      </w:tr>
      <w:tr w:rsidR="002D2C42" w:rsidRPr="00E5198D" w14:paraId="05A91EF9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764474" w14:textId="77777777" w:rsidR="002D2C42" w:rsidRPr="00E5198D" w:rsidRDefault="002D2C42" w:rsidP="002D2C4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2CD6A7" w14:textId="77777777" w:rsidR="002D2C42" w:rsidRPr="00E5198D" w:rsidRDefault="002D2C42" w:rsidP="002D2C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QTST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33AD91" w14:textId="77777777" w:rsidR="002D2C42" w:rsidRPr="00E5198D" w:rsidRDefault="002D2C42" w:rsidP="002D2C42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69678E7" w14:textId="1A4B241A" w:rsidR="002D2C42" w:rsidRPr="00E5198D" w:rsidRDefault="002D2C42" w:rsidP="002D2C42">
            <w:pPr>
              <w:keepNext/>
              <w:spacing w:line="276" w:lineRule="auto"/>
              <w:jc w:val="center"/>
            </w:pPr>
            <w:r w:rsidRPr="00E5198D">
              <w:t>QTST from</w:t>
            </w:r>
            <w:r w:rsidR="00C17C1B" w:rsidRPr="00E5198D">
              <w:t xml:space="preserve"> </w:t>
            </w:r>
            <w:r w:rsidR="00C17C1B" w:rsidRPr="00E5198D">
              <w:fldChar w:fldCharType="begin"/>
            </w:r>
            <w:r w:rsidR="00C17C1B" w:rsidRPr="00E5198D">
              <w:instrText xml:space="preserve"> REF _Ref219911705 \h </w:instrText>
            </w:r>
            <w:r w:rsidR="006D3C3F" w:rsidRPr="00E5198D">
              <w:instrText xml:space="preserve"> \* MERGEFORMAT </w:instrText>
            </w:r>
            <w:r w:rsidR="00C17C1B" w:rsidRPr="00E5198D">
              <w:fldChar w:fldCharType="separate"/>
            </w:r>
            <w:r w:rsidR="00564124" w:rsidRPr="00E5198D">
              <w:t xml:space="preserve">Table </w:t>
            </w:r>
            <w:r w:rsidR="00564124">
              <w:rPr>
                <w:noProof/>
              </w:rPr>
              <w:t>23</w:t>
            </w:r>
            <w:r w:rsidR="00C17C1B" w:rsidRPr="00E5198D">
              <w:fldChar w:fldCharType="end"/>
            </w:r>
            <w:r w:rsidRPr="00E5198D">
              <w:t xml:space="preserve">. </w:t>
            </w:r>
          </w:p>
        </w:tc>
      </w:tr>
      <w:tr w:rsidR="002D2C42" w:rsidRPr="00E5198D" w14:paraId="30A6C05A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15DD0C" w14:textId="77777777" w:rsidR="002D2C42" w:rsidRPr="00E5198D" w:rsidRDefault="002D2C42" w:rsidP="002D2C4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CDDDBE" w14:textId="77777777" w:rsidR="002D2C42" w:rsidRPr="00E5198D" w:rsidRDefault="002D2C42" w:rsidP="002D2C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TSTY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C08756" w14:textId="77777777" w:rsidR="002D2C42" w:rsidRPr="00E5198D" w:rsidRDefault="002D2C42" w:rsidP="002D2C42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614A265" w14:textId="12835DE0" w:rsidR="002D2C42" w:rsidRPr="00E5198D" w:rsidRDefault="006E2947" w:rsidP="002D2C42">
            <w:pPr>
              <w:keepNext/>
              <w:spacing w:line="276" w:lineRule="auto"/>
              <w:jc w:val="center"/>
            </w:pPr>
            <w:r w:rsidRPr="00E5198D">
              <w:t xml:space="preserve">TSTY output in </w:t>
            </w:r>
            <w:r w:rsidRPr="00E5198D">
              <w:fldChar w:fldCharType="begin"/>
            </w:r>
            <w:r w:rsidRPr="00E5198D">
              <w:instrText xml:space="preserve"> REF _Ref219911705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564124" w:rsidRPr="00E5198D">
              <w:t xml:space="preserve">Table </w:t>
            </w:r>
            <w:r w:rsidR="00564124">
              <w:rPr>
                <w:noProof/>
              </w:rPr>
              <w:t>23</w:t>
            </w:r>
            <w:r w:rsidRPr="00E5198D">
              <w:fldChar w:fldCharType="end"/>
            </w:r>
          </w:p>
        </w:tc>
      </w:tr>
      <w:tr w:rsidR="002D2C42" w:rsidRPr="00E5198D" w14:paraId="0F8F149C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2E175D" w14:textId="77777777" w:rsidR="002D2C42" w:rsidRPr="00E5198D" w:rsidRDefault="002D2C42" w:rsidP="002D2C4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42F604" w14:textId="77777777" w:rsidR="002D2C42" w:rsidRPr="00E5198D" w:rsidRDefault="002D2C42" w:rsidP="002D2C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QTE1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E4F03E" w14:textId="77777777" w:rsidR="002D2C42" w:rsidRPr="00E5198D" w:rsidRDefault="002D2C42" w:rsidP="002D2C42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3E12682" w14:textId="16F28B99" w:rsidR="002D2C42" w:rsidRPr="00E5198D" w:rsidRDefault="002D2C42" w:rsidP="002D2C42">
            <w:pPr>
              <w:keepNext/>
              <w:spacing w:line="276" w:lineRule="auto"/>
              <w:jc w:val="center"/>
            </w:pPr>
            <w:r w:rsidRPr="00E5198D">
              <w:t xml:space="preserve">QTE1 </w:t>
            </w:r>
            <w:r w:rsidR="00525064" w:rsidRPr="00E5198D">
              <w:t xml:space="preserve">output in </w:t>
            </w:r>
            <w:r w:rsidR="00525064" w:rsidRPr="00E5198D">
              <w:fldChar w:fldCharType="begin"/>
            </w:r>
            <w:r w:rsidR="00525064" w:rsidRPr="00E5198D">
              <w:instrText xml:space="preserve"> REF _Ref219911705 \h </w:instrText>
            </w:r>
            <w:r w:rsidR="006D3C3F" w:rsidRPr="00E5198D">
              <w:instrText xml:space="preserve"> \* MERGEFORMAT </w:instrText>
            </w:r>
            <w:r w:rsidR="00525064" w:rsidRPr="00E5198D">
              <w:fldChar w:fldCharType="separate"/>
            </w:r>
            <w:r w:rsidR="00564124" w:rsidRPr="00E5198D">
              <w:t xml:space="preserve">Table </w:t>
            </w:r>
            <w:r w:rsidR="00564124">
              <w:rPr>
                <w:noProof/>
              </w:rPr>
              <w:t>23</w:t>
            </w:r>
            <w:r w:rsidR="00525064" w:rsidRPr="00E5198D">
              <w:fldChar w:fldCharType="end"/>
            </w:r>
          </w:p>
        </w:tc>
      </w:tr>
      <w:tr w:rsidR="002D2C42" w:rsidRPr="00E5198D" w14:paraId="553E271F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1664CF" w14:textId="77777777" w:rsidR="002D2C42" w:rsidRPr="00E5198D" w:rsidRDefault="002D2C42" w:rsidP="002D2C4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2645A0" w14:textId="77777777" w:rsidR="002D2C42" w:rsidRPr="00E5198D" w:rsidRDefault="002D2C42" w:rsidP="002D2C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QTI1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49B84E" w14:textId="77777777" w:rsidR="002D2C42" w:rsidRPr="00E5198D" w:rsidRDefault="002D2C42" w:rsidP="002D2C42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20501231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330767B" w14:textId="5D8BBEF4" w:rsidR="002D2C42" w:rsidRPr="00E5198D" w:rsidRDefault="002D2C42" w:rsidP="002D2C42">
            <w:pPr>
              <w:keepNext/>
              <w:spacing w:line="276" w:lineRule="auto"/>
              <w:jc w:val="center"/>
            </w:pPr>
            <w:r w:rsidRPr="00E5198D">
              <w:t xml:space="preserve">QTI1 </w:t>
            </w:r>
            <w:r w:rsidR="00525064" w:rsidRPr="00E5198D">
              <w:t xml:space="preserve">output in </w:t>
            </w:r>
            <w:r w:rsidR="00525064" w:rsidRPr="00E5198D">
              <w:fldChar w:fldCharType="begin"/>
            </w:r>
            <w:r w:rsidR="00525064" w:rsidRPr="00E5198D">
              <w:instrText xml:space="preserve"> REF _Ref219911705 \h </w:instrText>
            </w:r>
            <w:r w:rsidR="006D3C3F" w:rsidRPr="00E5198D">
              <w:instrText xml:space="preserve"> \* MERGEFORMAT </w:instrText>
            </w:r>
            <w:r w:rsidR="00525064" w:rsidRPr="00E5198D">
              <w:fldChar w:fldCharType="separate"/>
            </w:r>
            <w:r w:rsidR="00564124" w:rsidRPr="00E5198D">
              <w:t xml:space="preserve">Table </w:t>
            </w:r>
            <w:r w:rsidR="00564124">
              <w:rPr>
                <w:noProof/>
              </w:rPr>
              <w:t>23</w:t>
            </w:r>
            <w:r w:rsidR="00525064" w:rsidRPr="00E5198D">
              <w:fldChar w:fldCharType="end"/>
            </w:r>
          </w:p>
        </w:tc>
      </w:tr>
      <w:tr w:rsidR="002D2C42" w:rsidRPr="00E5198D" w14:paraId="64761E4F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6FB351" w14:textId="77777777" w:rsidR="002D2C42" w:rsidRPr="00E5198D" w:rsidRDefault="002D2C42" w:rsidP="002D2C4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3F0935" w14:textId="77777777" w:rsidR="002D2C42" w:rsidRPr="00E5198D" w:rsidRDefault="002D2C42" w:rsidP="002D2C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512DD7" w14:textId="0C614F44" w:rsidR="002D2C42" w:rsidRPr="00E5198D" w:rsidRDefault="002D2C42" w:rsidP="002D2C42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W</w:t>
            </w:r>
            <w:r w:rsidR="00AD2458" w:rsidRPr="00E5198D">
              <w:rPr>
                <w:rFonts w:cs="Calibri"/>
                <w:color w:val="000000"/>
                <w:szCs w:val="24"/>
                <w:lang w:eastAsia="en-GB"/>
              </w:rPr>
              <w:t>eight check 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258670D" w14:textId="4628B2C7" w:rsidR="002D2C42" w:rsidRPr="00E5198D" w:rsidRDefault="002D2C42" w:rsidP="002D2C42">
            <w:pPr>
              <w:keepNext/>
              <w:spacing w:line="276" w:lineRule="auto"/>
              <w:jc w:val="center"/>
            </w:pPr>
            <w:r w:rsidRPr="00E5198D">
              <w:t xml:space="preserve">TX40 </w:t>
            </w:r>
            <w:r w:rsidR="00525064" w:rsidRPr="00E5198D">
              <w:t xml:space="preserve">output in </w:t>
            </w:r>
            <w:r w:rsidR="00525064" w:rsidRPr="00E5198D">
              <w:fldChar w:fldCharType="begin"/>
            </w:r>
            <w:r w:rsidR="00525064" w:rsidRPr="00E5198D">
              <w:instrText xml:space="preserve"> REF _Ref219911705 \h </w:instrText>
            </w:r>
            <w:r w:rsidR="006D3C3F" w:rsidRPr="00E5198D">
              <w:instrText xml:space="preserve"> \* MERGEFORMAT </w:instrText>
            </w:r>
            <w:r w:rsidR="00525064" w:rsidRPr="00E5198D">
              <w:fldChar w:fldCharType="separate"/>
            </w:r>
            <w:r w:rsidR="00564124" w:rsidRPr="00E5198D">
              <w:t xml:space="preserve">Table </w:t>
            </w:r>
            <w:r w:rsidR="00564124">
              <w:rPr>
                <w:noProof/>
              </w:rPr>
              <w:t>23</w:t>
            </w:r>
            <w:r w:rsidR="00525064" w:rsidRPr="00E5198D">
              <w:fldChar w:fldCharType="end"/>
            </w:r>
          </w:p>
        </w:tc>
      </w:tr>
      <w:tr w:rsidR="002D2C42" w:rsidRPr="00E5198D" w14:paraId="34DD11D9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75AC92" w14:textId="77777777" w:rsidR="002D2C42" w:rsidRPr="00E5198D" w:rsidRDefault="002D2C42" w:rsidP="002D2C4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6A17C9" w14:textId="77777777" w:rsidR="002D2C42" w:rsidRPr="00E5198D" w:rsidRDefault="002D2C42" w:rsidP="002D2C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EXSQ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1F3D14" w14:textId="77777777" w:rsidR="002D2C42" w:rsidRPr="00E5198D" w:rsidRDefault="002D2C42" w:rsidP="002D2C42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57717E9" w14:textId="537B0FCD" w:rsidR="002D2C42" w:rsidRPr="00E5198D" w:rsidRDefault="002D2C42" w:rsidP="002D2C42">
            <w:pPr>
              <w:keepNext/>
              <w:spacing w:line="276" w:lineRule="auto"/>
              <w:jc w:val="center"/>
            </w:pPr>
            <w:r w:rsidRPr="00E5198D">
              <w:t xml:space="preserve">EXSQ </w:t>
            </w:r>
            <w:r w:rsidR="00525064" w:rsidRPr="00E5198D">
              <w:t xml:space="preserve">output in </w:t>
            </w:r>
            <w:r w:rsidR="00525064" w:rsidRPr="00E5198D">
              <w:fldChar w:fldCharType="begin"/>
            </w:r>
            <w:r w:rsidR="00525064" w:rsidRPr="00E5198D">
              <w:instrText xml:space="preserve"> REF _Ref219911705 \h </w:instrText>
            </w:r>
            <w:r w:rsidR="006D3C3F" w:rsidRPr="00E5198D">
              <w:instrText xml:space="preserve"> \* MERGEFORMAT </w:instrText>
            </w:r>
            <w:r w:rsidR="00525064" w:rsidRPr="00E5198D">
              <w:fldChar w:fldCharType="separate"/>
            </w:r>
            <w:r w:rsidR="00564124" w:rsidRPr="00E5198D">
              <w:t xml:space="preserve">Table </w:t>
            </w:r>
            <w:r w:rsidR="00564124">
              <w:rPr>
                <w:noProof/>
              </w:rPr>
              <w:t>23</w:t>
            </w:r>
            <w:r w:rsidR="00525064" w:rsidRPr="00E5198D">
              <w:fldChar w:fldCharType="end"/>
            </w:r>
          </w:p>
        </w:tc>
      </w:tr>
      <w:tr w:rsidR="0087328F" w:rsidRPr="00E5198D" w14:paraId="1AC599D5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028142" w14:textId="77777777" w:rsidR="0087328F" w:rsidRPr="00E5198D" w:rsidRDefault="0087328F" w:rsidP="007439C6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lastRenderedPageBreak/>
              <w:t>Test result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258923" w14:textId="77777777" w:rsidR="0087328F" w:rsidRPr="00E5198D" w:rsidRDefault="0087328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QLCD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0AB41F" w14:textId="77777777" w:rsidR="0087328F" w:rsidRPr="00E5198D" w:rsidRDefault="0087328F" w:rsidP="007439C6">
            <w:pPr>
              <w:keepNext/>
              <w:spacing w:line="276" w:lineRule="auto"/>
              <w:jc w:val="center"/>
            </w:pP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7ACC9C6" w14:textId="77777777" w:rsidR="0087328F" w:rsidRPr="00E5198D" w:rsidRDefault="0087328F" w:rsidP="007439C6">
            <w:pPr>
              <w:keepNext/>
              <w:spacing w:line="276" w:lineRule="auto"/>
              <w:jc w:val="center"/>
            </w:pPr>
            <w:r w:rsidRPr="00E5198D">
              <w:t>Blank value</w:t>
            </w:r>
          </w:p>
        </w:tc>
      </w:tr>
      <w:tr w:rsidR="0087328F" w:rsidRPr="00E5198D" w14:paraId="6756A193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AB3F3F" w14:textId="77777777" w:rsidR="0087328F" w:rsidRPr="00E5198D" w:rsidRDefault="0087328F" w:rsidP="007439C6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Expected value max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A61693" w14:textId="77777777" w:rsidR="0087328F" w:rsidRPr="00E5198D" w:rsidRDefault="0087328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EVMX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BCD234" w14:textId="57CBC5E9" w:rsidR="0087328F" w:rsidRPr="00E5198D" w:rsidRDefault="0062587E" w:rsidP="007439C6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5.67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DD8F5B2" w14:textId="4C2140AC" w:rsidR="0087328F" w:rsidRPr="00E5198D" w:rsidRDefault="007D00AE" w:rsidP="007439C6">
            <w:pPr>
              <w:keepNext/>
              <w:spacing w:line="276" w:lineRule="auto"/>
              <w:jc w:val="center"/>
            </w:pPr>
            <w:r w:rsidRPr="00E5198D">
              <w:rPr>
                <w:lang w:val="en-GB" w:eastAsia="en-US"/>
              </w:rPr>
              <w:t xml:space="preserve">Conversion factor (COFA) on </w:t>
            </w:r>
            <w:r w:rsidRPr="00E5198D">
              <w:rPr>
                <w:lang w:val="en-GB" w:eastAsia="en-US"/>
              </w:rPr>
              <w:fldChar w:fldCharType="begin"/>
            </w:r>
            <w:r w:rsidRPr="00E5198D">
              <w:rPr>
                <w:lang w:val="en-GB" w:eastAsia="en-US"/>
              </w:rPr>
              <w:instrText xml:space="preserve"> REF _Ref215495955 \h </w:instrText>
            </w:r>
            <w:r w:rsidR="006D3C3F" w:rsidRPr="00E5198D">
              <w:rPr>
                <w:lang w:val="en-GB" w:eastAsia="en-US"/>
              </w:rPr>
              <w:instrText xml:space="preserve"> \* MERGEFORMAT </w:instrText>
            </w:r>
            <w:r w:rsidRPr="00E5198D">
              <w:rPr>
                <w:lang w:val="en-GB" w:eastAsia="en-US"/>
              </w:rPr>
            </w:r>
            <w:r w:rsidRPr="00E5198D">
              <w:rPr>
                <w:lang w:val="en-GB" w:eastAsia="en-US"/>
              </w:rPr>
              <w:fldChar w:fldCharType="separate"/>
            </w:r>
            <w:r w:rsidR="00564124">
              <w:t xml:space="preserve">Table </w:t>
            </w:r>
            <w:r w:rsidR="00564124">
              <w:rPr>
                <w:noProof/>
              </w:rPr>
              <w:t>9</w:t>
            </w:r>
            <w:r w:rsidRPr="00E5198D">
              <w:rPr>
                <w:lang w:val="en-GB" w:eastAsia="en-US"/>
              </w:rPr>
              <w:fldChar w:fldCharType="end"/>
            </w:r>
            <w:r w:rsidRPr="00E5198D">
              <w:rPr>
                <w:lang w:val="en-GB" w:eastAsia="en-US"/>
              </w:rPr>
              <w:t xml:space="preserve"> * CNQT value on </w:t>
            </w:r>
            <w:r w:rsidR="00AA5DF2" w:rsidRPr="00E5198D">
              <w:rPr>
                <w:lang w:val="en-GB" w:eastAsia="en-US"/>
              </w:rPr>
              <w:fldChar w:fldCharType="begin"/>
            </w:r>
            <w:r w:rsidR="00AA5DF2" w:rsidRPr="00E5198D">
              <w:rPr>
                <w:lang w:val="en-GB" w:eastAsia="en-US"/>
              </w:rPr>
              <w:instrText xml:space="preserve"> REF _Ref219053341 \h </w:instrText>
            </w:r>
            <w:r w:rsidR="006D3C3F" w:rsidRPr="00E5198D">
              <w:rPr>
                <w:lang w:val="en-GB" w:eastAsia="en-US"/>
              </w:rPr>
              <w:instrText xml:space="preserve"> \* MERGEFORMAT </w:instrText>
            </w:r>
            <w:r w:rsidR="00AA5DF2" w:rsidRPr="00E5198D">
              <w:rPr>
                <w:lang w:val="en-GB" w:eastAsia="en-US"/>
              </w:rPr>
            </w:r>
            <w:r w:rsidR="00AA5DF2" w:rsidRPr="00E5198D">
              <w:rPr>
                <w:lang w:val="en-GB" w:eastAsia="en-US"/>
              </w:rPr>
              <w:fldChar w:fldCharType="separate"/>
            </w:r>
            <w:r w:rsidR="00564124" w:rsidRPr="00624A14">
              <w:t xml:space="preserve">Table </w:t>
            </w:r>
            <w:r w:rsidR="00564124">
              <w:rPr>
                <w:noProof/>
              </w:rPr>
              <w:t>13</w:t>
            </w:r>
            <w:r w:rsidR="00AA5DF2" w:rsidRPr="00E5198D">
              <w:rPr>
                <w:lang w:val="en-GB" w:eastAsia="en-US"/>
              </w:rPr>
              <w:fldChar w:fldCharType="end"/>
            </w:r>
            <w:r w:rsidRPr="00E5198D">
              <w:rPr>
                <w:lang w:val="en-GB" w:eastAsia="en-US"/>
              </w:rPr>
              <w:t xml:space="preserve">/ CNQT value on </w:t>
            </w:r>
            <w:r w:rsidRPr="00E5198D">
              <w:rPr>
                <w:lang w:val="en-GB" w:eastAsia="en-US"/>
              </w:rPr>
              <w:fldChar w:fldCharType="begin"/>
            </w:r>
            <w:r w:rsidRPr="00E5198D">
              <w:rPr>
                <w:lang w:val="en-GB" w:eastAsia="en-US"/>
              </w:rPr>
              <w:instrText xml:space="preserve"> REF _Ref218873509 \h </w:instrText>
            </w:r>
            <w:r w:rsidR="006D3C3F" w:rsidRPr="00E5198D">
              <w:rPr>
                <w:lang w:val="en-GB" w:eastAsia="en-US"/>
              </w:rPr>
              <w:instrText xml:space="preserve"> \* MERGEFORMAT </w:instrText>
            </w:r>
            <w:r w:rsidRPr="00E5198D">
              <w:rPr>
                <w:lang w:val="en-GB" w:eastAsia="en-US"/>
              </w:rPr>
            </w:r>
            <w:r w:rsidRPr="00E5198D">
              <w:rPr>
                <w:lang w:val="en-GB" w:eastAsia="en-US"/>
              </w:rPr>
              <w:fldChar w:fldCharType="separate"/>
            </w:r>
            <w:r w:rsidR="00564124" w:rsidRPr="00624A14">
              <w:t xml:space="preserve">Table </w:t>
            </w:r>
            <w:r w:rsidR="00564124">
              <w:rPr>
                <w:noProof/>
              </w:rPr>
              <w:t>15</w:t>
            </w:r>
            <w:r w:rsidRPr="00E5198D">
              <w:rPr>
                <w:lang w:val="en-GB" w:eastAsia="en-US"/>
              </w:rPr>
              <w:fldChar w:fldCharType="end"/>
            </w:r>
            <w:r w:rsidRPr="00E5198D">
              <w:rPr>
                <w:lang w:val="en-GB" w:eastAsia="en-US"/>
              </w:rPr>
              <w:t xml:space="preserve"> </w:t>
            </w:r>
            <w:r w:rsidR="0087328F" w:rsidRPr="00E5198D">
              <w:rPr>
                <w:lang w:val="en-GB" w:eastAsia="en-US"/>
              </w:rPr>
              <w:t>+ 10%</w:t>
            </w:r>
          </w:p>
        </w:tc>
      </w:tr>
      <w:tr w:rsidR="007D00AE" w:rsidRPr="00E5198D" w14:paraId="5B62E315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818489" w14:textId="77777777" w:rsidR="007D00AE" w:rsidRPr="00E5198D" w:rsidRDefault="007D00AE" w:rsidP="007D00AE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Expected value min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C6201C" w14:textId="77777777" w:rsidR="007D00AE" w:rsidRPr="00E5198D" w:rsidRDefault="007D00AE" w:rsidP="007D00A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EVMN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CAAFAF" w14:textId="3F944BE7" w:rsidR="007D00AE" w:rsidRPr="00E5198D" w:rsidRDefault="00BA29B3" w:rsidP="007D00AE">
            <w:pPr>
              <w:keepNext/>
              <w:spacing w:line="276" w:lineRule="auto"/>
              <w:jc w:val="center"/>
            </w:pPr>
            <w:r w:rsidRPr="00E5198D">
              <w:t>5.15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9C2A5E4" w14:textId="3CD76D43" w:rsidR="007D00AE" w:rsidRPr="00E5198D" w:rsidRDefault="007D00AE" w:rsidP="007D00AE">
            <w:pPr>
              <w:keepNext/>
              <w:spacing w:line="276" w:lineRule="auto"/>
              <w:jc w:val="center"/>
            </w:pPr>
            <w:r w:rsidRPr="00E5198D">
              <w:rPr>
                <w:lang w:val="en-GB" w:eastAsia="en-US"/>
              </w:rPr>
              <w:t xml:space="preserve">Conversion factor (COFA) on </w:t>
            </w:r>
            <w:r w:rsidRPr="00E5198D">
              <w:rPr>
                <w:lang w:val="en-GB" w:eastAsia="en-US"/>
              </w:rPr>
              <w:fldChar w:fldCharType="begin"/>
            </w:r>
            <w:r w:rsidRPr="00E5198D">
              <w:rPr>
                <w:lang w:val="en-GB" w:eastAsia="en-US"/>
              </w:rPr>
              <w:instrText xml:space="preserve"> REF _Ref215495955 \h </w:instrText>
            </w:r>
            <w:r w:rsidR="006D3C3F" w:rsidRPr="00E5198D">
              <w:rPr>
                <w:lang w:val="en-GB" w:eastAsia="en-US"/>
              </w:rPr>
              <w:instrText xml:space="preserve"> \* MERGEFORMAT </w:instrText>
            </w:r>
            <w:r w:rsidRPr="00E5198D">
              <w:rPr>
                <w:lang w:val="en-GB" w:eastAsia="en-US"/>
              </w:rPr>
            </w:r>
            <w:r w:rsidRPr="00E5198D">
              <w:rPr>
                <w:lang w:val="en-GB" w:eastAsia="en-US"/>
              </w:rPr>
              <w:fldChar w:fldCharType="separate"/>
            </w:r>
            <w:r w:rsidR="00564124">
              <w:t xml:space="preserve">Table </w:t>
            </w:r>
            <w:r w:rsidR="00564124">
              <w:rPr>
                <w:noProof/>
              </w:rPr>
              <w:t>9</w:t>
            </w:r>
            <w:r w:rsidRPr="00E5198D">
              <w:rPr>
                <w:lang w:val="en-GB" w:eastAsia="en-US"/>
              </w:rPr>
              <w:fldChar w:fldCharType="end"/>
            </w:r>
            <w:r w:rsidRPr="00E5198D">
              <w:rPr>
                <w:lang w:val="en-GB" w:eastAsia="en-US"/>
              </w:rPr>
              <w:t xml:space="preserve"> * CNQT value on </w:t>
            </w:r>
            <w:r w:rsidR="00B2134D" w:rsidRPr="00E5198D">
              <w:rPr>
                <w:lang w:val="en-GB" w:eastAsia="en-US"/>
              </w:rPr>
              <w:fldChar w:fldCharType="begin"/>
            </w:r>
            <w:r w:rsidR="00B2134D" w:rsidRPr="00E5198D">
              <w:rPr>
                <w:lang w:val="en-GB" w:eastAsia="en-US"/>
              </w:rPr>
              <w:instrText xml:space="preserve"> REF _Ref219053341 \h </w:instrText>
            </w:r>
            <w:r w:rsidR="006D3C3F" w:rsidRPr="00E5198D">
              <w:rPr>
                <w:lang w:val="en-GB" w:eastAsia="en-US"/>
              </w:rPr>
              <w:instrText xml:space="preserve"> \* MERGEFORMAT </w:instrText>
            </w:r>
            <w:r w:rsidR="00B2134D" w:rsidRPr="00E5198D">
              <w:rPr>
                <w:lang w:val="en-GB" w:eastAsia="en-US"/>
              </w:rPr>
            </w:r>
            <w:r w:rsidR="00B2134D" w:rsidRPr="00E5198D">
              <w:rPr>
                <w:lang w:val="en-GB" w:eastAsia="en-US"/>
              </w:rPr>
              <w:fldChar w:fldCharType="separate"/>
            </w:r>
            <w:r w:rsidR="00564124" w:rsidRPr="00624A14">
              <w:t xml:space="preserve">Table </w:t>
            </w:r>
            <w:r w:rsidR="00564124">
              <w:rPr>
                <w:noProof/>
              </w:rPr>
              <w:t>13</w:t>
            </w:r>
            <w:r w:rsidR="00B2134D" w:rsidRPr="00E5198D">
              <w:rPr>
                <w:lang w:val="en-GB" w:eastAsia="en-US"/>
              </w:rPr>
              <w:fldChar w:fldCharType="end"/>
            </w:r>
            <w:r w:rsidRPr="00E5198D">
              <w:rPr>
                <w:lang w:val="en-GB" w:eastAsia="en-US"/>
              </w:rPr>
              <w:t xml:space="preserve">/ CNQT value on </w:t>
            </w:r>
            <w:r w:rsidRPr="00E5198D">
              <w:rPr>
                <w:lang w:val="en-GB" w:eastAsia="en-US"/>
              </w:rPr>
              <w:fldChar w:fldCharType="begin"/>
            </w:r>
            <w:r w:rsidRPr="00E5198D">
              <w:rPr>
                <w:lang w:val="en-GB" w:eastAsia="en-US"/>
              </w:rPr>
              <w:instrText xml:space="preserve"> REF _Ref218873509 \h </w:instrText>
            </w:r>
            <w:r w:rsidR="006D3C3F" w:rsidRPr="00E5198D">
              <w:rPr>
                <w:lang w:val="en-GB" w:eastAsia="en-US"/>
              </w:rPr>
              <w:instrText xml:space="preserve"> \* MERGEFORMAT </w:instrText>
            </w:r>
            <w:r w:rsidRPr="00E5198D">
              <w:rPr>
                <w:lang w:val="en-GB" w:eastAsia="en-US"/>
              </w:rPr>
            </w:r>
            <w:r w:rsidRPr="00E5198D">
              <w:rPr>
                <w:lang w:val="en-GB" w:eastAsia="en-US"/>
              </w:rPr>
              <w:fldChar w:fldCharType="separate"/>
            </w:r>
            <w:r w:rsidR="00564124" w:rsidRPr="00624A14">
              <w:t xml:space="preserve">Table </w:t>
            </w:r>
            <w:r w:rsidR="00564124">
              <w:rPr>
                <w:noProof/>
              </w:rPr>
              <w:t>15</w:t>
            </w:r>
            <w:r w:rsidRPr="00E5198D">
              <w:rPr>
                <w:lang w:val="en-GB" w:eastAsia="en-US"/>
              </w:rPr>
              <w:fldChar w:fldCharType="end"/>
            </w:r>
          </w:p>
        </w:tc>
      </w:tr>
      <w:tr w:rsidR="007D00AE" w:rsidRPr="00E5198D" w14:paraId="54D57147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AE92DD" w14:textId="77777777" w:rsidR="007D00AE" w:rsidRPr="00E5198D" w:rsidRDefault="007D00AE" w:rsidP="007D00AE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Expected target value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451A40" w14:textId="77777777" w:rsidR="007D00AE" w:rsidRPr="00E5198D" w:rsidRDefault="007D00AE" w:rsidP="007D00A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EVTG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0CEDBB" w14:textId="7C6A0AB9" w:rsidR="007D00AE" w:rsidRPr="00E5198D" w:rsidRDefault="00BA29B3" w:rsidP="007D00AE">
            <w:pPr>
              <w:keepNext/>
              <w:spacing w:line="276" w:lineRule="auto"/>
              <w:jc w:val="center"/>
            </w:pPr>
            <w:r w:rsidRPr="00E5198D">
              <w:t>5.15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408E8BD" w14:textId="1F3E86B2" w:rsidR="007D00AE" w:rsidRPr="00E5198D" w:rsidRDefault="00B2134D" w:rsidP="007D00AE">
            <w:pPr>
              <w:keepNext/>
              <w:spacing w:line="276" w:lineRule="auto"/>
              <w:jc w:val="center"/>
            </w:pPr>
            <w:r w:rsidRPr="00E5198D">
              <w:rPr>
                <w:lang w:val="en-GB" w:eastAsia="en-US"/>
              </w:rPr>
              <w:t xml:space="preserve">Conversion factor (COFA) on </w:t>
            </w:r>
            <w:r w:rsidRPr="00E5198D">
              <w:rPr>
                <w:lang w:val="en-GB" w:eastAsia="en-US"/>
              </w:rPr>
              <w:fldChar w:fldCharType="begin"/>
            </w:r>
            <w:r w:rsidRPr="00E5198D">
              <w:rPr>
                <w:lang w:val="en-GB" w:eastAsia="en-US"/>
              </w:rPr>
              <w:instrText xml:space="preserve"> REF _Ref215495955 \h </w:instrText>
            </w:r>
            <w:r w:rsidR="006D3C3F" w:rsidRPr="00E5198D">
              <w:rPr>
                <w:lang w:val="en-GB" w:eastAsia="en-US"/>
              </w:rPr>
              <w:instrText xml:space="preserve"> \* MERGEFORMAT </w:instrText>
            </w:r>
            <w:r w:rsidRPr="00E5198D">
              <w:rPr>
                <w:lang w:val="en-GB" w:eastAsia="en-US"/>
              </w:rPr>
            </w:r>
            <w:r w:rsidRPr="00E5198D">
              <w:rPr>
                <w:lang w:val="en-GB" w:eastAsia="en-US"/>
              </w:rPr>
              <w:fldChar w:fldCharType="separate"/>
            </w:r>
            <w:r w:rsidR="00564124">
              <w:t xml:space="preserve">Table </w:t>
            </w:r>
            <w:r w:rsidR="00564124">
              <w:rPr>
                <w:noProof/>
              </w:rPr>
              <w:t>9</w:t>
            </w:r>
            <w:r w:rsidRPr="00E5198D">
              <w:rPr>
                <w:lang w:val="en-GB" w:eastAsia="en-US"/>
              </w:rPr>
              <w:fldChar w:fldCharType="end"/>
            </w:r>
            <w:r w:rsidRPr="00E5198D">
              <w:rPr>
                <w:lang w:val="en-GB" w:eastAsia="en-US"/>
              </w:rPr>
              <w:t xml:space="preserve"> * CNQT value on </w:t>
            </w:r>
            <w:r w:rsidRPr="00E5198D">
              <w:rPr>
                <w:lang w:val="en-GB" w:eastAsia="en-US"/>
              </w:rPr>
              <w:fldChar w:fldCharType="begin"/>
            </w:r>
            <w:r w:rsidRPr="00E5198D">
              <w:rPr>
                <w:lang w:val="en-GB" w:eastAsia="en-US"/>
              </w:rPr>
              <w:instrText xml:space="preserve"> REF _Ref219053341 \h </w:instrText>
            </w:r>
            <w:r w:rsidR="006D3C3F" w:rsidRPr="00E5198D">
              <w:rPr>
                <w:lang w:val="en-GB" w:eastAsia="en-US"/>
              </w:rPr>
              <w:instrText xml:space="preserve"> \* MERGEFORMAT </w:instrText>
            </w:r>
            <w:r w:rsidRPr="00E5198D">
              <w:rPr>
                <w:lang w:val="en-GB" w:eastAsia="en-US"/>
              </w:rPr>
            </w:r>
            <w:r w:rsidRPr="00E5198D">
              <w:rPr>
                <w:lang w:val="en-GB" w:eastAsia="en-US"/>
              </w:rPr>
              <w:fldChar w:fldCharType="separate"/>
            </w:r>
            <w:r w:rsidR="00564124" w:rsidRPr="00624A14">
              <w:t xml:space="preserve">Table </w:t>
            </w:r>
            <w:r w:rsidR="00564124">
              <w:rPr>
                <w:noProof/>
              </w:rPr>
              <w:t>13</w:t>
            </w:r>
            <w:r w:rsidRPr="00E5198D">
              <w:rPr>
                <w:lang w:val="en-GB" w:eastAsia="en-US"/>
              </w:rPr>
              <w:fldChar w:fldCharType="end"/>
            </w:r>
            <w:r w:rsidRPr="00E5198D">
              <w:rPr>
                <w:lang w:val="en-GB" w:eastAsia="en-US"/>
              </w:rPr>
              <w:t xml:space="preserve">/ CNQT value on </w:t>
            </w:r>
            <w:r w:rsidRPr="00E5198D">
              <w:rPr>
                <w:lang w:val="en-GB" w:eastAsia="en-US"/>
              </w:rPr>
              <w:fldChar w:fldCharType="begin"/>
            </w:r>
            <w:r w:rsidRPr="00E5198D">
              <w:rPr>
                <w:lang w:val="en-GB" w:eastAsia="en-US"/>
              </w:rPr>
              <w:instrText xml:space="preserve"> REF _Ref218873509 \h </w:instrText>
            </w:r>
            <w:r w:rsidR="006D3C3F" w:rsidRPr="00E5198D">
              <w:rPr>
                <w:lang w:val="en-GB" w:eastAsia="en-US"/>
              </w:rPr>
              <w:instrText xml:space="preserve"> \* MERGEFORMAT </w:instrText>
            </w:r>
            <w:r w:rsidRPr="00E5198D">
              <w:rPr>
                <w:lang w:val="en-GB" w:eastAsia="en-US"/>
              </w:rPr>
            </w:r>
            <w:r w:rsidRPr="00E5198D">
              <w:rPr>
                <w:lang w:val="en-GB" w:eastAsia="en-US"/>
              </w:rPr>
              <w:fldChar w:fldCharType="separate"/>
            </w:r>
            <w:r w:rsidR="00564124" w:rsidRPr="00624A14">
              <w:t xml:space="preserve">Table </w:t>
            </w:r>
            <w:r w:rsidR="00564124">
              <w:rPr>
                <w:noProof/>
              </w:rPr>
              <w:t>15</w:t>
            </w:r>
            <w:r w:rsidRPr="00E5198D">
              <w:rPr>
                <w:lang w:val="en-GB" w:eastAsia="en-US"/>
              </w:rPr>
              <w:fldChar w:fldCharType="end"/>
            </w:r>
          </w:p>
        </w:tc>
      </w:tr>
      <w:tr w:rsidR="00273815" w:rsidRPr="00E5198D" w14:paraId="2E5C7266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6789BC" w14:textId="77777777" w:rsidR="00273815" w:rsidRPr="00E5198D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1BBC13" w14:textId="77777777" w:rsidR="00273815" w:rsidRPr="00E5198D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TEUM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0B0962" w14:textId="77777777" w:rsidR="00273815" w:rsidRPr="00E5198D" w:rsidRDefault="00273815" w:rsidP="00273815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KG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773BE67" w14:textId="36236A42" w:rsidR="00273815" w:rsidRPr="00E5198D" w:rsidRDefault="00273815" w:rsidP="00273815">
            <w:pPr>
              <w:keepNext/>
              <w:spacing w:line="276" w:lineRule="auto"/>
              <w:jc w:val="center"/>
            </w:pPr>
            <w:r w:rsidRPr="00E5198D">
              <w:t xml:space="preserve">TEUM output in </w:t>
            </w:r>
            <w:r w:rsidRPr="00E5198D">
              <w:fldChar w:fldCharType="begin"/>
            </w:r>
            <w:r w:rsidRPr="00E5198D">
              <w:instrText xml:space="preserve"> REF _Ref219911705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564124" w:rsidRPr="00E5198D">
              <w:t xml:space="preserve">Table </w:t>
            </w:r>
            <w:r w:rsidR="00564124">
              <w:rPr>
                <w:noProof/>
              </w:rPr>
              <w:t>23</w:t>
            </w:r>
            <w:r w:rsidRPr="00E5198D">
              <w:fldChar w:fldCharType="end"/>
            </w:r>
          </w:p>
        </w:tc>
      </w:tr>
      <w:tr w:rsidR="00273815" w:rsidRPr="00E5198D" w14:paraId="573A603A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9D8BFF" w14:textId="77777777" w:rsidR="00273815" w:rsidRPr="00E5198D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Number of decimal places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10806A" w14:textId="77777777" w:rsidR="00273815" w:rsidRPr="00E5198D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DCCD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1B46FC" w14:textId="77777777" w:rsidR="00273815" w:rsidRPr="00E5198D" w:rsidRDefault="00273815" w:rsidP="00273815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5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B7F21A3" w14:textId="0E4C3733" w:rsidR="00273815" w:rsidRPr="00E5198D" w:rsidRDefault="00273815" w:rsidP="00273815">
            <w:pPr>
              <w:keepNext/>
              <w:spacing w:line="276" w:lineRule="auto"/>
              <w:jc w:val="center"/>
            </w:pPr>
            <w:r w:rsidRPr="00E5198D">
              <w:t xml:space="preserve">DCCD output in </w:t>
            </w:r>
            <w:r w:rsidRPr="00E5198D">
              <w:fldChar w:fldCharType="begin"/>
            </w:r>
            <w:r w:rsidRPr="00E5198D">
              <w:instrText xml:space="preserve"> REF _Ref219911705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564124" w:rsidRPr="00E5198D">
              <w:t xml:space="preserve">Table </w:t>
            </w:r>
            <w:r w:rsidR="00564124">
              <w:rPr>
                <w:noProof/>
              </w:rPr>
              <w:t>23</w:t>
            </w:r>
            <w:r w:rsidRPr="00E5198D">
              <w:fldChar w:fldCharType="end"/>
            </w:r>
          </w:p>
        </w:tc>
      </w:tr>
      <w:tr w:rsidR="00273815" w:rsidRPr="00E5198D" w14:paraId="712B2DEF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8A6E34" w14:textId="77777777" w:rsidR="00273815" w:rsidRPr="00E5198D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B2B8A0" w14:textId="77777777" w:rsidR="00273815" w:rsidRPr="00E5198D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REQD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61B628" w14:textId="77777777" w:rsidR="00273815" w:rsidRPr="00E5198D" w:rsidRDefault="00273815" w:rsidP="00273815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095E2D0" w14:textId="721488D5" w:rsidR="00273815" w:rsidRPr="00E5198D" w:rsidRDefault="00273815" w:rsidP="00273815">
            <w:pPr>
              <w:keepNext/>
              <w:spacing w:line="276" w:lineRule="auto"/>
              <w:jc w:val="center"/>
            </w:pPr>
            <w:r w:rsidRPr="00E5198D">
              <w:t xml:space="preserve">REQD output in </w:t>
            </w:r>
            <w:r w:rsidRPr="00E5198D">
              <w:fldChar w:fldCharType="begin"/>
            </w:r>
            <w:r w:rsidRPr="00E5198D">
              <w:instrText xml:space="preserve"> REF _Ref219911705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564124" w:rsidRPr="00E5198D">
              <w:t xml:space="preserve">Table </w:t>
            </w:r>
            <w:r w:rsidR="00564124">
              <w:rPr>
                <w:noProof/>
              </w:rPr>
              <w:t>23</w:t>
            </w:r>
            <w:r w:rsidRPr="00E5198D">
              <w:fldChar w:fldCharType="end"/>
            </w:r>
          </w:p>
        </w:tc>
      </w:tr>
      <w:tr w:rsidR="00273815" w:rsidRPr="00E5198D" w14:paraId="29D85F49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8E2B01" w14:textId="77777777" w:rsidR="00273815" w:rsidRPr="00E5198D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147E8A" w14:textId="77777777" w:rsidR="00273815" w:rsidRPr="00E5198D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FRTI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4717F2" w14:textId="77777777" w:rsidR="00273815" w:rsidRPr="00E5198D" w:rsidRDefault="00273815" w:rsidP="00273815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C6E9860" w14:textId="63EEC007" w:rsidR="00273815" w:rsidRPr="00E5198D" w:rsidRDefault="00273815" w:rsidP="00273815">
            <w:pPr>
              <w:keepNext/>
              <w:spacing w:line="276" w:lineRule="auto"/>
              <w:jc w:val="center"/>
            </w:pPr>
            <w:r w:rsidRPr="00E5198D">
              <w:t xml:space="preserve">FRTI output in </w:t>
            </w:r>
            <w:r w:rsidRPr="00E5198D">
              <w:fldChar w:fldCharType="begin"/>
            </w:r>
            <w:r w:rsidRPr="00E5198D">
              <w:instrText xml:space="preserve"> REF _Ref219911705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564124" w:rsidRPr="00E5198D">
              <w:t xml:space="preserve">Table </w:t>
            </w:r>
            <w:r w:rsidR="00564124">
              <w:rPr>
                <w:noProof/>
              </w:rPr>
              <w:t>23</w:t>
            </w:r>
            <w:r w:rsidRPr="00E5198D">
              <w:fldChar w:fldCharType="end"/>
            </w:r>
          </w:p>
        </w:tc>
      </w:tr>
      <w:tr w:rsidR="00273815" w:rsidRPr="00E5198D" w14:paraId="67E2F0F1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CC4723" w14:textId="77777777" w:rsidR="00273815" w:rsidRPr="00E5198D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classification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D1FED3" w14:textId="77777777" w:rsidR="00273815" w:rsidRPr="00E5198D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TCLS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29E142" w14:textId="77777777" w:rsidR="00273815" w:rsidRPr="00E5198D" w:rsidRDefault="00273815" w:rsidP="00273815">
            <w:pPr>
              <w:keepNext/>
              <w:spacing w:line="276" w:lineRule="auto"/>
              <w:jc w:val="center"/>
            </w:pPr>
            <w:r w:rsidRPr="00E5198D">
              <w:t>PHYSICAL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3B37D84" w14:textId="611158F4" w:rsidR="00273815" w:rsidRPr="00E5198D" w:rsidRDefault="00273815" w:rsidP="00273815">
            <w:pPr>
              <w:keepNext/>
              <w:spacing w:line="276" w:lineRule="auto"/>
              <w:jc w:val="center"/>
            </w:pPr>
            <w:r w:rsidRPr="00E5198D">
              <w:t xml:space="preserve">TCLS output in </w:t>
            </w:r>
            <w:r w:rsidRPr="00E5198D">
              <w:fldChar w:fldCharType="begin"/>
            </w:r>
            <w:r w:rsidRPr="00E5198D">
              <w:instrText xml:space="preserve"> REF _Ref219911705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564124" w:rsidRPr="00E5198D">
              <w:t xml:space="preserve">Table </w:t>
            </w:r>
            <w:r w:rsidR="00564124">
              <w:rPr>
                <w:noProof/>
              </w:rPr>
              <w:t>23</w:t>
            </w:r>
            <w:r w:rsidRPr="00E5198D">
              <w:fldChar w:fldCharType="end"/>
            </w:r>
          </w:p>
        </w:tc>
      </w:tr>
      <w:tr w:rsidR="00273815" w:rsidRPr="00E5198D" w14:paraId="15A6BC17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422C0A" w14:textId="77777777" w:rsidR="00273815" w:rsidRPr="00E5198D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A030FB" w14:textId="77777777" w:rsidR="00273815" w:rsidRPr="00E5198D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VLTP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83F39D" w14:textId="77777777" w:rsidR="00273815" w:rsidRPr="00E5198D" w:rsidRDefault="00273815" w:rsidP="00273815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2258D34" w14:textId="7B5E7BD4" w:rsidR="00273815" w:rsidRPr="00E5198D" w:rsidRDefault="00273815" w:rsidP="00273815">
            <w:pPr>
              <w:keepNext/>
              <w:spacing w:line="276" w:lineRule="auto"/>
              <w:jc w:val="center"/>
            </w:pPr>
            <w:r w:rsidRPr="00E5198D">
              <w:t xml:space="preserve">VLTP output in </w:t>
            </w:r>
            <w:r w:rsidRPr="00E5198D">
              <w:fldChar w:fldCharType="begin"/>
            </w:r>
            <w:r w:rsidRPr="00E5198D">
              <w:instrText xml:space="preserve"> REF _Ref219911705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564124" w:rsidRPr="00E5198D">
              <w:t xml:space="preserve">Table </w:t>
            </w:r>
            <w:r w:rsidR="00564124">
              <w:rPr>
                <w:noProof/>
              </w:rPr>
              <w:t>23</w:t>
            </w:r>
            <w:r w:rsidRPr="00E5198D">
              <w:fldChar w:fldCharType="end"/>
            </w:r>
          </w:p>
        </w:tc>
      </w:tr>
      <w:tr w:rsidR="00273815" w:rsidRPr="00E5198D" w14:paraId="286B3623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8A7AAC" w14:textId="77777777" w:rsidR="00273815" w:rsidRPr="00E5198D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90FACB" w14:textId="77777777" w:rsidR="00273815" w:rsidRPr="00E5198D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QTSP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F1FD35" w14:textId="77777777" w:rsidR="00273815" w:rsidRPr="00E5198D" w:rsidRDefault="00273815" w:rsidP="002738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D8BD4AF" w14:textId="1CCC49CB" w:rsidR="00273815" w:rsidRPr="00E5198D" w:rsidRDefault="00273815" w:rsidP="00273815">
            <w:pPr>
              <w:keepNext/>
              <w:spacing w:line="276" w:lineRule="auto"/>
              <w:jc w:val="center"/>
            </w:pPr>
            <w:r w:rsidRPr="00E5198D">
              <w:t xml:space="preserve">QTSP output in </w:t>
            </w:r>
            <w:r w:rsidRPr="00E5198D">
              <w:fldChar w:fldCharType="begin"/>
            </w:r>
            <w:r w:rsidRPr="00E5198D">
              <w:instrText xml:space="preserve"> REF _Ref219911705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564124" w:rsidRPr="00E5198D">
              <w:t xml:space="preserve">Table </w:t>
            </w:r>
            <w:r w:rsidR="00564124">
              <w:rPr>
                <w:noProof/>
              </w:rPr>
              <w:t>23</w:t>
            </w:r>
            <w:r w:rsidRPr="00E5198D">
              <w:fldChar w:fldCharType="end"/>
            </w:r>
          </w:p>
        </w:tc>
      </w:tr>
      <w:tr w:rsidR="004F2015" w:rsidRPr="00E5198D" w14:paraId="3C267926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089A3B" w14:textId="77777777" w:rsidR="004F2015" w:rsidRPr="00E5198D" w:rsidRDefault="004F2015" w:rsidP="004F20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Include test in QI request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11A825" w14:textId="77777777" w:rsidR="004F2015" w:rsidRPr="00E5198D" w:rsidRDefault="004F2015" w:rsidP="004F20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ITQR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6C5DB2" w14:textId="77777777" w:rsidR="004F2015" w:rsidRPr="00E5198D" w:rsidRDefault="004F2015" w:rsidP="004F20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9534FBA" w14:textId="71A8E853" w:rsidR="004F2015" w:rsidRPr="00E5198D" w:rsidRDefault="004F2015" w:rsidP="004F2015">
            <w:pPr>
              <w:keepNext/>
              <w:spacing w:line="276" w:lineRule="auto"/>
              <w:jc w:val="center"/>
            </w:pPr>
            <w:r w:rsidRPr="00E5198D">
              <w:t>Hardcode to 1</w:t>
            </w:r>
          </w:p>
        </w:tc>
      </w:tr>
      <w:tr w:rsidR="004F2015" w:rsidRPr="00E5198D" w14:paraId="30D1DC62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0273D5" w14:textId="77777777" w:rsidR="004F2015" w:rsidRPr="00E5198D" w:rsidRDefault="004F2015" w:rsidP="004F20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Print test on certificate of analysis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2281BB" w14:textId="77777777" w:rsidR="004F2015" w:rsidRPr="00E5198D" w:rsidRDefault="004F2015" w:rsidP="004F20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PTCA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D7A41E" w14:textId="77777777" w:rsidR="004F2015" w:rsidRPr="00E5198D" w:rsidRDefault="004F2015" w:rsidP="004F20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1C01427" w14:textId="42ECAC15" w:rsidR="004F2015" w:rsidRPr="00E5198D" w:rsidRDefault="004F2015" w:rsidP="004F2015">
            <w:pPr>
              <w:keepNext/>
              <w:spacing w:line="276" w:lineRule="auto"/>
              <w:jc w:val="center"/>
            </w:pPr>
            <w:r w:rsidRPr="00E5198D">
              <w:t>Hardcode to 1</w:t>
            </w:r>
          </w:p>
        </w:tc>
      </w:tr>
      <w:tr w:rsidR="004F2015" w:rsidRPr="00E5198D" w14:paraId="2D6E149E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0068A0" w14:textId="77777777" w:rsidR="004F2015" w:rsidRPr="00E5198D" w:rsidRDefault="004F2015" w:rsidP="004F20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Print test on specification document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BAB7D6" w14:textId="77777777" w:rsidR="004F2015" w:rsidRPr="00E5198D" w:rsidRDefault="004F2015" w:rsidP="004F20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PTSP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2B745E" w14:textId="77777777" w:rsidR="004F2015" w:rsidRPr="00E5198D" w:rsidRDefault="004F2015" w:rsidP="004F20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C1C1C15" w14:textId="6D325E42" w:rsidR="004F2015" w:rsidRPr="00E5198D" w:rsidRDefault="004F2015" w:rsidP="004F2015">
            <w:pPr>
              <w:keepNext/>
              <w:spacing w:line="276" w:lineRule="auto"/>
              <w:jc w:val="center"/>
            </w:pPr>
            <w:r w:rsidRPr="00E5198D">
              <w:t>Hardcode to 1</w:t>
            </w:r>
          </w:p>
        </w:tc>
      </w:tr>
      <w:tr w:rsidR="004F2015" w:rsidRPr="00E5198D" w14:paraId="16009CA3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19B3B5" w14:textId="77777777" w:rsidR="004F2015" w:rsidRPr="00E5198D" w:rsidRDefault="004F2015" w:rsidP="004F20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Print spec test values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101D71" w14:textId="77777777" w:rsidR="004F2015" w:rsidRPr="00E5198D" w:rsidRDefault="004F2015" w:rsidP="004F20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QPTT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464719" w14:textId="77777777" w:rsidR="004F2015" w:rsidRPr="00E5198D" w:rsidRDefault="004F2015" w:rsidP="004F20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0227C20" w14:textId="6690140F" w:rsidR="004F2015" w:rsidRPr="00E5198D" w:rsidRDefault="004F2015" w:rsidP="004F2015">
            <w:pPr>
              <w:keepNext/>
              <w:spacing w:line="276" w:lineRule="auto"/>
              <w:jc w:val="center"/>
            </w:pPr>
            <w:r w:rsidRPr="00E5198D">
              <w:t>Hardcode to 1</w:t>
            </w:r>
          </w:p>
        </w:tc>
      </w:tr>
      <w:tr w:rsidR="004F2015" w:rsidRPr="00E5198D" w14:paraId="7528FC2E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85D7DB" w14:textId="77777777" w:rsidR="004F2015" w:rsidRPr="00E5198D" w:rsidRDefault="004F2015" w:rsidP="004F20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Print result value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B6C0B5" w14:textId="77777777" w:rsidR="004F2015" w:rsidRPr="00E5198D" w:rsidRDefault="004F2015" w:rsidP="004F20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QPTR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0B928F" w14:textId="77777777" w:rsidR="004F2015" w:rsidRPr="00E5198D" w:rsidRDefault="004F2015" w:rsidP="004F20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E023145" w14:textId="02276F4A" w:rsidR="004F2015" w:rsidRPr="00E5198D" w:rsidRDefault="004F2015" w:rsidP="004F2015">
            <w:pPr>
              <w:keepNext/>
              <w:spacing w:line="276" w:lineRule="auto"/>
              <w:jc w:val="center"/>
            </w:pPr>
            <w:r w:rsidRPr="00E5198D">
              <w:t>Hardcode to 1</w:t>
            </w:r>
          </w:p>
        </w:tc>
      </w:tr>
      <w:tr w:rsidR="00273815" w:rsidRPr="00E5198D" w14:paraId="6C91B224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5F61EE" w14:textId="77777777" w:rsidR="00273815" w:rsidRPr="00E5198D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Specification approval basis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3CAC9F" w14:textId="77777777" w:rsidR="00273815" w:rsidRPr="00E5198D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QPLN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B71C58" w14:textId="77777777" w:rsidR="00273815" w:rsidRPr="00E5198D" w:rsidRDefault="00273815" w:rsidP="002738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9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BC70183" w14:textId="5BF4D0C3" w:rsidR="00273815" w:rsidRPr="00E5198D" w:rsidRDefault="00273815" w:rsidP="00273815">
            <w:pPr>
              <w:keepNext/>
              <w:spacing w:line="276" w:lineRule="auto"/>
              <w:jc w:val="center"/>
            </w:pPr>
            <w:r w:rsidRPr="00E5198D">
              <w:t xml:space="preserve">QPLN output in </w:t>
            </w:r>
            <w:r w:rsidRPr="00E5198D">
              <w:fldChar w:fldCharType="begin"/>
            </w:r>
            <w:r w:rsidRPr="00E5198D">
              <w:instrText xml:space="preserve"> REF _Ref219911705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564124" w:rsidRPr="00E5198D">
              <w:t xml:space="preserve">Table </w:t>
            </w:r>
            <w:r w:rsidR="00564124">
              <w:rPr>
                <w:noProof/>
              </w:rPr>
              <w:t>23</w:t>
            </w:r>
            <w:r w:rsidRPr="00E5198D">
              <w:fldChar w:fldCharType="end"/>
            </w:r>
          </w:p>
        </w:tc>
      </w:tr>
    </w:tbl>
    <w:p w14:paraId="2C6BF339" w14:textId="0DDCD361" w:rsidR="0087328F" w:rsidRPr="00E5198D" w:rsidRDefault="0087328F" w:rsidP="0087328F">
      <w:pPr>
        <w:pStyle w:val="Caption"/>
      </w:pPr>
      <w:r w:rsidRPr="00E5198D">
        <w:t xml:space="preserve">Table </w:t>
      </w:r>
      <w:r w:rsidR="00164B45">
        <w:fldChar w:fldCharType="begin"/>
      </w:r>
      <w:r w:rsidR="00164B45">
        <w:instrText xml:space="preserve"> SEQ Table \* ARABIC </w:instrText>
      </w:r>
      <w:r w:rsidR="00164B45">
        <w:fldChar w:fldCharType="separate"/>
      </w:r>
      <w:r w:rsidR="00564124">
        <w:rPr>
          <w:noProof/>
        </w:rPr>
        <w:t>24</w:t>
      </w:r>
      <w:r w:rsidR="00164B45">
        <w:fldChar w:fldCharType="end"/>
      </w:r>
      <w:r w:rsidRPr="00E5198D">
        <w:t>: Adding specification tests relating to the pack item specification.</w:t>
      </w:r>
    </w:p>
    <w:p w14:paraId="0FEBC99D" w14:textId="5D5812F1" w:rsidR="0087328F" w:rsidRPr="00E5198D" w:rsidRDefault="00FD73D5" w:rsidP="0087328F">
      <w:pPr>
        <w:rPr>
          <w:lang w:val="en-GB" w:eastAsia="en-US"/>
        </w:rPr>
      </w:pPr>
      <w:r w:rsidRPr="00E5198D">
        <w:rPr>
          <w:lang w:val="en-GB" w:eastAsia="en-US"/>
        </w:rPr>
        <w:t>Weight check needs to be added to the pack specification for each of the outputs from</w:t>
      </w:r>
      <w:r w:rsidR="0004668F" w:rsidRPr="00E5198D">
        <w:rPr>
          <w:lang w:val="en-GB" w:eastAsia="en-US"/>
        </w:rPr>
        <w:t xml:space="preserve"> </w:t>
      </w:r>
      <w:r w:rsidR="0004668F" w:rsidRPr="00E5198D">
        <w:rPr>
          <w:lang w:val="en-GB" w:eastAsia="en-US"/>
        </w:rPr>
        <w:fldChar w:fldCharType="begin"/>
      </w:r>
      <w:r w:rsidR="0004668F" w:rsidRPr="00E5198D">
        <w:rPr>
          <w:lang w:val="en-GB" w:eastAsia="en-US"/>
        </w:rPr>
        <w:instrText xml:space="preserve"> REF _Ref219911705 \h </w:instrText>
      </w:r>
      <w:r w:rsidR="006D3C3F" w:rsidRPr="00E5198D">
        <w:rPr>
          <w:lang w:val="en-GB" w:eastAsia="en-US"/>
        </w:rPr>
        <w:instrText xml:space="preserve"> \* MERGEFORMAT </w:instrText>
      </w:r>
      <w:r w:rsidR="0004668F" w:rsidRPr="00E5198D">
        <w:rPr>
          <w:lang w:val="en-GB" w:eastAsia="en-US"/>
        </w:rPr>
      </w:r>
      <w:r w:rsidR="0004668F" w:rsidRPr="00E5198D">
        <w:rPr>
          <w:lang w:val="en-GB" w:eastAsia="en-US"/>
        </w:rPr>
        <w:fldChar w:fldCharType="separate"/>
      </w:r>
      <w:r w:rsidR="00564124" w:rsidRPr="00E5198D">
        <w:t xml:space="preserve">Table </w:t>
      </w:r>
      <w:r w:rsidR="00564124">
        <w:rPr>
          <w:noProof/>
        </w:rPr>
        <w:t>23</w:t>
      </w:r>
      <w:r w:rsidR="0004668F" w:rsidRPr="00E5198D">
        <w:rPr>
          <w:lang w:val="en-GB" w:eastAsia="en-US"/>
        </w:rPr>
        <w:fldChar w:fldCharType="end"/>
      </w:r>
      <w:r w:rsidR="0087328F" w:rsidRPr="00E5198D">
        <w:rPr>
          <w:lang w:val="en-GB" w:eastAsia="en-US"/>
        </w:rPr>
        <w:t>.</w:t>
      </w:r>
    </w:p>
    <w:p w14:paraId="522D9FB0" w14:textId="79D26FD0" w:rsidR="004A68E1" w:rsidRPr="00E5198D" w:rsidRDefault="004A68E1" w:rsidP="004A68E1">
      <w:pPr>
        <w:pStyle w:val="6aH6"/>
      </w:pPr>
      <w:r w:rsidRPr="00E5198D">
        <w:t xml:space="preserve">Step </w:t>
      </w:r>
      <w:r w:rsidR="00B73095" w:rsidRPr="00E5198D">
        <w:t>0</w:t>
      </w:r>
      <w:r w:rsidR="00DB47EC" w:rsidRPr="00E5198D">
        <w:t>4</w:t>
      </w:r>
      <w:r w:rsidR="00B73095" w:rsidRPr="00E5198D">
        <w:t>. 03. 0</w:t>
      </w:r>
      <w:r w:rsidR="006606EE" w:rsidRPr="00E5198D">
        <w:t>2</w:t>
      </w:r>
      <w:r w:rsidR="00B73095" w:rsidRPr="00E5198D">
        <w:t xml:space="preserve">. </w:t>
      </w:r>
      <w:r w:rsidRPr="00E5198D">
        <w:t xml:space="preserve">In the event production line on </w:t>
      </w:r>
      <w:r w:rsidRPr="00E5198D">
        <w:fldChar w:fldCharType="begin"/>
      </w:r>
      <w:r w:rsidRPr="00E5198D">
        <w:instrText xml:space="preserve"> REF _Ref218871043 \h  \* MERGEFORMAT </w:instrText>
      </w:r>
      <w:r w:rsidRPr="00E5198D">
        <w:fldChar w:fldCharType="separate"/>
      </w:r>
      <w:r w:rsidR="00564124">
        <w:t xml:space="preserve">Table </w:t>
      </w:r>
      <w:r w:rsidR="00564124">
        <w:rPr>
          <w:noProof/>
        </w:rPr>
        <w:t>11</w:t>
      </w:r>
      <w:r w:rsidRPr="00E5198D">
        <w:fldChar w:fldCharType="end"/>
      </w:r>
      <w:r w:rsidRPr="00E5198D">
        <w:t xml:space="preserve"> consist of </w:t>
      </w:r>
      <w:r w:rsidR="00E07683" w:rsidRPr="00E5198D">
        <w:t>a value containing</w:t>
      </w:r>
      <w:r w:rsidRPr="00E5198D">
        <w:t xml:space="preserve"> IBC (i.e. </w:t>
      </w:r>
      <w:r w:rsidR="00E07683" w:rsidRPr="00E5198D">
        <w:t>IBC</w:t>
      </w:r>
      <w:r w:rsidRPr="00E5198D">
        <w:t xml:space="preserve">, </w:t>
      </w:r>
      <w:r w:rsidR="00E07683" w:rsidRPr="00E5198D">
        <w:t>U4_IBC</w:t>
      </w:r>
      <w:r w:rsidRPr="00E5198D">
        <w:t>).</w:t>
      </w:r>
    </w:p>
    <w:p w14:paraId="78FAD1E6" w14:textId="67D9B4E7" w:rsidR="00E07683" w:rsidRPr="00E5198D" w:rsidRDefault="00E07683" w:rsidP="00E07683">
      <w:pPr>
        <w:pStyle w:val="7aH7"/>
      </w:pPr>
      <w:r w:rsidRPr="00E5198D">
        <w:t xml:space="preserve">Step </w:t>
      </w:r>
      <w:r w:rsidR="00B73095" w:rsidRPr="00E5198D">
        <w:t>0</w:t>
      </w:r>
      <w:r w:rsidR="00DB47EC" w:rsidRPr="00E5198D">
        <w:t>4</w:t>
      </w:r>
      <w:r w:rsidR="00B73095" w:rsidRPr="00E5198D">
        <w:t>. 03. 0</w:t>
      </w:r>
      <w:r w:rsidR="006606EE" w:rsidRPr="00E5198D">
        <w:t>2</w:t>
      </w:r>
      <w:r w:rsidR="00B73095" w:rsidRPr="00E5198D">
        <w:t xml:space="preserve">. </w:t>
      </w:r>
      <w:r w:rsidR="00E75CB1" w:rsidRPr="00E5198D">
        <w:t xml:space="preserve">01. </w:t>
      </w:r>
      <w:r w:rsidRPr="00E5198D">
        <w:t>Add density against the pack code</w:t>
      </w:r>
    </w:p>
    <w:p w14:paraId="49535AB7" w14:textId="77777777" w:rsidR="00E07683" w:rsidRPr="00E5198D" w:rsidRDefault="00E07683" w:rsidP="00E07683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API: MMS015MI</w:t>
      </w:r>
    </w:p>
    <w:p w14:paraId="1DCC098E" w14:textId="77777777" w:rsidR="00E07683" w:rsidRPr="00E5198D" w:rsidRDefault="00E07683" w:rsidP="00E07683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Transaction: Add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E07683" w:rsidRPr="00E5198D" w14:paraId="63292D66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9755B7" w14:textId="77777777" w:rsidR="00E07683" w:rsidRPr="00E5198D" w:rsidRDefault="00E07683" w:rsidP="007439C6">
            <w:pPr>
              <w:pStyle w:val="ListParagraph"/>
              <w:spacing w:line="276" w:lineRule="auto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C0321C" w14:textId="77777777" w:rsidR="00E07683" w:rsidRPr="00E5198D" w:rsidRDefault="00E07683" w:rsidP="007439C6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4F33D7" w14:textId="77777777" w:rsidR="00E07683" w:rsidRPr="00E5198D" w:rsidRDefault="00E07683" w:rsidP="007439C6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C848683" w14:textId="77777777" w:rsidR="00E07683" w:rsidRPr="00E5198D" w:rsidRDefault="00E07683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E07683" w:rsidRPr="00E5198D" w14:paraId="78D6D1D3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BF8BC7" w14:textId="77777777" w:rsidR="00E07683" w:rsidRPr="00E5198D" w:rsidRDefault="00E07683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623671" w14:textId="77777777" w:rsidR="00E07683" w:rsidRPr="00E5198D" w:rsidRDefault="00E07683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CF957E" w14:textId="77777777" w:rsidR="00E07683" w:rsidRPr="00E5198D" w:rsidRDefault="00E07683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153224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8A6FA23" w14:textId="06CB8A45" w:rsidR="00E07683" w:rsidRPr="00E5198D" w:rsidRDefault="00496826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t>PMPRNO in MPDMAT table</w:t>
            </w:r>
          </w:p>
        </w:tc>
      </w:tr>
      <w:tr w:rsidR="00496826" w:rsidRPr="00E5198D" w14:paraId="37452ECE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3C85EF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Alternate U/M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EB0C74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AUTP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495D76" w14:textId="77777777" w:rsidR="00496826" w:rsidRPr="00E5198D" w:rsidRDefault="00496826" w:rsidP="0049682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D934EDD" w14:textId="016300ED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t>Maintain this as a configurable property field so it can be updated or amended as required</w:t>
            </w:r>
          </w:p>
        </w:tc>
      </w:tr>
      <w:tr w:rsidR="00496826" w:rsidRPr="00E5198D" w14:paraId="5EF1F3A0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21695A" w14:textId="77777777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lastRenderedPageBreak/>
              <w:t>Alternate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D39DB4" w14:textId="77777777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t>ALUN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55CD8C" w14:textId="77777777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t>KG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3BB2E75" w14:textId="501624E3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t>Maintain this as a configurable property field so it can be updated or amended as required</w:t>
            </w:r>
          </w:p>
        </w:tc>
      </w:tr>
      <w:tr w:rsidR="00496826" w:rsidRPr="00E5198D" w14:paraId="60E6667C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1C3904" w14:textId="77777777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t>Number of decimal places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C3F38A" w14:textId="77777777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t>DCCD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62F1F7" w14:textId="243E92F8" w:rsidR="00496826" w:rsidRPr="00E5198D" w:rsidRDefault="0058008A" w:rsidP="00496826">
            <w:pPr>
              <w:keepNext/>
              <w:spacing w:line="276" w:lineRule="auto"/>
              <w:jc w:val="center"/>
            </w:pPr>
            <w:r w:rsidRPr="008C1372">
              <w:t>2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2E972D0" w14:textId="077C3B54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t>Maintain this as a configurable property field so it can be updated or amended as required</w:t>
            </w:r>
          </w:p>
        </w:tc>
      </w:tr>
      <w:tr w:rsidR="00E07683" w:rsidRPr="00E5198D" w14:paraId="076C19CB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F6837C" w14:textId="77777777" w:rsidR="00E07683" w:rsidRPr="00E5198D" w:rsidRDefault="00E07683" w:rsidP="007439C6">
            <w:pPr>
              <w:keepNext/>
              <w:spacing w:line="276" w:lineRule="auto"/>
              <w:jc w:val="center"/>
            </w:pPr>
            <w:r w:rsidRPr="00E5198D">
              <w:t>Conversion factor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1ED6C1" w14:textId="77777777" w:rsidR="00E07683" w:rsidRPr="00E5198D" w:rsidRDefault="00E07683" w:rsidP="007439C6">
            <w:pPr>
              <w:keepNext/>
              <w:spacing w:line="276" w:lineRule="auto"/>
              <w:jc w:val="center"/>
            </w:pPr>
            <w:r w:rsidRPr="00E5198D">
              <w:t>COFA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21987C" w14:textId="1AC9895F" w:rsidR="00E07683" w:rsidRPr="00E5198D" w:rsidRDefault="00E07683" w:rsidP="007439C6">
            <w:pPr>
              <w:keepNext/>
              <w:spacing w:line="276" w:lineRule="auto"/>
              <w:jc w:val="center"/>
            </w:pPr>
            <w:r w:rsidRPr="00E5198D">
              <w:t>1</w:t>
            </w:r>
            <w:r w:rsidR="00E606D3" w:rsidRPr="00E5198D">
              <w:t>.032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6E3ACE2" w14:textId="2CFFCF2B" w:rsidR="00E07683" w:rsidRPr="00E5198D" w:rsidRDefault="00E07683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lang w:val="en-GB" w:eastAsia="en-US"/>
              </w:rPr>
              <w:t xml:space="preserve">Conversion factor (COFA) on </w:t>
            </w:r>
            <w:r w:rsidRPr="00E5198D">
              <w:rPr>
                <w:lang w:val="en-GB" w:eastAsia="en-US"/>
              </w:rPr>
              <w:fldChar w:fldCharType="begin"/>
            </w:r>
            <w:r w:rsidRPr="00E5198D">
              <w:rPr>
                <w:lang w:val="en-GB" w:eastAsia="en-US"/>
              </w:rPr>
              <w:instrText xml:space="preserve"> REF _Ref215495955 \h </w:instrText>
            </w:r>
            <w:r w:rsidR="001029D5" w:rsidRPr="00E5198D">
              <w:rPr>
                <w:lang w:val="en-GB" w:eastAsia="en-US"/>
              </w:rPr>
              <w:instrText xml:space="preserve"> \* MERGEFORMAT </w:instrText>
            </w:r>
            <w:r w:rsidRPr="00E5198D">
              <w:rPr>
                <w:lang w:val="en-GB" w:eastAsia="en-US"/>
              </w:rPr>
            </w:r>
            <w:r w:rsidRPr="00E5198D">
              <w:rPr>
                <w:lang w:val="en-GB" w:eastAsia="en-US"/>
              </w:rPr>
              <w:fldChar w:fldCharType="separate"/>
            </w:r>
            <w:r w:rsidR="00564124">
              <w:t xml:space="preserve">Table </w:t>
            </w:r>
            <w:r w:rsidR="00564124">
              <w:rPr>
                <w:noProof/>
              </w:rPr>
              <w:t>9</w:t>
            </w:r>
            <w:r w:rsidRPr="00E5198D">
              <w:rPr>
                <w:lang w:val="en-GB" w:eastAsia="en-US"/>
              </w:rPr>
              <w:fldChar w:fldCharType="end"/>
            </w:r>
            <w:r w:rsidRPr="00E5198D">
              <w:rPr>
                <w:lang w:val="en-GB" w:eastAsia="en-US"/>
              </w:rPr>
              <w:t xml:space="preserve"> </w:t>
            </w:r>
          </w:p>
        </w:tc>
      </w:tr>
      <w:tr w:rsidR="00E07683" w:rsidRPr="00E5198D" w14:paraId="7E11D0C4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26435B" w14:textId="77777777" w:rsidR="00E07683" w:rsidRPr="00E5198D" w:rsidRDefault="00E07683" w:rsidP="007439C6">
            <w:pPr>
              <w:keepNext/>
              <w:spacing w:line="276" w:lineRule="auto"/>
              <w:jc w:val="center"/>
            </w:pPr>
            <w:r w:rsidRPr="00E5198D">
              <w:t>Conversion form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F2E642" w14:textId="77777777" w:rsidR="00E07683" w:rsidRPr="00E5198D" w:rsidRDefault="00E07683" w:rsidP="007439C6">
            <w:pPr>
              <w:keepNext/>
              <w:spacing w:line="276" w:lineRule="auto"/>
              <w:jc w:val="center"/>
            </w:pPr>
            <w:r w:rsidRPr="00E5198D">
              <w:t>DMCF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78308B" w14:textId="77777777" w:rsidR="00E07683" w:rsidRPr="00E5198D" w:rsidRDefault="00E07683" w:rsidP="007439C6">
            <w:pPr>
              <w:keepNext/>
              <w:spacing w:line="276" w:lineRule="auto"/>
              <w:jc w:val="center"/>
            </w:pPr>
            <w:r w:rsidRPr="00E5198D">
              <w:t>2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DEB11AC" w14:textId="63481C46" w:rsidR="00E07683" w:rsidRPr="00E5198D" w:rsidRDefault="00E07683" w:rsidP="007439C6">
            <w:pPr>
              <w:keepNext/>
              <w:spacing w:line="276" w:lineRule="auto"/>
              <w:jc w:val="center"/>
            </w:pPr>
            <w:r w:rsidRPr="00E5198D">
              <w:t xml:space="preserve">Output from </w:t>
            </w:r>
            <w:r w:rsidRPr="00E5198D">
              <w:fldChar w:fldCharType="begin"/>
            </w:r>
            <w:r w:rsidRPr="00E5198D">
              <w:instrText xml:space="preserve"> REF _Ref215495955 \h </w:instrText>
            </w:r>
            <w:r w:rsidR="001029D5" w:rsidRPr="00E5198D">
              <w:instrText xml:space="preserve"> \* MERGEFORMAT </w:instrText>
            </w:r>
            <w:r w:rsidRPr="00E5198D">
              <w:fldChar w:fldCharType="separate"/>
            </w:r>
            <w:r w:rsidR="00564124">
              <w:t xml:space="preserve">Table </w:t>
            </w:r>
            <w:r w:rsidR="00564124">
              <w:rPr>
                <w:noProof/>
              </w:rPr>
              <w:t>9</w:t>
            </w:r>
            <w:r w:rsidRPr="00E5198D">
              <w:fldChar w:fldCharType="end"/>
            </w:r>
          </w:p>
        </w:tc>
      </w:tr>
      <w:tr w:rsidR="00E07683" w:rsidRPr="00E5198D" w14:paraId="4A6A049E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82F4E1" w14:textId="77777777" w:rsidR="00E07683" w:rsidRPr="00E5198D" w:rsidRDefault="00E07683" w:rsidP="007439C6">
            <w:pPr>
              <w:keepNext/>
              <w:spacing w:line="276" w:lineRule="auto"/>
              <w:jc w:val="center"/>
            </w:pPr>
            <w:r w:rsidRPr="00E5198D">
              <w:t>Standard U/M - Manufacturing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F91104" w14:textId="77777777" w:rsidR="00E07683" w:rsidRPr="00E5198D" w:rsidRDefault="00E07683" w:rsidP="007439C6">
            <w:pPr>
              <w:keepNext/>
              <w:spacing w:line="276" w:lineRule="auto"/>
              <w:jc w:val="center"/>
            </w:pPr>
            <w:r w:rsidRPr="00E5198D">
              <w:t>AUS3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0E7F8C" w14:textId="77777777" w:rsidR="00E07683" w:rsidRPr="00E5198D" w:rsidRDefault="00E07683" w:rsidP="007439C6">
            <w:pPr>
              <w:keepNext/>
              <w:spacing w:line="276" w:lineRule="auto"/>
              <w:jc w:val="center"/>
            </w:pPr>
            <w:r w:rsidRPr="00E5198D"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3400770" w14:textId="1230179D" w:rsidR="00E07683" w:rsidRPr="00E5198D" w:rsidRDefault="00496826" w:rsidP="007439C6">
            <w:pPr>
              <w:keepNext/>
              <w:spacing w:line="276" w:lineRule="auto"/>
              <w:jc w:val="center"/>
            </w:pPr>
            <w:r w:rsidRPr="00E5198D">
              <w:t>Maintain this as a configurable property field so it can be updated or amended as required</w:t>
            </w:r>
          </w:p>
        </w:tc>
      </w:tr>
    </w:tbl>
    <w:p w14:paraId="603FEC54" w14:textId="120FFF53" w:rsidR="00E07683" w:rsidRDefault="00E07683" w:rsidP="00E07683">
      <w:pPr>
        <w:pStyle w:val="Caption"/>
      </w:pPr>
      <w:r w:rsidRPr="00E5198D">
        <w:t xml:space="preserve">Table </w:t>
      </w:r>
      <w:r w:rsidR="00164B45">
        <w:fldChar w:fldCharType="begin"/>
      </w:r>
      <w:r w:rsidR="00164B45">
        <w:instrText xml:space="preserve"> SEQ Table \* ARABIC </w:instrText>
      </w:r>
      <w:r w:rsidR="00164B45">
        <w:fldChar w:fldCharType="separate"/>
      </w:r>
      <w:r w:rsidR="00564124">
        <w:rPr>
          <w:noProof/>
        </w:rPr>
        <w:t>25</w:t>
      </w:r>
      <w:r w:rsidR="00164B45">
        <w:fldChar w:fldCharType="end"/>
      </w:r>
      <w:r w:rsidRPr="00E5198D">
        <w:t>: Inputs to add unit of measure conversion between Kilograms and Liters against pack item.</w:t>
      </w:r>
    </w:p>
    <w:p w14:paraId="5060379B" w14:textId="1CCA3668" w:rsidR="00B62FBE" w:rsidRPr="00700F2B" w:rsidRDefault="00B62FBE" w:rsidP="00B62FBE">
      <w:pPr>
        <w:rPr>
          <w:highlight w:val="yellow"/>
          <w:lang w:val="en-GB" w:eastAsia="en-US"/>
        </w:rPr>
      </w:pPr>
      <w:r w:rsidRPr="00700F2B">
        <w:rPr>
          <w:highlight w:val="yellow"/>
          <w:lang w:val="en-GB" w:eastAsia="en-US"/>
        </w:rPr>
        <w:t xml:space="preserve">In the event </w:t>
      </w:r>
      <w:r w:rsidRPr="00700F2B">
        <w:rPr>
          <w:highlight w:val="yellow"/>
        </w:rPr>
        <w:t>Step 04. 03. 0</w:t>
      </w:r>
      <w:r>
        <w:rPr>
          <w:highlight w:val="yellow"/>
        </w:rPr>
        <w:t>2</w:t>
      </w:r>
      <w:r w:rsidRPr="00700F2B">
        <w:rPr>
          <w:highlight w:val="yellow"/>
        </w:rPr>
        <w:t>. 0</w:t>
      </w:r>
      <w:r>
        <w:rPr>
          <w:highlight w:val="yellow"/>
        </w:rPr>
        <w:t>1</w:t>
      </w:r>
      <w:r w:rsidRPr="00700F2B">
        <w:rPr>
          <w:highlight w:val="yellow"/>
        </w:rPr>
        <w:t>. fails due to an existing record, proceed to Step 04. 03. 0</w:t>
      </w:r>
      <w:r w:rsidR="00856DCB">
        <w:rPr>
          <w:highlight w:val="yellow"/>
        </w:rPr>
        <w:t>2. 02</w:t>
      </w:r>
      <w:r w:rsidRPr="00700F2B">
        <w:rPr>
          <w:highlight w:val="yellow"/>
        </w:rPr>
        <w:t>., else proceed to Step 04. 03. 0</w:t>
      </w:r>
      <w:r w:rsidR="006A5A48">
        <w:rPr>
          <w:highlight w:val="yellow"/>
        </w:rPr>
        <w:t>2</w:t>
      </w:r>
      <w:r w:rsidRPr="00700F2B">
        <w:rPr>
          <w:highlight w:val="yellow"/>
        </w:rPr>
        <w:t>. 0</w:t>
      </w:r>
      <w:r w:rsidR="006A5A48">
        <w:rPr>
          <w:highlight w:val="yellow"/>
        </w:rPr>
        <w:t>3</w:t>
      </w:r>
      <w:r w:rsidRPr="00700F2B">
        <w:rPr>
          <w:highlight w:val="yellow"/>
        </w:rPr>
        <w:t>..</w:t>
      </w:r>
    </w:p>
    <w:p w14:paraId="16421059" w14:textId="33C7C0A2" w:rsidR="00B62FBE" w:rsidRPr="00700F2B" w:rsidRDefault="00B62FBE" w:rsidP="00B62FBE">
      <w:pPr>
        <w:pStyle w:val="5aH5"/>
        <w:rPr>
          <w:highlight w:val="yellow"/>
        </w:rPr>
      </w:pPr>
      <w:r w:rsidRPr="00700F2B">
        <w:rPr>
          <w:highlight w:val="yellow"/>
        </w:rPr>
        <w:t>Step 04. 03. 0</w:t>
      </w:r>
      <w:r w:rsidR="00856DCB">
        <w:rPr>
          <w:highlight w:val="yellow"/>
        </w:rPr>
        <w:t>2. 02</w:t>
      </w:r>
      <w:r w:rsidRPr="00700F2B">
        <w:rPr>
          <w:highlight w:val="yellow"/>
        </w:rPr>
        <w:t>.: Updating density against recipe code.</w:t>
      </w:r>
    </w:p>
    <w:p w14:paraId="7F79F467" w14:textId="77777777" w:rsidR="00B62FBE" w:rsidRPr="00700F2B" w:rsidRDefault="00B62FBE" w:rsidP="00B62FBE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  <w:rPr>
          <w:highlight w:val="yellow"/>
        </w:rPr>
      </w:pPr>
      <w:r w:rsidRPr="00700F2B">
        <w:rPr>
          <w:rFonts w:eastAsia="Times New Roman" w:cs="Calibri"/>
          <w:b/>
          <w:bCs/>
          <w:color w:val="000000"/>
          <w:szCs w:val="24"/>
          <w:highlight w:val="yellow"/>
          <w:lang w:eastAsia="en-GB"/>
        </w:rPr>
        <w:t>API: MMS015MI</w:t>
      </w:r>
    </w:p>
    <w:p w14:paraId="04A21DF7" w14:textId="77777777" w:rsidR="00B62FBE" w:rsidRPr="00700F2B" w:rsidRDefault="00B62FBE" w:rsidP="00B62FBE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highlight w:val="yellow"/>
          <w:lang w:val="en-GB"/>
        </w:rPr>
      </w:pPr>
      <w:r w:rsidRPr="00700F2B">
        <w:rPr>
          <w:rFonts w:eastAsia="Times New Roman" w:cs="Calibri"/>
          <w:b/>
          <w:bCs/>
          <w:color w:val="000000"/>
          <w:szCs w:val="24"/>
          <w:highlight w:val="yellow"/>
          <w:lang w:eastAsia="en-GB"/>
        </w:rPr>
        <w:t>Transaction: Upd</w:t>
      </w:r>
    </w:p>
    <w:tbl>
      <w:tblPr>
        <w:tblW w:w="1009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7"/>
        <w:gridCol w:w="723"/>
        <w:gridCol w:w="839"/>
        <w:gridCol w:w="6538"/>
      </w:tblGrid>
      <w:tr w:rsidR="00B62FBE" w:rsidRPr="00700F2B" w14:paraId="70A3CBA9" w14:textId="77777777" w:rsidTr="006A5A48">
        <w:trPr>
          <w:trHeight w:val="1159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643AA9" w14:textId="77777777" w:rsidR="00B62FBE" w:rsidRPr="00700F2B" w:rsidRDefault="00B62FBE" w:rsidP="001C04C7">
            <w:pPr>
              <w:pStyle w:val="ListParagraph"/>
              <w:spacing w:line="276" w:lineRule="auto"/>
              <w:rPr>
                <w:highlight w:val="yellow"/>
              </w:rPr>
            </w:pPr>
            <w:r w:rsidRPr="00700F2B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Description</w:t>
            </w: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2B4C7F" w14:textId="77777777" w:rsidR="00B62FBE" w:rsidRPr="00700F2B" w:rsidRDefault="00B62FBE" w:rsidP="001C04C7">
            <w:pPr>
              <w:spacing w:line="276" w:lineRule="auto"/>
              <w:jc w:val="center"/>
              <w:rPr>
                <w:highlight w:val="yellow"/>
              </w:rPr>
            </w:pPr>
            <w:r w:rsidRPr="00700F2B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Field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227B94" w14:textId="77777777" w:rsidR="00B62FBE" w:rsidRPr="00700F2B" w:rsidRDefault="00B62FBE" w:rsidP="001C04C7">
            <w:pPr>
              <w:spacing w:line="276" w:lineRule="auto"/>
              <w:jc w:val="center"/>
              <w:rPr>
                <w:highlight w:val="yellow"/>
              </w:rPr>
            </w:pPr>
            <w:r w:rsidRPr="00700F2B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Test Value</w:t>
            </w:r>
          </w:p>
        </w:tc>
        <w:tc>
          <w:tcPr>
            <w:tcW w:w="6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FEBB5A1" w14:textId="77777777" w:rsidR="00B62FBE" w:rsidRPr="00700F2B" w:rsidRDefault="00B62FBE" w:rsidP="001C04C7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</w:pPr>
            <w:r w:rsidRPr="00700F2B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Extraction Method</w:t>
            </w:r>
          </w:p>
        </w:tc>
      </w:tr>
      <w:tr w:rsidR="00B62FBE" w:rsidRPr="00700F2B" w14:paraId="30B4CB1E" w14:textId="77777777" w:rsidTr="006A5A48">
        <w:trPr>
          <w:trHeight w:val="1159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C8FAFE" w14:textId="77777777" w:rsidR="00B62FBE" w:rsidRPr="00700F2B" w:rsidRDefault="00B62FBE" w:rsidP="001C04C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700F2B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Item number</w:t>
            </w: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51D1FD" w14:textId="77777777" w:rsidR="00B62FBE" w:rsidRPr="00700F2B" w:rsidRDefault="00B62FBE" w:rsidP="001C04C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700F2B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ITNO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F1D072" w14:textId="77777777" w:rsidR="00B62FBE" w:rsidRPr="00700F2B" w:rsidRDefault="00B62FBE" w:rsidP="001C04C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700F2B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153224</w:t>
            </w:r>
          </w:p>
        </w:tc>
        <w:tc>
          <w:tcPr>
            <w:tcW w:w="6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FD670DF" w14:textId="77777777" w:rsidR="00B62FBE" w:rsidRPr="00700F2B" w:rsidRDefault="00B62FBE" w:rsidP="001C04C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700F2B">
              <w:rPr>
                <w:highlight w:val="yellow"/>
              </w:rPr>
              <w:t>PMPRNO in MPDMAT table</w:t>
            </w:r>
          </w:p>
        </w:tc>
      </w:tr>
      <w:tr w:rsidR="006A5A48" w:rsidRPr="00700F2B" w14:paraId="185F27F1" w14:textId="77777777" w:rsidTr="006A5A48">
        <w:trPr>
          <w:trHeight w:val="1159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E108E7" w14:textId="7A60438B" w:rsidR="006A5A48" w:rsidRPr="006A5A48" w:rsidRDefault="006A5A48" w:rsidP="006A5A4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6A5A4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Alternate U/M type</w:t>
            </w: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1F58F1" w14:textId="21488B72" w:rsidR="006A5A48" w:rsidRPr="006A5A48" w:rsidRDefault="006A5A48" w:rsidP="006A5A4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6A5A4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AUTP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A3D2EC" w14:textId="46B4E275" w:rsidR="006A5A48" w:rsidRPr="006A5A48" w:rsidRDefault="006A5A48" w:rsidP="006A5A4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6A5A48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1</w:t>
            </w:r>
          </w:p>
        </w:tc>
        <w:tc>
          <w:tcPr>
            <w:tcW w:w="6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EDF5225" w14:textId="2369DAD5" w:rsidR="006A5A48" w:rsidRPr="006A5A48" w:rsidRDefault="006A5A48" w:rsidP="006A5A48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6A5A48">
              <w:rPr>
                <w:highlight w:val="yellow"/>
              </w:rPr>
              <w:t>Maintain this as a configurable property field so it can be updated or amended as required</w:t>
            </w:r>
          </w:p>
        </w:tc>
      </w:tr>
      <w:tr w:rsidR="006A5A48" w:rsidRPr="00700F2B" w14:paraId="07FDFDD5" w14:textId="77777777" w:rsidTr="006A5A48">
        <w:trPr>
          <w:trHeight w:val="1159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8BFB81" w14:textId="395474A3" w:rsidR="006A5A48" w:rsidRPr="006A5A48" w:rsidRDefault="006A5A48" w:rsidP="006A5A4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6A5A48">
              <w:rPr>
                <w:highlight w:val="yellow"/>
              </w:rPr>
              <w:t>Alternate U/M</w:t>
            </w: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3C4B1F" w14:textId="69110A04" w:rsidR="006A5A48" w:rsidRPr="006A5A48" w:rsidRDefault="006A5A48" w:rsidP="006A5A4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6A5A48">
              <w:rPr>
                <w:highlight w:val="yellow"/>
              </w:rPr>
              <w:t>ALUN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1AB423" w14:textId="77FAA277" w:rsidR="006A5A48" w:rsidRPr="006A5A48" w:rsidRDefault="006A5A48" w:rsidP="006A5A4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6A5A48">
              <w:rPr>
                <w:highlight w:val="yellow"/>
              </w:rPr>
              <w:t>KG</w:t>
            </w:r>
          </w:p>
        </w:tc>
        <w:tc>
          <w:tcPr>
            <w:tcW w:w="6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57D6E52" w14:textId="2343D33B" w:rsidR="006A5A48" w:rsidRPr="006A5A48" w:rsidRDefault="006A5A48" w:rsidP="006A5A48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6A5A48">
              <w:rPr>
                <w:highlight w:val="yellow"/>
              </w:rPr>
              <w:t>Maintain this as a configurable property field so it can be updated or amended as required</w:t>
            </w:r>
          </w:p>
        </w:tc>
      </w:tr>
      <w:tr w:rsidR="006A5A48" w:rsidRPr="00700F2B" w14:paraId="3EA6F4C4" w14:textId="77777777" w:rsidTr="006A5A48">
        <w:trPr>
          <w:trHeight w:val="1159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FF9724" w14:textId="56105799" w:rsidR="006A5A48" w:rsidRPr="006A5A48" w:rsidRDefault="006A5A48" w:rsidP="006A5A48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6A5A48">
              <w:rPr>
                <w:highlight w:val="yellow"/>
              </w:rPr>
              <w:lastRenderedPageBreak/>
              <w:t>Number of decimal places</w:t>
            </w: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5613DA" w14:textId="544808CD" w:rsidR="006A5A48" w:rsidRPr="006A5A48" w:rsidRDefault="006A5A48" w:rsidP="006A5A48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6A5A48">
              <w:rPr>
                <w:highlight w:val="yellow"/>
              </w:rPr>
              <w:t>DCCD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444884" w14:textId="43C46419" w:rsidR="006A5A48" w:rsidRPr="006A5A48" w:rsidRDefault="006A5A48" w:rsidP="006A5A48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6A5A48">
              <w:rPr>
                <w:highlight w:val="yellow"/>
              </w:rPr>
              <w:t>2</w:t>
            </w:r>
          </w:p>
        </w:tc>
        <w:tc>
          <w:tcPr>
            <w:tcW w:w="6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49EE43D" w14:textId="348BF9E4" w:rsidR="006A5A48" w:rsidRPr="006A5A48" w:rsidRDefault="006A5A48" w:rsidP="006A5A48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6A5A48">
              <w:rPr>
                <w:highlight w:val="yellow"/>
              </w:rPr>
              <w:t>Maintain this as a configurable property field so it can be updated or amended as required</w:t>
            </w:r>
          </w:p>
        </w:tc>
      </w:tr>
      <w:tr w:rsidR="006A5A48" w:rsidRPr="00700F2B" w14:paraId="555DA3AB" w14:textId="77777777" w:rsidTr="006A5A48">
        <w:trPr>
          <w:trHeight w:val="1159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08DFAB" w14:textId="55AB2580" w:rsidR="006A5A48" w:rsidRPr="006A5A48" w:rsidRDefault="006A5A48" w:rsidP="006A5A48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6A5A48">
              <w:rPr>
                <w:highlight w:val="yellow"/>
              </w:rPr>
              <w:t>Conversion factor</w:t>
            </w: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795C24" w14:textId="6F1F55F7" w:rsidR="006A5A48" w:rsidRPr="006A5A48" w:rsidRDefault="006A5A48" w:rsidP="006A5A48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6A5A48">
              <w:rPr>
                <w:highlight w:val="yellow"/>
              </w:rPr>
              <w:t>COFA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D0B3AE" w14:textId="3384C974" w:rsidR="006A5A48" w:rsidRPr="006A5A48" w:rsidRDefault="006A5A48" w:rsidP="006A5A48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6A5A48">
              <w:rPr>
                <w:highlight w:val="yellow"/>
              </w:rPr>
              <w:t>1.032</w:t>
            </w:r>
          </w:p>
        </w:tc>
        <w:tc>
          <w:tcPr>
            <w:tcW w:w="6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88A1BEA" w14:textId="091C398D" w:rsidR="006A5A48" w:rsidRPr="006A5A48" w:rsidRDefault="006A5A48" w:rsidP="006A5A4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6A5A48">
              <w:rPr>
                <w:highlight w:val="yellow"/>
                <w:lang w:val="en-GB" w:eastAsia="en-US"/>
              </w:rPr>
              <w:t xml:space="preserve">Conversion factor (COFA) on </w:t>
            </w:r>
            <w:r w:rsidRPr="006A5A48">
              <w:rPr>
                <w:highlight w:val="yellow"/>
                <w:lang w:val="en-GB" w:eastAsia="en-US"/>
              </w:rPr>
              <w:fldChar w:fldCharType="begin"/>
            </w:r>
            <w:r w:rsidRPr="006A5A48">
              <w:rPr>
                <w:highlight w:val="yellow"/>
                <w:lang w:val="en-GB" w:eastAsia="en-US"/>
              </w:rPr>
              <w:instrText xml:space="preserve"> REF _Ref215495955 \h  \* MERGEFORMAT </w:instrText>
            </w:r>
            <w:r w:rsidRPr="006A5A48">
              <w:rPr>
                <w:highlight w:val="yellow"/>
                <w:lang w:val="en-GB" w:eastAsia="en-US"/>
              </w:rPr>
            </w:r>
            <w:r w:rsidRPr="006A5A48">
              <w:rPr>
                <w:highlight w:val="yellow"/>
                <w:lang w:val="en-GB" w:eastAsia="en-US"/>
              </w:rPr>
              <w:fldChar w:fldCharType="separate"/>
            </w:r>
            <w:r w:rsidR="00564124" w:rsidRPr="00564124">
              <w:rPr>
                <w:highlight w:val="yellow"/>
              </w:rPr>
              <w:t xml:space="preserve">Table </w:t>
            </w:r>
            <w:r w:rsidR="00564124" w:rsidRPr="00564124">
              <w:rPr>
                <w:noProof/>
                <w:highlight w:val="yellow"/>
              </w:rPr>
              <w:t>9</w:t>
            </w:r>
            <w:r w:rsidRPr="006A5A48">
              <w:rPr>
                <w:highlight w:val="yellow"/>
                <w:lang w:val="en-GB" w:eastAsia="en-US"/>
              </w:rPr>
              <w:fldChar w:fldCharType="end"/>
            </w:r>
            <w:r w:rsidRPr="006A5A48">
              <w:rPr>
                <w:highlight w:val="yellow"/>
                <w:lang w:val="en-GB" w:eastAsia="en-US"/>
              </w:rPr>
              <w:t xml:space="preserve"> </w:t>
            </w:r>
          </w:p>
        </w:tc>
      </w:tr>
      <w:tr w:rsidR="006A5A48" w:rsidRPr="00700F2B" w14:paraId="6DDD0297" w14:textId="77777777" w:rsidTr="006A5A48">
        <w:trPr>
          <w:trHeight w:val="1159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5CB1CA" w14:textId="556D194B" w:rsidR="006A5A48" w:rsidRPr="006A5A48" w:rsidRDefault="006A5A48" w:rsidP="006A5A48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6A5A48">
              <w:rPr>
                <w:highlight w:val="yellow"/>
              </w:rPr>
              <w:t>Conversion form</w:t>
            </w: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1D3D9D" w14:textId="4E51D764" w:rsidR="006A5A48" w:rsidRPr="006A5A48" w:rsidRDefault="006A5A48" w:rsidP="006A5A48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6A5A48">
              <w:rPr>
                <w:highlight w:val="yellow"/>
              </w:rPr>
              <w:t>DMCF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D1A8D2" w14:textId="6BF04DC3" w:rsidR="006A5A48" w:rsidRPr="006A5A48" w:rsidRDefault="006A5A48" w:rsidP="006A5A48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6A5A48">
              <w:rPr>
                <w:highlight w:val="yellow"/>
              </w:rPr>
              <w:t>2</w:t>
            </w:r>
          </w:p>
        </w:tc>
        <w:tc>
          <w:tcPr>
            <w:tcW w:w="6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D4652A2" w14:textId="381409DC" w:rsidR="006A5A48" w:rsidRPr="006A5A48" w:rsidRDefault="006A5A48" w:rsidP="006A5A48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6A5A48">
              <w:rPr>
                <w:highlight w:val="yellow"/>
              </w:rPr>
              <w:t xml:space="preserve">Output from </w:t>
            </w:r>
            <w:r w:rsidRPr="006A5A48">
              <w:rPr>
                <w:highlight w:val="yellow"/>
              </w:rPr>
              <w:fldChar w:fldCharType="begin"/>
            </w:r>
            <w:r w:rsidRPr="006A5A48">
              <w:rPr>
                <w:highlight w:val="yellow"/>
              </w:rPr>
              <w:instrText xml:space="preserve"> REF _Ref215495955 \h  \* MERGEFORMAT </w:instrText>
            </w:r>
            <w:r w:rsidRPr="006A5A48">
              <w:rPr>
                <w:highlight w:val="yellow"/>
              </w:rPr>
            </w:r>
            <w:r w:rsidRPr="006A5A48">
              <w:rPr>
                <w:highlight w:val="yellow"/>
              </w:rPr>
              <w:fldChar w:fldCharType="separate"/>
            </w:r>
            <w:r w:rsidR="00564124" w:rsidRPr="00564124">
              <w:rPr>
                <w:highlight w:val="yellow"/>
              </w:rPr>
              <w:t xml:space="preserve">Table </w:t>
            </w:r>
            <w:r w:rsidR="00564124" w:rsidRPr="00564124">
              <w:rPr>
                <w:noProof/>
                <w:highlight w:val="yellow"/>
              </w:rPr>
              <w:t>9</w:t>
            </w:r>
            <w:r w:rsidRPr="006A5A48">
              <w:rPr>
                <w:highlight w:val="yellow"/>
              </w:rPr>
              <w:fldChar w:fldCharType="end"/>
            </w:r>
          </w:p>
        </w:tc>
      </w:tr>
      <w:tr w:rsidR="006A5A48" w:rsidRPr="00700F2B" w14:paraId="7F42E64C" w14:textId="77777777" w:rsidTr="006A5A48">
        <w:trPr>
          <w:trHeight w:val="1159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B950B8" w14:textId="3DFB75B4" w:rsidR="006A5A48" w:rsidRPr="006A5A48" w:rsidRDefault="006A5A48" w:rsidP="006A5A48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6A5A48">
              <w:rPr>
                <w:highlight w:val="yellow"/>
              </w:rPr>
              <w:t>Standard U/M - Manufacturing</w:t>
            </w: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5A720B" w14:textId="7D5BA558" w:rsidR="006A5A48" w:rsidRPr="006A5A48" w:rsidRDefault="006A5A48" w:rsidP="006A5A48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6A5A48">
              <w:rPr>
                <w:highlight w:val="yellow"/>
              </w:rPr>
              <w:t>AUS3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D5E99C" w14:textId="04E184BD" w:rsidR="006A5A48" w:rsidRPr="006A5A48" w:rsidRDefault="006A5A48" w:rsidP="006A5A48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6A5A48">
              <w:rPr>
                <w:highlight w:val="yellow"/>
              </w:rPr>
              <w:t>1</w:t>
            </w:r>
          </w:p>
        </w:tc>
        <w:tc>
          <w:tcPr>
            <w:tcW w:w="6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B6FE8CE" w14:textId="5FE8FC4F" w:rsidR="006A5A48" w:rsidRPr="006A5A48" w:rsidRDefault="006A5A48" w:rsidP="006A5A48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6A5A48">
              <w:rPr>
                <w:highlight w:val="yellow"/>
              </w:rPr>
              <w:t>Maintain this as a configurable property field so it can be updated or amended as required</w:t>
            </w:r>
          </w:p>
        </w:tc>
      </w:tr>
    </w:tbl>
    <w:p w14:paraId="21799545" w14:textId="677B7698" w:rsidR="00B62FBE" w:rsidRPr="00B62FBE" w:rsidRDefault="00B62FBE" w:rsidP="00564124">
      <w:pPr>
        <w:pStyle w:val="Caption"/>
      </w:pPr>
      <w:r w:rsidRPr="00700F2B">
        <w:rPr>
          <w:highlight w:val="yellow"/>
        </w:rPr>
        <w:t xml:space="preserve">Table </w:t>
      </w:r>
      <w:r w:rsidRPr="00700F2B">
        <w:rPr>
          <w:highlight w:val="yellow"/>
        </w:rPr>
        <w:fldChar w:fldCharType="begin"/>
      </w:r>
      <w:r w:rsidRPr="00700F2B">
        <w:rPr>
          <w:highlight w:val="yellow"/>
        </w:rPr>
        <w:instrText xml:space="preserve"> SEQ Table \* ARABIC </w:instrText>
      </w:r>
      <w:r w:rsidRPr="00700F2B">
        <w:rPr>
          <w:highlight w:val="yellow"/>
        </w:rPr>
        <w:fldChar w:fldCharType="separate"/>
      </w:r>
      <w:r w:rsidR="00564124">
        <w:rPr>
          <w:noProof/>
          <w:highlight w:val="yellow"/>
        </w:rPr>
        <w:t>26</w:t>
      </w:r>
      <w:r w:rsidRPr="00700F2B">
        <w:rPr>
          <w:highlight w:val="yellow"/>
        </w:rPr>
        <w:fldChar w:fldCharType="end"/>
      </w:r>
      <w:r w:rsidRPr="00700F2B">
        <w:rPr>
          <w:highlight w:val="yellow"/>
        </w:rPr>
        <w:t>: Inputs to update unit of measure conversion between Kilograms and Liters</w:t>
      </w:r>
    </w:p>
    <w:p w14:paraId="2C2FDA8E" w14:textId="3472E1D6" w:rsidR="0034237C" w:rsidRPr="00E5198D" w:rsidRDefault="0034237C" w:rsidP="0034237C">
      <w:pPr>
        <w:pStyle w:val="7aH7"/>
      </w:pPr>
      <w:r w:rsidRPr="00E5198D">
        <w:t>Step 0</w:t>
      </w:r>
      <w:r w:rsidR="001D4D10" w:rsidRPr="00E5198D">
        <w:t>4</w:t>
      </w:r>
      <w:r w:rsidRPr="00E5198D">
        <w:t>. 03. 0</w:t>
      </w:r>
      <w:r w:rsidR="006606EE" w:rsidRPr="00E5198D">
        <w:t>2</w:t>
      </w:r>
      <w:r w:rsidRPr="00E5198D">
        <w:t>. 0</w:t>
      </w:r>
      <w:r w:rsidR="00502487">
        <w:t>3</w:t>
      </w:r>
      <w:r w:rsidRPr="00E5198D">
        <w:t>. Add a quality plan against the pack item</w:t>
      </w:r>
    </w:p>
    <w:p w14:paraId="42E031B5" w14:textId="77777777" w:rsidR="0034237C" w:rsidRPr="00E5198D" w:rsidRDefault="0034237C" w:rsidP="0034237C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API: QMS009MI</w:t>
      </w:r>
    </w:p>
    <w:p w14:paraId="2DDFC878" w14:textId="77777777" w:rsidR="0034237C" w:rsidRPr="00E5198D" w:rsidRDefault="0034237C" w:rsidP="0034237C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Transaction: AddQualityPlan</w:t>
      </w:r>
    </w:p>
    <w:tbl>
      <w:tblPr>
        <w:tblW w:w="1009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2"/>
        <w:gridCol w:w="762"/>
        <w:gridCol w:w="865"/>
        <w:gridCol w:w="7038"/>
      </w:tblGrid>
      <w:tr w:rsidR="0034237C" w:rsidRPr="00E5198D" w14:paraId="2D3AAC0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1A63A7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6E097B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6EB1CA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A760D6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34237C" w:rsidRPr="00E5198D" w14:paraId="0E65D257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E6BB3F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Quality plan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AA41E5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QLPN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AEB826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PACK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DB4800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34237C" w:rsidRPr="00E5198D" w14:paraId="2CEA0E88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430FC3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Item number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C09752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ITNO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7A2789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102757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4BB1A1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t>PMPRNO in MPDMAT table</w:t>
            </w:r>
          </w:p>
        </w:tc>
      </w:tr>
      <w:tr w:rsidR="0034237C" w:rsidRPr="00E5198D" w14:paraId="6373C0F0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3C5538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Description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9E1FB5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TX40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333ED7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102757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FEA103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t>PMPRNO in MPDMAT table</w:t>
            </w:r>
          </w:p>
        </w:tc>
      </w:tr>
      <w:tr w:rsidR="0034237C" w:rsidRPr="00E5198D" w14:paraId="35AD5192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BD90A6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Active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632BDE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ACTF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9684EB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75F7B9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370C4EB8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1F0DF4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Changing QI request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672129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QIMD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6FDB5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3F64D6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6DA452E2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34AEA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Adding test to QI req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1E07C6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QIAT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1D2A8A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F5FAD3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5B7DA07D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0C8709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Spec approval basis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A54380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QPLN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1B8089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1EC522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66E7B36F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82C4FB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QI req appr basis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CBCEC4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QPLT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C7F92A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AE906D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7D3D6821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DBA3AE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passed/passed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233BC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QAPP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BA0F66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ED936B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731CF682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D0A849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passed/failed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D4BA61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QAPF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FF0E7B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DB4619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7489C12E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29D9BB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passed/not tested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92A231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QAPN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6501A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FE1572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03F9375E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C4EAD5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passed/none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71E797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QAPE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CE4925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D9009C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39525A4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CDCAB2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failed/passed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E5D553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QAFP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358FA4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D47326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4D2E0C08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5E886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failed/failed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A47245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QAFF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C0B581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FFFA31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541D733E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906DC3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lastRenderedPageBreak/>
              <w:t>Approval failed/not tested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CFD066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QAFN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7A8496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3D5CCA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08DE12B8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DB04C4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failed/none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52949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QAFE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1C3AD4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09B128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50913E40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80BF63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not tested/passed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3B08B0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QANP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C92BF8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A88F61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43F6A32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0DF80F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not tested/passed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F25D5A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QANF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F3E996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54F98E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5E1BB202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DE4F48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not tested/not tested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9472DE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QANN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079634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19FD6A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11618F97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88E325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not tested/none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7EFC47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QANE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A0F09B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3B48B8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60AB5960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CE580A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none/passed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145CB7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QAEP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358D3B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77E57B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150FBF33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90B2D6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none/failed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2971F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QAEF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06E43C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6E85CB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0E7704AF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26C426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none/not tested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3F9742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QAEN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9A9451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38E35B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226733FB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FB7343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Lot auto-approval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8181F7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QLTA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63DC83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0F6A21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3C6E878C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41DC4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Spec auto-approval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AD780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QSPA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E34AC9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B8E679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63D5E98F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52ECA8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QI request auto-approval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4DF153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QIRA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2FE694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AD850B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6AF1B23F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6E08B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QI request level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5202D1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QRLV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42E2B1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FF872D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4923E09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50001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Manual QI req status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2141A8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QST1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E0C42B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D25C18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23B4DE1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6B8222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Default QI req as test at pre-ship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6C0933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TPS2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A9C1DE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7F4CDE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6225EDAD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B881C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Test freq basis for PO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587BD2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QIFR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932C49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16D63F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393247F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1BE7E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Replace PO QI request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9D6663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QIRP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6D9E09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549058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1592A9B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000AA6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Test freq basis for MO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A5716C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QIF1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FD2462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69B005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3CE578DD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860C6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Replace MO QI request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9792DB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QIPF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E9AC8F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8DAAFD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4FDCD3D9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5A7EAA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Create QI request on CO returns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BA2B6F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QCRF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20F579" w14:textId="1B68791D" w:rsidR="0034237C" w:rsidRPr="00E5198D" w:rsidRDefault="003F730F" w:rsidP="002334E9">
            <w:pPr>
              <w:spacing w:line="276" w:lineRule="auto"/>
              <w:jc w:val="center"/>
            </w:pPr>
            <w:r w:rsidRPr="0058008A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760CFB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083C9989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B7FD6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Copy QI request on new lot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823761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QCRO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937CF3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2D41A7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7F495D5D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DAC589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lastRenderedPageBreak/>
              <w:t>Auto-reinspection of lots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D8C50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QARE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0C6AFA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70B7D7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5FFDC2E2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8FA3B6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QI reinspection level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8843EC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QARL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A2A787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01A402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14292C03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2A2FFF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Reinspection generation basis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7FFF95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QARB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7CEEF0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E7580A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10F490CF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8A214C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Reinspection calculation date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2C088B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QARD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50B594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52DCFD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2879B96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63FFD6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Manual update of calculated test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5A75C8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QMTU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65469B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52970E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</w:tbl>
    <w:p w14:paraId="60CA3234" w14:textId="4AC16A84" w:rsidR="0034237C" w:rsidRPr="00E5198D" w:rsidRDefault="0034237C" w:rsidP="0034237C">
      <w:pPr>
        <w:pStyle w:val="Caption"/>
      </w:pPr>
      <w:r w:rsidRPr="00E5198D">
        <w:t xml:space="preserve">Table </w:t>
      </w:r>
      <w:r w:rsidR="00164B45">
        <w:fldChar w:fldCharType="begin"/>
      </w:r>
      <w:r w:rsidR="00164B45">
        <w:instrText xml:space="preserve"> SEQ Table \* ARABIC </w:instrText>
      </w:r>
      <w:r w:rsidR="00164B45">
        <w:fldChar w:fldCharType="separate"/>
      </w:r>
      <w:r w:rsidR="00564124">
        <w:rPr>
          <w:noProof/>
        </w:rPr>
        <w:t>27</w:t>
      </w:r>
      <w:r w:rsidR="00164B45">
        <w:fldChar w:fldCharType="end"/>
      </w:r>
      <w:r w:rsidRPr="00E5198D">
        <w:t>: Add a quality plan against the pack item.</w:t>
      </w:r>
    </w:p>
    <w:p w14:paraId="04CC0724" w14:textId="03BFE121" w:rsidR="00096587" w:rsidRPr="00E5198D" w:rsidRDefault="00E75CB1" w:rsidP="008016BD">
      <w:pPr>
        <w:pStyle w:val="7aH7"/>
      </w:pPr>
      <w:r w:rsidRPr="00E5198D">
        <w:t>Step 0</w:t>
      </w:r>
      <w:r w:rsidR="001D4D10" w:rsidRPr="00E5198D">
        <w:t>4</w:t>
      </w:r>
      <w:r w:rsidRPr="00E5198D">
        <w:t>. 03. 0</w:t>
      </w:r>
      <w:r w:rsidR="006606EE" w:rsidRPr="00E5198D">
        <w:t>2</w:t>
      </w:r>
      <w:r w:rsidRPr="00E5198D">
        <w:t>. 0</w:t>
      </w:r>
      <w:r w:rsidR="00502487">
        <w:t>4</w:t>
      </w:r>
      <w:r w:rsidRPr="00E5198D">
        <w:t xml:space="preserve">. </w:t>
      </w:r>
      <w:r w:rsidR="001429BE" w:rsidRPr="00E5198D">
        <w:t>Add specification h</w:t>
      </w:r>
      <w:r w:rsidR="003D25EA" w:rsidRPr="00E5198D">
        <w:t xml:space="preserve">eader to the </w:t>
      </w:r>
      <w:r w:rsidR="00096587" w:rsidRPr="00E5198D">
        <w:t>pack item</w:t>
      </w:r>
      <w:r w:rsidR="004277EF" w:rsidRPr="00E5198D">
        <w:t xml:space="preserve"> so that weight checks can be added</w:t>
      </w:r>
    </w:p>
    <w:p w14:paraId="223AB3E4" w14:textId="77777777" w:rsidR="00096587" w:rsidRPr="00E5198D" w:rsidRDefault="00096587" w:rsidP="00096587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API: QMS200MI</w:t>
      </w:r>
    </w:p>
    <w:p w14:paraId="4113F411" w14:textId="77777777" w:rsidR="00096587" w:rsidRPr="00E5198D" w:rsidRDefault="00096587" w:rsidP="00096587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Transaction: AddSpec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992"/>
        <w:gridCol w:w="1984"/>
        <w:gridCol w:w="5244"/>
      </w:tblGrid>
      <w:tr w:rsidR="00096587" w:rsidRPr="00E5198D" w14:paraId="18E202CA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86F988" w14:textId="77777777" w:rsidR="00096587" w:rsidRPr="00E5198D" w:rsidRDefault="00096587" w:rsidP="007E383F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1FA994" w14:textId="77777777" w:rsidR="00096587" w:rsidRPr="00E5198D" w:rsidRDefault="00096587" w:rsidP="007E383F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B95E11" w14:textId="77777777" w:rsidR="00096587" w:rsidRPr="00E5198D" w:rsidRDefault="00096587" w:rsidP="007E383F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D5AA111" w14:textId="77777777" w:rsidR="00096587" w:rsidRPr="00E5198D" w:rsidRDefault="00096587" w:rsidP="007E383F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096587" w:rsidRPr="00E5198D" w14:paraId="09E9B769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91AB5E" w14:textId="77777777" w:rsidR="00096587" w:rsidRPr="00E5198D" w:rsidRDefault="00096587" w:rsidP="007E38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680087" w14:textId="77777777" w:rsidR="00096587" w:rsidRPr="00E5198D" w:rsidRDefault="00096587" w:rsidP="007E38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E90A8A" w14:textId="77777777" w:rsidR="00096587" w:rsidRPr="00E5198D" w:rsidRDefault="00096587" w:rsidP="007E383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t>100194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34645A0" w14:textId="2E884CB5" w:rsidR="00096587" w:rsidRPr="00E5198D" w:rsidRDefault="00496826" w:rsidP="007E383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t>PMPRNO in MPDMAT table</w:t>
            </w:r>
          </w:p>
        </w:tc>
      </w:tr>
      <w:tr w:rsidR="00096587" w:rsidRPr="00E5198D" w14:paraId="330D6A8F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2DF808" w14:textId="77777777" w:rsidR="00096587" w:rsidRPr="00E5198D" w:rsidRDefault="00096587" w:rsidP="007E38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91304A" w14:textId="77777777" w:rsidR="00096587" w:rsidRPr="00E5198D" w:rsidRDefault="00096587" w:rsidP="007E38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F63125" w14:textId="491E9A38" w:rsidR="00096587" w:rsidRPr="00E5198D" w:rsidRDefault="009E093E" w:rsidP="007E383F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PACKING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7C81D00" w14:textId="4F81F903" w:rsidR="00096587" w:rsidRPr="00E5198D" w:rsidRDefault="009E093E" w:rsidP="007E383F">
            <w:pPr>
              <w:keepNext/>
              <w:spacing w:line="276" w:lineRule="auto"/>
              <w:jc w:val="center"/>
            </w:pPr>
            <w:r w:rsidRPr="00E5198D">
              <w:t>Hardcoded</w:t>
            </w:r>
          </w:p>
        </w:tc>
      </w:tr>
      <w:tr w:rsidR="00496826" w:rsidRPr="00E5198D" w14:paraId="5B9D4569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BDB675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0D7D6C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9166B0" w14:textId="77777777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A1D283B" w14:textId="47900E42" w:rsidR="00496826" w:rsidRPr="00E5198D" w:rsidRDefault="0098013B" w:rsidP="00496826">
            <w:pPr>
              <w:keepNext/>
              <w:spacing w:line="276" w:lineRule="auto"/>
              <w:jc w:val="center"/>
            </w:pPr>
            <w:r w:rsidRPr="0020685B">
              <w:rPr>
                <w:highlight w:val="yellow"/>
              </w:rPr>
              <w:t xml:space="preserve">QSE1 in  </w:t>
            </w:r>
            <w:r w:rsidRPr="0020685B">
              <w:rPr>
                <w:highlight w:val="yellow"/>
              </w:rPr>
              <w:fldChar w:fldCharType="begin"/>
            </w:r>
            <w:r w:rsidRPr="0020685B">
              <w:rPr>
                <w:highlight w:val="yellow"/>
              </w:rPr>
              <w:instrText xml:space="preserve"> REF _Ref215491167 \h </w:instrText>
            </w:r>
            <w:r w:rsidRPr="0020685B">
              <w:rPr>
                <w:highlight w:val="yellow"/>
              </w:rPr>
            </w:r>
            <w:r w:rsidR="0020685B">
              <w:rPr>
                <w:highlight w:val="yellow"/>
              </w:rPr>
              <w:instrText xml:space="preserve"> \* MERGEFORMAT </w:instrText>
            </w:r>
            <w:r w:rsidRPr="0020685B">
              <w:rPr>
                <w:highlight w:val="yellow"/>
              </w:rPr>
              <w:fldChar w:fldCharType="separate"/>
            </w:r>
            <w:r w:rsidR="00564124" w:rsidRPr="0020685B">
              <w:rPr>
                <w:highlight w:val="yellow"/>
              </w:rPr>
              <w:t xml:space="preserve">Table </w:t>
            </w:r>
            <w:r w:rsidR="00564124" w:rsidRPr="0020685B">
              <w:rPr>
                <w:noProof/>
                <w:highlight w:val="yellow"/>
              </w:rPr>
              <w:t>3</w:t>
            </w:r>
            <w:r w:rsidRPr="0020685B">
              <w:rPr>
                <w:highlight w:val="yellow"/>
              </w:rPr>
              <w:fldChar w:fldCharType="end"/>
            </w:r>
          </w:p>
        </w:tc>
      </w:tr>
      <w:tr w:rsidR="00496826" w:rsidRPr="00E5198D" w14:paraId="2843B9A8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7CAF27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58351F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QSI1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FACAD2" w14:textId="6CC110BD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20501231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B4384A0" w14:textId="1608C66B" w:rsidR="00496826" w:rsidRPr="00E5198D" w:rsidRDefault="009770F9" w:rsidP="00496826">
            <w:pPr>
              <w:keepNext/>
              <w:spacing w:line="276" w:lineRule="auto"/>
              <w:jc w:val="center"/>
            </w:pPr>
            <w:r w:rsidRPr="00BE3742">
              <w:rPr>
                <w:highlight w:val="yellow"/>
              </w:rPr>
              <w:t xml:space="preserve">QSI1 in </w:t>
            </w:r>
            <w:r w:rsidRPr="00BE3742">
              <w:rPr>
                <w:highlight w:val="yellow"/>
              </w:rPr>
              <w:fldChar w:fldCharType="begin"/>
            </w:r>
            <w:r w:rsidRPr="00BE3742">
              <w:rPr>
                <w:highlight w:val="yellow"/>
              </w:rPr>
              <w:instrText xml:space="preserve"> REF _Ref215491167 \h </w:instrText>
            </w:r>
            <w:r w:rsidRPr="00BE3742">
              <w:rPr>
                <w:highlight w:val="yellow"/>
              </w:rPr>
            </w:r>
            <w:r>
              <w:rPr>
                <w:highlight w:val="yellow"/>
              </w:rPr>
              <w:instrText xml:space="preserve"> \* MERGEFORMAT </w:instrText>
            </w:r>
            <w:r w:rsidRPr="00BE3742">
              <w:rPr>
                <w:highlight w:val="yellow"/>
              </w:rPr>
              <w:fldChar w:fldCharType="separate"/>
            </w:r>
            <w:r w:rsidR="00564124" w:rsidRPr="00564124">
              <w:rPr>
                <w:highlight w:val="yellow"/>
              </w:rPr>
              <w:t xml:space="preserve">Table </w:t>
            </w:r>
            <w:r w:rsidR="00564124" w:rsidRPr="00564124">
              <w:rPr>
                <w:noProof/>
                <w:highlight w:val="yellow"/>
              </w:rPr>
              <w:t>3</w:t>
            </w:r>
            <w:r w:rsidRPr="00BE3742">
              <w:rPr>
                <w:highlight w:val="yellow"/>
              </w:rPr>
              <w:fldChar w:fldCharType="end"/>
            </w:r>
          </w:p>
        </w:tc>
      </w:tr>
      <w:tr w:rsidR="00496826" w:rsidRPr="00E5198D" w14:paraId="078B8D8C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36191A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6DE7B1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5E44B3" w14:textId="484A92CD" w:rsidR="00496826" w:rsidRPr="00E5198D" w:rsidRDefault="00155B1C" w:rsidP="00496826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100194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57E40DE" w14:textId="66615E12" w:rsidR="00496826" w:rsidRPr="00E5198D" w:rsidRDefault="00155B1C" w:rsidP="00496826">
            <w:pPr>
              <w:keepNext/>
              <w:spacing w:line="276" w:lineRule="auto"/>
              <w:jc w:val="center"/>
            </w:pPr>
            <w:r w:rsidRPr="00E5198D">
              <w:t>PMPRNO in MPDMAT table</w:t>
            </w:r>
          </w:p>
        </w:tc>
      </w:tr>
      <w:tr w:rsidR="00496826" w:rsidRPr="00E5198D" w14:paraId="367AA268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C1F8DF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Status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7541A7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STAT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6477CF" w14:textId="77777777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20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9553FBA" w14:textId="1A8FFF98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t>Maintain this as a configurable property field so it can be updated or amended as required</w:t>
            </w:r>
          </w:p>
        </w:tc>
      </w:tr>
      <w:tr w:rsidR="00496826" w:rsidRPr="00E5198D" w14:paraId="700EC6B9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B52F79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Auto attach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EAF791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AUAT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2861E0" w14:textId="77777777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B3F8CF1" w14:textId="26762778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t>Maintain this as a configurable property field so it can be updated or amended as required</w:t>
            </w:r>
          </w:p>
        </w:tc>
      </w:tr>
      <w:tr w:rsidR="00496826" w:rsidRPr="00E5198D" w14:paraId="4B87B5E5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EAAADC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Retest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A972F2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SRTT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AB6A28" w14:textId="77777777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01472E0" w14:textId="0A4B8FE1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t>Maintain this as a configurable property field so it can be updated or amended as required</w:t>
            </w:r>
          </w:p>
        </w:tc>
      </w:tr>
      <w:tr w:rsidR="00496826" w:rsidRPr="00E5198D" w14:paraId="36197E08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59E6B6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Reclass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F4A9C4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SRCL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2168EB" w14:textId="1867D68C" w:rsidR="00496826" w:rsidRPr="00E5198D" w:rsidRDefault="00275110" w:rsidP="00496826">
            <w:pPr>
              <w:keepNext/>
              <w:spacing w:line="276" w:lineRule="auto"/>
              <w:jc w:val="center"/>
            </w:pPr>
            <w:r w:rsidRPr="0058008A">
              <w:t>0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8C2D95D" w14:textId="6C24E7E3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t>Maintain this as a configurable property field so it can be updated or amended as required</w:t>
            </w:r>
          </w:p>
        </w:tc>
      </w:tr>
      <w:tr w:rsidR="00496826" w:rsidRPr="00E5198D" w14:paraId="2E8D9ED4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04CA0F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Laboratory Manager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C84A0F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SPAN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CE0C86" w14:textId="29F81C5C" w:rsidR="00496826" w:rsidRPr="00E5198D" w:rsidRDefault="005E2CB0" w:rsidP="00496826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WBORUKALO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AC339CE" w14:textId="2029B006" w:rsidR="00496826" w:rsidRPr="00E5198D" w:rsidRDefault="005E2CB0" w:rsidP="00496826">
            <w:pPr>
              <w:keepNext/>
              <w:spacing w:line="276" w:lineRule="auto"/>
              <w:jc w:val="center"/>
            </w:pPr>
            <w:r w:rsidRPr="00E5198D">
              <w:t>Hardcoded</w:t>
            </w:r>
          </w:p>
        </w:tc>
      </w:tr>
      <w:tr w:rsidR="00496826" w:rsidRPr="00E5198D" w14:paraId="5817D428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1302C3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Number of copies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5D9ADB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NBEX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0A76E3" w14:textId="77777777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C7FA633" w14:textId="44B1B844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t>Maintain this as a configurable property field so it can be updated or amended as required</w:t>
            </w:r>
          </w:p>
        </w:tc>
      </w:tr>
    </w:tbl>
    <w:p w14:paraId="2532F65F" w14:textId="7048F562" w:rsidR="00096587" w:rsidRPr="00E5198D" w:rsidRDefault="00096587" w:rsidP="00096587">
      <w:pPr>
        <w:pStyle w:val="Caption"/>
      </w:pPr>
      <w:r w:rsidRPr="00E5198D">
        <w:t xml:space="preserve">Table </w:t>
      </w:r>
      <w:r w:rsidR="00164B45">
        <w:fldChar w:fldCharType="begin"/>
      </w:r>
      <w:r w:rsidR="00164B45">
        <w:instrText xml:space="preserve"> SEQ Table \* ARABIC </w:instrText>
      </w:r>
      <w:r w:rsidR="00164B45">
        <w:fldChar w:fldCharType="separate"/>
      </w:r>
      <w:r w:rsidR="00564124">
        <w:rPr>
          <w:noProof/>
        </w:rPr>
        <w:t>28</w:t>
      </w:r>
      <w:r w:rsidR="00164B45">
        <w:fldChar w:fldCharType="end"/>
      </w:r>
      <w:r w:rsidRPr="00E5198D">
        <w:t xml:space="preserve">: Add Recipe specification against the pack </w:t>
      </w:r>
      <w:r w:rsidR="00957B1E" w:rsidRPr="00E5198D">
        <w:t>item.</w:t>
      </w:r>
    </w:p>
    <w:p w14:paraId="553F3930" w14:textId="0B70A263" w:rsidR="00491990" w:rsidRPr="00E5198D" w:rsidRDefault="00E465DA" w:rsidP="00491990">
      <w:pPr>
        <w:pStyle w:val="7aH7"/>
      </w:pPr>
      <w:r w:rsidRPr="00E5198D">
        <w:t xml:space="preserve">Step </w:t>
      </w:r>
      <w:r w:rsidR="00E75CB1" w:rsidRPr="00E5198D">
        <w:t>0</w:t>
      </w:r>
      <w:r w:rsidR="001D4D10" w:rsidRPr="00E5198D">
        <w:t>4</w:t>
      </w:r>
      <w:r w:rsidR="00E75CB1" w:rsidRPr="00E5198D">
        <w:t>. 03. 0</w:t>
      </w:r>
      <w:r w:rsidR="006606EE" w:rsidRPr="00E5198D">
        <w:t>2</w:t>
      </w:r>
      <w:r w:rsidR="00E75CB1" w:rsidRPr="00E5198D">
        <w:t>. 0</w:t>
      </w:r>
      <w:r w:rsidR="00502487">
        <w:t>5</w:t>
      </w:r>
      <w:r w:rsidR="00E75CB1" w:rsidRPr="00E5198D">
        <w:t xml:space="preserve">. </w:t>
      </w:r>
      <w:r w:rsidR="00491990" w:rsidRPr="00E5198D">
        <w:t>Retrieve relevant pack tests</w:t>
      </w:r>
    </w:p>
    <w:p w14:paraId="7581D33B" w14:textId="77777777" w:rsidR="00491990" w:rsidRPr="00E5198D" w:rsidRDefault="00491990" w:rsidP="00491990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API: CRS881MI</w:t>
      </w:r>
    </w:p>
    <w:p w14:paraId="109174C0" w14:textId="77777777" w:rsidR="00491990" w:rsidRPr="00E5198D" w:rsidRDefault="00491990" w:rsidP="00491990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Transaction: LstTranslation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491990" w:rsidRPr="00E5198D" w14:paraId="34BE3DA0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389609" w14:textId="77777777" w:rsidR="00491990" w:rsidRPr="00E5198D" w:rsidRDefault="00491990" w:rsidP="002D3A59">
            <w:pPr>
              <w:pStyle w:val="ListParagraph"/>
              <w:spacing w:line="276" w:lineRule="auto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E09829" w14:textId="77777777" w:rsidR="00491990" w:rsidRPr="00E5198D" w:rsidRDefault="00491990" w:rsidP="002D3A59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3A1BEA" w14:textId="77777777" w:rsidR="00491990" w:rsidRPr="00E5198D" w:rsidRDefault="00491990" w:rsidP="002D3A59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74D8A45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491990" w:rsidRPr="00E5198D" w14:paraId="6866A891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4F04B0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lastRenderedPageBreak/>
              <w:t>Record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737415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TRQF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39208D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9A274C5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491990" w:rsidRPr="00E5198D" w14:paraId="52367540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5DBE62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Message standard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5D8B2C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MSTD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B0DB17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PACKING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6D205D4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491990" w:rsidRPr="00E5198D" w14:paraId="72832803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3CECEC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Message version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59D6F3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MVRS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98117A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3E3500E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491990" w:rsidRPr="00E5198D" w14:paraId="4F2B2B0C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A2EFE8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Business message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DA51A8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BMSG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7B3A40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PACKTESTS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5768724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491990" w:rsidRPr="00E5198D" w14:paraId="56DE4A1C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1F4353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Inbound or outbound message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66AA6F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IBOB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A531A6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D6E9887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491990" w:rsidRPr="00E5198D" w14:paraId="36764E91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CDF08F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Parent element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92765C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ELMP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D3B483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PackTests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4C0E0A1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491990" w:rsidRPr="00E5198D" w14:paraId="05A43C77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B0CE7D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Data element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EE8BFE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ELMD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7D6F68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Packing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927C457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</w:tbl>
    <w:p w14:paraId="08B04247" w14:textId="1E82BA12" w:rsidR="00491990" w:rsidRPr="00E5198D" w:rsidRDefault="00491990" w:rsidP="00491990">
      <w:pPr>
        <w:pStyle w:val="Caption"/>
      </w:pPr>
      <w:r w:rsidRPr="00E5198D">
        <w:t xml:space="preserve">Table </w:t>
      </w:r>
      <w:r w:rsidR="00164B45">
        <w:fldChar w:fldCharType="begin"/>
      </w:r>
      <w:r w:rsidR="00164B45">
        <w:instrText xml:space="preserve"> SEQ Table \* ARABIC </w:instrText>
      </w:r>
      <w:r w:rsidR="00164B45">
        <w:fldChar w:fldCharType="separate"/>
      </w:r>
      <w:r w:rsidR="00564124">
        <w:rPr>
          <w:noProof/>
        </w:rPr>
        <w:t>29</w:t>
      </w:r>
      <w:r w:rsidR="00164B45">
        <w:fldChar w:fldCharType="end"/>
      </w:r>
      <w:r w:rsidRPr="00E5198D">
        <w:t>: Inputs to extract pack test details from translation table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491990" w:rsidRPr="00E5198D" w14:paraId="34F23491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EB553D" w14:textId="77777777" w:rsidR="00491990" w:rsidRPr="00E5198D" w:rsidRDefault="00491990" w:rsidP="002D3A59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31EEE3" w14:textId="77777777" w:rsidR="00491990" w:rsidRPr="00E5198D" w:rsidRDefault="00491990" w:rsidP="002D3A59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A63954" w14:textId="77777777" w:rsidR="00491990" w:rsidRPr="00E5198D" w:rsidRDefault="00491990" w:rsidP="002D3A59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491990" w:rsidRPr="00E5198D" w14:paraId="697732E5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D76B7A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Movex Data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430821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MVXD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9BA78A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</w:tr>
    </w:tbl>
    <w:p w14:paraId="1CE86C43" w14:textId="3BD0F074" w:rsidR="00491990" w:rsidRPr="00E5198D" w:rsidRDefault="00491990" w:rsidP="00491990">
      <w:pPr>
        <w:pStyle w:val="Caption"/>
      </w:pPr>
      <w:bookmarkStart w:id="23" w:name="_Ref223606372"/>
      <w:r w:rsidRPr="00E5198D">
        <w:t xml:space="preserve">Table </w:t>
      </w:r>
      <w:r w:rsidR="00164B45">
        <w:fldChar w:fldCharType="begin"/>
      </w:r>
      <w:r w:rsidR="00164B45">
        <w:instrText xml:space="preserve"> SEQ Table \* ARABIC </w:instrText>
      </w:r>
      <w:r w:rsidR="00164B45">
        <w:fldChar w:fldCharType="separate"/>
      </w:r>
      <w:r w:rsidR="00564124">
        <w:rPr>
          <w:noProof/>
        </w:rPr>
        <w:t>30</w:t>
      </w:r>
      <w:r w:rsidR="00164B45">
        <w:fldChar w:fldCharType="end"/>
      </w:r>
      <w:bookmarkEnd w:id="23"/>
      <w:r w:rsidRPr="00E5198D">
        <w:t>: Pack Tests retrieved</w:t>
      </w:r>
    </w:p>
    <w:p w14:paraId="7FFFFCF5" w14:textId="4E1E3DCD" w:rsidR="006D22EB" w:rsidRPr="00E5198D" w:rsidRDefault="00FE0637" w:rsidP="00FE0637">
      <w:pPr>
        <w:pStyle w:val="7aH7"/>
        <w:ind w:left="0"/>
      </w:pPr>
      <w:r w:rsidRPr="00E5198D">
        <w:t>Step 0</w:t>
      </w:r>
      <w:r w:rsidR="001D4D10" w:rsidRPr="00E5198D">
        <w:t>4</w:t>
      </w:r>
      <w:r w:rsidRPr="00E5198D">
        <w:t>. 03. 0</w:t>
      </w:r>
      <w:r w:rsidR="00BE3DB0" w:rsidRPr="00E5198D">
        <w:t>2</w:t>
      </w:r>
      <w:r w:rsidRPr="00E5198D">
        <w:t>. 0</w:t>
      </w:r>
      <w:r w:rsidR="00D9600E">
        <w:t>6</w:t>
      </w:r>
      <w:r w:rsidRPr="00E5198D">
        <w:t xml:space="preserve">. </w:t>
      </w:r>
      <w:r w:rsidR="006D22EB" w:rsidRPr="00E5198D">
        <w:t xml:space="preserve">Retrieve details relating to weight checks. </w:t>
      </w:r>
    </w:p>
    <w:p w14:paraId="1A98345F" w14:textId="77777777" w:rsidR="006D22EB" w:rsidRPr="00E5198D" w:rsidRDefault="006D22EB" w:rsidP="006D22EB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API: CMS100MI</w:t>
      </w:r>
    </w:p>
    <w:p w14:paraId="5C1DF39B" w14:textId="63CD7AA5" w:rsidR="006D22EB" w:rsidRPr="00E5198D" w:rsidRDefault="006D22EB" w:rsidP="006D22EB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="00676E77" w:rsidRPr="00E5198D">
        <w:rPr>
          <w:rFonts w:eastAsia="Times New Roman" w:cs="Calibri"/>
          <w:b/>
          <w:bCs/>
          <w:color w:val="000000"/>
          <w:szCs w:val="24"/>
          <w:lang w:eastAsia="en-GB"/>
        </w:rPr>
        <w:t>LstTestDetail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6D22EB" w:rsidRPr="00E5198D" w14:paraId="382F4CD2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176C03" w14:textId="77777777" w:rsidR="006D22EB" w:rsidRPr="00E5198D" w:rsidRDefault="006D22EB" w:rsidP="00A7333D">
            <w:pPr>
              <w:pStyle w:val="ListParagraph"/>
              <w:spacing w:line="276" w:lineRule="auto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975562" w14:textId="77777777" w:rsidR="006D22EB" w:rsidRPr="00E5198D" w:rsidRDefault="006D22EB" w:rsidP="00A7333D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B33D1B" w14:textId="77777777" w:rsidR="006D22EB" w:rsidRPr="00E5198D" w:rsidRDefault="006D22EB" w:rsidP="00A7333D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83C30F6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6D22EB" w:rsidRPr="00E5198D" w14:paraId="1BFC37A0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A2ED15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6DFB78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QSQTST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551750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36C4767" w14:textId="2FA52095" w:rsidR="006D22EB" w:rsidRPr="00E5198D" w:rsidRDefault="00D35DB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t xml:space="preserve">Needs to be executed in a loop for each value retrieved from </w:t>
            </w:r>
            <w:r w:rsidRPr="00E5198D">
              <w:fldChar w:fldCharType="begin"/>
            </w:r>
            <w:r w:rsidRPr="00E5198D">
              <w:instrText xml:space="preserve"> REF _Ref223606372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564124" w:rsidRPr="00E5198D">
              <w:t xml:space="preserve">Table </w:t>
            </w:r>
            <w:r w:rsidR="00564124">
              <w:rPr>
                <w:noProof/>
              </w:rPr>
              <w:t>30</w:t>
            </w:r>
            <w:r w:rsidRPr="00E5198D">
              <w:fldChar w:fldCharType="end"/>
            </w:r>
          </w:p>
        </w:tc>
      </w:tr>
    </w:tbl>
    <w:p w14:paraId="35EEBCAF" w14:textId="65F0757F" w:rsidR="006D22EB" w:rsidRPr="00E5198D" w:rsidRDefault="006D22EB" w:rsidP="006D22EB">
      <w:pPr>
        <w:pStyle w:val="Caption"/>
      </w:pPr>
      <w:r w:rsidRPr="00E5198D">
        <w:t xml:space="preserve">Table </w:t>
      </w:r>
      <w:r w:rsidR="00164B45">
        <w:fldChar w:fldCharType="begin"/>
      </w:r>
      <w:r w:rsidR="00164B45">
        <w:instrText xml:space="preserve"> SEQ Table \* ARABIC </w:instrText>
      </w:r>
      <w:r w:rsidR="00164B45">
        <w:fldChar w:fldCharType="separate"/>
      </w:r>
      <w:r w:rsidR="00564124">
        <w:rPr>
          <w:noProof/>
        </w:rPr>
        <w:t>31</w:t>
      </w:r>
      <w:r w:rsidR="00164B45">
        <w:fldChar w:fldCharType="end"/>
      </w:r>
      <w:r w:rsidRPr="00E5198D">
        <w:t>: Inputs to extract details against weight checks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6D22EB" w:rsidRPr="00E5198D" w14:paraId="6EA36150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C94AF6" w14:textId="77777777" w:rsidR="006D22EB" w:rsidRPr="00E5198D" w:rsidRDefault="006D22EB" w:rsidP="00A7333D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4D7A7D" w14:textId="77777777" w:rsidR="006D22EB" w:rsidRPr="00E5198D" w:rsidRDefault="006D22EB" w:rsidP="00A7333D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60CCF2" w14:textId="77777777" w:rsidR="006D22EB" w:rsidRPr="00E5198D" w:rsidRDefault="006D22EB" w:rsidP="00A7333D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6D22EB" w:rsidRPr="00E5198D" w14:paraId="6DC20930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D92E94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DCA8A1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3DD931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</w:tr>
      <w:tr w:rsidR="006D22EB" w:rsidRPr="00E5198D" w14:paraId="170EE947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E765DB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3B604C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TSTY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EA0000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6D22EB" w:rsidRPr="00E5198D" w14:paraId="10E6F63E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180423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638728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QTE1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44FE92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</w:tr>
      <w:tr w:rsidR="006D22EB" w:rsidRPr="00E5198D" w14:paraId="55AF16FE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815BC7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AA9E10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QTI1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7E8B34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20501231</w:t>
            </w:r>
          </w:p>
        </w:tc>
      </w:tr>
      <w:tr w:rsidR="006D22EB" w:rsidRPr="00E5198D" w14:paraId="01C1B2CA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11E497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7B5848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F6C3C8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Weight check 1</w:t>
            </w:r>
          </w:p>
        </w:tc>
      </w:tr>
      <w:tr w:rsidR="006D22EB" w:rsidRPr="00E5198D" w14:paraId="0B5C9270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F4AEC5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E1AF09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EXSQ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04B339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D22EB" w:rsidRPr="00E5198D" w14:paraId="644070A6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6A888F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05C6CC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TEUM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A82281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KG</w:t>
            </w:r>
          </w:p>
        </w:tc>
      </w:tr>
      <w:tr w:rsidR="006D22EB" w:rsidRPr="00E5198D" w14:paraId="70D64847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2E7C94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Number of decimal places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6DFF4C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DCCD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E7F607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6</w:t>
            </w:r>
          </w:p>
        </w:tc>
      </w:tr>
      <w:tr w:rsidR="006D22EB" w:rsidRPr="00E5198D" w14:paraId="173E23D4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9FAE8C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F81A48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REQD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152BCD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D22EB" w:rsidRPr="00E5198D" w14:paraId="48DA5297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F13303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3EE05E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FRTI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324DA9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D22EB" w:rsidRPr="00E5198D" w14:paraId="3C93C413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9F50FB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classification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F29D20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TCLS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82BCDA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</w:p>
        </w:tc>
      </w:tr>
      <w:tr w:rsidR="006D22EB" w:rsidRPr="00E5198D" w14:paraId="110B0B36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D5CE51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lastRenderedPageBreak/>
              <w:t>Value setup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58C2DC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VLTP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3825B2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D22EB" w:rsidRPr="00E5198D" w14:paraId="1258E836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B9DFAB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C6A725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QTSP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071262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D22EB" w:rsidRPr="00E5198D" w14:paraId="4C0AEAE4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87846D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Spec appro bas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F04D18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QPLN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CA8987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9</w:t>
            </w:r>
          </w:p>
        </w:tc>
      </w:tr>
    </w:tbl>
    <w:p w14:paraId="59E2076A" w14:textId="5CCA39BF" w:rsidR="006D22EB" w:rsidRPr="00E5198D" w:rsidRDefault="006D22EB" w:rsidP="006D22EB">
      <w:pPr>
        <w:pStyle w:val="Caption"/>
      </w:pPr>
      <w:bookmarkStart w:id="24" w:name="_Ref219912256"/>
      <w:r w:rsidRPr="00E5198D">
        <w:t xml:space="preserve">Table </w:t>
      </w:r>
      <w:r w:rsidR="00164B45">
        <w:fldChar w:fldCharType="begin"/>
      </w:r>
      <w:r w:rsidR="00164B45">
        <w:instrText xml:space="preserve"> SEQ Table \* ARABIC </w:instrText>
      </w:r>
      <w:r w:rsidR="00164B45">
        <w:fldChar w:fldCharType="separate"/>
      </w:r>
      <w:r w:rsidR="00564124">
        <w:rPr>
          <w:noProof/>
        </w:rPr>
        <w:t>32</w:t>
      </w:r>
      <w:r w:rsidR="00164B45">
        <w:fldChar w:fldCharType="end"/>
      </w:r>
      <w:bookmarkEnd w:id="24"/>
      <w:r w:rsidRPr="00E5198D">
        <w:t>: Details against weight checks.</w:t>
      </w:r>
    </w:p>
    <w:p w14:paraId="7389C273" w14:textId="1DCCF8D3" w:rsidR="00E465DA" w:rsidRPr="00E5198D" w:rsidRDefault="00F533FF" w:rsidP="009252A9">
      <w:pPr>
        <w:pStyle w:val="7aH7"/>
      </w:pPr>
      <w:r w:rsidRPr="00E5198D">
        <w:t>Step 0</w:t>
      </w:r>
      <w:r w:rsidR="001D4D10" w:rsidRPr="00E5198D">
        <w:t>4</w:t>
      </w:r>
      <w:r w:rsidRPr="00E5198D">
        <w:t>. 03. 0</w:t>
      </w:r>
      <w:r w:rsidR="00BE3DB0" w:rsidRPr="00E5198D">
        <w:t>2</w:t>
      </w:r>
      <w:r w:rsidRPr="00E5198D">
        <w:t>. 0</w:t>
      </w:r>
      <w:r w:rsidR="00D9600E">
        <w:t>7</w:t>
      </w:r>
      <w:r w:rsidRPr="00E5198D">
        <w:t xml:space="preserve">. </w:t>
      </w:r>
      <w:r w:rsidR="00E465DA" w:rsidRPr="00E5198D">
        <w:t xml:space="preserve">Add specification tests </w:t>
      </w:r>
      <w:r w:rsidR="00856AAE" w:rsidRPr="00E5198D">
        <w:t xml:space="preserve">relating to the pack item </w:t>
      </w:r>
      <w:r w:rsidR="00E465DA" w:rsidRPr="00E5198D">
        <w:t>to the specification</w:t>
      </w:r>
      <w:r w:rsidR="009252A9" w:rsidRPr="00E5198D">
        <w:t xml:space="preserve">. This needs to be run in a loop for each record retrieved from </w:t>
      </w:r>
      <w:r w:rsidR="009252A9" w:rsidRPr="00E5198D">
        <w:fldChar w:fldCharType="begin"/>
      </w:r>
      <w:r w:rsidR="009252A9" w:rsidRPr="00E5198D">
        <w:instrText xml:space="preserve"> REF _Ref219912256 \h </w:instrText>
      </w:r>
      <w:r w:rsidR="006D3C3F" w:rsidRPr="00E5198D">
        <w:instrText xml:space="preserve"> \* MERGEFORMAT </w:instrText>
      </w:r>
      <w:r w:rsidR="009252A9" w:rsidRPr="00E5198D">
        <w:fldChar w:fldCharType="separate"/>
      </w:r>
      <w:r w:rsidR="00564124" w:rsidRPr="00E5198D">
        <w:t xml:space="preserve">Table </w:t>
      </w:r>
      <w:r w:rsidR="00564124">
        <w:rPr>
          <w:noProof/>
        </w:rPr>
        <w:t>32</w:t>
      </w:r>
      <w:r w:rsidR="009252A9" w:rsidRPr="00E5198D">
        <w:fldChar w:fldCharType="end"/>
      </w:r>
      <w:r w:rsidR="009252A9" w:rsidRPr="00E5198D">
        <w:t>.</w:t>
      </w:r>
    </w:p>
    <w:p w14:paraId="06F59E28" w14:textId="77777777" w:rsidR="00E465DA" w:rsidRPr="00E5198D" w:rsidRDefault="00E465DA" w:rsidP="00E465DA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API: QMS201MI</w:t>
      </w:r>
    </w:p>
    <w:p w14:paraId="17C1190F" w14:textId="77777777" w:rsidR="00E465DA" w:rsidRPr="00E5198D" w:rsidRDefault="00E465DA" w:rsidP="00E465DA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Transaction: AddSpecTest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2"/>
        <w:gridCol w:w="742"/>
        <w:gridCol w:w="1393"/>
        <w:gridCol w:w="6635"/>
      </w:tblGrid>
      <w:tr w:rsidR="00E465DA" w:rsidRPr="00E5198D" w14:paraId="71B44F8B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EB1496" w14:textId="77777777" w:rsidR="00E465DA" w:rsidRPr="00E5198D" w:rsidRDefault="00E465DA" w:rsidP="007E383F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81AAEB" w14:textId="77777777" w:rsidR="00E465DA" w:rsidRPr="00E5198D" w:rsidRDefault="00E465DA" w:rsidP="007E383F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86A67B" w14:textId="77777777" w:rsidR="00E465DA" w:rsidRPr="00E5198D" w:rsidRDefault="00E465DA" w:rsidP="007E383F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3AD7D7F" w14:textId="77777777" w:rsidR="00E465DA" w:rsidRPr="00E5198D" w:rsidRDefault="00E465DA" w:rsidP="007E383F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97293F" w:rsidRPr="00E5198D" w14:paraId="3BEB37F2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5C829B" w14:textId="77777777" w:rsidR="0097293F" w:rsidRPr="00E5198D" w:rsidRDefault="0097293F" w:rsidP="0097293F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0B3891" w14:textId="77777777" w:rsidR="0097293F" w:rsidRPr="00E5198D" w:rsidRDefault="0097293F" w:rsidP="009729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85FEB9" w14:textId="41CB11F7" w:rsidR="0097293F" w:rsidRPr="00E5198D" w:rsidRDefault="003975A1" w:rsidP="0097293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PACKING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D89D633" w14:textId="02188CEA" w:rsidR="0097293F" w:rsidRPr="00E5198D" w:rsidRDefault="003975A1" w:rsidP="0097293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t>Hardcoded</w:t>
            </w:r>
          </w:p>
        </w:tc>
      </w:tr>
      <w:tr w:rsidR="00BB642A" w:rsidRPr="00E5198D" w14:paraId="4CCA8B8D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CE1B73" w14:textId="77777777" w:rsidR="00BB642A" w:rsidRPr="00E5198D" w:rsidRDefault="00BB642A" w:rsidP="00BB642A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FFF122" w14:textId="77777777" w:rsidR="00BB642A" w:rsidRPr="00E5198D" w:rsidRDefault="00BB642A" w:rsidP="00BB642A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D25D79" w14:textId="05215B3D" w:rsidR="00BB642A" w:rsidRPr="00E5198D" w:rsidRDefault="00BB642A" w:rsidP="00BB642A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458C6AC" w14:textId="5B726688" w:rsidR="00BB642A" w:rsidRPr="00E5198D" w:rsidRDefault="009770F9" w:rsidP="00BB642A">
            <w:pPr>
              <w:keepNext/>
              <w:spacing w:line="276" w:lineRule="auto"/>
              <w:jc w:val="center"/>
            </w:pPr>
            <w:r w:rsidRPr="00D9600E">
              <w:rPr>
                <w:highlight w:val="yellow"/>
              </w:rPr>
              <w:t xml:space="preserve">QSE1 in  </w:t>
            </w:r>
            <w:r w:rsidRPr="00D9600E">
              <w:rPr>
                <w:highlight w:val="yellow"/>
              </w:rPr>
              <w:fldChar w:fldCharType="begin"/>
            </w:r>
            <w:r w:rsidRPr="00D9600E">
              <w:rPr>
                <w:highlight w:val="yellow"/>
              </w:rPr>
              <w:instrText xml:space="preserve"> REF _Ref215491167 \h </w:instrText>
            </w:r>
            <w:r w:rsidRPr="00D9600E">
              <w:rPr>
                <w:highlight w:val="yellow"/>
              </w:rPr>
            </w:r>
            <w:r w:rsidR="00D9600E">
              <w:rPr>
                <w:highlight w:val="yellow"/>
              </w:rPr>
              <w:instrText xml:space="preserve"> \* MERGEFORMAT </w:instrText>
            </w:r>
            <w:r w:rsidRPr="00D9600E">
              <w:rPr>
                <w:highlight w:val="yellow"/>
              </w:rPr>
              <w:fldChar w:fldCharType="separate"/>
            </w:r>
            <w:r w:rsidR="00564124" w:rsidRPr="00D9600E">
              <w:rPr>
                <w:highlight w:val="yellow"/>
              </w:rPr>
              <w:t xml:space="preserve">Table </w:t>
            </w:r>
            <w:r w:rsidR="00564124" w:rsidRPr="00D9600E">
              <w:rPr>
                <w:noProof/>
                <w:highlight w:val="yellow"/>
              </w:rPr>
              <w:t>3</w:t>
            </w:r>
            <w:r w:rsidRPr="00D9600E">
              <w:rPr>
                <w:highlight w:val="yellow"/>
              </w:rPr>
              <w:fldChar w:fldCharType="end"/>
            </w:r>
          </w:p>
        </w:tc>
      </w:tr>
      <w:tr w:rsidR="0097293F" w:rsidRPr="00E5198D" w14:paraId="0E09004F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587C9D" w14:textId="77777777" w:rsidR="0097293F" w:rsidRPr="00E5198D" w:rsidRDefault="0097293F" w:rsidP="0097293F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B14517" w14:textId="77777777" w:rsidR="0097293F" w:rsidRPr="00E5198D" w:rsidRDefault="0097293F" w:rsidP="009729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B443B8" w14:textId="4F923491" w:rsidR="0097293F" w:rsidRPr="00E5198D" w:rsidRDefault="0097293F" w:rsidP="0097293F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100194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796C4CF" w14:textId="1A02AC15" w:rsidR="0097293F" w:rsidRPr="00E5198D" w:rsidRDefault="0097293F" w:rsidP="0097293F">
            <w:pPr>
              <w:keepNext/>
              <w:spacing w:line="276" w:lineRule="auto"/>
              <w:jc w:val="center"/>
            </w:pPr>
            <w:r w:rsidRPr="00E5198D">
              <w:t>PMPRNO in MPDMAT table</w:t>
            </w:r>
          </w:p>
        </w:tc>
      </w:tr>
      <w:tr w:rsidR="0097293F" w:rsidRPr="00E5198D" w14:paraId="4CAC96A7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5D98A4" w14:textId="77777777" w:rsidR="0097293F" w:rsidRPr="00E5198D" w:rsidRDefault="0097293F" w:rsidP="0097293F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B5790F" w14:textId="77777777" w:rsidR="0097293F" w:rsidRPr="00E5198D" w:rsidRDefault="0097293F" w:rsidP="009729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QTST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F2181B" w14:textId="663A1A0A" w:rsidR="0097293F" w:rsidRPr="00E5198D" w:rsidRDefault="0097293F" w:rsidP="0097293F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9938D9E" w14:textId="47DBD0EA" w:rsidR="0097293F" w:rsidRPr="00E5198D" w:rsidRDefault="0097293F" w:rsidP="0097293F">
            <w:pPr>
              <w:keepNext/>
              <w:spacing w:line="276" w:lineRule="auto"/>
              <w:jc w:val="center"/>
            </w:pPr>
            <w:r w:rsidRPr="00E5198D">
              <w:t>QTST from</w:t>
            </w:r>
            <w:r w:rsidR="00EC243D" w:rsidRPr="00E5198D">
              <w:t xml:space="preserve"> </w:t>
            </w:r>
            <w:r w:rsidR="00EC243D" w:rsidRPr="00E5198D">
              <w:fldChar w:fldCharType="begin"/>
            </w:r>
            <w:r w:rsidR="00EC243D" w:rsidRPr="00E5198D">
              <w:instrText xml:space="preserve"> REF _Ref219912256 \h </w:instrText>
            </w:r>
            <w:r w:rsidR="006D3C3F" w:rsidRPr="00E5198D">
              <w:instrText xml:space="preserve"> \* MERGEFORMAT </w:instrText>
            </w:r>
            <w:r w:rsidR="00EC243D" w:rsidRPr="00E5198D">
              <w:fldChar w:fldCharType="separate"/>
            </w:r>
            <w:r w:rsidR="00564124" w:rsidRPr="00E5198D">
              <w:t xml:space="preserve">Table </w:t>
            </w:r>
            <w:r w:rsidR="00564124">
              <w:rPr>
                <w:noProof/>
              </w:rPr>
              <w:t>32</w:t>
            </w:r>
            <w:r w:rsidR="00EC243D" w:rsidRPr="00E5198D">
              <w:fldChar w:fldCharType="end"/>
            </w:r>
          </w:p>
        </w:tc>
      </w:tr>
      <w:tr w:rsidR="0097293F" w:rsidRPr="00E5198D" w14:paraId="6739AC67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1C5D9C" w14:textId="77777777" w:rsidR="0097293F" w:rsidRPr="00E5198D" w:rsidRDefault="0097293F" w:rsidP="0097293F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3FF474" w14:textId="77777777" w:rsidR="0097293F" w:rsidRPr="00E5198D" w:rsidRDefault="0097293F" w:rsidP="009729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TSTY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91C441" w14:textId="77777777" w:rsidR="0097293F" w:rsidRPr="00E5198D" w:rsidRDefault="0097293F" w:rsidP="0097293F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A22E1B5" w14:textId="3B89EBDF" w:rsidR="0097293F" w:rsidRPr="00E5198D" w:rsidRDefault="0097293F" w:rsidP="0097293F">
            <w:pPr>
              <w:keepNext/>
              <w:spacing w:line="276" w:lineRule="auto"/>
              <w:jc w:val="center"/>
            </w:pPr>
            <w:r w:rsidRPr="00E5198D">
              <w:t xml:space="preserve">TSTY </w:t>
            </w:r>
            <w:r w:rsidR="00F826DE" w:rsidRPr="00E5198D">
              <w:t xml:space="preserve">output in </w:t>
            </w:r>
            <w:r w:rsidR="00F826DE" w:rsidRPr="00E5198D">
              <w:fldChar w:fldCharType="begin"/>
            </w:r>
            <w:r w:rsidR="00F826DE" w:rsidRPr="00E5198D">
              <w:instrText xml:space="preserve"> REF _Ref219912256 \h </w:instrText>
            </w:r>
            <w:r w:rsidR="006D3C3F" w:rsidRPr="00E5198D">
              <w:instrText xml:space="preserve"> \* MERGEFORMAT </w:instrText>
            </w:r>
            <w:r w:rsidR="00F826DE" w:rsidRPr="00E5198D">
              <w:fldChar w:fldCharType="separate"/>
            </w:r>
            <w:r w:rsidR="00564124" w:rsidRPr="00E5198D">
              <w:t xml:space="preserve">Table </w:t>
            </w:r>
            <w:r w:rsidR="00564124">
              <w:rPr>
                <w:noProof/>
              </w:rPr>
              <w:t>32</w:t>
            </w:r>
            <w:r w:rsidR="00F826DE" w:rsidRPr="00E5198D">
              <w:fldChar w:fldCharType="end"/>
            </w:r>
          </w:p>
        </w:tc>
      </w:tr>
      <w:tr w:rsidR="0097293F" w:rsidRPr="00E5198D" w14:paraId="0CDE1473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97C87B" w14:textId="77777777" w:rsidR="0097293F" w:rsidRPr="00E5198D" w:rsidRDefault="0097293F" w:rsidP="0097293F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F2E117" w14:textId="77777777" w:rsidR="0097293F" w:rsidRPr="00E5198D" w:rsidRDefault="0097293F" w:rsidP="009729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QTE1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B1F0FE" w14:textId="77777777" w:rsidR="0097293F" w:rsidRPr="00E5198D" w:rsidRDefault="0097293F" w:rsidP="0097293F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8771E9B" w14:textId="2D393E13" w:rsidR="0097293F" w:rsidRPr="00E5198D" w:rsidRDefault="0097293F" w:rsidP="0097293F">
            <w:pPr>
              <w:keepNext/>
              <w:spacing w:line="276" w:lineRule="auto"/>
              <w:jc w:val="center"/>
            </w:pPr>
            <w:r w:rsidRPr="00E5198D">
              <w:t xml:space="preserve">QTE1 </w:t>
            </w:r>
            <w:r w:rsidR="00F826DE" w:rsidRPr="00E5198D">
              <w:t xml:space="preserve">output in </w:t>
            </w:r>
            <w:r w:rsidR="00F826DE" w:rsidRPr="00E5198D">
              <w:fldChar w:fldCharType="begin"/>
            </w:r>
            <w:r w:rsidR="00F826DE" w:rsidRPr="00E5198D">
              <w:instrText xml:space="preserve"> REF _Ref219912256 \h </w:instrText>
            </w:r>
            <w:r w:rsidR="006D3C3F" w:rsidRPr="00E5198D">
              <w:instrText xml:space="preserve"> \* MERGEFORMAT </w:instrText>
            </w:r>
            <w:r w:rsidR="00F826DE" w:rsidRPr="00E5198D">
              <w:fldChar w:fldCharType="separate"/>
            </w:r>
            <w:r w:rsidR="00564124" w:rsidRPr="00E5198D">
              <w:t xml:space="preserve">Table </w:t>
            </w:r>
            <w:r w:rsidR="00564124">
              <w:rPr>
                <w:noProof/>
              </w:rPr>
              <w:t>32</w:t>
            </w:r>
            <w:r w:rsidR="00F826DE" w:rsidRPr="00E5198D">
              <w:fldChar w:fldCharType="end"/>
            </w:r>
          </w:p>
        </w:tc>
      </w:tr>
      <w:tr w:rsidR="0097293F" w:rsidRPr="00E5198D" w14:paraId="47DBDD15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C3483C" w14:textId="77777777" w:rsidR="0097293F" w:rsidRPr="00E5198D" w:rsidRDefault="0097293F" w:rsidP="0097293F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B6F212" w14:textId="77777777" w:rsidR="0097293F" w:rsidRPr="00E5198D" w:rsidRDefault="0097293F" w:rsidP="009729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QTI1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71994B" w14:textId="220EC254" w:rsidR="0097293F" w:rsidRPr="00E5198D" w:rsidRDefault="0097293F" w:rsidP="0097293F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20501231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612BCA4" w14:textId="636F9069" w:rsidR="0097293F" w:rsidRPr="00E5198D" w:rsidRDefault="0097293F" w:rsidP="0097293F">
            <w:pPr>
              <w:keepNext/>
              <w:spacing w:line="276" w:lineRule="auto"/>
              <w:jc w:val="center"/>
            </w:pPr>
            <w:r w:rsidRPr="00E5198D">
              <w:t xml:space="preserve">QTI1 </w:t>
            </w:r>
            <w:r w:rsidR="00F826DE" w:rsidRPr="00E5198D">
              <w:t xml:space="preserve">output in </w:t>
            </w:r>
            <w:r w:rsidR="00F826DE" w:rsidRPr="00E5198D">
              <w:fldChar w:fldCharType="begin"/>
            </w:r>
            <w:r w:rsidR="00F826DE" w:rsidRPr="00E5198D">
              <w:instrText xml:space="preserve"> REF _Ref219912256 \h </w:instrText>
            </w:r>
            <w:r w:rsidR="006D3C3F" w:rsidRPr="00E5198D">
              <w:instrText xml:space="preserve"> \* MERGEFORMAT </w:instrText>
            </w:r>
            <w:r w:rsidR="00F826DE" w:rsidRPr="00E5198D">
              <w:fldChar w:fldCharType="separate"/>
            </w:r>
            <w:r w:rsidR="00564124" w:rsidRPr="00E5198D">
              <w:t xml:space="preserve">Table </w:t>
            </w:r>
            <w:r w:rsidR="00564124">
              <w:rPr>
                <w:noProof/>
              </w:rPr>
              <w:t>32</w:t>
            </w:r>
            <w:r w:rsidR="00F826DE" w:rsidRPr="00E5198D">
              <w:fldChar w:fldCharType="end"/>
            </w:r>
          </w:p>
        </w:tc>
      </w:tr>
      <w:tr w:rsidR="0097293F" w:rsidRPr="00E5198D" w14:paraId="16734FC6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BD520F" w14:textId="77777777" w:rsidR="0097293F" w:rsidRPr="00E5198D" w:rsidRDefault="0097293F" w:rsidP="0097293F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01E4B6" w14:textId="77777777" w:rsidR="0097293F" w:rsidRPr="00E5198D" w:rsidRDefault="0097293F" w:rsidP="009729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AFFD19" w14:textId="06E8767B" w:rsidR="0097293F" w:rsidRPr="00E5198D" w:rsidRDefault="0097293F" w:rsidP="0097293F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38D7FF8" w14:textId="68FF800A" w:rsidR="0097293F" w:rsidRPr="00E5198D" w:rsidRDefault="0097293F" w:rsidP="0097293F">
            <w:pPr>
              <w:keepNext/>
              <w:spacing w:line="276" w:lineRule="auto"/>
              <w:jc w:val="center"/>
            </w:pPr>
            <w:r w:rsidRPr="00E5198D">
              <w:t xml:space="preserve">TX40 </w:t>
            </w:r>
            <w:r w:rsidR="00F826DE" w:rsidRPr="00E5198D">
              <w:t xml:space="preserve">output in </w:t>
            </w:r>
            <w:r w:rsidR="00F826DE" w:rsidRPr="00E5198D">
              <w:fldChar w:fldCharType="begin"/>
            </w:r>
            <w:r w:rsidR="00F826DE" w:rsidRPr="00E5198D">
              <w:instrText xml:space="preserve"> REF _Ref219912256 \h </w:instrText>
            </w:r>
            <w:r w:rsidR="006D3C3F" w:rsidRPr="00E5198D">
              <w:instrText xml:space="preserve"> \* MERGEFORMAT </w:instrText>
            </w:r>
            <w:r w:rsidR="00F826DE" w:rsidRPr="00E5198D">
              <w:fldChar w:fldCharType="separate"/>
            </w:r>
            <w:r w:rsidR="00564124" w:rsidRPr="00E5198D">
              <w:t xml:space="preserve">Table </w:t>
            </w:r>
            <w:r w:rsidR="00564124">
              <w:rPr>
                <w:noProof/>
              </w:rPr>
              <w:t>32</w:t>
            </w:r>
            <w:r w:rsidR="00F826DE" w:rsidRPr="00E5198D">
              <w:fldChar w:fldCharType="end"/>
            </w:r>
          </w:p>
        </w:tc>
      </w:tr>
      <w:tr w:rsidR="00F826DE" w:rsidRPr="00E5198D" w14:paraId="7DB7D425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C80A03" w14:textId="77777777" w:rsidR="00F826DE" w:rsidRPr="00E5198D" w:rsidRDefault="00F826DE" w:rsidP="00F826DE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34FFEF" w14:textId="77777777" w:rsidR="00F826DE" w:rsidRPr="00E5198D" w:rsidRDefault="00F826DE" w:rsidP="00F826D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EXSQ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4B74C7" w14:textId="77777777" w:rsidR="00F826DE" w:rsidRPr="00E5198D" w:rsidRDefault="00F826DE" w:rsidP="00F826DE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2CBC100" w14:textId="00A44884" w:rsidR="00F826DE" w:rsidRPr="00E5198D" w:rsidRDefault="00F826DE" w:rsidP="00F826DE">
            <w:pPr>
              <w:keepNext/>
              <w:spacing w:line="276" w:lineRule="auto"/>
              <w:jc w:val="center"/>
            </w:pPr>
            <w:r w:rsidRPr="00E5198D">
              <w:t xml:space="preserve">EXSQ </w:t>
            </w:r>
            <w:r w:rsidR="00B61A1F" w:rsidRPr="00E5198D">
              <w:t xml:space="preserve">output in </w:t>
            </w:r>
            <w:r w:rsidR="00B61A1F" w:rsidRPr="00E5198D">
              <w:fldChar w:fldCharType="begin"/>
            </w:r>
            <w:r w:rsidR="00B61A1F" w:rsidRPr="00E5198D">
              <w:instrText xml:space="preserve"> REF _Ref219912256 \h </w:instrText>
            </w:r>
            <w:r w:rsidR="006D3C3F" w:rsidRPr="00E5198D">
              <w:instrText xml:space="preserve"> \* MERGEFORMAT </w:instrText>
            </w:r>
            <w:r w:rsidR="00B61A1F" w:rsidRPr="00E5198D">
              <w:fldChar w:fldCharType="separate"/>
            </w:r>
            <w:r w:rsidR="00564124" w:rsidRPr="00E5198D">
              <w:t xml:space="preserve">Table </w:t>
            </w:r>
            <w:r w:rsidR="00564124">
              <w:rPr>
                <w:noProof/>
              </w:rPr>
              <w:t>32</w:t>
            </w:r>
            <w:r w:rsidR="00B61A1F" w:rsidRPr="00E5198D">
              <w:fldChar w:fldCharType="end"/>
            </w:r>
          </w:p>
        </w:tc>
      </w:tr>
      <w:tr w:rsidR="00F826DE" w:rsidRPr="00E5198D" w14:paraId="496CAC91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5283A9" w14:textId="77777777" w:rsidR="00F826DE" w:rsidRPr="00E5198D" w:rsidRDefault="00F826DE" w:rsidP="00F826DE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result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919361" w14:textId="77777777" w:rsidR="00F826DE" w:rsidRPr="00E5198D" w:rsidRDefault="00F826DE" w:rsidP="00F826D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QLCD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CFD7CB" w14:textId="77777777" w:rsidR="00F826DE" w:rsidRPr="00E5198D" w:rsidRDefault="00F826DE" w:rsidP="00F826DE">
            <w:pPr>
              <w:keepNext/>
              <w:spacing w:line="276" w:lineRule="auto"/>
              <w:jc w:val="center"/>
            </w:pP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7963B46" w14:textId="25BC41BC" w:rsidR="00F826DE" w:rsidRPr="00E5198D" w:rsidRDefault="00F826DE" w:rsidP="00F826DE">
            <w:pPr>
              <w:keepNext/>
              <w:spacing w:line="276" w:lineRule="auto"/>
              <w:jc w:val="center"/>
            </w:pPr>
            <w:r w:rsidRPr="00E5198D">
              <w:t>Blank value</w:t>
            </w:r>
          </w:p>
        </w:tc>
      </w:tr>
      <w:tr w:rsidR="00E465DA" w:rsidRPr="00E5198D" w14:paraId="7F8C89F9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252318" w14:textId="77777777" w:rsidR="00E465DA" w:rsidRPr="00E5198D" w:rsidRDefault="00E465DA" w:rsidP="007E383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Expected value max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C0498D" w14:textId="77777777" w:rsidR="00E465DA" w:rsidRPr="00E5198D" w:rsidRDefault="00E465DA" w:rsidP="007E38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EVMX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D28D65" w14:textId="4038D092" w:rsidR="00E465DA" w:rsidRPr="00E5198D" w:rsidRDefault="00B1641C" w:rsidP="007E383F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1.136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7876077" w14:textId="76515691" w:rsidR="00E465DA" w:rsidRPr="00E5198D" w:rsidRDefault="00FD4775" w:rsidP="007E383F">
            <w:pPr>
              <w:keepNext/>
              <w:spacing w:line="276" w:lineRule="auto"/>
              <w:jc w:val="center"/>
            </w:pPr>
            <w:r w:rsidRPr="00E5198D">
              <w:rPr>
                <w:lang w:val="en-GB" w:eastAsia="en-US"/>
              </w:rPr>
              <w:t xml:space="preserve">Conversion factor (COFA) on </w:t>
            </w:r>
            <w:r w:rsidRPr="00E5198D">
              <w:rPr>
                <w:lang w:val="en-GB" w:eastAsia="en-US"/>
              </w:rPr>
              <w:fldChar w:fldCharType="begin"/>
            </w:r>
            <w:r w:rsidRPr="00E5198D">
              <w:rPr>
                <w:lang w:val="en-GB" w:eastAsia="en-US"/>
              </w:rPr>
              <w:instrText xml:space="preserve"> REF _Ref215495955 \h </w:instrText>
            </w:r>
            <w:r w:rsidR="006D3C3F" w:rsidRPr="00E5198D">
              <w:rPr>
                <w:lang w:val="en-GB" w:eastAsia="en-US"/>
              </w:rPr>
              <w:instrText xml:space="preserve"> \* MERGEFORMAT </w:instrText>
            </w:r>
            <w:r w:rsidRPr="00E5198D">
              <w:rPr>
                <w:lang w:val="en-GB" w:eastAsia="en-US"/>
              </w:rPr>
            </w:r>
            <w:r w:rsidRPr="00E5198D">
              <w:rPr>
                <w:lang w:val="en-GB" w:eastAsia="en-US"/>
              </w:rPr>
              <w:fldChar w:fldCharType="separate"/>
            </w:r>
            <w:r w:rsidR="00564124">
              <w:t xml:space="preserve">Table </w:t>
            </w:r>
            <w:r w:rsidR="00564124">
              <w:rPr>
                <w:noProof/>
              </w:rPr>
              <w:t>9</w:t>
            </w:r>
            <w:r w:rsidRPr="00E5198D">
              <w:rPr>
                <w:lang w:val="en-GB" w:eastAsia="en-US"/>
              </w:rPr>
              <w:fldChar w:fldCharType="end"/>
            </w:r>
            <w:r w:rsidR="00B1641C" w:rsidRPr="00E5198D">
              <w:rPr>
                <w:lang w:val="en-GB" w:eastAsia="en-US"/>
              </w:rPr>
              <w:t xml:space="preserve"> + 10%</w:t>
            </w:r>
          </w:p>
        </w:tc>
      </w:tr>
      <w:tr w:rsidR="00924124" w:rsidRPr="00E5198D" w14:paraId="47387B70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960001" w14:textId="77777777" w:rsidR="00924124" w:rsidRPr="00E5198D" w:rsidRDefault="00924124" w:rsidP="00924124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Expected value min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8B0B98" w14:textId="77777777" w:rsidR="00924124" w:rsidRPr="00E5198D" w:rsidRDefault="00924124" w:rsidP="0092412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EVMN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4888E9" w14:textId="6815CCAF" w:rsidR="00924124" w:rsidRPr="00E5198D" w:rsidRDefault="00924124" w:rsidP="00924124">
            <w:pPr>
              <w:keepNext/>
              <w:spacing w:line="276" w:lineRule="auto"/>
              <w:jc w:val="center"/>
            </w:pPr>
            <w:r w:rsidRPr="00E5198D">
              <w:t>1</w:t>
            </w:r>
            <w:r w:rsidR="00B1641C" w:rsidRPr="00E5198D">
              <w:t>.032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4B8F916" w14:textId="1401EE1F" w:rsidR="00924124" w:rsidRPr="00E5198D" w:rsidRDefault="00FD4775" w:rsidP="00924124">
            <w:pPr>
              <w:keepNext/>
              <w:spacing w:line="276" w:lineRule="auto"/>
              <w:jc w:val="center"/>
            </w:pPr>
            <w:r w:rsidRPr="00E5198D">
              <w:rPr>
                <w:lang w:val="en-GB" w:eastAsia="en-US"/>
              </w:rPr>
              <w:t xml:space="preserve">Conversion factor (COFA) on </w:t>
            </w:r>
            <w:r w:rsidRPr="00E5198D">
              <w:rPr>
                <w:lang w:val="en-GB" w:eastAsia="en-US"/>
              </w:rPr>
              <w:fldChar w:fldCharType="begin"/>
            </w:r>
            <w:r w:rsidRPr="00E5198D">
              <w:rPr>
                <w:lang w:val="en-GB" w:eastAsia="en-US"/>
              </w:rPr>
              <w:instrText xml:space="preserve"> REF _Ref215495955 \h </w:instrText>
            </w:r>
            <w:r w:rsidR="006D3C3F" w:rsidRPr="00E5198D">
              <w:rPr>
                <w:lang w:val="en-GB" w:eastAsia="en-US"/>
              </w:rPr>
              <w:instrText xml:space="preserve"> \* MERGEFORMAT </w:instrText>
            </w:r>
            <w:r w:rsidRPr="00E5198D">
              <w:rPr>
                <w:lang w:val="en-GB" w:eastAsia="en-US"/>
              </w:rPr>
            </w:r>
            <w:r w:rsidRPr="00E5198D">
              <w:rPr>
                <w:lang w:val="en-GB" w:eastAsia="en-US"/>
              </w:rPr>
              <w:fldChar w:fldCharType="separate"/>
            </w:r>
            <w:r w:rsidR="00564124">
              <w:t xml:space="preserve">Table </w:t>
            </w:r>
            <w:r w:rsidR="00564124">
              <w:rPr>
                <w:noProof/>
              </w:rPr>
              <w:t>9</w:t>
            </w:r>
            <w:r w:rsidRPr="00E5198D">
              <w:rPr>
                <w:lang w:val="en-GB" w:eastAsia="en-US"/>
              </w:rPr>
              <w:fldChar w:fldCharType="end"/>
            </w:r>
          </w:p>
        </w:tc>
      </w:tr>
      <w:tr w:rsidR="00E80FF1" w:rsidRPr="00E5198D" w14:paraId="30DE3666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E4453D" w14:textId="77777777" w:rsidR="00E80FF1" w:rsidRPr="00E5198D" w:rsidRDefault="00E80FF1" w:rsidP="00E80FF1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Expected target value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410EED" w14:textId="77777777" w:rsidR="00E80FF1" w:rsidRPr="00E5198D" w:rsidRDefault="00E80FF1" w:rsidP="00E80F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EVTG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E664CE" w14:textId="52563991" w:rsidR="00E80FF1" w:rsidRPr="00E5198D" w:rsidRDefault="00E80FF1" w:rsidP="00E80FF1">
            <w:pPr>
              <w:keepNext/>
              <w:spacing w:line="276" w:lineRule="auto"/>
              <w:jc w:val="center"/>
            </w:pPr>
            <w:r w:rsidRPr="00E5198D">
              <w:t>1</w:t>
            </w:r>
            <w:r w:rsidR="00B1641C" w:rsidRPr="00E5198D">
              <w:t>.032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FB5E9FB" w14:textId="26E8111C" w:rsidR="00E80FF1" w:rsidRPr="00E5198D" w:rsidRDefault="00FD4775" w:rsidP="00E80FF1">
            <w:pPr>
              <w:keepNext/>
              <w:spacing w:line="276" w:lineRule="auto"/>
              <w:jc w:val="center"/>
            </w:pPr>
            <w:r w:rsidRPr="00E5198D">
              <w:rPr>
                <w:lang w:val="en-GB" w:eastAsia="en-US"/>
              </w:rPr>
              <w:t xml:space="preserve">Conversion factor (COFA) on </w:t>
            </w:r>
            <w:r w:rsidRPr="00E5198D">
              <w:rPr>
                <w:lang w:val="en-GB" w:eastAsia="en-US"/>
              </w:rPr>
              <w:fldChar w:fldCharType="begin"/>
            </w:r>
            <w:r w:rsidRPr="00E5198D">
              <w:rPr>
                <w:lang w:val="en-GB" w:eastAsia="en-US"/>
              </w:rPr>
              <w:instrText xml:space="preserve"> REF _Ref215495955 \h </w:instrText>
            </w:r>
            <w:r w:rsidR="006D3C3F" w:rsidRPr="00E5198D">
              <w:rPr>
                <w:lang w:val="en-GB" w:eastAsia="en-US"/>
              </w:rPr>
              <w:instrText xml:space="preserve"> \* MERGEFORMAT </w:instrText>
            </w:r>
            <w:r w:rsidRPr="00E5198D">
              <w:rPr>
                <w:lang w:val="en-GB" w:eastAsia="en-US"/>
              </w:rPr>
            </w:r>
            <w:r w:rsidRPr="00E5198D">
              <w:rPr>
                <w:lang w:val="en-GB" w:eastAsia="en-US"/>
              </w:rPr>
              <w:fldChar w:fldCharType="separate"/>
            </w:r>
            <w:r w:rsidR="00564124">
              <w:t xml:space="preserve">Table </w:t>
            </w:r>
            <w:r w:rsidR="00564124">
              <w:rPr>
                <w:noProof/>
              </w:rPr>
              <w:t>9</w:t>
            </w:r>
            <w:r w:rsidRPr="00E5198D">
              <w:rPr>
                <w:lang w:val="en-GB" w:eastAsia="en-US"/>
              </w:rPr>
              <w:fldChar w:fldCharType="end"/>
            </w:r>
          </w:p>
        </w:tc>
      </w:tr>
      <w:tr w:rsidR="00B61A1F" w:rsidRPr="00E5198D" w14:paraId="5CE124FE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D9B667" w14:textId="77777777" w:rsidR="00B61A1F" w:rsidRPr="00E5198D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3774F8" w14:textId="77777777" w:rsidR="00B61A1F" w:rsidRPr="00E5198D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TEUM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8F28FC" w14:textId="4495F236" w:rsidR="00B61A1F" w:rsidRPr="00E5198D" w:rsidRDefault="00B61A1F" w:rsidP="00B61A1F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KG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7240BB0" w14:textId="11365745" w:rsidR="00B61A1F" w:rsidRPr="00E5198D" w:rsidRDefault="00B61A1F" w:rsidP="00B61A1F">
            <w:pPr>
              <w:keepNext/>
              <w:spacing w:line="276" w:lineRule="auto"/>
              <w:jc w:val="center"/>
            </w:pPr>
            <w:r w:rsidRPr="00E5198D">
              <w:t xml:space="preserve">TEUM output in </w:t>
            </w:r>
            <w:r w:rsidRPr="00E5198D">
              <w:fldChar w:fldCharType="begin"/>
            </w:r>
            <w:r w:rsidRPr="00E5198D">
              <w:instrText xml:space="preserve"> REF _Ref219912256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564124" w:rsidRPr="00E5198D">
              <w:t xml:space="preserve">Table </w:t>
            </w:r>
            <w:r w:rsidR="00564124">
              <w:rPr>
                <w:noProof/>
              </w:rPr>
              <w:t>32</w:t>
            </w:r>
            <w:r w:rsidRPr="00E5198D">
              <w:fldChar w:fldCharType="end"/>
            </w:r>
          </w:p>
        </w:tc>
      </w:tr>
      <w:tr w:rsidR="00B61A1F" w:rsidRPr="00E5198D" w14:paraId="345CA9F0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551E1B" w14:textId="77777777" w:rsidR="00B61A1F" w:rsidRPr="00E5198D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Number of decimal places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70D8FD" w14:textId="77777777" w:rsidR="00B61A1F" w:rsidRPr="00E5198D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DCCD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4119F5" w14:textId="77777777" w:rsidR="00B61A1F" w:rsidRPr="00E5198D" w:rsidRDefault="00B61A1F" w:rsidP="00B61A1F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5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08DA0BF" w14:textId="676BEF5A" w:rsidR="00B61A1F" w:rsidRPr="00E5198D" w:rsidRDefault="00B61A1F" w:rsidP="00B61A1F">
            <w:pPr>
              <w:keepNext/>
              <w:spacing w:line="276" w:lineRule="auto"/>
              <w:jc w:val="center"/>
            </w:pPr>
            <w:r w:rsidRPr="00E5198D">
              <w:t xml:space="preserve">DCCD output in </w:t>
            </w:r>
            <w:r w:rsidRPr="00E5198D">
              <w:fldChar w:fldCharType="begin"/>
            </w:r>
            <w:r w:rsidRPr="00E5198D">
              <w:instrText xml:space="preserve"> REF _Ref219912256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564124" w:rsidRPr="00E5198D">
              <w:t xml:space="preserve">Table </w:t>
            </w:r>
            <w:r w:rsidR="00564124">
              <w:rPr>
                <w:noProof/>
              </w:rPr>
              <w:t>32</w:t>
            </w:r>
            <w:r w:rsidRPr="00E5198D">
              <w:fldChar w:fldCharType="end"/>
            </w:r>
          </w:p>
        </w:tc>
      </w:tr>
      <w:tr w:rsidR="00B61A1F" w:rsidRPr="00E5198D" w14:paraId="481CAFD6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F01AE7" w14:textId="77777777" w:rsidR="00B61A1F" w:rsidRPr="00E5198D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44EB08" w14:textId="77777777" w:rsidR="00B61A1F" w:rsidRPr="00E5198D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REQD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F966F4" w14:textId="77777777" w:rsidR="00B61A1F" w:rsidRPr="00E5198D" w:rsidRDefault="00B61A1F" w:rsidP="00B61A1F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BEF5857" w14:textId="27752D2E" w:rsidR="00B61A1F" w:rsidRPr="00E5198D" w:rsidRDefault="00B61A1F" w:rsidP="00B61A1F">
            <w:pPr>
              <w:keepNext/>
              <w:spacing w:line="276" w:lineRule="auto"/>
              <w:jc w:val="center"/>
            </w:pPr>
            <w:r w:rsidRPr="00E5198D">
              <w:t xml:space="preserve">REQD output in </w:t>
            </w:r>
            <w:r w:rsidRPr="00E5198D">
              <w:fldChar w:fldCharType="begin"/>
            </w:r>
            <w:r w:rsidRPr="00E5198D">
              <w:instrText xml:space="preserve"> REF _Ref219912256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564124" w:rsidRPr="00E5198D">
              <w:t xml:space="preserve">Table </w:t>
            </w:r>
            <w:r w:rsidR="00564124">
              <w:rPr>
                <w:noProof/>
              </w:rPr>
              <w:t>32</w:t>
            </w:r>
            <w:r w:rsidRPr="00E5198D">
              <w:fldChar w:fldCharType="end"/>
            </w:r>
          </w:p>
        </w:tc>
      </w:tr>
      <w:tr w:rsidR="00B61A1F" w:rsidRPr="00E5198D" w14:paraId="523AD0FE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92815B" w14:textId="77777777" w:rsidR="00B61A1F" w:rsidRPr="00E5198D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794705" w14:textId="77777777" w:rsidR="00B61A1F" w:rsidRPr="00E5198D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FRTI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A63ED2" w14:textId="77777777" w:rsidR="00B61A1F" w:rsidRPr="00E5198D" w:rsidRDefault="00B61A1F" w:rsidP="00B61A1F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1C4B403" w14:textId="1114B95E" w:rsidR="00B61A1F" w:rsidRPr="00E5198D" w:rsidRDefault="00B61A1F" w:rsidP="00B61A1F">
            <w:pPr>
              <w:keepNext/>
              <w:spacing w:line="276" w:lineRule="auto"/>
              <w:jc w:val="center"/>
            </w:pPr>
            <w:r w:rsidRPr="00E5198D">
              <w:t xml:space="preserve">FRTI output in </w:t>
            </w:r>
            <w:r w:rsidRPr="00E5198D">
              <w:fldChar w:fldCharType="begin"/>
            </w:r>
            <w:r w:rsidRPr="00E5198D">
              <w:instrText xml:space="preserve"> REF _Ref219912256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564124" w:rsidRPr="00E5198D">
              <w:t xml:space="preserve">Table </w:t>
            </w:r>
            <w:r w:rsidR="00564124">
              <w:rPr>
                <w:noProof/>
              </w:rPr>
              <w:t>32</w:t>
            </w:r>
            <w:r w:rsidRPr="00E5198D">
              <w:fldChar w:fldCharType="end"/>
            </w:r>
          </w:p>
        </w:tc>
      </w:tr>
      <w:tr w:rsidR="00B61A1F" w:rsidRPr="00E5198D" w14:paraId="76772146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707B50" w14:textId="77777777" w:rsidR="00B61A1F" w:rsidRPr="00E5198D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classification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377A23" w14:textId="77777777" w:rsidR="00B61A1F" w:rsidRPr="00E5198D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TCLS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5574E4" w14:textId="6863C8D0" w:rsidR="00B61A1F" w:rsidRPr="00E5198D" w:rsidRDefault="00B61A1F" w:rsidP="00B61A1F">
            <w:pPr>
              <w:keepNext/>
              <w:spacing w:line="276" w:lineRule="auto"/>
              <w:jc w:val="center"/>
            </w:pPr>
            <w:r w:rsidRPr="00E5198D">
              <w:t>PHYSICAL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7724968" w14:textId="4382F800" w:rsidR="00B61A1F" w:rsidRPr="00E5198D" w:rsidRDefault="00B61A1F" w:rsidP="00B61A1F">
            <w:pPr>
              <w:keepNext/>
              <w:spacing w:line="276" w:lineRule="auto"/>
              <w:jc w:val="center"/>
            </w:pPr>
            <w:r w:rsidRPr="00E5198D">
              <w:t xml:space="preserve">TCLS output in </w:t>
            </w:r>
            <w:r w:rsidRPr="00E5198D">
              <w:fldChar w:fldCharType="begin"/>
            </w:r>
            <w:r w:rsidRPr="00E5198D">
              <w:instrText xml:space="preserve"> REF _Ref219912256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564124" w:rsidRPr="00E5198D">
              <w:t xml:space="preserve">Table </w:t>
            </w:r>
            <w:r w:rsidR="00564124">
              <w:rPr>
                <w:noProof/>
              </w:rPr>
              <w:t>32</w:t>
            </w:r>
            <w:r w:rsidRPr="00E5198D">
              <w:fldChar w:fldCharType="end"/>
            </w:r>
          </w:p>
        </w:tc>
      </w:tr>
      <w:tr w:rsidR="00B61A1F" w:rsidRPr="00E5198D" w14:paraId="20341C04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447C6E" w14:textId="77777777" w:rsidR="00B61A1F" w:rsidRPr="00E5198D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666780" w14:textId="77777777" w:rsidR="00B61A1F" w:rsidRPr="00E5198D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VLTP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9D3D51" w14:textId="77777777" w:rsidR="00B61A1F" w:rsidRPr="00E5198D" w:rsidRDefault="00B61A1F" w:rsidP="00B61A1F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F461F85" w14:textId="71F0B4BC" w:rsidR="00B61A1F" w:rsidRPr="00E5198D" w:rsidRDefault="00B61A1F" w:rsidP="00B61A1F">
            <w:pPr>
              <w:keepNext/>
              <w:spacing w:line="276" w:lineRule="auto"/>
              <w:jc w:val="center"/>
            </w:pPr>
            <w:r w:rsidRPr="00E5198D">
              <w:t xml:space="preserve">VLTP output in </w:t>
            </w:r>
            <w:r w:rsidRPr="00E5198D">
              <w:fldChar w:fldCharType="begin"/>
            </w:r>
            <w:r w:rsidRPr="00E5198D">
              <w:instrText xml:space="preserve"> REF _Ref219912256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564124" w:rsidRPr="00E5198D">
              <w:t xml:space="preserve">Table </w:t>
            </w:r>
            <w:r w:rsidR="00564124">
              <w:rPr>
                <w:noProof/>
              </w:rPr>
              <w:t>32</w:t>
            </w:r>
            <w:r w:rsidRPr="00E5198D">
              <w:fldChar w:fldCharType="end"/>
            </w:r>
          </w:p>
        </w:tc>
      </w:tr>
      <w:tr w:rsidR="00B61A1F" w:rsidRPr="00E5198D" w14:paraId="44CC76FC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23921C" w14:textId="77777777" w:rsidR="00B61A1F" w:rsidRPr="00E5198D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lastRenderedPageBreak/>
              <w:t>Test priority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A8E8AF" w14:textId="77777777" w:rsidR="00B61A1F" w:rsidRPr="00E5198D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QTSP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F33102" w14:textId="77777777" w:rsidR="00B61A1F" w:rsidRPr="00E5198D" w:rsidRDefault="00B61A1F" w:rsidP="00B61A1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7ABCC60" w14:textId="5A420D7C" w:rsidR="00B61A1F" w:rsidRPr="00E5198D" w:rsidRDefault="00B61A1F" w:rsidP="00B61A1F">
            <w:pPr>
              <w:keepNext/>
              <w:spacing w:line="276" w:lineRule="auto"/>
              <w:jc w:val="center"/>
            </w:pPr>
            <w:r w:rsidRPr="00E5198D">
              <w:t xml:space="preserve">QTSP output in </w:t>
            </w:r>
            <w:r w:rsidRPr="00E5198D">
              <w:fldChar w:fldCharType="begin"/>
            </w:r>
            <w:r w:rsidRPr="00E5198D">
              <w:instrText xml:space="preserve"> REF _Ref219912256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564124" w:rsidRPr="00E5198D">
              <w:t xml:space="preserve">Table </w:t>
            </w:r>
            <w:r w:rsidR="00564124">
              <w:rPr>
                <w:noProof/>
              </w:rPr>
              <w:t>32</w:t>
            </w:r>
            <w:r w:rsidRPr="00E5198D">
              <w:fldChar w:fldCharType="end"/>
            </w:r>
          </w:p>
        </w:tc>
      </w:tr>
      <w:tr w:rsidR="00B61A1F" w:rsidRPr="00E5198D" w14:paraId="12BA9185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FD81E7" w14:textId="77777777" w:rsidR="00B61A1F" w:rsidRPr="00E5198D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Include test in QI request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6D6B64" w14:textId="77777777" w:rsidR="00B61A1F" w:rsidRPr="00E5198D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ITQR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BD812B" w14:textId="77777777" w:rsidR="00B61A1F" w:rsidRPr="00E5198D" w:rsidRDefault="00B61A1F" w:rsidP="00B61A1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3111E0D" w14:textId="6DEC9C39" w:rsidR="00B61A1F" w:rsidRPr="00E5198D" w:rsidRDefault="00C105F5" w:rsidP="00B61A1F">
            <w:pPr>
              <w:keepNext/>
              <w:spacing w:line="276" w:lineRule="auto"/>
              <w:jc w:val="center"/>
            </w:pPr>
            <w:r w:rsidRPr="00E5198D">
              <w:t>Hardcode to 1</w:t>
            </w:r>
          </w:p>
        </w:tc>
      </w:tr>
      <w:tr w:rsidR="00C105F5" w:rsidRPr="00E5198D" w14:paraId="050EA274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6D6905" w14:textId="77777777" w:rsidR="00C105F5" w:rsidRPr="00E5198D" w:rsidRDefault="00C105F5" w:rsidP="00C105F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Print test on certificate of analysis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62A627" w14:textId="77777777" w:rsidR="00C105F5" w:rsidRPr="00E5198D" w:rsidRDefault="00C105F5" w:rsidP="00C105F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PTCA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8D0EFE" w14:textId="77777777" w:rsidR="00C105F5" w:rsidRPr="00E5198D" w:rsidRDefault="00C105F5" w:rsidP="00C105F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785049C" w14:textId="2122F815" w:rsidR="00C105F5" w:rsidRPr="00E5198D" w:rsidRDefault="00C105F5" w:rsidP="00C105F5">
            <w:pPr>
              <w:keepNext/>
              <w:spacing w:line="276" w:lineRule="auto"/>
              <w:jc w:val="center"/>
            </w:pPr>
            <w:r w:rsidRPr="00E5198D">
              <w:t>Hardcode to 1</w:t>
            </w:r>
          </w:p>
        </w:tc>
      </w:tr>
      <w:tr w:rsidR="00C105F5" w:rsidRPr="00E5198D" w14:paraId="2BD5A459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7ADE16" w14:textId="77777777" w:rsidR="00C105F5" w:rsidRPr="00E5198D" w:rsidRDefault="00C105F5" w:rsidP="00C105F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Print test on specification document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A6B056" w14:textId="77777777" w:rsidR="00C105F5" w:rsidRPr="00E5198D" w:rsidRDefault="00C105F5" w:rsidP="00C105F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PTSP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C78B83" w14:textId="77777777" w:rsidR="00C105F5" w:rsidRPr="00E5198D" w:rsidRDefault="00C105F5" w:rsidP="00C105F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8400A3D" w14:textId="29D4509E" w:rsidR="00C105F5" w:rsidRPr="00E5198D" w:rsidRDefault="00C105F5" w:rsidP="00C105F5">
            <w:pPr>
              <w:keepNext/>
              <w:spacing w:line="276" w:lineRule="auto"/>
              <w:jc w:val="center"/>
            </w:pPr>
            <w:r w:rsidRPr="00E5198D">
              <w:t>Hardcode to 1</w:t>
            </w:r>
          </w:p>
        </w:tc>
      </w:tr>
      <w:tr w:rsidR="00C105F5" w:rsidRPr="00E5198D" w14:paraId="7ACC3D93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0EAA2C" w14:textId="77777777" w:rsidR="00C105F5" w:rsidRPr="00E5198D" w:rsidRDefault="00C105F5" w:rsidP="00C105F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Print spec test values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A32A88" w14:textId="77777777" w:rsidR="00C105F5" w:rsidRPr="00E5198D" w:rsidRDefault="00C105F5" w:rsidP="00C105F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QPTT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A3875D" w14:textId="77777777" w:rsidR="00C105F5" w:rsidRPr="00E5198D" w:rsidRDefault="00C105F5" w:rsidP="00C105F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D8CBA19" w14:textId="274DB1AF" w:rsidR="00C105F5" w:rsidRPr="00E5198D" w:rsidRDefault="00C105F5" w:rsidP="00C105F5">
            <w:pPr>
              <w:keepNext/>
              <w:spacing w:line="276" w:lineRule="auto"/>
              <w:jc w:val="center"/>
            </w:pPr>
            <w:r w:rsidRPr="00E5198D">
              <w:t>Hardcode to 1</w:t>
            </w:r>
          </w:p>
        </w:tc>
      </w:tr>
      <w:tr w:rsidR="00C105F5" w:rsidRPr="00E5198D" w14:paraId="03106566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633135" w14:textId="77777777" w:rsidR="00C105F5" w:rsidRPr="00E5198D" w:rsidRDefault="00C105F5" w:rsidP="00C105F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Print result value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637B05" w14:textId="77777777" w:rsidR="00C105F5" w:rsidRPr="00E5198D" w:rsidRDefault="00C105F5" w:rsidP="00C105F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QPTR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735491" w14:textId="77777777" w:rsidR="00C105F5" w:rsidRPr="00E5198D" w:rsidRDefault="00C105F5" w:rsidP="00C105F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A803224" w14:textId="07A0444B" w:rsidR="00C105F5" w:rsidRPr="00E5198D" w:rsidRDefault="00C105F5" w:rsidP="00C105F5">
            <w:pPr>
              <w:keepNext/>
              <w:spacing w:line="276" w:lineRule="auto"/>
              <w:jc w:val="center"/>
            </w:pPr>
            <w:r w:rsidRPr="00E5198D">
              <w:t>Hardcode to 1</w:t>
            </w:r>
          </w:p>
        </w:tc>
      </w:tr>
      <w:tr w:rsidR="00B61A1F" w:rsidRPr="00E5198D" w14:paraId="2EFE5E65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0EB720" w14:textId="77777777" w:rsidR="00B61A1F" w:rsidRPr="00E5198D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Specification approval basis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93FB86" w14:textId="77777777" w:rsidR="00B61A1F" w:rsidRPr="00E5198D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QPLN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253DAA" w14:textId="77777777" w:rsidR="00B61A1F" w:rsidRPr="00E5198D" w:rsidRDefault="00B61A1F" w:rsidP="00B61A1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9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1BB7182" w14:textId="7DAA174C" w:rsidR="00B61A1F" w:rsidRPr="00E5198D" w:rsidRDefault="00B61A1F" w:rsidP="00B61A1F">
            <w:pPr>
              <w:keepNext/>
              <w:spacing w:line="276" w:lineRule="auto"/>
              <w:jc w:val="center"/>
            </w:pPr>
            <w:r w:rsidRPr="00E5198D">
              <w:t xml:space="preserve">QPLN output in </w:t>
            </w:r>
            <w:r w:rsidRPr="00E5198D">
              <w:fldChar w:fldCharType="begin"/>
            </w:r>
            <w:r w:rsidRPr="00E5198D">
              <w:instrText xml:space="preserve"> REF _Ref219912256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564124" w:rsidRPr="00E5198D">
              <w:t xml:space="preserve">Table </w:t>
            </w:r>
            <w:r w:rsidR="00564124">
              <w:rPr>
                <w:noProof/>
              </w:rPr>
              <w:t>32</w:t>
            </w:r>
            <w:r w:rsidRPr="00E5198D">
              <w:fldChar w:fldCharType="end"/>
            </w:r>
          </w:p>
        </w:tc>
      </w:tr>
    </w:tbl>
    <w:p w14:paraId="6F781E2F" w14:textId="753D99CA" w:rsidR="00E465DA" w:rsidRPr="00E5198D" w:rsidRDefault="00E465DA" w:rsidP="00E465DA">
      <w:pPr>
        <w:pStyle w:val="Caption"/>
      </w:pPr>
      <w:r w:rsidRPr="00E5198D">
        <w:t xml:space="preserve">Table </w:t>
      </w:r>
      <w:r w:rsidR="00164B45">
        <w:fldChar w:fldCharType="begin"/>
      </w:r>
      <w:r w:rsidR="00164B45">
        <w:instrText xml:space="preserve"> SEQ Table \* ARABIC </w:instrText>
      </w:r>
      <w:r w:rsidR="00164B45">
        <w:fldChar w:fldCharType="separate"/>
      </w:r>
      <w:r w:rsidR="00564124">
        <w:rPr>
          <w:noProof/>
        </w:rPr>
        <w:t>33</w:t>
      </w:r>
      <w:r w:rsidR="00164B45">
        <w:fldChar w:fldCharType="end"/>
      </w:r>
      <w:r w:rsidRPr="00E5198D">
        <w:t xml:space="preserve">: Adding specification tests relating to the </w:t>
      </w:r>
      <w:r w:rsidR="00AF66ED" w:rsidRPr="00E5198D">
        <w:t xml:space="preserve">pack item </w:t>
      </w:r>
      <w:r w:rsidR="00856AAE" w:rsidRPr="00E5198D">
        <w:t>specification.</w:t>
      </w:r>
    </w:p>
    <w:p w14:paraId="25ECE73A" w14:textId="7368F118" w:rsidR="003F31F7" w:rsidRDefault="008F0323" w:rsidP="008F0323">
      <w:pPr>
        <w:rPr>
          <w:lang w:val="en-GB" w:eastAsia="en-US"/>
        </w:rPr>
      </w:pPr>
      <w:r w:rsidRPr="00E5198D">
        <w:rPr>
          <w:lang w:val="en-GB" w:eastAsia="en-US"/>
        </w:rPr>
        <w:t xml:space="preserve">Weight check needs to be added to the pack specification for each of the outputs from </w:t>
      </w:r>
      <w:r w:rsidR="0004668F" w:rsidRPr="00E5198D">
        <w:rPr>
          <w:lang w:val="en-GB" w:eastAsia="en-US"/>
        </w:rPr>
        <w:fldChar w:fldCharType="begin"/>
      </w:r>
      <w:r w:rsidR="0004668F" w:rsidRPr="00E5198D">
        <w:rPr>
          <w:lang w:val="en-GB" w:eastAsia="en-US"/>
        </w:rPr>
        <w:instrText xml:space="preserve"> REF _Ref219912256 \h </w:instrText>
      </w:r>
      <w:r w:rsidR="006D3C3F" w:rsidRPr="00E5198D">
        <w:rPr>
          <w:lang w:val="en-GB" w:eastAsia="en-US"/>
        </w:rPr>
        <w:instrText xml:space="preserve"> \* MERGEFORMAT </w:instrText>
      </w:r>
      <w:r w:rsidR="0004668F" w:rsidRPr="00E5198D">
        <w:rPr>
          <w:lang w:val="en-GB" w:eastAsia="en-US"/>
        </w:rPr>
      </w:r>
      <w:r w:rsidR="0004668F" w:rsidRPr="00E5198D">
        <w:rPr>
          <w:lang w:val="en-GB" w:eastAsia="en-US"/>
        </w:rPr>
        <w:fldChar w:fldCharType="separate"/>
      </w:r>
      <w:r w:rsidR="00564124" w:rsidRPr="00E5198D">
        <w:t xml:space="preserve">Table </w:t>
      </w:r>
      <w:r w:rsidR="00564124">
        <w:rPr>
          <w:noProof/>
        </w:rPr>
        <w:t>32</w:t>
      </w:r>
      <w:r w:rsidR="0004668F" w:rsidRPr="00E5198D">
        <w:rPr>
          <w:lang w:val="en-GB" w:eastAsia="en-US"/>
        </w:rPr>
        <w:fldChar w:fldCharType="end"/>
      </w:r>
      <w:r w:rsidR="0004668F" w:rsidRPr="00E5198D">
        <w:rPr>
          <w:lang w:val="en-GB" w:eastAsia="en-US"/>
        </w:rPr>
        <w:t>.</w:t>
      </w:r>
    </w:p>
    <w:p w14:paraId="01E050DA" w14:textId="66264E7B" w:rsidR="003F31F7" w:rsidRPr="008C1372" w:rsidRDefault="003F31F7" w:rsidP="003F31F7">
      <w:pPr>
        <w:pStyle w:val="5aH5"/>
      </w:pPr>
      <w:r w:rsidRPr="008C1372">
        <w:t>Step 0</w:t>
      </w:r>
      <w:r w:rsidR="00FC1B59" w:rsidRPr="008C1372">
        <w:t>5</w:t>
      </w:r>
      <w:r w:rsidRPr="008C1372">
        <w:t>: Updat</w:t>
      </w:r>
      <w:r w:rsidR="00FC1B59" w:rsidRPr="008C1372">
        <w:t xml:space="preserve">e shelf life </w:t>
      </w:r>
      <w:r w:rsidR="00B14A54" w:rsidRPr="008C1372">
        <w:t>against</w:t>
      </w:r>
      <w:r w:rsidR="00FC1B59" w:rsidRPr="008C1372">
        <w:t xml:space="preserve"> the pack code</w:t>
      </w:r>
    </w:p>
    <w:p w14:paraId="714C277D" w14:textId="42780CC2" w:rsidR="00FC1B59" w:rsidRPr="008C1372" w:rsidRDefault="00FC1B59" w:rsidP="00FC1B59">
      <w:pPr>
        <w:pStyle w:val="5aH5"/>
      </w:pPr>
      <w:r w:rsidRPr="008C1372">
        <w:t xml:space="preserve">Step 05.01: </w:t>
      </w:r>
      <w:r w:rsidR="005B1726" w:rsidRPr="008C1372">
        <w:t xml:space="preserve">Retrieve shelf life </w:t>
      </w:r>
      <w:r w:rsidR="00A94E7F" w:rsidRPr="008C1372">
        <w:t>against</w:t>
      </w:r>
      <w:r w:rsidR="005B1726" w:rsidRPr="008C1372">
        <w:t xml:space="preserve"> recipe code</w:t>
      </w:r>
    </w:p>
    <w:p w14:paraId="057B2FE4" w14:textId="713EB813" w:rsidR="005B1726" w:rsidRPr="008C1372" w:rsidRDefault="005B1726" w:rsidP="005B1726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8C1372">
        <w:rPr>
          <w:rFonts w:eastAsia="Times New Roman" w:cs="Calibri"/>
          <w:b/>
          <w:bCs/>
          <w:color w:val="000000"/>
          <w:szCs w:val="24"/>
          <w:lang w:eastAsia="en-GB"/>
        </w:rPr>
        <w:t>API: MMS200MI</w:t>
      </w:r>
    </w:p>
    <w:p w14:paraId="61E8FF50" w14:textId="6A73545B" w:rsidR="005B1726" w:rsidRPr="008C1372" w:rsidRDefault="005B1726" w:rsidP="005B1726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8C1372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="00255574" w:rsidRPr="008C1372">
        <w:rPr>
          <w:rFonts w:eastAsia="Times New Roman" w:cs="Calibri"/>
          <w:b/>
          <w:bCs/>
          <w:color w:val="000000"/>
          <w:szCs w:val="24"/>
          <w:lang w:eastAsia="en-GB"/>
        </w:rPr>
        <w:t>GetItmWhsBasic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5B1726" w:rsidRPr="008C1372" w14:paraId="46EF81B8" w14:textId="77777777" w:rsidTr="00CF6A15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9796D3" w14:textId="77777777" w:rsidR="005B1726" w:rsidRPr="008C1372" w:rsidRDefault="005B1726" w:rsidP="00CF6A15">
            <w:pPr>
              <w:pStyle w:val="ListParagraph"/>
              <w:spacing w:line="276" w:lineRule="auto"/>
            </w:pPr>
            <w:r w:rsidRPr="008C1372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81F2AB" w14:textId="77777777" w:rsidR="005B1726" w:rsidRPr="008C1372" w:rsidRDefault="005B1726" w:rsidP="00CF6A15">
            <w:pPr>
              <w:spacing w:line="276" w:lineRule="auto"/>
              <w:jc w:val="center"/>
            </w:pPr>
            <w:r w:rsidRPr="008C1372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47780B" w14:textId="77777777" w:rsidR="005B1726" w:rsidRPr="008C1372" w:rsidRDefault="005B1726" w:rsidP="00CF6A15">
            <w:pPr>
              <w:spacing w:line="276" w:lineRule="auto"/>
              <w:jc w:val="center"/>
            </w:pPr>
            <w:r w:rsidRPr="008C1372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0D50361" w14:textId="77777777" w:rsidR="005B1726" w:rsidRPr="008C1372" w:rsidRDefault="005B1726" w:rsidP="00CF6A15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8C1372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5B1726" w:rsidRPr="008C1372" w14:paraId="3B53BBDE" w14:textId="77777777" w:rsidTr="00CF6A15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5055BE" w14:textId="3BC097A7" w:rsidR="005B1726" w:rsidRPr="008C1372" w:rsidRDefault="00BF7D03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C1372">
              <w:rPr>
                <w:rFonts w:cs="Calibri"/>
                <w:color w:val="000000"/>
                <w:szCs w:val="24"/>
                <w:lang w:eastAsia="en-GB"/>
              </w:rPr>
              <w:t>Warehouse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F65B6D" w14:textId="7B37FB5C" w:rsidR="005B1726" w:rsidRPr="008C1372" w:rsidRDefault="00BF7D03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C1372">
              <w:rPr>
                <w:rFonts w:cs="Calibri"/>
                <w:color w:val="000000"/>
                <w:szCs w:val="24"/>
                <w:lang w:eastAsia="en-GB"/>
              </w:rPr>
              <w:t>WHLO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1E32C0" w14:textId="2304402F" w:rsidR="005B1726" w:rsidRPr="008C1372" w:rsidRDefault="00BF7D03" w:rsidP="00CF6A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C1372">
              <w:rPr>
                <w:rFonts w:cs="Calibri"/>
                <w:color w:val="000000"/>
                <w:szCs w:val="24"/>
                <w:lang w:eastAsia="en-GB"/>
              </w:rPr>
              <w:t>SIM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48DB489" w14:textId="1A9E0BF6" w:rsidR="005B1726" w:rsidRPr="008C1372" w:rsidRDefault="00BF7D03" w:rsidP="00CF6A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C1372">
              <w:t>Hardcoded</w:t>
            </w:r>
          </w:p>
        </w:tc>
      </w:tr>
      <w:tr w:rsidR="00BF7D03" w:rsidRPr="008C1372" w14:paraId="00CF2BA1" w14:textId="77777777" w:rsidTr="00CF6A15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4B994B" w14:textId="26094D48" w:rsidR="00BF7D03" w:rsidRPr="008C1372" w:rsidRDefault="00BF7D03" w:rsidP="00BF7D03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C1372"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449BAD" w14:textId="00686F76" w:rsidR="00BF7D03" w:rsidRPr="008C1372" w:rsidRDefault="00BF7D03" w:rsidP="00BF7D03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C1372"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1515FD" w14:textId="2190FDC1" w:rsidR="00BF7D03" w:rsidRPr="008C1372" w:rsidRDefault="00BF7D03" w:rsidP="00BF7D03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C1372">
              <w:t>153228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DF95218" w14:textId="526392EE" w:rsidR="00BF7D03" w:rsidRPr="008C1372" w:rsidRDefault="00BF7D03" w:rsidP="00BF7D03">
            <w:pPr>
              <w:keepNext/>
              <w:spacing w:line="276" w:lineRule="auto"/>
              <w:jc w:val="center"/>
            </w:pPr>
            <w:r w:rsidRPr="008C1372">
              <w:t>PMMTNO in MPDMAT table</w:t>
            </w:r>
          </w:p>
        </w:tc>
      </w:tr>
    </w:tbl>
    <w:p w14:paraId="18041FFF" w14:textId="7F6F54DE" w:rsidR="00FC1B59" w:rsidRPr="008C1372" w:rsidRDefault="005B1726" w:rsidP="00D7012D">
      <w:pPr>
        <w:pStyle w:val="Caption"/>
      </w:pPr>
      <w:r w:rsidRPr="008C1372">
        <w:t xml:space="preserve">Table </w:t>
      </w:r>
      <w:r w:rsidR="00164B45" w:rsidRPr="008C1372">
        <w:fldChar w:fldCharType="begin"/>
      </w:r>
      <w:r w:rsidR="00164B45" w:rsidRPr="008C1372">
        <w:instrText xml:space="preserve"> SEQ Table \* ARABIC </w:instrText>
      </w:r>
      <w:r w:rsidR="00164B45" w:rsidRPr="008C1372">
        <w:fldChar w:fldCharType="separate"/>
      </w:r>
      <w:r w:rsidR="00564124">
        <w:rPr>
          <w:noProof/>
        </w:rPr>
        <w:t>34</w:t>
      </w:r>
      <w:r w:rsidR="00164B45" w:rsidRPr="008C1372">
        <w:fldChar w:fldCharType="end"/>
      </w:r>
      <w:r w:rsidRPr="008C1372">
        <w:t xml:space="preserve">: Inputs to extract </w:t>
      </w:r>
      <w:r w:rsidR="00D7012D" w:rsidRPr="008C1372">
        <w:t xml:space="preserve">shelf life against the </w:t>
      </w:r>
      <w:r w:rsidR="006A4962" w:rsidRPr="008C1372">
        <w:t>recipe code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1D6005" w:rsidRPr="008C1372" w14:paraId="3E0032A4" w14:textId="77777777" w:rsidTr="00CF6A15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D8E4BC" w14:textId="77777777" w:rsidR="001D6005" w:rsidRPr="008C1372" w:rsidRDefault="001D6005" w:rsidP="00CF6A15">
            <w:pPr>
              <w:spacing w:line="276" w:lineRule="auto"/>
              <w:jc w:val="center"/>
            </w:pPr>
            <w:r w:rsidRPr="008C1372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CBE17B" w14:textId="77777777" w:rsidR="001D6005" w:rsidRPr="008C1372" w:rsidRDefault="001D6005" w:rsidP="00CF6A15">
            <w:pPr>
              <w:spacing w:line="276" w:lineRule="auto"/>
              <w:jc w:val="center"/>
            </w:pPr>
            <w:r w:rsidRPr="008C1372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95F5B7" w14:textId="77777777" w:rsidR="001D6005" w:rsidRPr="008C1372" w:rsidRDefault="001D6005" w:rsidP="00CF6A15">
            <w:pPr>
              <w:spacing w:line="276" w:lineRule="auto"/>
              <w:jc w:val="center"/>
            </w:pPr>
            <w:r w:rsidRPr="008C1372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1D6005" w:rsidRPr="008C1372" w14:paraId="791854CC" w14:textId="77777777" w:rsidTr="00CF6A15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A38A28" w14:textId="285AA483" w:rsidR="001D6005" w:rsidRPr="008C1372" w:rsidRDefault="00380C31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C1372">
              <w:rPr>
                <w:rFonts w:cs="Calibri"/>
                <w:color w:val="000000"/>
                <w:szCs w:val="24"/>
                <w:lang w:eastAsia="en-GB"/>
              </w:rPr>
              <w:t>Shelf life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F7EC70" w14:textId="5047DBD7" w:rsidR="001D6005" w:rsidRPr="008C1372" w:rsidRDefault="00164B45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C1372">
              <w:rPr>
                <w:rFonts w:cs="Calibri"/>
                <w:color w:val="000000"/>
                <w:szCs w:val="24"/>
                <w:lang w:eastAsia="en-GB"/>
              </w:rPr>
              <w:t>SLDY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36383D" w14:textId="6B38D5E4" w:rsidR="001D6005" w:rsidRPr="008C1372" w:rsidRDefault="00164B45" w:rsidP="00164B4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C1372">
              <w:rPr>
                <w:rFonts w:cs="Calibri"/>
                <w:color w:val="000000"/>
                <w:szCs w:val="24"/>
                <w:lang w:eastAsia="en-GB"/>
              </w:rPr>
              <w:t>250</w:t>
            </w:r>
          </w:p>
        </w:tc>
      </w:tr>
    </w:tbl>
    <w:p w14:paraId="11D9ECDA" w14:textId="7DF6BB52" w:rsidR="001D6005" w:rsidRPr="008C1372" w:rsidRDefault="00164B45" w:rsidP="00164B45">
      <w:pPr>
        <w:pStyle w:val="Caption"/>
      </w:pPr>
      <w:bookmarkStart w:id="25" w:name="_Ref234425847"/>
      <w:r w:rsidRPr="008C1372">
        <w:t xml:space="preserve">Table </w:t>
      </w:r>
      <w:r w:rsidRPr="008C1372">
        <w:fldChar w:fldCharType="begin"/>
      </w:r>
      <w:r w:rsidRPr="008C1372">
        <w:instrText xml:space="preserve"> SEQ Table \* ARABIC </w:instrText>
      </w:r>
      <w:r w:rsidRPr="008C1372">
        <w:fldChar w:fldCharType="separate"/>
      </w:r>
      <w:r w:rsidR="00564124">
        <w:rPr>
          <w:noProof/>
        </w:rPr>
        <w:t>35</w:t>
      </w:r>
      <w:r w:rsidRPr="008C1372">
        <w:fldChar w:fldCharType="end"/>
      </w:r>
      <w:bookmarkEnd w:id="25"/>
      <w:r w:rsidRPr="008C1372">
        <w:t>: Shelf life retrieved against the recipe code</w:t>
      </w:r>
    </w:p>
    <w:p w14:paraId="40DF29FA" w14:textId="2E7A79B2" w:rsidR="005B1726" w:rsidRPr="008C1372" w:rsidRDefault="005B1726" w:rsidP="005B1726">
      <w:pPr>
        <w:pStyle w:val="5aH5"/>
      </w:pPr>
      <w:r w:rsidRPr="008C1372">
        <w:t xml:space="preserve">Step 05.02: Update shelf life </w:t>
      </w:r>
      <w:r w:rsidR="00A94E7F" w:rsidRPr="008C1372">
        <w:t>against</w:t>
      </w:r>
      <w:r w:rsidRPr="008C1372">
        <w:t xml:space="preserve"> pack code</w:t>
      </w:r>
    </w:p>
    <w:p w14:paraId="0A1C45FE" w14:textId="77777777" w:rsidR="00A5559E" w:rsidRPr="008C1372" w:rsidRDefault="00A5559E" w:rsidP="00A5559E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8C1372">
        <w:rPr>
          <w:rFonts w:eastAsia="Times New Roman" w:cs="Calibri"/>
          <w:b/>
          <w:bCs/>
          <w:color w:val="000000"/>
          <w:szCs w:val="24"/>
          <w:lang w:eastAsia="en-GB"/>
        </w:rPr>
        <w:t>API: MMS200MI</w:t>
      </w:r>
    </w:p>
    <w:p w14:paraId="79B5E6CE" w14:textId="77777777" w:rsidR="00A5559E" w:rsidRPr="008C1372" w:rsidRDefault="00A5559E" w:rsidP="00A5559E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8C1372">
        <w:rPr>
          <w:rFonts w:eastAsia="Times New Roman" w:cs="Calibri"/>
          <w:b/>
          <w:bCs/>
          <w:color w:val="000000"/>
          <w:szCs w:val="24"/>
          <w:lang w:eastAsia="en-GB"/>
        </w:rPr>
        <w:t>Transaction: UpdItmWhs</w:t>
      </w:r>
    </w:p>
    <w:tbl>
      <w:tblPr>
        <w:tblW w:w="10097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0"/>
        <w:gridCol w:w="993"/>
        <w:gridCol w:w="2551"/>
        <w:gridCol w:w="3723"/>
      </w:tblGrid>
      <w:tr w:rsidR="00A5559E" w:rsidRPr="008C1372" w14:paraId="1905F727" w14:textId="77777777" w:rsidTr="004A55AA">
        <w:trPr>
          <w:trHeight w:val="1159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645C41" w14:textId="77777777" w:rsidR="00A5559E" w:rsidRPr="008C1372" w:rsidRDefault="00A5559E" w:rsidP="00CF6A15">
            <w:pPr>
              <w:pStyle w:val="ListParagraph"/>
              <w:spacing w:line="276" w:lineRule="auto"/>
            </w:pPr>
            <w:r w:rsidRPr="008C1372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340759" w14:textId="77777777" w:rsidR="00A5559E" w:rsidRPr="008C1372" w:rsidRDefault="00A5559E" w:rsidP="00CF6A15">
            <w:pPr>
              <w:spacing w:line="276" w:lineRule="auto"/>
              <w:jc w:val="center"/>
            </w:pPr>
            <w:r w:rsidRPr="008C1372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0AC417" w14:textId="77777777" w:rsidR="00A5559E" w:rsidRPr="008C1372" w:rsidRDefault="00A5559E" w:rsidP="00CF6A15">
            <w:pPr>
              <w:spacing w:line="276" w:lineRule="auto"/>
              <w:jc w:val="center"/>
            </w:pPr>
            <w:r w:rsidRPr="008C1372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3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A11696A" w14:textId="77777777" w:rsidR="00A5559E" w:rsidRPr="008C1372" w:rsidRDefault="00A5559E" w:rsidP="00CF6A15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8C1372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A94E7F" w:rsidRPr="008C1372" w14:paraId="6906FE2C" w14:textId="77777777" w:rsidTr="004A55AA">
        <w:trPr>
          <w:trHeight w:val="1159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E75F5F" w14:textId="77777777" w:rsidR="00A94E7F" w:rsidRPr="008C1372" w:rsidRDefault="00A94E7F" w:rsidP="00A94E7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C1372"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428EF0" w14:textId="77777777" w:rsidR="00A94E7F" w:rsidRPr="008C1372" w:rsidRDefault="00A94E7F" w:rsidP="00A94E7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C1372"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725559" w14:textId="1EE436F9" w:rsidR="00A94E7F" w:rsidRPr="008C1372" w:rsidRDefault="004A55AA" w:rsidP="00A94E7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C1372">
              <w:rPr>
                <w:rFonts w:cs="Calibri"/>
                <w:color w:val="000000"/>
                <w:szCs w:val="24"/>
                <w:lang w:eastAsia="en-GB"/>
              </w:rPr>
              <w:t>100194</w:t>
            </w:r>
          </w:p>
        </w:tc>
        <w:tc>
          <w:tcPr>
            <w:tcW w:w="3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440E7BD" w14:textId="42746521" w:rsidR="00A94E7F" w:rsidRPr="008C1372" w:rsidRDefault="00A94E7F" w:rsidP="00A94E7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C1372">
              <w:t>PMPRNO in MPDMAT table</w:t>
            </w:r>
          </w:p>
        </w:tc>
      </w:tr>
      <w:tr w:rsidR="00A5559E" w:rsidRPr="008C1372" w14:paraId="30301FF2" w14:textId="77777777" w:rsidTr="004A55AA">
        <w:trPr>
          <w:trHeight w:val="1159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51C6E2" w14:textId="77777777" w:rsidR="00A5559E" w:rsidRPr="008C1372" w:rsidRDefault="00A5559E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C1372">
              <w:rPr>
                <w:rFonts w:cs="Calibri"/>
                <w:color w:val="000000"/>
                <w:szCs w:val="24"/>
                <w:lang w:eastAsia="en-GB"/>
              </w:rPr>
              <w:lastRenderedPageBreak/>
              <w:t>Warehouse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47B154" w14:textId="77777777" w:rsidR="00A5559E" w:rsidRPr="008C1372" w:rsidRDefault="00A5559E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C1372">
              <w:rPr>
                <w:rFonts w:cs="Calibri"/>
                <w:color w:val="000000"/>
                <w:szCs w:val="24"/>
                <w:lang w:eastAsia="en-GB"/>
              </w:rPr>
              <w:t>WHLO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6ACC90" w14:textId="77777777" w:rsidR="00A5559E" w:rsidRPr="008C1372" w:rsidRDefault="00A5559E" w:rsidP="00CF6A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C1372">
              <w:rPr>
                <w:rFonts w:cs="Calibri"/>
                <w:color w:val="000000"/>
                <w:szCs w:val="24"/>
                <w:lang w:eastAsia="en-GB"/>
              </w:rPr>
              <w:t>SIM</w:t>
            </w:r>
          </w:p>
        </w:tc>
        <w:tc>
          <w:tcPr>
            <w:tcW w:w="3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936A3A1" w14:textId="77777777" w:rsidR="00A5559E" w:rsidRPr="008C1372" w:rsidRDefault="00A5559E" w:rsidP="00CF6A15">
            <w:pPr>
              <w:keepNext/>
              <w:spacing w:line="276" w:lineRule="auto"/>
              <w:jc w:val="center"/>
            </w:pPr>
            <w:r w:rsidRPr="008C1372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A5559E" w14:paraId="0E71F59E" w14:textId="77777777" w:rsidTr="004A55AA">
        <w:trPr>
          <w:trHeight w:val="1159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465331" w14:textId="77777777" w:rsidR="00A5559E" w:rsidRPr="008C1372" w:rsidRDefault="00A5559E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C1372">
              <w:rPr>
                <w:rFonts w:cs="Calibri"/>
                <w:color w:val="000000"/>
                <w:szCs w:val="24"/>
                <w:lang w:eastAsia="en-GB"/>
              </w:rPr>
              <w:t>Shelf Life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F25531" w14:textId="77777777" w:rsidR="00A5559E" w:rsidRPr="008C1372" w:rsidRDefault="00A5559E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C1372">
              <w:rPr>
                <w:rFonts w:cs="Calibri"/>
                <w:color w:val="000000"/>
                <w:szCs w:val="24"/>
                <w:lang w:eastAsia="en-GB"/>
              </w:rPr>
              <w:t>SLDY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BB2334" w14:textId="77777777" w:rsidR="00A5559E" w:rsidRPr="008C1372" w:rsidRDefault="00A5559E" w:rsidP="00CF6A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C1372">
              <w:rPr>
                <w:rFonts w:cs="Calibri"/>
                <w:color w:val="000000"/>
                <w:szCs w:val="24"/>
                <w:lang w:eastAsia="en-GB"/>
              </w:rPr>
              <w:t>20</w:t>
            </w:r>
          </w:p>
        </w:tc>
        <w:tc>
          <w:tcPr>
            <w:tcW w:w="3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C9EAD7A" w14:textId="08CFBF94" w:rsidR="00A5559E" w:rsidRPr="008C1372" w:rsidRDefault="00C57B80" w:rsidP="00CF6A15">
            <w:pPr>
              <w:keepNext/>
              <w:spacing w:line="276" w:lineRule="auto"/>
              <w:jc w:val="center"/>
            </w:pPr>
            <w:r w:rsidRPr="008C1372">
              <w:rPr>
                <w:rFonts w:cs="Calibri"/>
                <w:color w:val="000000"/>
                <w:szCs w:val="24"/>
                <w:lang w:eastAsia="en-GB"/>
              </w:rPr>
              <w:t xml:space="preserve">Shelf life retrieved from </w:t>
            </w:r>
            <w:r w:rsidRPr="008C1372">
              <w:rPr>
                <w:rFonts w:cs="Calibri"/>
                <w:color w:val="000000"/>
                <w:szCs w:val="24"/>
                <w:lang w:eastAsia="en-GB"/>
              </w:rPr>
              <w:fldChar w:fldCharType="begin"/>
            </w:r>
            <w:r w:rsidRPr="008C1372">
              <w:rPr>
                <w:rFonts w:cs="Calibri"/>
                <w:color w:val="000000"/>
                <w:szCs w:val="24"/>
                <w:lang w:eastAsia="en-GB"/>
              </w:rPr>
              <w:instrText xml:space="preserve"> REF _Ref234425847 \h  \* MERGEFORMAT </w:instrText>
            </w:r>
            <w:r w:rsidRPr="008C1372">
              <w:rPr>
                <w:rFonts w:cs="Calibri"/>
                <w:color w:val="000000"/>
                <w:szCs w:val="24"/>
                <w:lang w:eastAsia="en-GB"/>
              </w:rPr>
            </w:r>
            <w:r w:rsidRPr="008C1372">
              <w:rPr>
                <w:rFonts w:cs="Calibri"/>
                <w:color w:val="000000"/>
                <w:szCs w:val="24"/>
                <w:lang w:eastAsia="en-GB"/>
              </w:rPr>
              <w:fldChar w:fldCharType="separate"/>
            </w:r>
            <w:r w:rsidR="00564124" w:rsidRPr="008C1372">
              <w:t xml:space="preserve">Table </w:t>
            </w:r>
            <w:r w:rsidR="00564124">
              <w:rPr>
                <w:noProof/>
              </w:rPr>
              <w:t>35</w:t>
            </w:r>
            <w:r w:rsidRPr="008C1372">
              <w:rPr>
                <w:rFonts w:cs="Calibri"/>
                <w:color w:val="000000"/>
                <w:szCs w:val="24"/>
                <w:lang w:eastAsia="en-GB"/>
              </w:rPr>
              <w:fldChar w:fldCharType="end"/>
            </w:r>
          </w:p>
        </w:tc>
      </w:tr>
    </w:tbl>
    <w:p w14:paraId="27B2A3DB" w14:textId="5A6FA076" w:rsidR="003F31F7" w:rsidRPr="00C57B80" w:rsidRDefault="00A5559E" w:rsidP="00C57B80">
      <w:pPr>
        <w:pStyle w:val="Caption"/>
      </w:pPr>
      <w:r>
        <w:t xml:space="preserve">Table </w:t>
      </w:r>
      <w:r w:rsidR="00164B45">
        <w:fldChar w:fldCharType="begin"/>
      </w:r>
      <w:r w:rsidR="00164B45">
        <w:instrText xml:space="preserve"> SEQ Table \* ARABIC </w:instrText>
      </w:r>
      <w:r w:rsidR="00164B45">
        <w:fldChar w:fldCharType="separate"/>
      </w:r>
      <w:r w:rsidR="00564124">
        <w:rPr>
          <w:noProof/>
        </w:rPr>
        <w:t>36</w:t>
      </w:r>
      <w:r w:rsidR="00164B45">
        <w:fldChar w:fldCharType="end"/>
      </w:r>
      <w:r>
        <w:t xml:space="preserve">: </w:t>
      </w:r>
      <w:r w:rsidRPr="00221731">
        <w:t xml:space="preserve">Inputs </w:t>
      </w:r>
      <w:r>
        <w:t>to update shelf life against the recipe code.</w:t>
      </w:r>
    </w:p>
    <w:p w14:paraId="4CCE4DF5" w14:textId="124FF680" w:rsidR="00F33A16" w:rsidRPr="00843533" w:rsidRDefault="008D2764" w:rsidP="00305C06">
      <w:pPr>
        <w:pStyle w:val="2aH1"/>
        <w:rPr>
          <w:lang w:val="en-GB"/>
        </w:rPr>
      </w:pPr>
      <w:bookmarkStart w:id="26" w:name="_Toc239767572"/>
      <w:r w:rsidRPr="00843533">
        <w:rPr>
          <w:lang w:val="en-GB"/>
        </w:rPr>
        <w:t>Assumptions &amp; Limitations</w:t>
      </w:r>
      <w:bookmarkEnd w:id="26"/>
    </w:p>
    <w:p w14:paraId="4F6DE62D" w14:textId="27448CA4" w:rsidR="00B46A63" w:rsidRDefault="008F7F3A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A quality specification header </w:t>
      </w:r>
      <w:r w:rsidR="00930B87">
        <w:rPr>
          <w:lang w:val="en-GB"/>
        </w:rPr>
        <w:t>and quality specification tests records exists in QMS200 and QMS201 against the recipe item</w:t>
      </w:r>
      <w:r w:rsidR="00C5163B">
        <w:rPr>
          <w:lang w:val="en-GB"/>
        </w:rPr>
        <w:t>.</w:t>
      </w:r>
    </w:p>
    <w:p w14:paraId="5417ECD7" w14:textId="77777777" w:rsidR="00ED50EF" w:rsidRDefault="004874DE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>Recipe item is</w:t>
      </w:r>
      <w:r w:rsidR="00ED50EF">
        <w:rPr>
          <w:lang w:val="en-GB"/>
        </w:rPr>
        <w:t xml:space="preserve"> added correctly to the pack BOM with the correct consumption quantity.</w:t>
      </w:r>
    </w:p>
    <w:p w14:paraId="449C12A1" w14:textId="64465422" w:rsidR="00AA194A" w:rsidRDefault="00ED50EF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>Recipe item is</w:t>
      </w:r>
      <w:r w:rsidR="004874DE">
        <w:rPr>
          <w:lang w:val="en-GB"/>
        </w:rPr>
        <w:t xml:space="preserve"> </w:t>
      </w:r>
      <w:r w:rsidR="0007558D">
        <w:rPr>
          <w:lang w:val="en-GB"/>
        </w:rPr>
        <w:t>recognized based on item type ‘Z30’</w:t>
      </w:r>
      <w:r w:rsidR="00C5163B">
        <w:rPr>
          <w:lang w:val="en-GB"/>
        </w:rPr>
        <w:t>.</w:t>
      </w:r>
    </w:p>
    <w:p w14:paraId="6C1BEA04" w14:textId="5FCB4469" w:rsidR="004A39A2" w:rsidRDefault="004A39A2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>Only one recipe code against a pack item.</w:t>
      </w:r>
    </w:p>
    <w:p w14:paraId="3981778F" w14:textId="1CC06976" w:rsidR="004A39A2" w:rsidRDefault="004A39A2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>Details such as effective dates, inactive dates against weight checks are correct and up to date in QMS100.</w:t>
      </w:r>
    </w:p>
    <w:p w14:paraId="62D80853" w14:textId="6C2DA214" w:rsidR="004D1191" w:rsidRDefault="004D1191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Details </w:t>
      </w:r>
      <w:r w:rsidR="00BF1C09">
        <w:rPr>
          <w:lang w:val="en-GB"/>
        </w:rPr>
        <w:t>on</w:t>
      </w:r>
      <w:r>
        <w:rPr>
          <w:lang w:val="en-GB"/>
        </w:rPr>
        <w:t xml:space="preserve"> weight checks in QMS100 is the same that applies against pack codes in QMS201.</w:t>
      </w:r>
    </w:p>
    <w:p w14:paraId="7CA3613C" w14:textId="77308A82" w:rsidR="004874DE" w:rsidRDefault="00794978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>Quality specification and density information against the recipe item has already been</w:t>
      </w:r>
      <w:r w:rsidR="00C5163B">
        <w:rPr>
          <w:lang w:val="en-GB"/>
        </w:rPr>
        <w:t xml:space="preserve"> trans</w:t>
      </w:r>
      <w:r>
        <w:rPr>
          <w:lang w:val="en-GB"/>
        </w:rPr>
        <w:t xml:space="preserve">ferred to Infor Cloudsuite from PLM. </w:t>
      </w:r>
    </w:p>
    <w:p w14:paraId="3F57F20A" w14:textId="5F69FC41" w:rsidR="00F01DBD" w:rsidRDefault="00F01DBD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Quality specification against the pack item is always created in </w:t>
      </w:r>
      <w:r w:rsidR="0006394B">
        <w:rPr>
          <w:lang w:val="en-GB"/>
        </w:rPr>
        <w:t>’20-Approved’ state.</w:t>
      </w:r>
    </w:p>
    <w:p w14:paraId="160F995A" w14:textId="27281133" w:rsidR="006A583E" w:rsidRDefault="006A583E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At any given point, only one active </w:t>
      </w:r>
      <w:r w:rsidR="00CD1791">
        <w:rPr>
          <w:lang w:val="en-GB"/>
        </w:rPr>
        <w:t>quality specification exists for a recipe or a pack item.</w:t>
      </w:r>
    </w:p>
    <w:p w14:paraId="74CB70D9" w14:textId="7C47708E" w:rsidR="00930B87" w:rsidRDefault="00930B87" w:rsidP="00715E1C">
      <w:pPr>
        <w:pStyle w:val="2bNormal"/>
        <w:ind w:left="720"/>
        <w:rPr>
          <w:lang w:val="en-GB"/>
        </w:rPr>
      </w:pPr>
    </w:p>
    <w:sectPr w:rsidR="00930B87" w:rsidSect="00634786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7" w:h="16839" w:code="1"/>
      <w:pgMar w:top="1080" w:right="720" w:bottom="1440" w:left="720" w:header="283" w:footer="283" w:gutter="36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81B40" w14:textId="77777777" w:rsidR="00775FFF" w:rsidRDefault="00775FFF">
      <w:r>
        <w:separator/>
      </w:r>
    </w:p>
  </w:endnote>
  <w:endnote w:type="continuationSeparator" w:id="0">
    <w:p w14:paraId="7CF8150A" w14:textId="77777777" w:rsidR="00775FFF" w:rsidRDefault="00775FFF">
      <w:r>
        <w:continuationSeparator/>
      </w:r>
    </w:p>
  </w:endnote>
  <w:endnote w:type="continuationNotice" w:id="1">
    <w:p w14:paraId="05DCB75B" w14:textId="77777777" w:rsidR="00775FFF" w:rsidRDefault="00775FF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CDAAB" w14:textId="77777777" w:rsidR="00316FC5" w:rsidRDefault="00316FC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iv</w:t>
    </w:r>
    <w:r>
      <w:rPr>
        <w:rStyle w:val="PageNumber"/>
      </w:rPr>
      <w:fldChar w:fldCharType="end"/>
    </w:r>
  </w:p>
  <w:p w14:paraId="2191599E" w14:textId="77777777" w:rsidR="00316FC5" w:rsidRDefault="00316FC5">
    <w:pPr>
      <w:pStyle w:val="Footer"/>
      <w:ind w:right="360"/>
    </w:pPr>
  </w:p>
  <w:p w14:paraId="7673E5AE" w14:textId="77777777" w:rsidR="000603D3" w:rsidRDefault="000603D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D5D76" w14:textId="53CF8991" w:rsidR="00E705EA" w:rsidRDefault="00E705EA" w:rsidP="00634786">
    <w:pPr>
      <w:pStyle w:val="Footer"/>
      <w:ind w:left="-709"/>
    </w:pPr>
    <w:r>
      <w:t xml:space="preserve">File Name: </w:t>
    </w:r>
    <w:fldSimple w:instr=" FILENAME   \* MERGEFORMAT ">
      <w:r w:rsidR="006E2038">
        <w:rPr>
          <w:noProof/>
        </w:rPr>
        <w:t>ANA</w:t>
      </w:r>
      <w:r w:rsidR="00C14720">
        <w:rPr>
          <w:noProof/>
        </w:rPr>
        <w:t xml:space="preserve">-050 </w:t>
      </w:r>
      <w:r w:rsidR="000E322E">
        <w:t>Auto Attach Recipe Specification and Density Information to Pack V</w:t>
      </w:r>
      <w:r w:rsidR="00820963">
        <w:t>6</w:t>
      </w:r>
      <w:r w:rsidR="000E322E">
        <w:t>.0</w:t>
      </w:r>
      <w:r>
        <w:rPr>
          <w:noProof/>
        </w:rPr>
        <w:t>.docx</w:t>
      </w:r>
    </w:fldSimple>
  </w:p>
  <w:p w14:paraId="7A292896" w14:textId="5494FC13" w:rsidR="000603D3" w:rsidRPr="00E705EA" w:rsidRDefault="00E705EA" w:rsidP="00634786">
    <w:pPr>
      <w:pStyle w:val="Footer"/>
      <w:ind w:left="-709"/>
    </w:pPr>
    <w:r>
      <w:t xml:space="preserve">Publication Date: </w:t>
    </w:r>
    <w:sdt>
      <w:sdtPr>
        <w:alias w:val="Publish Date"/>
        <w:tag w:val=""/>
        <w:id w:val="1687324290"/>
        <w:placeholder>
          <w:docPart w:val="A80CC77A69DE4D26ACDEC65F496A18DF"/>
        </w:placeholder>
        <w:dataBinding w:prefixMappings="xmlns:ns0='http://schemas.microsoft.com/office/2006/coverPageProps' " w:xpath="/ns0:CoverPageProperties[1]/ns0:PublishDate[1]" w:storeItemID="{55AF091B-3C7A-41E3-B477-F2FDAA23CFDA}"/>
        <w:date w:fullDate="2026-09-08T00:00:00Z">
          <w:dateFormat w:val="dd/MM/yyyy"/>
          <w:lid w:val="en-GB"/>
          <w:storeMappedDataAs w:val="dateTime"/>
          <w:calendar w:val="gregorian"/>
        </w:date>
      </w:sdtPr>
      <w:sdtEndPr/>
      <w:sdtContent>
        <w:r w:rsidR="00820963">
          <w:rPr>
            <w:lang w:val="en-GB"/>
          </w:rPr>
          <w:t>08/09/2026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2EE51" w14:textId="77777777" w:rsidR="00316FC5" w:rsidRDefault="00316FC5">
    <w:pPr>
      <w:pStyle w:val="Footer"/>
      <w:tabs>
        <w:tab w:val="clear" w:pos="7920"/>
        <w:tab w:val="right" w:pos="10440"/>
      </w:tabs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58240" behindDoc="0" locked="1" layoutInCell="1" allowOverlap="1" wp14:anchorId="093F3B26" wp14:editId="59CCD70D">
              <wp:simplePos x="0" y="0"/>
              <wp:positionH relativeFrom="page">
                <wp:posOffset>1414145</wp:posOffset>
              </wp:positionH>
              <wp:positionV relativeFrom="page">
                <wp:posOffset>9725025</wp:posOffset>
              </wp:positionV>
              <wp:extent cx="6055995" cy="265430"/>
              <wp:effectExtent l="0" t="0" r="0" b="1270"/>
              <wp:wrapNone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55995" cy="265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1AA2AE" w14:textId="11E1C580" w:rsidR="00316FC5" w:rsidRDefault="00316FC5" w:rsidP="005F7057">
                          <w:pPr>
                            <w:pStyle w:val="CopyrightText0"/>
                          </w:pPr>
                          <w:r w:rsidRPr="000051E6">
                            <w:t>Copyright © 20</w:t>
                          </w:r>
                          <w:r w:rsidR="006C2152">
                            <w:t>21</w:t>
                          </w:r>
                          <w:r w:rsidRPr="000051E6">
                            <w:t xml:space="preserve"> Infor. All rights reserved. The word and design marks set forth herein are trademarks and/or registered trademarks of Infor and/or related affiliates </w:t>
                          </w:r>
                        </w:p>
                        <w:p w14:paraId="3813C853" w14:textId="77777777" w:rsidR="00316FC5" w:rsidRPr="000051E6" w:rsidRDefault="00316FC5" w:rsidP="005F7057">
                          <w:pPr>
                            <w:pStyle w:val="CopyrightText0"/>
                          </w:pPr>
                          <w:r w:rsidRPr="000051E6">
                            <w:t>and subsidiaries. All other trademarks listed herein are the property of their respective owners. www.infor.com.</w:t>
                          </w:r>
                        </w:p>
                        <w:p w14:paraId="66518E39" w14:textId="77777777" w:rsidR="00316FC5" w:rsidRPr="007057A9" w:rsidRDefault="00316FC5" w:rsidP="005F7057">
                          <w:pPr>
                            <w:pStyle w:val="Copyright"/>
                            <w:rPr>
                              <w:color w:val="26262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93F3B26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margin-left:111.35pt;margin-top:765.75pt;width:476.85pt;height:20.9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" filled="f" stroked="f">
              <v:textbox>
                <w:txbxContent>
                  <w:p w14:paraId="461AA2AE" w14:textId="11E1C580" w:rsidR="00316FC5" w:rsidRDefault="00316FC5" w:rsidP="005F7057">
                    <w:pPr>
                      <w:pStyle w:val="CopyrightText0"/>
                    </w:pPr>
                    <w:r w:rsidRPr="000051E6">
                      <w:t>Copyright © 20</w:t>
                    </w:r>
                    <w:r w:rsidR="006C2152">
                      <w:t>21</w:t>
                    </w:r>
                    <w:r w:rsidRPr="000051E6">
                      <w:t xml:space="preserve"> Infor. All rights reserved. The word and design marks set forth herein are trademarks and/or registered trademarks of Infor and/or related affiliates </w:t>
                    </w:r>
                  </w:p>
                  <w:p w14:paraId="3813C853" w14:textId="77777777" w:rsidR="00316FC5" w:rsidRPr="000051E6" w:rsidRDefault="00316FC5" w:rsidP="005F7057">
                    <w:pPr>
                      <w:pStyle w:val="CopyrightText0"/>
                    </w:pPr>
                    <w:r w:rsidRPr="000051E6">
                      <w:t>and subsidiaries. All other trademarks listed herein are the property of their respective owners. www.infor.com.</w:t>
                    </w:r>
                  </w:p>
                  <w:p w14:paraId="66518E39" w14:textId="77777777" w:rsidR="00316FC5" w:rsidRPr="007057A9" w:rsidRDefault="00316FC5" w:rsidP="005F7057">
                    <w:pPr>
                      <w:pStyle w:val="Copyright"/>
                      <w:rPr>
                        <w:color w:val="262626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5F735" w14:textId="77777777" w:rsidR="00775FFF" w:rsidRDefault="00775FFF">
      <w:r>
        <w:separator/>
      </w:r>
    </w:p>
  </w:footnote>
  <w:footnote w:type="continuationSeparator" w:id="0">
    <w:p w14:paraId="7083A05B" w14:textId="77777777" w:rsidR="00775FFF" w:rsidRDefault="00775FFF">
      <w:r>
        <w:continuationSeparator/>
      </w:r>
    </w:p>
  </w:footnote>
  <w:footnote w:type="continuationNotice" w:id="1">
    <w:p w14:paraId="483303EB" w14:textId="77777777" w:rsidR="00775FFF" w:rsidRDefault="00775FF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720C0" w14:textId="77777777" w:rsidR="009C6C7A" w:rsidRDefault="009C6C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D4C27" w14:textId="01E27976" w:rsidR="000603D3" w:rsidRDefault="00546342" w:rsidP="00634786">
    <w:pPr>
      <w:pStyle w:val="Header"/>
      <w:tabs>
        <w:tab w:val="clear" w:pos="10440"/>
        <w:tab w:val="right" w:pos="10107"/>
      </w:tabs>
      <w:ind w:left="-709"/>
    </w:pPr>
    <w:fldSimple w:instr="TITLE   \* MERGEFORMAT">
      <w:r>
        <w:t>ANA-050 Functional Specification</w:t>
      </w:r>
    </w:fldSimple>
    <w:r w:rsidR="00316FC5">
      <w:t xml:space="preserve"> </w:t>
    </w:r>
    <w:r w:rsidR="009211CC">
      <w:tab/>
    </w:r>
    <w:r w:rsidR="00D25ECD">
      <w:fldChar w:fldCharType="begin"/>
    </w:r>
    <w:r w:rsidR="00D25ECD">
      <w:instrText xml:space="preserve"> PAGE  \* Arabic  \* MERGEFORMAT </w:instrText>
    </w:r>
    <w:r w:rsidR="00D25ECD">
      <w:fldChar w:fldCharType="separate"/>
    </w:r>
    <w:r w:rsidR="00D25ECD">
      <w:rPr>
        <w:noProof/>
      </w:rPr>
      <w:t>1</w:t>
    </w:r>
    <w:r w:rsidR="00D25ECD">
      <w:fldChar w:fldCharType="end"/>
    </w:r>
  </w:p>
  <w:p w14:paraId="6E56DA33" w14:textId="243215C3" w:rsidR="0020610E" w:rsidRDefault="00775FFF" w:rsidP="00634786">
    <w:pPr>
      <w:pStyle w:val="Header"/>
      <w:tabs>
        <w:tab w:val="clear" w:pos="10440"/>
        <w:tab w:val="left" w:pos="1120"/>
        <w:tab w:val="right" w:pos="10107"/>
      </w:tabs>
      <w:ind w:left="-709"/>
    </w:pPr>
    <w:sdt>
      <w:sdtPr>
        <w:alias w:val="Company"/>
        <w:tag w:val=""/>
        <w:id w:val="-1388102065"/>
        <w:placeholder>
          <w:docPart w:val="9189662CBAF54A3B9D92E41DBFD5ECDB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EndPr/>
      <w:sdtContent>
        <w:r w:rsidR="00A56476">
          <w:t>Simpsons Beverages</w:t>
        </w:r>
      </w:sdtContent>
    </w:sdt>
    <w:r w:rsidR="0020610E">
      <w:t xml:space="preserve">: </w:t>
    </w:r>
    <w:sdt>
      <w:sdtPr>
        <w:alias w:val="Subject"/>
        <w:tag w:val=""/>
        <w:id w:val="-1174344054"/>
        <w:placeholder>
          <w:docPart w:val="D73EDDF649A64CC2B55E3CB167CE237E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r w:rsidR="00B47599">
          <w:t>Auto Attach Recipe Specification and Density Information to Pack V6.0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AE634" w14:textId="77777777" w:rsidR="00316FC5" w:rsidRPr="00A512F7" w:rsidRDefault="00316FC5" w:rsidP="00C30DAE">
    <w:r>
      <w:rPr>
        <w:noProof/>
        <w:lang w:val="en-AU" w:eastAsia="en-AU"/>
      </w:rPr>
      <w:drawing>
        <wp:inline distT="0" distB="0" distL="0" distR="0" wp14:anchorId="024DFE3E" wp14:editId="051F504B">
          <wp:extent cx="2626360" cy="723900"/>
          <wp:effectExtent l="0" t="0" r="2540" b="0"/>
          <wp:docPr id="38" name="Picture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26360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55AC5F08" w:rsidRPr="00E3569A">
      <w:t xml:space="preserve"> </w:t>
    </w:r>
    <w:r>
      <w:tab/>
    </w:r>
    <w:r>
      <w:tab/>
    </w:r>
    <w:r>
      <w:tab/>
    </w:r>
    <w:r>
      <w:tab/>
    </w:r>
    <w:r>
      <w:tab/>
    </w:r>
    <w:r>
      <w:tab/>
    </w:r>
    <w:r w:rsidR="55AC5F08" w:rsidRPr="001360F5">
      <w:t xml:space="preserve"> </w:t>
    </w:r>
    <w:sdt>
      <w:sdtPr>
        <w:alias w:val="Custom Logo"/>
        <w:tag w:val="Custom Logo"/>
        <w:id w:val="-1105267831"/>
        <w:picture/>
      </w:sdtPr>
      <w:sdtEndPr/>
      <w:sdtContent>
        <w:r>
          <w:rPr>
            <w:noProof/>
            <w:lang w:val="en-AU" w:eastAsia="en-AU"/>
          </w:rPr>
          <w:drawing>
            <wp:inline distT="0" distB="0" distL="0" distR="0" wp14:anchorId="1D57F078" wp14:editId="51B0DDF1">
              <wp:extent cx="1239417" cy="771524"/>
              <wp:effectExtent l="0" t="0" r="0" b="0"/>
              <wp:docPr id="39" name="Picture 3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Custom Logo.gif"/>
                      <pic:cNvPicPr/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39417" cy="77152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C96AE0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019F60D1"/>
    <w:multiLevelType w:val="hybridMultilevel"/>
    <w:tmpl w:val="84F8965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BB5149"/>
    <w:multiLevelType w:val="hybridMultilevel"/>
    <w:tmpl w:val="7B9C80B2"/>
    <w:lvl w:ilvl="0" w:tplc="7D6E733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64108A"/>
    <w:multiLevelType w:val="hybridMultilevel"/>
    <w:tmpl w:val="8B0E397E"/>
    <w:lvl w:ilvl="0" w:tplc="EE62CD68">
      <w:start w:val="1"/>
      <w:numFmt w:val="bullet"/>
      <w:pStyle w:val="Bullets"/>
      <w:lvlText w:val=""/>
      <w:lvlJc w:val="left"/>
      <w:pPr>
        <w:ind w:left="360" w:hanging="360"/>
      </w:pPr>
      <w:rPr>
        <w:rFonts w:ascii="Webdings" w:hAnsi="Webdings" w:hint="default"/>
        <w:color w:val="E31B23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785C18"/>
    <w:multiLevelType w:val="hybridMultilevel"/>
    <w:tmpl w:val="8CE229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031054"/>
    <w:multiLevelType w:val="hybridMultilevel"/>
    <w:tmpl w:val="1096A7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BD4800"/>
    <w:multiLevelType w:val="hybridMultilevel"/>
    <w:tmpl w:val="A99C61B2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7" w15:restartNumberingAfterBreak="0">
    <w:nsid w:val="16A61AD2"/>
    <w:multiLevelType w:val="hybridMultilevel"/>
    <w:tmpl w:val="61FA13E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ADD57DC"/>
    <w:multiLevelType w:val="hybridMultilevel"/>
    <w:tmpl w:val="EE9A34AA"/>
    <w:lvl w:ilvl="0" w:tplc="5ED478F0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C017D9B"/>
    <w:multiLevelType w:val="hybridMultilevel"/>
    <w:tmpl w:val="1276A8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743237"/>
    <w:multiLevelType w:val="hybridMultilevel"/>
    <w:tmpl w:val="4FF0124A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CEC3696"/>
    <w:multiLevelType w:val="multilevel"/>
    <w:tmpl w:val="295AEB7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1F5E1986"/>
    <w:multiLevelType w:val="hybridMultilevel"/>
    <w:tmpl w:val="EFC60796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22E32248"/>
    <w:multiLevelType w:val="hybridMultilevel"/>
    <w:tmpl w:val="A30687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503506"/>
    <w:multiLevelType w:val="multilevel"/>
    <w:tmpl w:val="B1768BBA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433"/>
        </w:tabs>
        <w:ind w:left="2433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15" w15:restartNumberingAfterBreak="0">
    <w:nsid w:val="27466F7B"/>
    <w:multiLevelType w:val="hybridMultilevel"/>
    <w:tmpl w:val="43FC9496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8015643"/>
    <w:multiLevelType w:val="hybridMultilevel"/>
    <w:tmpl w:val="3C18CE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2908E5"/>
    <w:multiLevelType w:val="hybridMultilevel"/>
    <w:tmpl w:val="CEFACB4E"/>
    <w:lvl w:ilvl="0" w:tplc="712ADDD2">
      <w:start w:val="1"/>
      <w:numFmt w:val="bullet"/>
      <w:pStyle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30584BC0"/>
    <w:multiLevelType w:val="hybridMultilevel"/>
    <w:tmpl w:val="C714E336"/>
    <w:lvl w:ilvl="0" w:tplc="41B06D40">
      <w:start w:val="1"/>
      <w:numFmt w:val="none"/>
      <w:lvlText w:val="Note:"/>
      <w:lvlJc w:val="left"/>
      <w:pPr>
        <w:ind w:left="720" w:hanging="360"/>
      </w:pPr>
      <w:rPr>
        <w:b/>
        <w:i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7F20AC"/>
    <w:multiLevelType w:val="hybridMultilevel"/>
    <w:tmpl w:val="4BD453A2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433F0227"/>
    <w:multiLevelType w:val="hybridMultilevel"/>
    <w:tmpl w:val="6B8C6A0C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4EDA5458"/>
    <w:multiLevelType w:val="hybridMultilevel"/>
    <w:tmpl w:val="A09CFA4A"/>
    <w:lvl w:ilvl="0" w:tplc="2AA8FDE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8728F6"/>
    <w:multiLevelType w:val="hybridMultilevel"/>
    <w:tmpl w:val="3DE4C8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CF4FC1"/>
    <w:multiLevelType w:val="hybridMultilevel"/>
    <w:tmpl w:val="EC200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573A83"/>
    <w:multiLevelType w:val="multilevel"/>
    <w:tmpl w:val="C60A03E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56F41AB9"/>
    <w:multiLevelType w:val="hybridMultilevel"/>
    <w:tmpl w:val="CDE8B290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5B63278B"/>
    <w:multiLevelType w:val="hybridMultilevel"/>
    <w:tmpl w:val="C3B0EC74"/>
    <w:lvl w:ilvl="0" w:tplc="0C5A4558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7" w15:restartNumberingAfterBreak="0">
    <w:nsid w:val="64A969AC"/>
    <w:multiLevelType w:val="hybridMultilevel"/>
    <w:tmpl w:val="65341682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6604643C"/>
    <w:multiLevelType w:val="hybridMultilevel"/>
    <w:tmpl w:val="15CCB916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66A176D9"/>
    <w:multiLevelType w:val="hybridMultilevel"/>
    <w:tmpl w:val="71540B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31" w15:restartNumberingAfterBreak="0">
    <w:nsid w:val="6C792930"/>
    <w:multiLevelType w:val="hybridMultilevel"/>
    <w:tmpl w:val="AC0AAF82"/>
    <w:lvl w:ilvl="0" w:tplc="1DB62624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36C3BBC"/>
    <w:multiLevelType w:val="hybridMultilevel"/>
    <w:tmpl w:val="9FD08A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B80CA6"/>
    <w:multiLevelType w:val="multilevel"/>
    <w:tmpl w:val="7ADA892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76277645"/>
    <w:multiLevelType w:val="hybridMultilevel"/>
    <w:tmpl w:val="692E81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302D0B"/>
    <w:multiLevelType w:val="hybridMultilevel"/>
    <w:tmpl w:val="FC5A8E18"/>
    <w:lvl w:ilvl="0" w:tplc="DC7CFBD6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B446CA"/>
    <w:multiLevelType w:val="multilevel"/>
    <w:tmpl w:val="F0D22EFC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7" w15:restartNumberingAfterBreak="0">
    <w:nsid w:val="7F507C79"/>
    <w:multiLevelType w:val="hybridMultilevel"/>
    <w:tmpl w:val="17381CCE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843937378">
    <w:abstractNumId w:val="14"/>
  </w:num>
  <w:num w:numId="2" w16cid:durableId="166605223">
    <w:abstractNumId w:val="26"/>
  </w:num>
  <w:num w:numId="3" w16cid:durableId="1740639826">
    <w:abstractNumId w:val="30"/>
  </w:num>
  <w:num w:numId="4" w16cid:durableId="1527135121">
    <w:abstractNumId w:val="17"/>
  </w:num>
  <w:num w:numId="5" w16cid:durableId="674310536">
    <w:abstractNumId w:val="3"/>
  </w:num>
  <w:num w:numId="6" w16cid:durableId="430930965">
    <w:abstractNumId w:val="23"/>
  </w:num>
  <w:num w:numId="7" w16cid:durableId="965700946">
    <w:abstractNumId w:val="16"/>
  </w:num>
  <w:num w:numId="8" w16cid:durableId="1717586985">
    <w:abstractNumId w:val="34"/>
  </w:num>
  <w:num w:numId="9" w16cid:durableId="796603435">
    <w:abstractNumId w:val="33"/>
  </w:num>
  <w:num w:numId="10" w16cid:durableId="1456800487">
    <w:abstractNumId w:val="11"/>
  </w:num>
  <w:num w:numId="11" w16cid:durableId="1603607121">
    <w:abstractNumId w:val="1"/>
  </w:num>
  <w:num w:numId="12" w16cid:durableId="1312097660">
    <w:abstractNumId w:val="4"/>
  </w:num>
  <w:num w:numId="13" w16cid:durableId="879319784">
    <w:abstractNumId w:val="29"/>
  </w:num>
  <w:num w:numId="14" w16cid:durableId="80640097">
    <w:abstractNumId w:val="9"/>
  </w:num>
  <w:num w:numId="15" w16cid:durableId="2025859444">
    <w:abstractNumId w:val="5"/>
  </w:num>
  <w:num w:numId="16" w16cid:durableId="1936935928">
    <w:abstractNumId w:val="32"/>
  </w:num>
  <w:num w:numId="17" w16cid:durableId="1170604713">
    <w:abstractNumId w:val="27"/>
  </w:num>
  <w:num w:numId="18" w16cid:durableId="1181312391">
    <w:abstractNumId w:val="37"/>
  </w:num>
  <w:num w:numId="19" w16cid:durableId="194929094">
    <w:abstractNumId w:val="12"/>
  </w:num>
  <w:num w:numId="20" w16cid:durableId="60760395">
    <w:abstractNumId w:val="25"/>
  </w:num>
  <w:num w:numId="21" w16cid:durableId="235938018">
    <w:abstractNumId w:val="19"/>
  </w:num>
  <w:num w:numId="22" w16cid:durableId="602809664">
    <w:abstractNumId w:val="28"/>
  </w:num>
  <w:num w:numId="23" w16cid:durableId="1051729717">
    <w:abstractNumId w:val="20"/>
  </w:num>
  <w:num w:numId="24" w16cid:durableId="146174293">
    <w:abstractNumId w:val="0"/>
  </w:num>
  <w:num w:numId="25" w16cid:durableId="270670367">
    <w:abstractNumId w:val="18"/>
  </w:num>
  <w:num w:numId="26" w16cid:durableId="112400907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66271728">
    <w:abstractNumId w:val="7"/>
  </w:num>
  <w:num w:numId="28" w16cid:durableId="562299079">
    <w:abstractNumId w:val="13"/>
  </w:num>
  <w:num w:numId="29" w16cid:durableId="538667550">
    <w:abstractNumId w:val="6"/>
  </w:num>
  <w:num w:numId="30" w16cid:durableId="1137065884">
    <w:abstractNumId w:val="36"/>
  </w:num>
  <w:num w:numId="31" w16cid:durableId="237135826">
    <w:abstractNumId w:val="8"/>
  </w:num>
  <w:num w:numId="32" w16cid:durableId="1193956198">
    <w:abstractNumId w:val="31"/>
  </w:num>
  <w:num w:numId="33" w16cid:durableId="2112891819">
    <w:abstractNumId w:val="35"/>
  </w:num>
  <w:num w:numId="34" w16cid:durableId="192422265">
    <w:abstractNumId w:val="22"/>
  </w:num>
  <w:num w:numId="35" w16cid:durableId="808741125">
    <w:abstractNumId w:val="2"/>
  </w:num>
  <w:num w:numId="36" w16cid:durableId="1300108175">
    <w:abstractNumId w:val="21"/>
  </w:num>
  <w:num w:numId="37" w16cid:durableId="721096794">
    <w:abstractNumId w:val="24"/>
  </w:num>
  <w:num w:numId="38" w16cid:durableId="613753478">
    <w:abstractNumId w:val="15"/>
  </w:num>
  <w:num w:numId="39" w16cid:durableId="215627189">
    <w:abstractNumId w:val="1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ttachedTemplate r:id="rId1"/>
  <w:stylePaneFormatFilter w:val="3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efaultTableStyle w:val="InforTable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#__1234" w:val="&lt;Document Reference Number&gt;"/>
    <w:docVar w:name="#__asd" w:val="&lt;Document Reference Number&gt;"/>
  </w:docVars>
  <w:rsids>
    <w:rsidRoot w:val="00941EF9"/>
    <w:rsid w:val="00001BB4"/>
    <w:rsid w:val="00001FD3"/>
    <w:rsid w:val="00002E10"/>
    <w:rsid w:val="00004562"/>
    <w:rsid w:val="00004EAC"/>
    <w:rsid w:val="00005414"/>
    <w:rsid w:val="00005B63"/>
    <w:rsid w:val="0000630A"/>
    <w:rsid w:val="0000649F"/>
    <w:rsid w:val="00010332"/>
    <w:rsid w:val="00011823"/>
    <w:rsid w:val="00011B1C"/>
    <w:rsid w:val="00011B6F"/>
    <w:rsid w:val="0001214F"/>
    <w:rsid w:val="000127FC"/>
    <w:rsid w:val="0001363C"/>
    <w:rsid w:val="000148A6"/>
    <w:rsid w:val="00014BCC"/>
    <w:rsid w:val="00014FCC"/>
    <w:rsid w:val="00015020"/>
    <w:rsid w:val="0001582F"/>
    <w:rsid w:val="000160EE"/>
    <w:rsid w:val="000167D8"/>
    <w:rsid w:val="000171E8"/>
    <w:rsid w:val="0002184B"/>
    <w:rsid w:val="00022018"/>
    <w:rsid w:val="00022A76"/>
    <w:rsid w:val="00022C2B"/>
    <w:rsid w:val="00022F03"/>
    <w:rsid w:val="00023A86"/>
    <w:rsid w:val="00024285"/>
    <w:rsid w:val="0002487B"/>
    <w:rsid w:val="00026627"/>
    <w:rsid w:val="00026919"/>
    <w:rsid w:val="00026CCA"/>
    <w:rsid w:val="00026EFF"/>
    <w:rsid w:val="000274C1"/>
    <w:rsid w:val="000305CC"/>
    <w:rsid w:val="00030CC6"/>
    <w:rsid w:val="00031144"/>
    <w:rsid w:val="00031C73"/>
    <w:rsid w:val="000322C6"/>
    <w:rsid w:val="000323AF"/>
    <w:rsid w:val="000336CD"/>
    <w:rsid w:val="00033A89"/>
    <w:rsid w:val="000343B7"/>
    <w:rsid w:val="00034A9F"/>
    <w:rsid w:val="00034C65"/>
    <w:rsid w:val="000355E1"/>
    <w:rsid w:val="00035E36"/>
    <w:rsid w:val="000367FA"/>
    <w:rsid w:val="00040C0B"/>
    <w:rsid w:val="00040DF2"/>
    <w:rsid w:val="00041EA1"/>
    <w:rsid w:val="000421F8"/>
    <w:rsid w:val="000424DB"/>
    <w:rsid w:val="00042D77"/>
    <w:rsid w:val="00042EB3"/>
    <w:rsid w:val="0004459C"/>
    <w:rsid w:val="00044AF7"/>
    <w:rsid w:val="00045D27"/>
    <w:rsid w:val="00045E5D"/>
    <w:rsid w:val="00046015"/>
    <w:rsid w:val="00046043"/>
    <w:rsid w:val="00046270"/>
    <w:rsid w:val="0004668F"/>
    <w:rsid w:val="00047CB2"/>
    <w:rsid w:val="00050202"/>
    <w:rsid w:val="000509F4"/>
    <w:rsid w:val="00050AEC"/>
    <w:rsid w:val="000514E6"/>
    <w:rsid w:val="00051762"/>
    <w:rsid w:val="00056235"/>
    <w:rsid w:val="0005679C"/>
    <w:rsid w:val="00056A3B"/>
    <w:rsid w:val="0005728D"/>
    <w:rsid w:val="00057762"/>
    <w:rsid w:val="00060385"/>
    <w:rsid w:val="000603D3"/>
    <w:rsid w:val="00060A99"/>
    <w:rsid w:val="000619C1"/>
    <w:rsid w:val="0006394B"/>
    <w:rsid w:val="00063C44"/>
    <w:rsid w:val="000643CA"/>
    <w:rsid w:val="00065755"/>
    <w:rsid w:val="000657B9"/>
    <w:rsid w:val="00065F3E"/>
    <w:rsid w:val="000668F4"/>
    <w:rsid w:val="000704C9"/>
    <w:rsid w:val="000706CC"/>
    <w:rsid w:val="00070D84"/>
    <w:rsid w:val="00073031"/>
    <w:rsid w:val="00073376"/>
    <w:rsid w:val="00073917"/>
    <w:rsid w:val="00073A00"/>
    <w:rsid w:val="00073A73"/>
    <w:rsid w:val="00073CE4"/>
    <w:rsid w:val="00073EE7"/>
    <w:rsid w:val="00073EF8"/>
    <w:rsid w:val="00074B5A"/>
    <w:rsid w:val="00074EBD"/>
    <w:rsid w:val="00075251"/>
    <w:rsid w:val="0007558D"/>
    <w:rsid w:val="00075924"/>
    <w:rsid w:val="0007608C"/>
    <w:rsid w:val="000760E9"/>
    <w:rsid w:val="00077BFA"/>
    <w:rsid w:val="00080D7B"/>
    <w:rsid w:val="00081292"/>
    <w:rsid w:val="0008310A"/>
    <w:rsid w:val="0008333B"/>
    <w:rsid w:val="00083600"/>
    <w:rsid w:val="00083E61"/>
    <w:rsid w:val="000843AD"/>
    <w:rsid w:val="00084579"/>
    <w:rsid w:val="000862C2"/>
    <w:rsid w:val="00086749"/>
    <w:rsid w:val="000867F3"/>
    <w:rsid w:val="00086D6A"/>
    <w:rsid w:val="00087518"/>
    <w:rsid w:val="00087AF1"/>
    <w:rsid w:val="00090137"/>
    <w:rsid w:val="000903D5"/>
    <w:rsid w:val="00090DEE"/>
    <w:rsid w:val="0009210B"/>
    <w:rsid w:val="00092170"/>
    <w:rsid w:val="0009238D"/>
    <w:rsid w:val="00092860"/>
    <w:rsid w:val="000931DD"/>
    <w:rsid w:val="000934CC"/>
    <w:rsid w:val="00093A96"/>
    <w:rsid w:val="00093C41"/>
    <w:rsid w:val="00094044"/>
    <w:rsid w:val="00095EBC"/>
    <w:rsid w:val="00096587"/>
    <w:rsid w:val="000965C4"/>
    <w:rsid w:val="00096FAC"/>
    <w:rsid w:val="00097C01"/>
    <w:rsid w:val="00097CC6"/>
    <w:rsid w:val="000A1129"/>
    <w:rsid w:val="000A1616"/>
    <w:rsid w:val="000A248C"/>
    <w:rsid w:val="000A26EF"/>
    <w:rsid w:val="000A31CE"/>
    <w:rsid w:val="000A34C0"/>
    <w:rsid w:val="000A3DF8"/>
    <w:rsid w:val="000A3E09"/>
    <w:rsid w:val="000A4702"/>
    <w:rsid w:val="000A4BCC"/>
    <w:rsid w:val="000A4DBC"/>
    <w:rsid w:val="000A4F9B"/>
    <w:rsid w:val="000A5CA0"/>
    <w:rsid w:val="000A7175"/>
    <w:rsid w:val="000A72C8"/>
    <w:rsid w:val="000A7ECD"/>
    <w:rsid w:val="000B004A"/>
    <w:rsid w:val="000B0134"/>
    <w:rsid w:val="000B029E"/>
    <w:rsid w:val="000B0CC3"/>
    <w:rsid w:val="000B239B"/>
    <w:rsid w:val="000B2C0E"/>
    <w:rsid w:val="000B2F81"/>
    <w:rsid w:val="000B32B0"/>
    <w:rsid w:val="000B3B61"/>
    <w:rsid w:val="000B3FDD"/>
    <w:rsid w:val="000B43ED"/>
    <w:rsid w:val="000B55F6"/>
    <w:rsid w:val="000B5B90"/>
    <w:rsid w:val="000B6F63"/>
    <w:rsid w:val="000B70B7"/>
    <w:rsid w:val="000B763E"/>
    <w:rsid w:val="000B7827"/>
    <w:rsid w:val="000B7A78"/>
    <w:rsid w:val="000B7E08"/>
    <w:rsid w:val="000C024D"/>
    <w:rsid w:val="000C0489"/>
    <w:rsid w:val="000C0A66"/>
    <w:rsid w:val="000C1355"/>
    <w:rsid w:val="000C274D"/>
    <w:rsid w:val="000C33B2"/>
    <w:rsid w:val="000C3DCA"/>
    <w:rsid w:val="000C4976"/>
    <w:rsid w:val="000C4AB1"/>
    <w:rsid w:val="000C58D9"/>
    <w:rsid w:val="000C63BD"/>
    <w:rsid w:val="000C7888"/>
    <w:rsid w:val="000D0537"/>
    <w:rsid w:val="000D0C9E"/>
    <w:rsid w:val="000D2CDF"/>
    <w:rsid w:val="000D34FA"/>
    <w:rsid w:val="000D4E64"/>
    <w:rsid w:val="000D5110"/>
    <w:rsid w:val="000D5B30"/>
    <w:rsid w:val="000D5E97"/>
    <w:rsid w:val="000D5F1D"/>
    <w:rsid w:val="000D678A"/>
    <w:rsid w:val="000D6828"/>
    <w:rsid w:val="000D6D69"/>
    <w:rsid w:val="000D7525"/>
    <w:rsid w:val="000E09C1"/>
    <w:rsid w:val="000E0B0D"/>
    <w:rsid w:val="000E17D2"/>
    <w:rsid w:val="000E2ECE"/>
    <w:rsid w:val="000E322E"/>
    <w:rsid w:val="000E3710"/>
    <w:rsid w:val="000E4E41"/>
    <w:rsid w:val="000E56EC"/>
    <w:rsid w:val="000E5CAC"/>
    <w:rsid w:val="000E6253"/>
    <w:rsid w:val="000E6E29"/>
    <w:rsid w:val="000E719A"/>
    <w:rsid w:val="000E7207"/>
    <w:rsid w:val="000E7FD5"/>
    <w:rsid w:val="000F14EE"/>
    <w:rsid w:val="000F1CCA"/>
    <w:rsid w:val="000F1D53"/>
    <w:rsid w:val="000F2318"/>
    <w:rsid w:val="000F254B"/>
    <w:rsid w:val="000F2F4C"/>
    <w:rsid w:val="000F34BC"/>
    <w:rsid w:val="000F3A1B"/>
    <w:rsid w:val="000F420A"/>
    <w:rsid w:val="000F4227"/>
    <w:rsid w:val="000F4957"/>
    <w:rsid w:val="000F5BE2"/>
    <w:rsid w:val="000F606F"/>
    <w:rsid w:val="000F7D3E"/>
    <w:rsid w:val="000F7FB7"/>
    <w:rsid w:val="001006F4"/>
    <w:rsid w:val="00101610"/>
    <w:rsid w:val="00101C5C"/>
    <w:rsid w:val="0010278F"/>
    <w:rsid w:val="001029D5"/>
    <w:rsid w:val="00102A4E"/>
    <w:rsid w:val="00104BB4"/>
    <w:rsid w:val="0010643D"/>
    <w:rsid w:val="001068F5"/>
    <w:rsid w:val="00110875"/>
    <w:rsid w:val="00110C1B"/>
    <w:rsid w:val="00110EA4"/>
    <w:rsid w:val="00111BB9"/>
    <w:rsid w:val="00112232"/>
    <w:rsid w:val="00112A59"/>
    <w:rsid w:val="0011434B"/>
    <w:rsid w:val="0011570C"/>
    <w:rsid w:val="00115BE4"/>
    <w:rsid w:val="001171C0"/>
    <w:rsid w:val="0011750D"/>
    <w:rsid w:val="00117C35"/>
    <w:rsid w:val="00120844"/>
    <w:rsid w:val="00120E8B"/>
    <w:rsid w:val="00121FE5"/>
    <w:rsid w:val="00122224"/>
    <w:rsid w:val="001225A8"/>
    <w:rsid w:val="00122663"/>
    <w:rsid w:val="00123563"/>
    <w:rsid w:val="00123647"/>
    <w:rsid w:val="00123EFC"/>
    <w:rsid w:val="00123F8A"/>
    <w:rsid w:val="001251AE"/>
    <w:rsid w:val="00125976"/>
    <w:rsid w:val="00125BD7"/>
    <w:rsid w:val="001262F2"/>
    <w:rsid w:val="00126688"/>
    <w:rsid w:val="001266B3"/>
    <w:rsid w:val="0012745D"/>
    <w:rsid w:val="0012794C"/>
    <w:rsid w:val="00127D2A"/>
    <w:rsid w:val="001311A7"/>
    <w:rsid w:val="001313B7"/>
    <w:rsid w:val="00131CFE"/>
    <w:rsid w:val="001329A1"/>
    <w:rsid w:val="00134325"/>
    <w:rsid w:val="00134B98"/>
    <w:rsid w:val="00134E10"/>
    <w:rsid w:val="00135255"/>
    <w:rsid w:val="001354D1"/>
    <w:rsid w:val="001355E4"/>
    <w:rsid w:val="001360F5"/>
    <w:rsid w:val="001362A0"/>
    <w:rsid w:val="0013637A"/>
    <w:rsid w:val="0013732E"/>
    <w:rsid w:val="00137C72"/>
    <w:rsid w:val="001400FD"/>
    <w:rsid w:val="00140AB0"/>
    <w:rsid w:val="0014191F"/>
    <w:rsid w:val="001419E6"/>
    <w:rsid w:val="001429BE"/>
    <w:rsid w:val="00142B90"/>
    <w:rsid w:val="00145AB0"/>
    <w:rsid w:val="001460E6"/>
    <w:rsid w:val="00146259"/>
    <w:rsid w:val="001473C6"/>
    <w:rsid w:val="00150862"/>
    <w:rsid w:val="001513A2"/>
    <w:rsid w:val="001529C2"/>
    <w:rsid w:val="00152A98"/>
    <w:rsid w:val="0015438F"/>
    <w:rsid w:val="00154D78"/>
    <w:rsid w:val="001550BD"/>
    <w:rsid w:val="001558E4"/>
    <w:rsid w:val="00155B1C"/>
    <w:rsid w:val="00155D30"/>
    <w:rsid w:val="00156216"/>
    <w:rsid w:val="00156FE1"/>
    <w:rsid w:val="001602A5"/>
    <w:rsid w:val="001603FC"/>
    <w:rsid w:val="001609BC"/>
    <w:rsid w:val="0016106C"/>
    <w:rsid w:val="001616A7"/>
    <w:rsid w:val="00161BCE"/>
    <w:rsid w:val="001626C1"/>
    <w:rsid w:val="00163F3E"/>
    <w:rsid w:val="00164B45"/>
    <w:rsid w:val="00164EF3"/>
    <w:rsid w:val="00166F53"/>
    <w:rsid w:val="00166FC1"/>
    <w:rsid w:val="00167257"/>
    <w:rsid w:val="0016750C"/>
    <w:rsid w:val="0016795C"/>
    <w:rsid w:val="0017170E"/>
    <w:rsid w:val="0017205F"/>
    <w:rsid w:val="00172EEE"/>
    <w:rsid w:val="001744C8"/>
    <w:rsid w:val="00174F1D"/>
    <w:rsid w:val="00175894"/>
    <w:rsid w:val="001759AB"/>
    <w:rsid w:val="00175B03"/>
    <w:rsid w:val="00175FD0"/>
    <w:rsid w:val="001762A0"/>
    <w:rsid w:val="0017677C"/>
    <w:rsid w:val="00180279"/>
    <w:rsid w:val="00180558"/>
    <w:rsid w:val="001807EB"/>
    <w:rsid w:val="00181418"/>
    <w:rsid w:val="00181E2A"/>
    <w:rsid w:val="001827F2"/>
    <w:rsid w:val="00182BFF"/>
    <w:rsid w:val="00183BF8"/>
    <w:rsid w:val="00183EA3"/>
    <w:rsid w:val="00184505"/>
    <w:rsid w:val="00184791"/>
    <w:rsid w:val="00184A0B"/>
    <w:rsid w:val="00185277"/>
    <w:rsid w:val="00185CEE"/>
    <w:rsid w:val="00186588"/>
    <w:rsid w:val="00186D3B"/>
    <w:rsid w:val="001878A4"/>
    <w:rsid w:val="00187F8C"/>
    <w:rsid w:val="001908D3"/>
    <w:rsid w:val="00191571"/>
    <w:rsid w:val="00191B44"/>
    <w:rsid w:val="00191C81"/>
    <w:rsid w:val="00192FED"/>
    <w:rsid w:val="00192FF9"/>
    <w:rsid w:val="001940F9"/>
    <w:rsid w:val="00195176"/>
    <w:rsid w:val="001958C8"/>
    <w:rsid w:val="00196EF5"/>
    <w:rsid w:val="00197D4B"/>
    <w:rsid w:val="001A02C7"/>
    <w:rsid w:val="001A068B"/>
    <w:rsid w:val="001A0DAA"/>
    <w:rsid w:val="001A13D3"/>
    <w:rsid w:val="001A28E9"/>
    <w:rsid w:val="001A41EF"/>
    <w:rsid w:val="001A4274"/>
    <w:rsid w:val="001A4DC6"/>
    <w:rsid w:val="001A59AD"/>
    <w:rsid w:val="001A6B21"/>
    <w:rsid w:val="001A7824"/>
    <w:rsid w:val="001A7890"/>
    <w:rsid w:val="001A7F9A"/>
    <w:rsid w:val="001B007F"/>
    <w:rsid w:val="001B024F"/>
    <w:rsid w:val="001B07B4"/>
    <w:rsid w:val="001B2633"/>
    <w:rsid w:val="001B2A22"/>
    <w:rsid w:val="001B2B36"/>
    <w:rsid w:val="001B2CA0"/>
    <w:rsid w:val="001B387F"/>
    <w:rsid w:val="001B3DE1"/>
    <w:rsid w:val="001B3F0B"/>
    <w:rsid w:val="001B5656"/>
    <w:rsid w:val="001B64DE"/>
    <w:rsid w:val="001B69C2"/>
    <w:rsid w:val="001C04AF"/>
    <w:rsid w:val="001C0B59"/>
    <w:rsid w:val="001C100A"/>
    <w:rsid w:val="001C29BF"/>
    <w:rsid w:val="001C2F8B"/>
    <w:rsid w:val="001C30B4"/>
    <w:rsid w:val="001C32C0"/>
    <w:rsid w:val="001C38D3"/>
    <w:rsid w:val="001C3DFF"/>
    <w:rsid w:val="001C4D96"/>
    <w:rsid w:val="001C4EE1"/>
    <w:rsid w:val="001D027F"/>
    <w:rsid w:val="001D1A83"/>
    <w:rsid w:val="001D1E7A"/>
    <w:rsid w:val="001D2D39"/>
    <w:rsid w:val="001D4CE8"/>
    <w:rsid w:val="001D4D10"/>
    <w:rsid w:val="001D54FD"/>
    <w:rsid w:val="001D6005"/>
    <w:rsid w:val="001D6498"/>
    <w:rsid w:val="001D677F"/>
    <w:rsid w:val="001D7A28"/>
    <w:rsid w:val="001D7DE7"/>
    <w:rsid w:val="001E0317"/>
    <w:rsid w:val="001E2093"/>
    <w:rsid w:val="001E3999"/>
    <w:rsid w:val="001E4436"/>
    <w:rsid w:val="001E5100"/>
    <w:rsid w:val="001E513E"/>
    <w:rsid w:val="001E546F"/>
    <w:rsid w:val="001E5AE7"/>
    <w:rsid w:val="001E765B"/>
    <w:rsid w:val="001F02A5"/>
    <w:rsid w:val="001F05FB"/>
    <w:rsid w:val="001F0860"/>
    <w:rsid w:val="001F0CFF"/>
    <w:rsid w:val="001F1669"/>
    <w:rsid w:val="001F1F37"/>
    <w:rsid w:val="001F29BE"/>
    <w:rsid w:val="001F2B67"/>
    <w:rsid w:val="001F3097"/>
    <w:rsid w:val="001F33DD"/>
    <w:rsid w:val="001F353D"/>
    <w:rsid w:val="001F362C"/>
    <w:rsid w:val="001F4075"/>
    <w:rsid w:val="001F488E"/>
    <w:rsid w:val="001F494D"/>
    <w:rsid w:val="001F4B1C"/>
    <w:rsid w:val="001F598A"/>
    <w:rsid w:val="001F68C5"/>
    <w:rsid w:val="00200A90"/>
    <w:rsid w:val="002018B2"/>
    <w:rsid w:val="00202290"/>
    <w:rsid w:val="00202383"/>
    <w:rsid w:val="00202E08"/>
    <w:rsid w:val="00204C0F"/>
    <w:rsid w:val="0020610E"/>
    <w:rsid w:val="0020685B"/>
    <w:rsid w:val="00206974"/>
    <w:rsid w:val="00207212"/>
    <w:rsid w:val="002072C9"/>
    <w:rsid w:val="00207839"/>
    <w:rsid w:val="00207E1A"/>
    <w:rsid w:val="00210509"/>
    <w:rsid w:val="00210A90"/>
    <w:rsid w:val="002131BB"/>
    <w:rsid w:val="002132FD"/>
    <w:rsid w:val="00213762"/>
    <w:rsid w:val="00213F5B"/>
    <w:rsid w:val="002144A0"/>
    <w:rsid w:val="0021471F"/>
    <w:rsid w:val="002202C6"/>
    <w:rsid w:val="00221389"/>
    <w:rsid w:val="0022376C"/>
    <w:rsid w:val="0022429F"/>
    <w:rsid w:val="002243B6"/>
    <w:rsid w:val="00224842"/>
    <w:rsid w:val="0022490F"/>
    <w:rsid w:val="00225300"/>
    <w:rsid w:val="00225FB1"/>
    <w:rsid w:val="00226D66"/>
    <w:rsid w:val="00227236"/>
    <w:rsid w:val="002277B9"/>
    <w:rsid w:val="00230700"/>
    <w:rsid w:val="00230AE2"/>
    <w:rsid w:val="00232838"/>
    <w:rsid w:val="00234477"/>
    <w:rsid w:val="0023478E"/>
    <w:rsid w:val="00234B08"/>
    <w:rsid w:val="00234F55"/>
    <w:rsid w:val="00237EC9"/>
    <w:rsid w:val="00240590"/>
    <w:rsid w:val="00240A17"/>
    <w:rsid w:val="00240B76"/>
    <w:rsid w:val="002416BA"/>
    <w:rsid w:val="002422AA"/>
    <w:rsid w:val="0024257B"/>
    <w:rsid w:val="0024360D"/>
    <w:rsid w:val="002448E2"/>
    <w:rsid w:val="0024490F"/>
    <w:rsid w:val="00244953"/>
    <w:rsid w:val="00244A46"/>
    <w:rsid w:val="00245174"/>
    <w:rsid w:val="00245D51"/>
    <w:rsid w:val="00246B99"/>
    <w:rsid w:val="002470BF"/>
    <w:rsid w:val="00250260"/>
    <w:rsid w:val="00250943"/>
    <w:rsid w:val="002514C5"/>
    <w:rsid w:val="00251640"/>
    <w:rsid w:val="00251814"/>
    <w:rsid w:val="00251A0B"/>
    <w:rsid w:val="00252492"/>
    <w:rsid w:val="002533A7"/>
    <w:rsid w:val="00254012"/>
    <w:rsid w:val="00255524"/>
    <w:rsid w:val="00255574"/>
    <w:rsid w:val="0025572B"/>
    <w:rsid w:val="002559EA"/>
    <w:rsid w:val="00257620"/>
    <w:rsid w:val="0025768B"/>
    <w:rsid w:val="002579A7"/>
    <w:rsid w:val="00260500"/>
    <w:rsid w:val="002627AB"/>
    <w:rsid w:val="00263081"/>
    <w:rsid w:val="00263173"/>
    <w:rsid w:val="00263E97"/>
    <w:rsid w:val="00264FF7"/>
    <w:rsid w:val="00266781"/>
    <w:rsid w:val="00267CAB"/>
    <w:rsid w:val="00270624"/>
    <w:rsid w:val="00272A3A"/>
    <w:rsid w:val="00273815"/>
    <w:rsid w:val="00273C7D"/>
    <w:rsid w:val="00275110"/>
    <w:rsid w:val="002751E0"/>
    <w:rsid w:val="00275622"/>
    <w:rsid w:val="002761BD"/>
    <w:rsid w:val="002768E8"/>
    <w:rsid w:val="002769F7"/>
    <w:rsid w:val="00277DD1"/>
    <w:rsid w:val="0028045C"/>
    <w:rsid w:val="00280F19"/>
    <w:rsid w:val="00281B89"/>
    <w:rsid w:val="00282369"/>
    <w:rsid w:val="00282C2A"/>
    <w:rsid w:val="00283759"/>
    <w:rsid w:val="00283E37"/>
    <w:rsid w:val="00283F1D"/>
    <w:rsid w:val="00285DD7"/>
    <w:rsid w:val="00285FFD"/>
    <w:rsid w:val="002860B7"/>
    <w:rsid w:val="002866B4"/>
    <w:rsid w:val="0028754B"/>
    <w:rsid w:val="00290F11"/>
    <w:rsid w:val="00291266"/>
    <w:rsid w:val="00291FC5"/>
    <w:rsid w:val="002945C2"/>
    <w:rsid w:val="00294A7C"/>
    <w:rsid w:val="00295028"/>
    <w:rsid w:val="00297DA3"/>
    <w:rsid w:val="002A07BA"/>
    <w:rsid w:val="002A189B"/>
    <w:rsid w:val="002A2FDE"/>
    <w:rsid w:val="002A5B61"/>
    <w:rsid w:val="002A5DDB"/>
    <w:rsid w:val="002A64A4"/>
    <w:rsid w:val="002A6E77"/>
    <w:rsid w:val="002A74BC"/>
    <w:rsid w:val="002B169A"/>
    <w:rsid w:val="002B1F62"/>
    <w:rsid w:val="002B360A"/>
    <w:rsid w:val="002B53EA"/>
    <w:rsid w:val="002B54D1"/>
    <w:rsid w:val="002B6698"/>
    <w:rsid w:val="002B6BD7"/>
    <w:rsid w:val="002C02A5"/>
    <w:rsid w:val="002C1E96"/>
    <w:rsid w:val="002C1FD6"/>
    <w:rsid w:val="002C2287"/>
    <w:rsid w:val="002C2512"/>
    <w:rsid w:val="002C27E7"/>
    <w:rsid w:val="002C6412"/>
    <w:rsid w:val="002D0372"/>
    <w:rsid w:val="002D067C"/>
    <w:rsid w:val="002D07CB"/>
    <w:rsid w:val="002D0AC0"/>
    <w:rsid w:val="002D0E5C"/>
    <w:rsid w:val="002D1269"/>
    <w:rsid w:val="002D14B2"/>
    <w:rsid w:val="002D15E3"/>
    <w:rsid w:val="002D1656"/>
    <w:rsid w:val="002D1A2B"/>
    <w:rsid w:val="002D24FC"/>
    <w:rsid w:val="002D28D9"/>
    <w:rsid w:val="002D2A3A"/>
    <w:rsid w:val="002D2C42"/>
    <w:rsid w:val="002D33D6"/>
    <w:rsid w:val="002D33FF"/>
    <w:rsid w:val="002D3A28"/>
    <w:rsid w:val="002D3E29"/>
    <w:rsid w:val="002D3EF8"/>
    <w:rsid w:val="002D4404"/>
    <w:rsid w:val="002D463B"/>
    <w:rsid w:val="002D51FA"/>
    <w:rsid w:val="002D5516"/>
    <w:rsid w:val="002D6F5C"/>
    <w:rsid w:val="002D71FA"/>
    <w:rsid w:val="002D75E7"/>
    <w:rsid w:val="002E04C4"/>
    <w:rsid w:val="002E2ACC"/>
    <w:rsid w:val="002E3BBA"/>
    <w:rsid w:val="002E40D6"/>
    <w:rsid w:val="002E422C"/>
    <w:rsid w:val="002E427A"/>
    <w:rsid w:val="002E5119"/>
    <w:rsid w:val="002E6EE3"/>
    <w:rsid w:val="002E7586"/>
    <w:rsid w:val="002F1445"/>
    <w:rsid w:val="002F21DE"/>
    <w:rsid w:val="002F337D"/>
    <w:rsid w:val="002F3402"/>
    <w:rsid w:val="002F366E"/>
    <w:rsid w:val="002F498E"/>
    <w:rsid w:val="002F4C75"/>
    <w:rsid w:val="002F75DC"/>
    <w:rsid w:val="00300232"/>
    <w:rsid w:val="0030079F"/>
    <w:rsid w:val="00302BDE"/>
    <w:rsid w:val="00302E71"/>
    <w:rsid w:val="003032E6"/>
    <w:rsid w:val="00303BA7"/>
    <w:rsid w:val="003047F4"/>
    <w:rsid w:val="00305043"/>
    <w:rsid w:val="00305AFB"/>
    <w:rsid w:val="00305C06"/>
    <w:rsid w:val="0030681D"/>
    <w:rsid w:val="00307739"/>
    <w:rsid w:val="00310284"/>
    <w:rsid w:val="0031052A"/>
    <w:rsid w:val="0031099D"/>
    <w:rsid w:val="00310C0F"/>
    <w:rsid w:val="00310CBD"/>
    <w:rsid w:val="00311A79"/>
    <w:rsid w:val="00312240"/>
    <w:rsid w:val="00312372"/>
    <w:rsid w:val="0031290C"/>
    <w:rsid w:val="00312920"/>
    <w:rsid w:val="00313046"/>
    <w:rsid w:val="00314291"/>
    <w:rsid w:val="003144E5"/>
    <w:rsid w:val="00316FC5"/>
    <w:rsid w:val="003207AA"/>
    <w:rsid w:val="00320ECD"/>
    <w:rsid w:val="0032105B"/>
    <w:rsid w:val="003214D2"/>
    <w:rsid w:val="00322650"/>
    <w:rsid w:val="003232C9"/>
    <w:rsid w:val="003245C1"/>
    <w:rsid w:val="0032477F"/>
    <w:rsid w:val="00324A61"/>
    <w:rsid w:val="003262E5"/>
    <w:rsid w:val="00326CC1"/>
    <w:rsid w:val="00330018"/>
    <w:rsid w:val="00330F4E"/>
    <w:rsid w:val="00331132"/>
    <w:rsid w:val="00331233"/>
    <w:rsid w:val="003319A8"/>
    <w:rsid w:val="003319ED"/>
    <w:rsid w:val="003331C7"/>
    <w:rsid w:val="00333317"/>
    <w:rsid w:val="00333506"/>
    <w:rsid w:val="00333647"/>
    <w:rsid w:val="003348B3"/>
    <w:rsid w:val="003350D6"/>
    <w:rsid w:val="0033537E"/>
    <w:rsid w:val="00335469"/>
    <w:rsid w:val="003365BC"/>
    <w:rsid w:val="00340D64"/>
    <w:rsid w:val="00340FB1"/>
    <w:rsid w:val="00341C8F"/>
    <w:rsid w:val="00341E2B"/>
    <w:rsid w:val="00342028"/>
    <w:rsid w:val="0034237C"/>
    <w:rsid w:val="003424BD"/>
    <w:rsid w:val="00342581"/>
    <w:rsid w:val="00342DAE"/>
    <w:rsid w:val="003430C7"/>
    <w:rsid w:val="00343B5C"/>
    <w:rsid w:val="00344A35"/>
    <w:rsid w:val="00346BEE"/>
    <w:rsid w:val="00347EB5"/>
    <w:rsid w:val="00350C5B"/>
    <w:rsid w:val="003516E1"/>
    <w:rsid w:val="00351CD6"/>
    <w:rsid w:val="0035228A"/>
    <w:rsid w:val="00352346"/>
    <w:rsid w:val="0035272C"/>
    <w:rsid w:val="00352C60"/>
    <w:rsid w:val="00353AE1"/>
    <w:rsid w:val="00353B83"/>
    <w:rsid w:val="00354BAD"/>
    <w:rsid w:val="00354BB1"/>
    <w:rsid w:val="003559E1"/>
    <w:rsid w:val="0035693D"/>
    <w:rsid w:val="00356AF9"/>
    <w:rsid w:val="00356BF9"/>
    <w:rsid w:val="003572A6"/>
    <w:rsid w:val="003576B1"/>
    <w:rsid w:val="00357F76"/>
    <w:rsid w:val="00360BB6"/>
    <w:rsid w:val="00361096"/>
    <w:rsid w:val="003612A9"/>
    <w:rsid w:val="0036148C"/>
    <w:rsid w:val="00361A59"/>
    <w:rsid w:val="00361E99"/>
    <w:rsid w:val="0036260D"/>
    <w:rsid w:val="00364A4B"/>
    <w:rsid w:val="003658C3"/>
    <w:rsid w:val="003666BB"/>
    <w:rsid w:val="00372409"/>
    <w:rsid w:val="00372E39"/>
    <w:rsid w:val="00372E77"/>
    <w:rsid w:val="003738C2"/>
    <w:rsid w:val="003740BC"/>
    <w:rsid w:val="0037470C"/>
    <w:rsid w:val="00374DE8"/>
    <w:rsid w:val="00376046"/>
    <w:rsid w:val="00376461"/>
    <w:rsid w:val="00376E80"/>
    <w:rsid w:val="003770EA"/>
    <w:rsid w:val="0037744D"/>
    <w:rsid w:val="00380ABD"/>
    <w:rsid w:val="00380C31"/>
    <w:rsid w:val="00380F5A"/>
    <w:rsid w:val="003820AC"/>
    <w:rsid w:val="00382195"/>
    <w:rsid w:val="0038241F"/>
    <w:rsid w:val="003837F9"/>
    <w:rsid w:val="00383E24"/>
    <w:rsid w:val="00383E4A"/>
    <w:rsid w:val="0038552F"/>
    <w:rsid w:val="00385C85"/>
    <w:rsid w:val="00386670"/>
    <w:rsid w:val="003879CC"/>
    <w:rsid w:val="00390DEE"/>
    <w:rsid w:val="003912C3"/>
    <w:rsid w:val="00391926"/>
    <w:rsid w:val="00391D5F"/>
    <w:rsid w:val="003935A9"/>
    <w:rsid w:val="003935F9"/>
    <w:rsid w:val="003940ED"/>
    <w:rsid w:val="00394CBA"/>
    <w:rsid w:val="00395A8E"/>
    <w:rsid w:val="00395B5B"/>
    <w:rsid w:val="00395DFC"/>
    <w:rsid w:val="003975A1"/>
    <w:rsid w:val="003A09E5"/>
    <w:rsid w:val="003A1A6E"/>
    <w:rsid w:val="003A3534"/>
    <w:rsid w:val="003A37E3"/>
    <w:rsid w:val="003A3950"/>
    <w:rsid w:val="003A5B04"/>
    <w:rsid w:val="003A683E"/>
    <w:rsid w:val="003A6904"/>
    <w:rsid w:val="003A72CF"/>
    <w:rsid w:val="003B08AC"/>
    <w:rsid w:val="003B1815"/>
    <w:rsid w:val="003B1D82"/>
    <w:rsid w:val="003B2079"/>
    <w:rsid w:val="003B2142"/>
    <w:rsid w:val="003B2298"/>
    <w:rsid w:val="003B2A80"/>
    <w:rsid w:val="003B2B44"/>
    <w:rsid w:val="003B2B4F"/>
    <w:rsid w:val="003B2C57"/>
    <w:rsid w:val="003B338B"/>
    <w:rsid w:val="003B34ED"/>
    <w:rsid w:val="003B6D6E"/>
    <w:rsid w:val="003B703A"/>
    <w:rsid w:val="003B77DC"/>
    <w:rsid w:val="003C0062"/>
    <w:rsid w:val="003C128C"/>
    <w:rsid w:val="003C1F2F"/>
    <w:rsid w:val="003C26DE"/>
    <w:rsid w:val="003C2827"/>
    <w:rsid w:val="003C4C40"/>
    <w:rsid w:val="003C5549"/>
    <w:rsid w:val="003C560B"/>
    <w:rsid w:val="003C5F9C"/>
    <w:rsid w:val="003C71FA"/>
    <w:rsid w:val="003C721B"/>
    <w:rsid w:val="003C74BB"/>
    <w:rsid w:val="003C7CEB"/>
    <w:rsid w:val="003D00EE"/>
    <w:rsid w:val="003D0948"/>
    <w:rsid w:val="003D19A3"/>
    <w:rsid w:val="003D25EA"/>
    <w:rsid w:val="003D3847"/>
    <w:rsid w:val="003D3BD0"/>
    <w:rsid w:val="003D4B17"/>
    <w:rsid w:val="003D53A9"/>
    <w:rsid w:val="003D5810"/>
    <w:rsid w:val="003D612C"/>
    <w:rsid w:val="003D7960"/>
    <w:rsid w:val="003D7AAB"/>
    <w:rsid w:val="003D7ACE"/>
    <w:rsid w:val="003D7B17"/>
    <w:rsid w:val="003D7CB8"/>
    <w:rsid w:val="003E007B"/>
    <w:rsid w:val="003E12D8"/>
    <w:rsid w:val="003E22D6"/>
    <w:rsid w:val="003E25F2"/>
    <w:rsid w:val="003E26C6"/>
    <w:rsid w:val="003E2906"/>
    <w:rsid w:val="003E34D5"/>
    <w:rsid w:val="003E41F2"/>
    <w:rsid w:val="003E4583"/>
    <w:rsid w:val="003E458F"/>
    <w:rsid w:val="003E6DDC"/>
    <w:rsid w:val="003E790D"/>
    <w:rsid w:val="003F010C"/>
    <w:rsid w:val="003F05DB"/>
    <w:rsid w:val="003F0D27"/>
    <w:rsid w:val="003F10BB"/>
    <w:rsid w:val="003F186D"/>
    <w:rsid w:val="003F1B30"/>
    <w:rsid w:val="003F1FA7"/>
    <w:rsid w:val="003F31F7"/>
    <w:rsid w:val="003F41E4"/>
    <w:rsid w:val="003F443C"/>
    <w:rsid w:val="003F5720"/>
    <w:rsid w:val="003F5834"/>
    <w:rsid w:val="003F62C5"/>
    <w:rsid w:val="003F730F"/>
    <w:rsid w:val="003F7B01"/>
    <w:rsid w:val="004023EC"/>
    <w:rsid w:val="00402665"/>
    <w:rsid w:val="00402AF8"/>
    <w:rsid w:val="00402B17"/>
    <w:rsid w:val="0040339E"/>
    <w:rsid w:val="00403876"/>
    <w:rsid w:val="004038F2"/>
    <w:rsid w:val="004044FE"/>
    <w:rsid w:val="00404EA3"/>
    <w:rsid w:val="004055EF"/>
    <w:rsid w:val="004057DB"/>
    <w:rsid w:val="00406DFA"/>
    <w:rsid w:val="0041035D"/>
    <w:rsid w:val="00410FF0"/>
    <w:rsid w:val="004117B1"/>
    <w:rsid w:val="0041205F"/>
    <w:rsid w:val="00412EE4"/>
    <w:rsid w:val="00413AD4"/>
    <w:rsid w:val="00414539"/>
    <w:rsid w:val="00414ED5"/>
    <w:rsid w:val="00414FE8"/>
    <w:rsid w:val="00415396"/>
    <w:rsid w:val="004179EA"/>
    <w:rsid w:val="00420754"/>
    <w:rsid w:val="00421182"/>
    <w:rsid w:val="00421E71"/>
    <w:rsid w:val="00424370"/>
    <w:rsid w:val="00424655"/>
    <w:rsid w:val="00424D74"/>
    <w:rsid w:val="004264B9"/>
    <w:rsid w:val="00426AB2"/>
    <w:rsid w:val="00426FE8"/>
    <w:rsid w:val="00427171"/>
    <w:rsid w:val="00427212"/>
    <w:rsid w:val="004273BF"/>
    <w:rsid w:val="004277EF"/>
    <w:rsid w:val="00427A77"/>
    <w:rsid w:val="00430678"/>
    <w:rsid w:val="004308F5"/>
    <w:rsid w:val="0043306F"/>
    <w:rsid w:val="00433102"/>
    <w:rsid w:val="0043394D"/>
    <w:rsid w:val="00434C48"/>
    <w:rsid w:val="004376C3"/>
    <w:rsid w:val="004378B4"/>
    <w:rsid w:val="0043799A"/>
    <w:rsid w:val="004403F1"/>
    <w:rsid w:val="00440BD3"/>
    <w:rsid w:val="004415A6"/>
    <w:rsid w:val="00442071"/>
    <w:rsid w:val="0044215A"/>
    <w:rsid w:val="00442CB2"/>
    <w:rsid w:val="0044319D"/>
    <w:rsid w:val="004449DE"/>
    <w:rsid w:val="00446C50"/>
    <w:rsid w:val="00447A78"/>
    <w:rsid w:val="0045114D"/>
    <w:rsid w:val="004549B1"/>
    <w:rsid w:val="00455285"/>
    <w:rsid w:val="00455449"/>
    <w:rsid w:val="00456C8F"/>
    <w:rsid w:val="00457D07"/>
    <w:rsid w:val="00460699"/>
    <w:rsid w:val="004614A9"/>
    <w:rsid w:val="004617CE"/>
    <w:rsid w:val="004619E2"/>
    <w:rsid w:val="00461C7A"/>
    <w:rsid w:val="004621F9"/>
    <w:rsid w:val="0046236A"/>
    <w:rsid w:val="004625CF"/>
    <w:rsid w:val="004632C0"/>
    <w:rsid w:val="00463664"/>
    <w:rsid w:val="00463A80"/>
    <w:rsid w:val="00463AE1"/>
    <w:rsid w:val="0046553B"/>
    <w:rsid w:val="004658F9"/>
    <w:rsid w:val="00465A20"/>
    <w:rsid w:val="0046613C"/>
    <w:rsid w:val="00467E6E"/>
    <w:rsid w:val="00470054"/>
    <w:rsid w:val="00470417"/>
    <w:rsid w:val="00470446"/>
    <w:rsid w:val="004704FA"/>
    <w:rsid w:val="004709DA"/>
    <w:rsid w:val="00470F60"/>
    <w:rsid w:val="00471429"/>
    <w:rsid w:val="00471870"/>
    <w:rsid w:val="00472EB2"/>
    <w:rsid w:val="00473D07"/>
    <w:rsid w:val="004757A3"/>
    <w:rsid w:val="00475AC8"/>
    <w:rsid w:val="00476765"/>
    <w:rsid w:val="00476CB3"/>
    <w:rsid w:val="00476FE0"/>
    <w:rsid w:val="004771BB"/>
    <w:rsid w:val="0048020B"/>
    <w:rsid w:val="004808CA"/>
    <w:rsid w:val="00480ADE"/>
    <w:rsid w:val="004820C2"/>
    <w:rsid w:val="00482422"/>
    <w:rsid w:val="00483356"/>
    <w:rsid w:val="004836C5"/>
    <w:rsid w:val="0048488A"/>
    <w:rsid w:val="00485F42"/>
    <w:rsid w:val="00486709"/>
    <w:rsid w:val="00486E2B"/>
    <w:rsid w:val="004874DE"/>
    <w:rsid w:val="00487BEE"/>
    <w:rsid w:val="00490822"/>
    <w:rsid w:val="004908CF"/>
    <w:rsid w:val="00491990"/>
    <w:rsid w:val="00492840"/>
    <w:rsid w:val="00492C03"/>
    <w:rsid w:val="004937FF"/>
    <w:rsid w:val="00494198"/>
    <w:rsid w:val="00494AD7"/>
    <w:rsid w:val="00495025"/>
    <w:rsid w:val="004950E3"/>
    <w:rsid w:val="00496826"/>
    <w:rsid w:val="00497929"/>
    <w:rsid w:val="004A039D"/>
    <w:rsid w:val="004A04A1"/>
    <w:rsid w:val="004A194D"/>
    <w:rsid w:val="004A2C33"/>
    <w:rsid w:val="004A39A2"/>
    <w:rsid w:val="004A55AA"/>
    <w:rsid w:val="004A5AA0"/>
    <w:rsid w:val="004A5FF7"/>
    <w:rsid w:val="004A64CA"/>
    <w:rsid w:val="004A68E1"/>
    <w:rsid w:val="004A694D"/>
    <w:rsid w:val="004B02A2"/>
    <w:rsid w:val="004B0AA7"/>
    <w:rsid w:val="004B1276"/>
    <w:rsid w:val="004B3D75"/>
    <w:rsid w:val="004B3DE4"/>
    <w:rsid w:val="004B4F65"/>
    <w:rsid w:val="004B4F95"/>
    <w:rsid w:val="004B5378"/>
    <w:rsid w:val="004B53CC"/>
    <w:rsid w:val="004B55C7"/>
    <w:rsid w:val="004B618D"/>
    <w:rsid w:val="004B62BC"/>
    <w:rsid w:val="004B6612"/>
    <w:rsid w:val="004B7303"/>
    <w:rsid w:val="004B7C62"/>
    <w:rsid w:val="004C07E6"/>
    <w:rsid w:val="004C08F7"/>
    <w:rsid w:val="004C0976"/>
    <w:rsid w:val="004C148B"/>
    <w:rsid w:val="004C25AF"/>
    <w:rsid w:val="004C30B1"/>
    <w:rsid w:val="004C44D6"/>
    <w:rsid w:val="004C47C0"/>
    <w:rsid w:val="004C47E3"/>
    <w:rsid w:val="004C486C"/>
    <w:rsid w:val="004C52B8"/>
    <w:rsid w:val="004C5B85"/>
    <w:rsid w:val="004C5ECF"/>
    <w:rsid w:val="004C724F"/>
    <w:rsid w:val="004C7A63"/>
    <w:rsid w:val="004C7C9E"/>
    <w:rsid w:val="004D041A"/>
    <w:rsid w:val="004D05D5"/>
    <w:rsid w:val="004D097B"/>
    <w:rsid w:val="004D0AB8"/>
    <w:rsid w:val="004D1191"/>
    <w:rsid w:val="004D1FE6"/>
    <w:rsid w:val="004D2A4A"/>
    <w:rsid w:val="004D2E7E"/>
    <w:rsid w:val="004D53AA"/>
    <w:rsid w:val="004D5615"/>
    <w:rsid w:val="004D5CB0"/>
    <w:rsid w:val="004D621C"/>
    <w:rsid w:val="004D68E0"/>
    <w:rsid w:val="004D6A6A"/>
    <w:rsid w:val="004D74AB"/>
    <w:rsid w:val="004D7609"/>
    <w:rsid w:val="004D7982"/>
    <w:rsid w:val="004E0449"/>
    <w:rsid w:val="004E0DDC"/>
    <w:rsid w:val="004E111C"/>
    <w:rsid w:val="004E18D3"/>
    <w:rsid w:val="004E193A"/>
    <w:rsid w:val="004E25A7"/>
    <w:rsid w:val="004E2821"/>
    <w:rsid w:val="004E295D"/>
    <w:rsid w:val="004E341B"/>
    <w:rsid w:val="004E3427"/>
    <w:rsid w:val="004E48DB"/>
    <w:rsid w:val="004E5D6F"/>
    <w:rsid w:val="004E667E"/>
    <w:rsid w:val="004E67CE"/>
    <w:rsid w:val="004E67F7"/>
    <w:rsid w:val="004E7244"/>
    <w:rsid w:val="004E7381"/>
    <w:rsid w:val="004E7C1B"/>
    <w:rsid w:val="004F03B4"/>
    <w:rsid w:val="004F047D"/>
    <w:rsid w:val="004F0626"/>
    <w:rsid w:val="004F1AFD"/>
    <w:rsid w:val="004F2015"/>
    <w:rsid w:val="004F22C0"/>
    <w:rsid w:val="004F2FE4"/>
    <w:rsid w:val="004F4E93"/>
    <w:rsid w:val="004F588E"/>
    <w:rsid w:val="004F621A"/>
    <w:rsid w:val="004F66E4"/>
    <w:rsid w:val="004F76D0"/>
    <w:rsid w:val="004F7DCF"/>
    <w:rsid w:val="0050022D"/>
    <w:rsid w:val="00501836"/>
    <w:rsid w:val="00502487"/>
    <w:rsid w:val="00502807"/>
    <w:rsid w:val="00504B91"/>
    <w:rsid w:val="00505306"/>
    <w:rsid w:val="0050659A"/>
    <w:rsid w:val="005079FD"/>
    <w:rsid w:val="005130EF"/>
    <w:rsid w:val="005151E9"/>
    <w:rsid w:val="00515A78"/>
    <w:rsid w:val="005162BB"/>
    <w:rsid w:val="00517763"/>
    <w:rsid w:val="00517985"/>
    <w:rsid w:val="00517D9D"/>
    <w:rsid w:val="00517FF0"/>
    <w:rsid w:val="00520118"/>
    <w:rsid w:val="0052150F"/>
    <w:rsid w:val="005234A4"/>
    <w:rsid w:val="00523C63"/>
    <w:rsid w:val="00523CA7"/>
    <w:rsid w:val="0052405F"/>
    <w:rsid w:val="00524BF7"/>
    <w:rsid w:val="0052500E"/>
    <w:rsid w:val="00525064"/>
    <w:rsid w:val="00525E55"/>
    <w:rsid w:val="00525FE3"/>
    <w:rsid w:val="0052764E"/>
    <w:rsid w:val="005301CB"/>
    <w:rsid w:val="0053153C"/>
    <w:rsid w:val="00531991"/>
    <w:rsid w:val="00531992"/>
    <w:rsid w:val="005352D6"/>
    <w:rsid w:val="00535944"/>
    <w:rsid w:val="00535F89"/>
    <w:rsid w:val="00535F8C"/>
    <w:rsid w:val="00536196"/>
    <w:rsid w:val="005369C0"/>
    <w:rsid w:val="00536DA2"/>
    <w:rsid w:val="00536FBB"/>
    <w:rsid w:val="00537B96"/>
    <w:rsid w:val="005404F1"/>
    <w:rsid w:val="0054084B"/>
    <w:rsid w:val="00540A62"/>
    <w:rsid w:val="00541AEA"/>
    <w:rsid w:val="005425BF"/>
    <w:rsid w:val="00542F68"/>
    <w:rsid w:val="005432F2"/>
    <w:rsid w:val="00544839"/>
    <w:rsid w:val="00544B6D"/>
    <w:rsid w:val="00544BFB"/>
    <w:rsid w:val="00545514"/>
    <w:rsid w:val="00546342"/>
    <w:rsid w:val="0054697B"/>
    <w:rsid w:val="00550597"/>
    <w:rsid w:val="00551688"/>
    <w:rsid w:val="005521D5"/>
    <w:rsid w:val="00552325"/>
    <w:rsid w:val="0055320A"/>
    <w:rsid w:val="005538FB"/>
    <w:rsid w:val="005539DF"/>
    <w:rsid w:val="00553B0A"/>
    <w:rsid w:val="0055458B"/>
    <w:rsid w:val="005547A1"/>
    <w:rsid w:val="00555A78"/>
    <w:rsid w:val="005567D4"/>
    <w:rsid w:val="005569DF"/>
    <w:rsid w:val="0055781B"/>
    <w:rsid w:val="00557A1F"/>
    <w:rsid w:val="00557FCB"/>
    <w:rsid w:val="0056010F"/>
    <w:rsid w:val="0056040C"/>
    <w:rsid w:val="00560A2F"/>
    <w:rsid w:val="00560B12"/>
    <w:rsid w:val="00560D07"/>
    <w:rsid w:val="00560E34"/>
    <w:rsid w:val="00561E12"/>
    <w:rsid w:val="00564124"/>
    <w:rsid w:val="00564787"/>
    <w:rsid w:val="00564EF6"/>
    <w:rsid w:val="00565969"/>
    <w:rsid w:val="00565B91"/>
    <w:rsid w:val="005661F8"/>
    <w:rsid w:val="00566222"/>
    <w:rsid w:val="0056675F"/>
    <w:rsid w:val="00567BDE"/>
    <w:rsid w:val="00570605"/>
    <w:rsid w:val="00571686"/>
    <w:rsid w:val="005721C5"/>
    <w:rsid w:val="005729BA"/>
    <w:rsid w:val="005735CB"/>
    <w:rsid w:val="00573C48"/>
    <w:rsid w:val="005745BD"/>
    <w:rsid w:val="005752B9"/>
    <w:rsid w:val="005756C8"/>
    <w:rsid w:val="00575847"/>
    <w:rsid w:val="00575D6B"/>
    <w:rsid w:val="00576682"/>
    <w:rsid w:val="00576944"/>
    <w:rsid w:val="00576A9D"/>
    <w:rsid w:val="005776A4"/>
    <w:rsid w:val="00577937"/>
    <w:rsid w:val="00577B9C"/>
    <w:rsid w:val="0058008A"/>
    <w:rsid w:val="005805CE"/>
    <w:rsid w:val="00582AA3"/>
    <w:rsid w:val="00583EFC"/>
    <w:rsid w:val="005845E3"/>
    <w:rsid w:val="00585D8D"/>
    <w:rsid w:val="00586CD7"/>
    <w:rsid w:val="0058753E"/>
    <w:rsid w:val="0058780F"/>
    <w:rsid w:val="00590471"/>
    <w:rsid w:val="005906BD"/>
    <w:rsid w:val="005925BD"/>
    <w:rsid w:val="00592956"/>
    <w:rsid w:val="00592CA8"/>
    <w:rsid w:val="00592F38"/>
    <w:rsid w:val="00593371"/>
    <w:rsid w:val="00593600"/>
    <w:rsid w:val="00594819"/>
    <w:rsid w:val="00594A79"/>
    <w:rsid w:val="00594BD4"/>
    <w:rsid w:val="00594BF1"/>
    <w:rsid w:val="005957D5"/>
    <w:rsid w:val="00595E81"/>
    <w:rsid w:val="00595F68"/>
    <w:rsid w:val="005960F8"/>
    <w:rsid w:val="00597239"/>
    <w:rsid w:val="005976BF"/>
    <w:rsid w:val="00597A58"/>
    <w:rsid w:val="00597A8D"/>
    <w:rsid w:val="00597C06"/>
    <w:rsid w:val="00597D36"/>
    <w:rsid w:val="005A0CBC"/>
    <w:rsid w:val="005A2670"/>
    <w:rsid w:val="005A2ABC"/>
    <w:rsid w:val="005A2FF9"/>
    <w:rsid w:val="005A342C"/>
    <w:rsid w:val="005A3617"/>
    <w:rsid w:val="005A3C9C"/>
    <w:rsid w:val="005A55D6"/>
    <w:rsid w:val="005A6953"/>
    <w:rsid w:val="005A6A14"/>
    <w:rsid w:val="005B01DA"/>
    <w:rsid w:val="005B04D5"/>
    <w:rsid w:val="005B0AD7"/>
    <w:rsid w:val="005B0D8F"/>
    <w:rsid w:val="005B1726"/>
    <w:rsid w:val="005B1DB2"/>
    <w:rsid w:val="005B1DCB"/>
    <w:rsid w:val="005B2550"/>
    <w:rsid w:val="005B273D"/>
    <w:rsid w:val="005B3446"/>
    <w:rsid w:val="005B34E6"/>
    <w:rsid w:val="005B353E"/>
    <w:rsid w:val="005B53E6"/>
    <w:rsid w:val="005B53EB"/>
    <w:rsid w:val="005B59E6"/>
    <w:rsid w:val="005B74A7"/>
    <w:rsid w:val="005B7C58"/>
    <w:rsid w:val="005B7EE1"/>
    <w:rsid w:val="005C082B"/>
    <w:rsid w:val="005C2290"/>
    <w:rsid w:val="005C24A9"/>
    <w:rsid w:val="005C27EE"/>
    <w:rsid w:val="005C37A3"/>
    <w:rsid w:val="005C4EA7"/>
    <w:rsid w:val="005C5043"/>
    <w:rsid w:val="005C5145"/>
    <w:rsid w:val="005C550F"/>
    <w:rsid w:val="005C5E8D"/>
    <w:rsid w:val="005C6613"/>
    <w:rsid w:val="005C6D7E"/>
    <w:rsid w:val="005C79E1"/>
    <w:rsid w:val="005C7EEB"/>
    <w:rsid w:val="005C7FD4"/>
    <w:rsid w:val="005D03DE"/>
    <w:rsid w:val="005D067F"/>
    <w:rsid w:val="005D132E"/>
    <w:rsid w:val="005D14D9"/>
    <w:rsid w:val="005D156C"/>
    <w:rsid w:val="005D3BFA"/>
    <w:rsid w:val="005D453A"/>
    <w:rsid w:val="005D4C44"/>
    <w:rsid w:val="005D5948"/>
    <w:rsid w:val="005D5D70"/>
    <w:rsid w:val="005D66DC"/>
    <w:rsid w:val="005D6821"/>
    <w:rsid w:val="005D6841"/>
    <w:rsid w:val="005D68AD"/>
    <w:rsid w:val="005D7492"/>
    <w:rsid w:val="005E20E1"/>
    <w:rsid w:val="005E21F5"/>
    <w:rsid w:val="005E241E"/>
    <w:rsid w:val="005E257A"/>
    <w:rsid w:val="005E2CB0"/>
    <w:rsid w:val="005E4C57"/>
    <w:rsid w:val="005E57F6"/>
    <w:rsid w:val="005E5858"/>
    <w:rsid w:val="005E7D58"/>
    <w:rsid w:val="005F00F6"/>
    <w:rsid w:val="005F0649"/>
    <w:rsid w:val="005F161F"/>
    <w:rsid w:val="005F17A0"/>
    <w:rsid w:val="005F1D14"/>
    <w:rsid w:val="005F1E1F"/>
    <w:rsid w:val="005F27F2"/>
    <w:rsid w:val="005F3D89"/>
    <w:rsid w:val="005F3F2B"/>
    <w:rsid w:val="005F53DE"/>
    <w:rsid w:val="005F542B"/>
    <w:rsid w:val="005F5F6C"/>
    <w:rsid w:val="005F65C3"/>
    <w:rsid w:val="005F66EA"/>
    <w:rsid w:val="005F6CBA"/>
    <w:rsid w:val="005F7057"/>
    <w:rsid w:val="005F7613"/>
    <w:rsid w:val="005F7CDE"/>
    <w:rsid w:val="006000F7"/>
    <w:rsid w:val="00600B64"/>
    <w:rsid w:val="0060227A"/>
    <w:rsid w:val="006022BA"/>
    <w:rsid w:val="006022CA"/>
    <w:rsid w:val="006028DE"/>
    <w:rsid w:val="00602979"/>
    <w:rsid w:val="006030E7"/>
    <w:rsid w:val="00603720"/>
    <w:rsid w:val="00603D80"/>
    <w:rsid w:val="006045C7"/>
    <w:rsid w:val="00604612"/>
    <w:rsid w:val="00604EC6"/>
    <w:rsid w:val="00605403"/>
    <w:rsid w:val="00605A7D"/>
    <w:rsid w:val="00605B16"/>
    <w:rsid w:val="00610C74"/>
    <w:rsid w:val="00610D88"/>
    <w:rsid w:val="00611029"/>
    <w:rsid w:val="006122AB"/>
    <w:rsid w:val="0061484A"/>
    <w:rsid w:val="00615895"/>
    <w:rsid w:val="00615A91"/>
    <w:rsid w:val="006168F0"/>
    <w:rsid w:val="00617275"/>
    <w:rsid w:val="0061786F"/>
    <w:rsid w:val="0062045A"/>
    <w:rsid w:val="0062059E"/>
    <w:rsid w:val="0062101E"/>
    <w:rsid w:val="00622DBD"/>
    <w:rsid w:val="006231C8"/>
    <w:rsid w:val="00623ACA"/>
    <w:rsid w:val="00624405"/>
    <w:rsid w:val="00624A14"/>
    <w:rsid w:val="00625528"/>
    <w:rsid w:val="0062587E"/>
    <w:rsid w:val="0062609D"/>
    <w:rsid w:val="00627259"/>
    <w:rsid w:val="006278E2"/>
    <w:rsid w:val="006278F6"/>
    <w:rsid w:val="006311B3"/>
    <w:rsid w:val="0063340F"/>
    <w:rsid w:val="00634786"/>
    <w:rsid w:val="00634CD1"/>
    <w:rsid w:val="00634DAC"/>
    <w:rsid w:val="00635259"/>
    <w:rsid w:val="00636005"/>
    <w:rsid w:val="006363C7"/>
    <w:rsid w:val="00636534"/>
    <w:rsid w:val="00636860"/>
    <w:rsid w:val="00636F1E"/>
    <w:rsid w:val="006372F1"/>
    <w:rsid w:val="00637476"/>
    <w:rsid w:val="00640760"/>
    <w:rsid w:val="006423AA"/>
    <w:rsid w:val="006429A4"/>
    <w:rsid w:val="00643427"/>
    <w:rsid w:val="00643460"/>
    <w:rsid w:val="00643FA1"/>
    <w:rsid w:val="006445C5"/>
    <w:rsid w:val="0064507A"/>
    <w:rsid w:val="00645CED"/>
    <w:rsid w:val="00646F69"/>
    <w:rsid w:val="006476CF"/>
    <w:rsid w:val="00647AB6"/>
    <w:rsid w:val="00647D1A"/>
    <w:rsid w:val="00650590"/>
    <w:rsid w:val="006511C0"/>
    <w:rsid w:val="00651975"/>
    <w:rsid w:val="00652AFD"/>
    <w:rsid w:val="00652B9F"/>
    <w:rsid w:val="006539CB"/>
    <w:rsid w:val="00653C53"/>
    <w:rsid w:val="00654F11"/>
    <w:rsid w:val="00656929"/>
    <w:rsid w:val="006606EE"/>
    <w:rsid w:val="00665F74"/>
    <w:rsid w:val="006702CB"/>
    <w:rsid w:val="0067208E"/>
    <w:rsid w:val="006725FD"/>
    <w:rsid w:val="00672E54"/>
    <w:rsid w:val="00673D7F"/>
    <w:rsid w:val="006754BA"/>
    <w:rsid w:val="0067618D"/>
    <w:rsid w:val="00676C34"/>
    <w:rsid w:val="00676E71"/>
    <w:rsid w:val="00676E77"/>
    <w:rsid w:val="006772EF"/>
    <w:rsid w:val="00677ACE"/>
    <w:rsid w:val="00677CB9"/>
    <w:rsid w:val="00677EA4"/>
    <w:rsid w:val="006803FE"/>
    <w:rsid w:val="00681411"/>
    <w:rsid w:val="0068146D"/>
    <w:rsid w:val="00682238"/>
    <w:rsid w:val="00682D43"/>
    <w:rsid w:val="006830E5"/>
    <w:rsid w:val="00683F4A"/>
    <w:rsid w:val="00684326"/>
    <w:rsid w:val="00684374"/>
    <w:rsid w:val="006844C3"/>
    <w:rsid w:val="00685CE8"/>
    <w:rsid w:val="006871D9"/>
    <w:rsid w:val="00687EB0"/>
    <w:rsid w:val="006921E5"/>
    <w:rsid w:val="0069355C"/>
    <w:rsid w:val="006952D3"/>
    <w:rsid w:val="00695AFD"/>
    <w:rsid w:val="00695B1C"/>
    <w:rsid w:val="006968E2"/>
    <w:rsid w:val="00697772"/>
    <w:rsid w:val="006A0350"/>
    <w:rsid w:val="006A0C39"/>
    <w:rsid w:val="006A1371"/>
    <w:rsid w:val="006A1566"/>
    <w:rsid w:val="006A197B"/>
    <w:rsid w:val="006A1C5B"/>
    <w:rsid w:val="006A1FC2"/>
    <w:rsid w:val="006A2878"/>
    <w:rsid w:val="006A2B05"/>
    <w:rsid w:val="006A3A87"/>
    <w:rsid w:val="006A3FF0"/>
    <w:rsid w:val="006A47E4"/>
    <w:rsid w:val="006A4962"/>
    <w:rsid w:val="006A583E"/>
    <w:rsid w:val="006A5A48"/>
    <w:rsid w:val="006A6677"/>
    <w:rsid w:val="006A6EC8"/>
    <w:rsid w:val="006A7D6A"/>
    <w:rsid w:val="006B0F1B"/>
    <w:rsid w:val="006B0F81"/>
    <w:rsid w:val="006B125D"/>
    <w:rsid w:val="006B2BCD"/>
    <w:rsid w:val="006B3946"/>
    <w:rsid w:val="006B3BE1"/>
    <w:rsid w:val="006B3F80"/>
    <w:rsid w:val="006B482F"/>
    <w:rsid w:val="006B4C28"/>
    <w:rsid w:val="006B5579"/>
    <w:rsid w:val="006B5754"/>
    <w:rsid w:val="006B5F09"/>
    <w:rsid w:val="006B6A83"/>
    <w:rsid w:val="006B6AD4"/>
    <w:rsid w:val="006B704C"/>
    <w:rsid w:val="006B7100"/>
    <w:rsid w:val="006B7406"/>
    <w:rsid w:val="006B7477"/>
    <w:rsid w:val="006B7A67"/>
    <w:rsid w:val="006C2152"/>
    <w:rsid w:val="006C21E7"/>
    <w:rsid w:val="006C3785"/>
    <w:rsid w:val="006C39FD"/>
    <w:rsid w:val="006C3B28"/>
    <w:rsid w:val="006C3BB4"/>
    <w:rsid w:val="006C482F"/>
    <w:rsid w:val="006C4D66"/>
    <w:rsid w:val="006C522C"/>
    <w:rsid w:val="006C5E8E"/>
    <w:rsid w:val="006C68C7"/>
    <w:rsid w:val="006C7804"/>
    <w:rsid w:val="006D07C9"/>
    <w:rsid w:val="006D16E5"/>
    <w:rsid w:val="006D22EB"/>
    <w:rsid w:val="006D2ADA"/>
    <w:rsid w:val="006D3C3F"/>
    <w:rsid w:val="006D3C84"/>
    <w:rsid w:val="006D4652"/>
    <w:rsid w:val="006D46D4"/>
    <w:rsid w:val="006D4972"/>
    <w:rsid w:val="006D5F66"/>
    <w:rsid w:val="006D7520"/>
    <w:rsid w:val="006D7748"/>
    <w:rsid w:val="006E04EF"/>
    <w:rsid w:val="006E0A85"/>
    <w:rsid w:val="006E202A"/>
    <w:rsid w:val="006E2038"/>
    <w:rsid w:val="006E229A"/>
    <w:rsid w:val="006E2947"/>
    <w:rsid w:val="006E2D76"/>
    <w:rsid w:val="006E42AA"/>
    <w:rsid w:val="006E604D"/>
    <w:rsid w:val="006E65DD"/>
    <w:rsid w:val="006F05A1"/>
    <w:rsid w:val="006F0664"/>
    <w:rsid w:val="006F0B76"/>
    <w:rsid w:val="006F130B"/>
    <w:rsid w:val="006F136B"/>
    <w:rsid w:val="006F13E7"/>
    <w:rsid w:val="006F1A50"/>
    <w:rsid w:val="006F21B7"/>
    <w:rsid w:val="006F259E"/>
    <w:rsid w:val="006F314F"/>
    <w:rsid w:val="006F3484"/>
    <w:rsid w:val="006F53E4"/>
    <w:rsid w:val="006F58A1"/>
    <w:rsid w:val="006F67D4"/>
    <w:rsid w:val="006F7003"/>
    <w:rsid w:val="00700011"/>
    <w:rsid w:val="00700AC6"/>
    <w:rsid w:val="00700E7D"/>
    <w:rsid w:val="00700F2B"/>
    <w:rsid w:val="00701F09"/>
    <w:rsid w:val="00702BBA"/>
    <w:rsid w:val="007039AE"/>
    <w:rsid w:val="00704387"/>
    <w:rsid w:val="00704B5F"/>
    <w:rsid w:val="0070533E"/>
    <w:rsid w:val="00705774"/>
    <w:rsid w:val="0070578F"/>
    <w:rsid w:val="007057A9"/>
    <w:rsid w:val="00706483"/>
    <w:rsid w:val="0070716E"/>
    <w:rsid w:val="007079BE"/>
    <w:rsid w:val="00707CB0"/>
    <w:rsid w:val="00707D73"/>
    <w:rsid w:val="00707E40"/>
    <w:rsid w:val="00707F0E"/>
    <w:rsid w:val="00710412"/>
    <w:rsid w:val="007105C1"/>
    <w:rsid w:val="00710A7F"/>
    <w:rsid w:val="00711B28"/>
    <w:rsid w:val="00712420"/>
    <w:rsid w:val="007125CA"/>
    <w:rsid w:val="00713316"/>
    <w:rsid w:val="0071382C"/>
    <w:rsid w:val="00713D42"/>
    <w:rsid w:val="00713EAE"/>
    <w:rsid w:val="00713EF0"/>
    <w:rsid w:val="00713F5A"/>
    <w:rsid w:val="007140B6"/>
    <w:rsid w:val="00714599"/>
    <w:rsid w:val="007149EA"/>
    <w:rsid w:val="00714A76"/>
    <w:rsid w:val="00715954"/>
    <w:rsid w:val="00715E1C"/>
    <w:rsid w:val="00716040"/>
    <w:rsid w:val="0071715E"/>
    <w:rsid w:val="007171F2"/>
    <w:rsid w:val="007204BB"/>
    <w:rsid w:val="007206D9"/>
    <w:rsid w:val="00720D59"/>
    <w:rsid w:val="00721872"/>
    <w:rsid w:val="00722119"/>
    <w:rsid w:val="00722715"/>
    <w:rsid w:val="007232E1"/>
    <w:rsid w:val="0072529C"/>
    <w:rsid w:val="00725EC3"/>
    <w:rsid w:val="007272BA"/>
    <w:rsid w:val="00731430"/>
    <w:rsid w:val="00731C3C"/>
    <w:rsid w:val="007330DB"/>
    <w:rsid w:val="007339C0"/>
    <w:rsid w:val="00734710"/>
    <w:rsid w:val="00734EEC"/>
    <w:rsid w:val="00737F70"/>
    <w:rsid w:val="00740DD3"/>
    <w:rsid w:val="007411FA"/>
    <w:rsid w:val="007430C4"/>
    <w:rsid w:val="00743E93"/>
    <w:rsid w:val="00743FB7"/>
    <w:rsid w:val="00744DD8"/>
    <w:rsid w:val="00746C96"/>
    <w:rsid w:val="007470A9"/>
    <w:rsid w:val="00747674"/>
    <w:rsid w:val="0075030B"/>
    <w:rsid w:val="007524BE"/>
    <w:rsid w:val="0075260F"/>
    <w:rsid w:val="00752A59"/>
    <w:rsid w:val="0075312A"/>
    <w:rsid w:val="0075456B"/>
    <w:rsid w:val="00754B0A"/>
    <w:rsid w:val="00754DD3"/>
    <w:rsid w:val="007558B4"/>
    <w:rsid w:val="00755B31"/>
    <w:rsid w:val="00756411"/>
    <w:rsid w:val="007564AA"/>
    <w:rsid w:val="0075765E"/>
    <w:rsid w:val="007579CF"/>
    <w:rsid w:val="00757AD5"/>
    <w:rsid w:val="00757F64"/>
    <w:rsid w:val="00762849"/>
    <w:rsid w:val="00763A8A"/>
    <w:rsid w:val="0076485A"/>
    <w:rsid w:val="007653AA"/>
    <w:rsid w:val="00766632"/>
    <w:rsid w:val="0076677A"/>
    <w:rsid w:val="00766801"/>
    <w:rsid w:val="00766E59"/>
    <w:rsid w:val="007670C3"/>
    <w:rsid w:val="00767A00"/>
    <w:rsid w:val="00770450"/>
    <w:rsid w:val="00770CA4"/>
    <w:rsid w:val="0077126D"/>
    <w:rsid w:val="00771B53"/>
    <w:rsid w:val="00771DC0"/>
    <w:rsid w:val="0077261F"/>
    <w:rsid w:val="00772B93"/>
    <w:rsid w:val="007740D6"/>
    <w:rsid w:val="007740E9"/>
    <w:rsid w:val="00775FFF"/>
    <w:rsid w:val="007763A7"/>
    <w:rsid w:val="00776AED"/>
    <w:rsid w:val="00780441"/>
    <w:rsid w:val="00780A0D"/>
    <w:rsid w:val="00780C53"/>
    <w:rsid w:val="00780C79"/>
    <w:rsid w:val="007810E7"/>
    <w:rsid w:val="00781691"/>
    <w:rsid w:val="00782B79"/>
    <w:rsid w:val="00782F8B"/>
    <w:rsid w:val="00783BC0"/>
    <w:rsid w:val="00784F2F"/>
    <w:rsid w:val="007852F1"/>
    <w:rsid w:val="00786188"/>
    <w:rsid w:val="007863EA"/>
    <w:rsid w:val="0078671F"/>
    <w:rsid w:val="00786958"/>
    <w:rsid w:val="00786F98"/>
    <w:rsid w:val="00787347"/>
    <w:rsid w:val="0078741A"/>
    <w:rsid w:val="007908DD"/>
    <w:rsid w:val="00790B24"/>
    <w:rsid w:val="00790CB1"/>
    <w:rsid w:val="00791021"/>
    <w:rsid w:val="00792C8E"/>
    <w:rsid w:val="00793548"/>
    <w:rsid w:val="00794203"/>
    <w:rsid w:val="007944FB"/>
    <w:rsid w:val="00794618"/>
    <w:rsid w:val="00794978"/>
    <w:rsid w:val="00794B2C"/>
    <w:rsid w:val="00794E4A"/>
    <w:rsid w:val="00795AA5"/>
    <w:rsid w:val="00795E31"/>
    <w:rsid w:val="0079691C"/>
    <w:rsid w:val="0079721B"/>
    <w:rsid w:val="007A0E1F"/>
    <w:rsid w:val="007A2559"/>
    <w:rsid w:val="007A2F5C"/>
    <w:rsid w:val="007A2F67"/>
    <w:rsid w:val="007A35E0"/>
    <w:rsid w:val="007A483B"/>
    <w:rsid w:val="007A5CF2"/>
    <w:rsid w:val="007A6427"/>
    <w:rsid w:val="007A7E62"/>
    <w:rsid w:val="007A7F62"/>
    <w:rsid w:val="007B061F"/>
    <w:rsid w:val="007B2AE0"/>
    <w:rsid w:val="007B47A8"/>
    <w:rsid w:val="007B4B85"/>
    <w:rsid w:val="007B4C3C"/>
    <w:rsid w:val="007B639C"/>
    <w:rsid w:val="007B680E"/>
    <w:rsid w:val="007B73FA"/>
    <w:rsid w:val="007B758B"/>
    <w:rsid w:val="007B78DD"/>
    <w:rsid w:val="007C025E"/>
    <w:rsid w:val="007C0FE6"/>
    <w:rsid w:val="007C1C78"/>
    <w:rsid w:val="007C2374"/>
    <w:rsid w:val="007C40FE"/>
    <w:rsid w:val="007C5944"/>
    <w:rsid w:val="007C6B4D"/>
    <w:rsid w:val="007C7794"/>
    <w:rsid w:val="007D00AE"/>
    <w:rsid w:val="007D0A13"/>
    <w:rsid w:val="007D1189"/>
    <w:rsid w:val="007D15FC"/>
    <w:rsid w:val="007D1EA5"/>
    <w:rsid w:val="007D22B9"/>
    <w:rsid w:val="007D2E62"/>
    <w:rsid w:val="007D2F4B"/>
    <w:rsid w:val="007D38D9"/>
    <w:rsid w:val="007D4BD7"/>
    <w:rsid w:val="007D4C7D"/>
    <w:rsid w:val="007D5AE6"/>
    <w:rsid w:val="007D6427"/>
    <w:rsid w:val="007D7E9E"/>
    <w:rsid w:val="007E021A"/>
    <w:rsid w:val="007E0DA5"/>
    <w:rsid w:val="007E1546"/>
    <w:rsid w:val="007E16E5"/>
    <w:rsid w:val="007E1E09"/>
    <w:rsid w:val="007E1EDB"/>
    <w:rsid w:val="007E229A"/>
    <w:rsid w:val="007E2904"/>
    <w:rsid w:val="007E3D41"/>
    <w:rsid w:val="007E3ED4"/>
    <w:rsid w:val="007E469E"/>
    <w:rsid w:val="007E4DC3"/>
    <w:rsid w:val="007E5077"/>
    <w:rsid w:val="007E560D"/>
    <w:rsid w:val="007E6911"/>
    <w:rsid w:val="007F065D"/>
    <w:rsid w:val="007F0778"/>
    <w:rsid w:val="007F1882"/>
    <w:rsid w:val="007F3424"/>
    <w:rsid w:val="007F3CF6"/>
    <w:rsid w:val="007F4C25"/>
    <w:rsid w:val="007F5D27"/>
    <w:rsid w:val="007F61AA"/>
    <w:rsid w:val="007F6BCD"/>
    <w:rsid w:val="007F6E13"/>
    <w:rsid w:val="007F7783"/>
    <w:rsid w:val="0080041B"/>
    <w:rsid w:val="00800452"/>
    <w:rsid w:val="00800A03"/>
    <w:rsid w:val="008016BD"/>
    <w:rsid w:val="00806451"/>
    <w:rsid w:val="00810ACA"/>
    <w:rsid w:val="00810F19"/>
    <w:rsid w:val="00813BED"/>
    <w:rsid w:val="00813F9F"/>
    <w:rsid w:val="0081448B"/>
    <w:rsid w:val="00814CF4"/>
    <w:rsid w:val="00814ECB"/>
    <w:rsid w:val="008150EB"/>
    <w:rsid w:val="00816096"/>
    <w:rsid w:val="0081623F"/>
    <w:rsid w:val="00816A82"/>
    <w:rsid w:val="00817412"/>
    <w:rsid w:val="00817454"/>
    <w:rsid w:val="00820636"/>
    <w:rsid w:val="0082073E"/>
    <w:rsid w:val="0082090D"/>
    <w:rsid w:val="00820963"/>
    <w:rsid w:val="00821ACD"/>
    <w:rsid w:val="00821D2D"/>
    <w:rsid w:val="008226FB"/>
    <w:rsid w:val="008229E6"/>
    <w:rsid w:val="008238BA"/>
    <w:rsid w:val="008244EA"/>
    <w:rsid w:val="00825CD6"/>
    <w:rsid w:val="00826592"/>
    <w:rsid w:val="008305A9"/>
    <w:rsid w:val="008312FB"/>
    <w:rsid w:val="00831324"/>
    <w:rsid w:val="00831A80"/>
    <w:rsid w:val="00832456"/>
    <w:rsid w:val="00834CF2"/>
    <w:rsid w:val="008353EA"/>
    <w:rsid w:val="00835AE4"/>
    <w:rsid w:val="00835E39"/>
    <w:rsid w:val="00836CA4"/>
    <w:rsid w:val="008400BE"/>
    <w:rsid w:val="0084092C"/>
    <w:rsid w:val="008415CF"/>
    <w:rsid w:val="00841F64"/>
    <w:rsid w:val="00842951"/>
    <w:rsid w:val="00842B5E"/>
    <w:rsid w:val="00843533"/>
    <w:rsid w:val="008437B0"/>
    <w:rsid w:val="0084392C"/>
    <w:rsid w:val="00844447"/>
    <w:rsid w:val="00844CC4"/>
    <w:rsid w:val="00845097"/>
    <w:rsid w:val="00845E02"/>
    <w:rsid w:val="00846653"/>
    <w:rsid w:val="008469A2"/>
    <w:rsid w:val="00846EA2"/>
    <w:rsid w:val="00847179"/>
    <w:rsid w:val="00851504"/>
    <w:rsid w:val="008515D8"/>
    <w:rsid w:val="0085228B"/>
    <w:rsid w:val="0085244F"/>
    <w:rsid w:val="00852BB1"/>
    <w:rsid w:val="00852C8B"/>
    <w:rsid w:val="00852D10"/>
    <w:rsid w:val="00852D4F"/>
    <w:rsid w:val="0085373E"/>
    <w:rsid w:val="008539F7"/>
    <w:rsid w:val="0085409D"/>
    <w:rsid w:val="00856986"/>
    <w:rsid w:val="00856AAE"/>
    <w:rsid w:val="00856DCB"/>
    <w:rsid w:val="008572C2"/>
    <w:rsid w:val="0086031A"/>
    <w:rsid w:val="00864B16"/>
    <w:rsid w:val="00865794"/>
    <w:rsid w:val="00870AA0"/>
    <w:rsid w:val="008711C1"/>
    <w:rsid w:val="00871248"/>
    <w:rsid w:val="0087176C"/>
    <w:rsid w:val="0087328F"/>
    <w:rsid w:val="00873F88"/>
    <w:rsid w:val="00874740"/>
    <w:rsid w:val="00874E51"/>
    <w:rsid w:val="00875146"/>
    <w:rsid w:val="008752E7"/>
    <w:rsid w:val="008759AA"/>
    <w:rsid w:val="00876B70"/>
    <w:rsid w:val="0087703A"/>
    <w:rsid w:val="00877444"/>
    <w:rsid w:val="008810F3"/>
    <w:rsid w:val="0088155B"/>
    <w:rsid w:val="00881D59"/>
    <w:rsid w:val="00883AF2"/>
    <w:rsid w:val="0088407E"/>
    <w:rsid w:val="00884D01"/>
    <w:rsid w:val="00885627"/>
    <w:rsid w:val="0088711A"/>
    <w:rsid w:val="0088771A"/>
    <w:rsid w:val="008905E3"/>
    <w:rsid w:val="00890C6A"/>
    <w:rsid w:val="00890E7C"/>
    <w:rsid w:val="008926C5"/>
    <w:rsid w:val="0089301E"/>
    <w:rsid w:val="008936FC"/>
    <w:rsid w:val="00893A87"/>
    <w:rsid w:val="0089436F"/>
    <w:rsid w:val="00894517"/>
    <w:rsid w:val="008952EC"/>
    <w:rsid w:val="0089586E"/>
    <w:rsid w:val="00895925"/>
    <w:rsid w:val="0089603A"/>
    <w:rsid w:val="008963B6"/>
    <w:rsid w:val="00896C62"/>
    <w:rsid w:val="00896E56"/>
    <w:rsid w:val="0089717E"/>
    <w:rsid w:val="00897B71"/>
    <w:rsid w:val="008A1A59"/>
    <w:rsid w:val="008A2668"/>
    <w:rsid w:val="008A5896"/>
    <w:rsid w:val="008A7265"/>
    <w:rsid w:val="008A7541"/>
    <w:rsid w:val="008A769B"/>
    <w:rsid w:val="008A7D45"/>
    <w:rsid w:val="008A7EB9"/>
    <w:rsid w:val="008B040C"/>
    <w:rsid w:val="008B0830"/>
    <w:rsid w:val="008B1028"/>
    <w:rsid w:val="008B14B2"/>
    <w:rsid w:val="008B1B09"/>
    <w:rsid w:val="008B1D54"/>
    <w:rsid w:val="008B235A"/>
    <w:rsid w:val="008B2772"/>
    <w:rsid w:val="008B31B8"/>
    <w:rsid w:val="008B363B"/>
    <w:rsid w:val="008B591F"/>
    <w:rsid w:val="008B6442"/>
    <w:rsid w:val="008B7526"/>
    <w:rsid w:val="008B754E"/>
    <w:rsid w:val="008C02C2"/>
    <w:rsid w:val="008C1372"/>
    <w:rsid w:val="008C1BAE"/>
    <w:rsid w:val="008C1C91"/>
    <w:rsid w:val="008C285F"/>
    <w:rsid w:val="008C312E"/>
    <w:rsid w:val="008C335B"/>
    <w:rsid w:val="008C38F7"/>
    <w:rsid w:val="008C3D9D"/>
    <w:rsid w:val="008C412B"/>
    <w:rsid w:val="008C5151"/>
    <w:rsid w:val="008C52B6"/>
    <w:rsid w:val="008C56E2"/>
    <w:rsid w:val="008C5778"/>
    <w:rsid w:val="008C664D"/>
    <w:rsid w:val="008C6BCD"/>
    <w:rsid w:val="008C6CA9"/>
    <w:rsid w:val="008C6D80"/>
    <w:rsid w:val="008C6E3E"/>
    <w:rsid w:val="008D076C"/>
    <w:rsid w:val="008D0C45"/>
    <w:rsid w:val="008D0DE7"/>
    <w:rsid w:val="008D0E02"/>
    <w:rsid w:val="008D0FCC"/>
    <w:rsid w:val="008D11D1"/>
    <w:rsid w:val="008D2646"/>
    <w:rsid w:val="008D267B"/>
    <w:rsid w:val="008D2718"/>
    <w:rsid w:val="008D2764"/>
    <w:rsid w:val="008D29E9"/>
    <w:rsid w:val="008D2FC3"/>
    <w:rsid w:val="008D4693"/>
    <w:rsid w:val="008D6A64"/>
    <w:rsid w:val="008D6B23"/>
    <w:rsid w:val="008E038A"/>
    <w:rsid w:val="008E0F4D"/>
    <w:rsid w:val="008E1568"/>
    <w:rsid w:val="008E1604"/>
    <w:rsid w:val="008E177C"/>
    <w:rsid w:val="008E2044"/>
    <w:rsid w:val="008E2CCD"/>
    <w:rsid w:val="008E3697"/>
    <w:rsid w:val="008E3C6F"/>
    <w:rsid w:val="008E4270"/>
    <w:rsid w:val="008E556A"/>
    <w:rsid w:val="008E5A22"/>
    <w:rsid w:val="008E5F3D"/>
    <w:rsid w:val="008E5F47"/>
    <w:rsid w:val="008E70B1"/>
    <w:rsid w:val="008E74E4"/>
    <w:rsid w:val="008E7D5C"/>
    <w:rsid w:val="008E7DE8"/>
    <w:rsid w:val="008F01D6"/>
    <w:rsid w:val="008F0323"/>
    <w:rsid w:val="008F0FB4"/>
    <w:rsid w:val="008F1956"/>
    <w:rsid w:val="008F339B"/>
    <w:rsid w:val="008F44B5"/>
    <w:rsid w:val="008F4548"/>
    <w:rsid w:val="008F4A04"/>
    <w:rsid w:val="008F4C46"/>
    <w:rsid w:val="008F4E4D"/>
    <w:rsid w:val="008F4E69"/>
    <w:rsid w:val="008F52D4"/>
    <w:rsid w:val="008F5431"/>
    <w:rsid w:val="008F5B2E"/>
    <w:rsid w:val="008F5FDB"/>
    <w:rsid w:val="008F6BD4"/>
    <w:rsid w:val="008F6D75"/>
    <w:rsid w:val="008F7A4F"/>
    <w:rsid w:val="008F7F3A"/>
    <w:rsid w:val="00901316"/>
    <w:rsid w:val="00903E72"/>
    <w:rsid w:val="00903F7E"/>
    <w:rsid w:val="009049DD"/>
    <w:rsid w:val="00904C92"/>
    <w:rsid w:val="00906330"/>
    <w:rsid w:val="00906620"/>
    <w:rsid w:val="00906802"/>
    <w:rsid w:val="00906840"/>
    <w:rsid w:val="009078FA"/>
    <w:rsid w:val="00907DA7"/>
    <w:rsid w:val="00910397"/>
    <w:rsid w:val="009110EF"/>
    <w:rsid w:val="00911217"/>
    <w:rsid w:val="009126EC"/>
    <w:rsid w:val="00913AD9"/>
    <w:rsid w:val="00913CCD"/>
    <w:rsid w:val="00914CC4"/>
    <w:rsid w:val="00915F9C"/>
    <w:rsid w:val="0091663F"/>
    <w:rsid w:val="00916FF6"/>
    <w:rsid w:val="00917BDE"/>
    <w:rsid w:val="00920550"/>
    <w:rsid w:val="009208CE"/>
    <w:rsid w:val="009211CC"/>
    <w:rsid w:val="00921CB0"/>
    <w:rsid w:val="00924124"/>
    <w:rsid w:val="009244F8"/>
    <w:rsid w:val="009244F9"/>
    <w:rsid w:val="009249F6"/>
    <w:rsid w:val="009252A9"/>
    <w:rsid w:val="00926998"/>
    <w:rsid w:val="009307F9"/>
    <w:rsid w:val="00930B87"/>
    <w:rsid w:val="0093288E"/>
    <w:rsid w:val="00933C9A"/>
    <w:rsid w:val="0093446F"/>
    <w:rsid w:val="00935726"/>
    <w:rsid w:val="00936172"/>
    <w:rsid w:val="00936C24"/>
    <w:rsid w:val="00937636"/>
    <w:rsid w:val="00941679"/>
    <w:rsid w:val="00941E80"/>
    <w:rsid w:val="00941EF9"/>
    <w:rsid w:val="00941FCA"/>
    <w:rsid w:val="009422B2"/>
    <w:rsid w:val="00944F32"/>
    <w:rsid w:val="0094591A"/>
    <w:rsid w:val="0094612D"/>
    <w:rsid w:val="009464ED"/>
    <w:rsid w:val="00946679"/>
    <w:rsid w:val="00946825"/>
    <w:rsid w:val="00946DEE"/>
    <w:rsid w:val="00947085"/>
    <w:rsid w:val="009475A4"/>
    <w:rsid w:val="0095017D"/>
    <w:rsid w:val="0095022C"/>
    <w:rsid w:val="009504DF"/>
    <w:rsid w:val="009516E2"/>
    <w:rsid w:val="009527ED"/>
    <w:rsid w:val="00952942"/>
    <w:rsid w:val="00953767"/>
    <w:rsid w:val="0095470A"/>
    <w:rsid w:val="00954BBA"/>
    <w:rsid w:val="00955E3F"/>
    <w:rsid w:val="0095627A"/>
    <w:rsid w:val="009564A8"/>
    <w:rsid w:val="00956B72"/>
    <w:rsid w:val="00956CDD"/>
    <w:rsid w:val="009572E7"/>
    <w:rsid w:val="009574A5"/>
    <w:rsid w:val="00957618"/>
    <w:rsid w:val="009578E2"/>
    <w:rsid w:val="00957B1E"/>
    <w:rsid w:val="00962C37"/>
    <w:rsid w:val="009646A6"/>
    <w:rsid w:val="009660B8"/>
    <w:rsid w:val="009664D3"/>
    <w:rsid w:val="009667D5"/>
    <w:rsid w:val="009669B8"/>
    <w:rsid w:val="00966CF1"/>
    <w:rsid w:val="009673A8"/>
    <w:rsid w:val="00967CE1"/>
    <w:rsid w:val="009705D3"/>
    <w:rsid w:val="00970D5E"/>
    <w:rsid w:val="00970D64"/>
    <w:rsid w:val="009716B4"/>
    <w:rsid w:val="009719BB"/>
    <w:rsid w:val="00972131"/>
    <w:rsid w:val="0097293F"/>
    <w:rsid w:val="0097298C"/>
    <w:rsid w:val="009752ED"/>
    <w:rsid w:val="009756F6"/>
    <w:rsid w:val="009763E4"/>
    <w:rsid w:val="0097652C"/>
    <w:rsid w:val="009770F9"/>
    <w:rsid w:val="00977508"/>
    <w:rsid w:val="00977927"/>
    <w:rsid w:val="0098013B"/>
    <w:rsid w:val="0098036B"/>
    <w:rsid w:val="009808E9"/>
    <w:rsid w:val="00981B0C"/>
    <w:rsid w:val="0098276C"/>
    <w:rsid w:val="009840A7"/>
    <w:rsid w:val="00984130"/>
    <w:rsid w:val="0098423B"/>
    <w:rsid w:val="009844BE"/>
    <w:rsid w:val="00984FA2"/>
    <w:rsid w:val="00985515"/>
    <w:rsid w:val="00985C59"/>
    <w:rsid w:val="0099013D"/>
    <w:rsid w:val="0099078A"/>
    <w:rsid w:val="009917B1"/>
    <w:rsid w:val="00992D89"/>
    <w:rsid w:val="009930E8"/>
    <w:rsid w:val="009931D0"/>
    <w:rsid w:val="00993565"/>
    <w:rsid w:val="00993A3D"/>
    <w:rsid w:val="009949BF"/>
    <w:rsid w:val="00994B00"/>
    <w:rsid w:val="0099528E"/>
    <w:rsid w:val="00995731"/>
    <w:rsid w:val="0099625E"/>
    <w:rsid w:val="00996E1D"/>
    <w:rsid w:val="009A0C1A"/>
    <w:rsid w:val="009A1112"/>
    <w:rsid w:val="009A11CD"/>
    <w:rsid w:val="009A166C"/>
    <w:rsid w:val="009A1A3A"/>
    <w:rsid w:val="009A1EC1"/>
    <w:rsid w:val="009A276F"/>
    <w:rsid w:val="009A335E"/>
    <w:rsid w:val="009A346D"/>
    <w:rsid w:val="009A45BB"/>
    <w:rsid w:val="009A49CB"/>
    <w:rsid w:val="009A59B5"/>
    <w:rsid w:val="009A7FB1"/>
    <w:rsid w:val="009B04BD"/>
    <w:rsid w:val="009B0858"/>
    <w:rsid w:val="009B0885"/>
    <w:rsid w:val="009B0DCD"/>
    <w:rsid w:val="009B102D"/>
    <w:rsid w:val="009B139C"/>
    <w:rsid w:val="009B185D"/>
    <w:rsid w:val="009B1C49"/>
    <w:rsid w:val="009B231E"/>
    <w:rsid w:val="009B3363"/>
    <w:rsid w:val="009B357F"/>
    <w:rsid w:val="009B36A5"/>
    <w:rsid w:val="009B3A22"/>
    <w:rsid w:val="009B3FA4"/>
    <w:rsid w:val="009B4A6C"/>
    <w:rsid w:val="009B4E84"/>
    <w:rsid w:val="009C07CB"/>
    <w:rsid w:val="009C1116"/>
    <w:rsid w:val="009C134C"/>
    <w:rsid w:val="009C20FF"/>
    <w:rsid w:val="009C2814"/>
    <w:rsid w:val="009C4E95"/>
    <w:rsid w:val="009C5FD7"/>
    <w:rsid w:val="009C6C7A"/>
    <w:rsid w:val="009C744C"/>
    <w:rsid w:val="009C753D"/>
    <w:rsid w:val="009C7C41"/>
    <w:rsid w:val="009C7E54"/>
    <w:rsid w:val="009D0207"/>
    <w:rsid w:val="009D09E8"/>
    <w:rsid w:val="009D0E8E"/>
    <w:rsid w:val="009D20E2"/>
    <w:rsid w:val="009D2546"/>
    <w:rsid w:val="009D29E0"/>
    <w:rsid w:val="009D2D91"/>
    <w:rsid w:val="009D310F"/>
    <w:rsid w:val="009D46AD"/>
    <w:rsid w:val="009D46B2"/>
    <w:rsid w:val="009D49A5"/>
    <w:rsid w:val="009D4F92"/>
    <w:rsid w:val="009D5222"/>
    <w:rsid w:val="009D5556"/>
    <w:rsid w:val="009D6CE7"/>
    <w:rsid w:val="009D6F4D"/>
    <w:rsid w:val="009D742F"/>
    <w:rsid w:val="009D7F02"/>
    <w:rsid w:val="009E0319"/>
    <w:rsid w:val="009E093E"/>
    <w:rsid w:val="009E0953"/>
    <w:rsid w:val="009E136D"/>
    <w:rsid w:val="009E2D78"/>
    <w:rsid w:val="009E34E8"/>
    <w:rsid w:val="009E3553"/>
    <w:rsid w:val="009E3790"/>
    <w:rsid w:val="009E41F8"/>
    <w:rsid w:val="009E462D"/>
    <w:rsid w:val="009E5C9D"/>
    <w:rsid w:val="009E5D0C"/>
    <w:rsid w:val="009F03DE"/>
    <w:rsid w:val="009F0DDB"/>
    <w:rsid w:val="009F15C9"/>
    <w:rsid w:val="009F2700"/>
    <w:rsid w:val="009F5518"/>
    <w:rsid w:val="009F59B9"/>
    <w:rsid w:val="00A01260"/>
    <w:rsid w:val="00A01717"/>
    <w:rsid w:val="00A02363"/>
    <w:rsid w:val="00A025CC"/>
    <w:rsid w:val="00A02AF7"/>
    <w:rsid w:val="00A02EB3"/>
    <w:rsid w:val="00A0357D"/>
    <w:rsid w:val="00A06013"/>
    <w:rsid w:val="00A06E80"/>
    <w:rsid w:val="00A0714E"/>
    <w:rsid w:val="00A073B0"/>
    <w:rsid w:val="00A079A6"/>
    <w:rsid w:val="00A10171"/>
    <w:rsid w:val="00A10365"/>
    <w:rsid w:val="00A1187C"/>
    <w:rsid w:val="00A120F4"/>
    <w:rsid w:val="00A124C4"/>
    <w:rsid w:val="00A1343A"/>
    <w:rsid w:val="00A13689"/>
    <w:rsid w:val="00A13EB1"/>
    <w:rsid w:val="00A14068"/>
    <w:rsid w:val="00A1486E"/>
    <w:rsid w:val="00A162FE"/>
    <w:rsid w:val="00A17EC7"/>
    <w:rsid w:val="00A20666"/>
    <w:rsid w:val="00A21976"/>
    <w:rsid w:val="00A21FD7"/>
    <w:rsid w:val="00A225E4"/>
    <w:rsid w:val="00A22F88"/>
    <w:rsid w:val="00A22FF4"/>
    <w:rsid w:val="00A230FC"/>
    <w:rsid w:val="00A24B33"/>
    <w:rsid w:val="00A2555B"/>
    <w:rsid w:val="00A26D6A"/>
    <w:rsid w:val="00A26E50"/>
    <w:rsid w:val="00A27519"/>
    <w:rsid w:val="00A3034C"/>
    <w:rsid w:val="00A317E6"/>
    <w:rsid w:val="00A33654"/>
    <w:rsid w:val="00A33E4E"/>
    <w:rsid w:val="00A34022"/>
    <w:rsid w:val="00A340CC"/>
    <w:rsid w:val="00A35917"/>
    <w:rsid w:val="00A36260"/>
    <w:rsid w:val="00A36C1B"/>
    <w:rsid w:val="00A407BC"/>
    <w:rsid w:val="00A40D90"/>
    <w:rsid w:val="00A40FC9"/>
    <w:rsid w:val="00A4118B"/>
    <w:rsid w:val="00A417EF"/>
    <w:rsid w:val="00A41CD6"/>
    <w:rsid w:val="00A42254"/>
    <w:rsid w:val="00A423C2"/>
    <w:rsid w:val="00A42AE6"/>
    <w:rsid w:val="00A44FA9"/>
    <w:rsid w:val="00A45B91"/>
    <w:rsid w:val="00A45E07"/>
    <w:rsid w:val="00A461B7"/>
    <w:rsid w:val="00A46BB9"/>
    <w:rsid w:val="00A46F09"/>
    <w:rsid w:val="00A50908"/>
    <w:rsid w:val="00A512DB"/>
    <w:rsid w:val="00A518A8"/>
    <w:rsid w:val="00A52A05"/>
    <w:rsid w:val="00A52E77"/>
    <w:rsid w:val="00A532E0"/>
    <w:rsid w:val="00A5383B"/>
    <w:rsid w:val="00A54466"/>
    <w:rsid w:val="00A54C15"/>
    <w:rsid w:val="00A5559E"/>
    <w:rsid w:val="00A56476"/>
    <w:rsid w:val="00A56694"/>
    <w:rsid w:val="00A56FB4"/>
    <w:rsid w:val="00A571F0"/>
    <w:rsid w:val="00A604A7"/>
    <w:rsid w:val="00A6050E"/>
    <w:rsid w:val="00A609D8"/>
    <w:rsid w:val="00A616F0"/>
    <w:rsid w:val="00A6193E"/>
    <w:rsid w:val="00A61C34"/>
    <w:rsid w:val="00A623CC"/>
    <w:rsid w:val="00A624D0"/>
    <w:rsid w:val="00A6390E"/>
    <w:rsid w:val="00A6462E"/>
    <w:rsid w:val="00A650A6"/>
    <w:rsid w:val="00A6531A"/>
    <w:rsid w:val="00A65F04"/>
    <w:rsid w:val="00A66BCC"/>
    <w:rsid w:val="00A671C5"/>
    <w:rsid w:val="00A67A94"/>
    <w:rsid w:val="00A70C38"/>
    <w:rsid w:val="00A71BDC"/>
    <w:rsid w:val="00A7313E"/>
    <w:rsid w:val="00A731FA"/>
    <w:rsid w:val="00A73815"/>
    <w:rsid w:val="00A7381E"/>
    <w:rsid w:val="00A7428C"/>
    <w:rsid w:val="00A74B06"/>
    <w:rsid w:val="00A74F0A"/>
    <w:rsid w:val="00A7633B"/>
    <w:rsid w:val="00A76A43"/>
    <w:rsid w:val="00A76A8E"/>
    <w:rsid w:val="00A77506"/>
    <w:rsid w:val="00A80FBA"/>
    <w:rsid w:val="00A814FC"/>
    <w:rsid w:val="00A81780"/>
    <w:rsid w:val="00A817C8"/>
    <w:rsid w:val="00A81875"/>
    <w:rsid w:val="00A81967"/>
    <w:rsid w:val="00A82677"/>
    <w:rsid w:val="00A83330"/>
    <w:rsid w:val="00A836E8"/>
    <w:rsid w:val="00A838EA"/>
    <w:rsid w:val="00A83F8F"/>
    <w:rsid w:val="00A84855"/>
    <w:rsid w:val="00A84F08"/>
    <w:rsid w:val="00A8524C"/>
    <w:rsid w:val="00A85CC9"/>
    <w:rsid w:val="00A85E01"/>
    <w:rsid w:val="00A85E9C"/>
    <w:rsid w:val="00A867CF"/>
    <w:rsid w:val="00A86AD7"/>
    <w:rsid w:val="00A86B7C"/>
    <w:rsid w:val="00A87350"/>
    <w:rsid w:val="00A9087E"/>
    <w:rsid w:val="00A9127E"/>
    <w:rsid w:val="00A913BF"/>
    <w:rsid w:val="00A91575"/>
    <w:rsid w:val="00A91C04"/>
    <w:rsid w:val="00A91E1B"/>
    <w:rsid w:val="00A92B3E"/>
    <w:rsid w:val="00A92F50"/>
    <w:rsid w:val="00A93659"/>
    <w:rsid w:val="00A93E76"/>
    <w:rsid w:val="00A94E7F"/>
    <w:rsid w:val="00A9542F"/>
    <w:rsid w:val="00A95F58"/>
    <w:rsid w:val="00A9604B"/>
    <w:rsid w:val="00A97D49"/>
    <w:rsid w:val="00AA194A"/>
    <w:rsid w:val="00AA1E47"/>
    <w:rsid w:val="00AA2181"/>
    <w:rsid w:val="00AA2BA7"/>
    <w:rsid w:val="00AA398D"/>
    <w:rsid w:val="00AA3B7D"/>
    <w:rsid w:val="00AA4DB3"/>
    <w:rsid w:val="00AA4FC6"/>
    <w:rsid w:val="00AA50B8"/>
    <w:rsid w:val="00AA5DF2"/>
    <w:rsid w:val="00AA6D4B"/>
    <w:rsid w:val="00AB12FA"/>
    <w:rsid w:val="00AB1968"/>
    <w:rsid w:val="00AB1FDC"/>
    <w:rsid w:val="00AB2512"/>
    <w:rsid w:val="00AB3142"/>
    <w:rsid w:val="00AB31BA"/>
    <w:rsid w:val="00AB4060"/>
    <w:rsid w:val="00AB693C"/>
    <w:rsid w:val="00AC04E6"/>
    <w:rsid w:val="00AC06D5"/>
    <w:rsid w:val="00AC07C2"/>
    <w:rsid w:val="00AC1A5F"/>
    <w:rsid w:val="00AC2F9E"/>
    <w:rsid w:val="00AC31F2"/>
    <w:rsid w:val="00AC43A5"/>
    <w:rsid w:val="00AC4AE9"/>
    <w:rsid w:val="00AC4B18"/>
    <w:rsid w:val="00AC5AFD"/>
    <w:rsid w:val="00AC5D37"/>
    <w:rsid w:val="00AC6FDE"/>
    <w:rsid w:val="00AC736D"/>
    <w:rsid w:val="00AD0217"/>
    <w:rsid w:val="00AD13E5"/>
    <w:rsid w:val="00AD192C"/>
    <w:rsid w:val="00AD194F"/>
    <w:rsid w:val="00AD1B31"/>
    <w:rsid w:val="00AD242A"/>
    <w:rsid w:val="00AD2458"/>
    <w:rsid w:val="00AD24FB"/>
    <w:rsid w:val="00AD2B56"/>
    <w:rsid w:val="00AD3595"/>
    <w:rsid w:val="00AD4A5A"/>
    <w:rsid w:val="00AD730B"/>
    <w:rsid w:val="00AE01A2"/>
    <w:rsid w:val="00AE1D52"/>
    <w:rsid w:val="00AE2FA8"/>
    <w:rsid w:val="00AE37E4"/>
    <w:rsid w:val="00AE41AC"/>
    <w:rsid w:val="00AE45DE"/>
    <w:rsid w:val="00AE60B0"/>
    <w:rsid w:val="00AE6B14"/>
    <w:rsid w:val="00AE7148"/>
    <w:rsid w:val="00AE7D15"/>
    <w:rsid w:val="00AE7EA5"/>
    <w:rsid w:val="00AF02CE"/>
    <w:rsid w:val="00AF0BD5"/>
    <w:rsid w:val="00AF13D1"/>
    <w:rsid w:val="00AF3033"/>
    <w:rsid w:val="00AF34CB"/>
    <w:rsid w:val="00AF37D5"/>
    <w:rsid w:val="00AF3D53"/>
    <w:rsid w:val="00AF4A0E"/>
    <w:rsid w:val="00AF5AAD"/>
    <w:rsid w:val="00AF66ED"/>
    <w:rsid w:val="00B004D9"/>
    <w:rsid w:val="00B025A6"/>
    <w:rsid w:val="00B0421C"/>
    <w:rsid w:val="00B045B9"/>
    <w:rsid w:val="00B04614"/>
    <w:rsid w:val="00B071DE"/>
    <w:rsid w:val="00B10069"/>
    <w:rsid w:val="00B103EE"/>
    <w:rsid w:val="00B11279"/>
    <w:rsid w:val="00B11490"/>
    <w:rsid w:val="00B12068"/>
    <w:rsid w:val="00B12202"/>
    <w:rsid w:val="00B12852"/>
    <w:rsid w:val="00B13435"/>
    <w:rsid w:val="00B134A1"/>
    <w:rsid w:val="00B14A54"/>
    <w:rsid w:val="00B14C99"/>
    <w:rsid w:val="00B15393"/>
    <w:rsid w:val="00B15BE1"/>
    <w:rsid w:val="00B1641C"/>
    <w:rsid w:val="00B165F1"/>
    <w:rsid w:val="00B16CDF"/>
    <w:rsid w:val="00B17267"/>
    <w:rsid w:val="00B1744F"/>
    <w:rsid w:val="00B175E0"/>
    <w:rsid w:val="00B2044D"/>
    <w:rsid w:val="00B2134D"/>
    <w:rsid w:val="00B21E17"/>
    <w:rsid w:val="00B222F9"/>
    <w:rsid w:val="00B22BE1"/>
    <w:rsid w:val="00B22C93"/>
    <w:rsid w:val="00B22F4A"/>
    <w:rsid w:val="00B23562"/>
    <w:rsid w:val="00B23FA6"/>
    <w:rsid w:val="00B243A6"/>
    <w:rsid w:val="00B24E89"/>
    <w:rsid w:val="00B263A8"/>
    <w:rsid w:val="00B2648B"/>
    <w:rsid w:val="00B26ED6"/>
    <w:rsid w:val="00B278CF"/>
    <w:rsid w:val="00B27957"/>
    <w:rsid w:val="00B27A9B"/>
    <w:rsid w:val="00B27F2B"/>
    <w:rsid w:val="00B303B7"/>
    <w:rsid w:val="00B30A1B"/>
    <w:rsid w:val="00B30EA0"/>
    <w:rsid w:val="00B30F18"/>
    <w:rsid w:val="00B312E9"/>
    <w:rsid w:val="00B320F6"/>
    <w:rsid w:val="00B3223B"/>
    <w:rsid w:val="00B328A5"/>
    <w:rsid w:val="00B33BED"/>
    <w:rsid w:val="00B33CE8"/>
    <w:rsid w:val="00B34180"/>
    <w:rsid w:val="00B35582"/>
    <w:rsid w:val="00B35B42"/>
    <w:rsid w:val="00B361B9"/>
    <w:rsid w:val="00B36E6C"/>
    <w:rsid w:val="00B3746A"/>
    <w:rsid w:val="00B3784E"/>
    <w:rsid w:val="00B405DA"/>
    <w:rsid w:val="00B417D9"/>
    <w:rsid w:val="00B41FD2"/>
    <w:rsid w:val="00B42C61"/>
    <w:rsid w:val="00B43B61"/>
    <w:rsid w:val="00B43E57"/>
    <w:rsid w:val="00B447F7"/>
    <w:rsid w:val="00B44B08"/>
    <w:rsid w:val="00B4519E"/>
    <w:rsid w:val="00B4535D"/>
    <w:rsid w:val="00B4581E"/>
    <w:rsid w:val="00B45DB0"/>
    <w:rsid w:val="00B46201"/>
    <w:rsid w:val="00B468C6"/>
    <w:rsid w:val="00B46A63"/>
    <w:rsid w:val="00B46CC2"/>
    <w:rsid w:val="00B47599"/>
    <w:rsid w:val="00B47B13"/>
    <w:rsid w:val="00B5048D"/>
    <w:rsid w:val="00B50A20"/>
    <w:rsid w:val="00B50AA1"/>
    <w:rsid w:val="00B51382"/>
    <w:rsid w:val="00B5157B"/>
    <w:rsid w:val="00B51C6B"/>
    <w:rsid w:val="00B521BB"/>
    <w:rsid w:val="00B5254C"/>
    <w:rsid w:val="00B5299B"/>
    <w:rsid w:val="00B5310C"/>
    <w:rsid w:val="00B53778"/>
    <w:rsid w:val="00B53C3E"/>
    <w:rsid w:val="00B55B1E"/>
    <w:rsid w:val="00B562D3"/>
    <w:rsid w:val="00B56384"/>
    <w:rsid w:val="00B56E9B"/>
    <w:rsid w:val="00B5761B"/>
    <w:rsid w:val="00B5769E"/>
    <w:rsid w:val="00B576D6"/>
    <w:rsid w:val="00B607B4"/>
    <w:rsid w:val="00B60ABD"/>
    <w:rsid w:val="00B61A1F"/>
    <w:rsid w:val="00B6255D"/>
    <w:rsid w:val="00B62FBE"/>
    <w:rsid w:val="00B6317F"/>
    <w:rsid w:val="00B641FC"/>
    <w:rsid w:val="00B64590"/>
    <w:rsid w:val="00B647FF"/>
    <w:rsid w:val="00B64D2E"/>
    <w:rsid w:val="00B64E18"/>
    <w:rsid w:val="00B6619A"/>
    <w:rsid w:val="00B665D0"/>
    <w:rsid w:val="00B66D97"/>
    <w:rsid w:val="00B6705D"/>
    <w:rsid w:val="00B6725A"/>
    <w:rsid w:val="00B6727B"/>
    <w:rsid w:val="00B70C2E"/>
    <w:rsid w:val="00B70EBE"/>
    <w:rsid w:val="00B71090"/>
    <w:rsid w:val="00B71DA8"/>
    <w:rsid w:val="00B73095"/>
    <w:rsid w:val="00B734FC"/>
    <w:rsid w:val="00B738FC"/>
    <w:rsid w:val="00B74AFB"/>
    <w:rsid w:val="00B74DE8"/>
    <w:rsid w:val="00B75159"/>
    <w:rsid w:val="00B75BA0"/>
    <w:rsid w:val="00B75F18"/>
    <w:rsid w:val="00B776AE"/>
    <w:rsid w:val="00B812E6"/>
    <w:rsid w:val="00B813B2"/>
    <w:rsid w:val="00B823CC"/>
    <w:rsid w:val="00B842C2"/>
    <w:rsid w:val="00B84F34"/>
    <w:rsid w:val="00B85262"/>
    <w:rsid w:val="00B85F34"/>
    <w:rsid w:val="00B862EB"/>
    <w:rsid w:val="00B90B67"/>
    <w:rsid w:val="00B90C90"/>
    <w:rsid w:val="00B91561"/>
    <w:rsid w:val="00B91B31"/>
    <w:rsid w:val="00B91B7A"/>
    <w:rsid w:val="00B92EF7"/>
    <w:rsid w:val="00B93AEF"/>
    <w:rsid w:val="00B93E64"/>
    <w:rsid w:val="00B944A0"/>
    <w:rsid w:val="00B94D88"/>
    <w:rsid w:val="00B96000"/>
    <w:rsid w:val="00B96057"/>
    <w:rsid w:val="00B961DC"/>
    <w:rsid w:val="00B96284"/>
    <w:rsid w:val="00B96E13"/>
    <w:rsid w:val="00B97F10"/>
    <w:rsid w:val="00BA0989"/>
    <w:rsid w:val="00BA0CBA"/>
    <w:rsid w:val="00BA13A1"/>
    <w:rsid w:val="00BA149E"/>
    <w:rsid w:val="00BA1925"/>
    <w:rsid w:val="00BA1C7D"/>
    <w:rsid w:val="00BA1F46"/>
    <w:rsid w:val="00BA200C"/>
    <w:rsid w:val="00BA29B3"/>
    <w:rsid w:val="00BA342A"/>
    <w:rsid w:val="00BA47CA"/>
    <w:rsid w:val="00BA67BA"/>
    <w:rsid w:val="00BA71D1"/>
    <w:rsid w:val="00BA74CD"/>
    <w:rsid w:val="00BB03ED"/>
    <w:rsid w:val="00BB09AE"/>
    <w:rsid w:val="00BB0F08"/>
    <w:rsid w:val="00BB0FB9"/>
    <w:rsid w:val="00BB2E6A"/>
    <w:rsid w:val="00BB33C9"/>
    <w:rsid w:val="00BB358D"/>
    <w:rsid w:val="00BB405F"/>
    <w:rsid w:val="00BB476B"/>
    <w:rsid w:val="00BB4974"/>
    <w:rsid w:val="00BB5D96"/>
    <w:rsid w:val="00BB642A"/>
    <w:rsid w:val="00BB6BD3"/>
    <w:rsid w:val="00BB79AF"/>
    <w:rsid w:val="00BC3704"/>
    <w:rsid w:val="00BC4025"/>
    <w:rsid w:val="00BC44EF"/>
    <w:rsid w:val="00BC5E5C"/>
    <w:rsid w:val="00BC6126"/>
    <w:rsid w:val="00BC649A"/>
    <w:rsid w:val="00BC6E46"/>
    <w:rsid w:val="00BC7502"/>
    <w:rsid w:val="00BD0577"/>
    <w:rsid w:val="00BD0E74"/>
    <w:rsid w:val="00BD15EC"/>
    <w:rsid w:val="00BD175E"/>
    <w:rsid w:val="00BD1BB7"/>
    <w:rsid w:val="00BD3CCB"/>
    <w:rsid w:val="00BD45B9"/>
    <w:rsid w:val="00BD46F4"/>
    <w:rsid w:val="00BD4B3B"/>
    <w:rsid w:val="00BD56C6"/>
    <w:rsid w:val="00BD696F"/>
    <w:rsid w:val="00BD6C64"/>
    <w:rsid w:val="00BD6E86"/>
    <w:rsid w:val="00BD7375"/>
    <w:rsid w:val="00BD7463"/>
    <w:rsid w:val="00BD7A86"/>
    <w:rsid w:val="00BD7C50"/>
    <w:rsid w:val="00BE082B"/>
    <w:rsid w:val="00BE0EA0"/>
    <w:rsid w:val="00BE0EA3"/>
    <w:rsid w:val="00BE11D0"/>
    <w:rsid w:val="00BE1435"/>
    <w:rsid w:val="00BE14C3"/>
    <w:rsid w:val="00BE153A"/>
    <w:rsid w:val="00BE1991"/>
    <w:rsid w:val="00BE1D91"/>
    <w:rsid w:val="00BE2133"/>
    <w:rsid w:val="00BE2289"/>
    <w:rsid w:val="00BE2AB9"/>
    <w:rsid w:val="00BE3742"/>
    <w:rsid w:val="00BE3DB0"/>
    <w:rsid w:val="00BE4B6B"/>
    <w:rsid w:val="00BE4C12"/>
    <w:rsid w:val="00BE5001"/>
    <w:rsid w:val="00BE58BC"/>
    <w:rsid w:val="00BE665F"/>
    <w:rsid w:val="00BE69BC"/>
    <w:rsid w:val="00BE6AD2"/>
    <w:rsid w:val="00BE73BB"/>
    <w:rsid w:val="00BE7A21"/>
    <w:rsid w:val="00BF0427"/>
    <w:rsid w:val="00BF086F"/>
    <w:rsid w:val="00BF18F5"/>
    <w:rsid w:val="00BF1C09"/>
    <w:rsid w:val="00BF1C8D"/>
    <w:rsid w:val="00BF1CED"/>
    <w:rsid w:val="00BF20D4"/>
    <w:rsid w:val="00BF2AF3"/>
    <w:rsid w:val="00BF3488"/>
    <w:rsid w:val="00BF4E14"/>
    <w:rsid w:val="00BF5111"/>
    <w:rsid w:val="00BF7057"/>
    <w:rsid w:val="00BF709B"/>
    <w:rsid w:val="00BF7525"/>
    <w:rsid w:val="00BF7D03"/>
    <w:rsid w:val="00C00C73"/>
    <w:rsid w:val="00C00D33"/>
    <w:rsid w:val="00C0166A"/>
    <w:rsid w:val="00C018CF"/>
    <w:rsid w:val="00C03251"/>
    <w:rsid w:val="00C0426B"/>
    <w:rsid w:val="00C04C66"/>
    <w:rsid w:val="00C05717"/>
    <w:rsid w:val="00C061C6"/>
    <w:rsid w:val="00C06294"/>
    <w:rsid w:val="00C06C84"/>
    <w:rsid w:val="00C07B37"/>
    <w:rsid w:val="00C1040F"/>
    <w:rsid w:val="00C105F5"/>
    <w:rsid w:val="00C106BA"/>
    <w:rsid w:val="00C115CC"/>
    <w:rsid w:val="00C11826"/>
    <w:rsid w:val="00C11EB5"/>
    <w:rsid w:val="00C12269"/>
    <w:rsid w:val="00C125D7"/>
    <w:rsid w:val="00C12D4C"/>
    <w:rsid w:val="00C13302"/>
    <w:rsid w:val="00C13397"/>
    <w:rsid w:val="00C1469F"/>
    <w:rsid w:val="00C14720"/>
    <w:rsid w:val="00C148FF"/>
    <w:rsid w:val="00C14918"/>
    <w:rsid w:val="00C1552D"/>
    <w:rsid w:val="00C157D8"/>
    <w:rsid w:val="00C15E86"/>
    <w:rsid w:val="00C16941"/>
    <w:rsid w:val="00C17097"/>
    <w:rsid w:val="00C177F6"/>
    <w:rsid w:val="00C17860"/>
    <w:rsid w:val="00C17C1B"/>
    <w:rsid w:val="00C20591"/>
    <w:rsid w:val="00C20A4D"/>
    <w:rsid w:val="00C20E23"/>
    <w:rsid w:val="00C2125C"/>
    <w:rsid w:val="00C2166E"/>
    <w:rsid w:val="00C21D59"/>
    <w:rsid w:val="00C22BAE"/>
    <w:rsid w:val="00C22BC1"/>
    <w:rsid w:val="00C2310C"/>
    <w:rsid w:val="00C237E0"/>
    <w:rsid w:val="00C239F8"/>
    <w:rsid w:val="00C23A76"/>
    <w:rsid w:val="00C24A71"/>
    <w:rsid w:val="00C24A85"/>
    <w:rsid w:val="00C25247"/>
    <w:rsid w:val="00C25453"/>
    <w:rsid w:val="00C260B9"/>
    <w:rsid w:val="00C26B8C"/>
    <w:rsid w:val="00C26E6A"/>
    <w:rsid w:val="00C272C6"/>
    <w:rsid w:val="00C27B44"/>
    <w:rsid w:val="00C30282"/>
    <w:rsid w:val="00C30908"/>
    <w:rsid w:val="00C30DAE"/>
    <w:rsid w:val="00C32712"/>
    <w:rsid w:val="00C32CF6"/>
    <w:rsid w:val="00C32F2F"/>
    <w:rsid w:val="00C33C60"/>
    <w:rsid w:val="00C347BF"/>
    <w:rsid w:val="00C34F5A"/>
    <w:rsid w:val="00C35645"/>
    <w:rsid w:val="00C35A31"/>
    <w:rsid w:val="00C362C1"/>
    <w:rsid w:val="00C3667C"/>
    <w:rsid w:val="00C4009A"/>
    <w:rsid w:val="00C40C62"/>
    <w:rsid w:val="00C414AE"/>
    <w:rsid w:val="00C420F0"/>
    <w:rsid w:val="00C432E2"/>
    <w:rsid w:val="00C436E5"/>
    <w:rsid w:val="00C43A4B"/>
    <w:rsid w:val="00C442D4"/>
    <w:rsid w:val="00C44357"/>
    <w:rsid w:val="00C44990"/>
    <w:rsid w:val="00C4519F"/>
    <w:rsid w:val="00C45599"/>
    <w:rsid w:val="00C47044"/>
    <w:rsid w:val="00C5017C"/>
    <w:rsid w:val="00C50475"/>
    <w:rsid w:val="00C5163B"/>
    <w:rsid w:val="00C525E3"/>
    <w:rsid w:val="00C54125"/>
    <w:rsid w:val="00C55B6A"/>
    <w:rsid w:val="00C577A3"/>
    <w:rsid w:val="00C57B80"/>
    <w:rsid w:val="00C57DEE"/>
    <w:rsid w:val="00C605A8"/>
    <w:rsid w:val="00C60861"/>
    <w:rsid w:val="00C60A8F"/>
    <w:rsid w:val="00C60CEF"/>
    <w:rsid w:val="00C60E9F"/>
    <w:rsid w:val="00C61636"/>
    <w:rsid w:val="00C61DF2"/>
    <w:rsid w:val="00C61FA0"/>
    <w:rsid w:val="00C623BC"/>
    <w:rsid w:val="00C63397"/>
    <w:rsid w:val="00C6385B"/>
    <w:rsid w:val="00C63BD4"/>
    <w:rsid w:val="00C640E9"/>
    <w:rsid w:val="00C642BF"/>
    <w:rsid w:val="00C6468A"/>
    <w:rsid w:val="00C64A4C"/>
    <w:rsid w:val="00C652B1"/>
    <w:rsid w:val="00C655C5"/>
    <w:rsid w:val="00C662C0"/>
    <w:rsid w:val="00C675FF"/>
    <w:rsid w:val="00C6770F"/>
    <w:rsid w:val="00C677A1"/>
    <w:rsid w:val="00C67A69"/>
    <w:rsid w:val="00C706E3"/>
    <w:rsid w:val="00C70D0B"/>
    <w:rsid w:val="00C70E91"/>
    <w:rsid w:val="00C70F9F"/>
    <w:rsid w:val="00C710B4"/>
    <w:rsid w:val="00C72450"/>
    <w:rsid w:val="00C72F30"/>
    <w:rsid w:val="00C73136"/>
    <w:rsid w:val="00C7333B"/>
    <w:rsid w:val="00C737E2"/>
    <w:rsid w:val="00C738FC"/>
    <w:rsid w:val="00C73FBB"/>
    <w:rsid w:val="00C747F2"/>
    <w:rsid w:val="00C75C58"/>
    <w:rsid w:val="00C75F08"/>
    <w:rsid w:val="00C763B2"/>
    <w:rsid w:val="00C76585"/>
    <w:rsid w:val="00C76F76"/>
    <w:rsid w:val="00C77045"/>
    <w:rsid w:val="00C776FC"/>
    <w:rsid w:val="00C77A9E"/>
    <w:rsid w:val="00C80291"/>
    <w:rsid w:val="00C8097C"/>
    <w:rsid w:val="00C81C67"/>
    <w:rsid w:val="00C821F6"/>
    <w:rsid w:val="00C82684"/>
    <w:rsid w:val="00C837D3"/>
    <w:rsid w:val="00C84318"/>
    <w:rsid w:val="00C848C0"/>
    <w:rsid w:val="00C859A7"/>
    <w:rsid w:val="00C85A3D"/>
    <w:rsid w:val="00C86190"/>
    <w:rsid w:val="00C8669C"/>
    <w:rsid w:val="00C87701"/>
    <w:rsid w:val="00C901D7"/>
    <w:rsid w:val="00C907E2"/>
    <w:rsid w:val="00C917B2"/>
    <w:rsid w:val="00C91D04"/>
    <w:rsid w:val="00C92DF7"/>
    <w:rsid w:val="00C93D3A"/>
    <w:rsid w:val="00C9492F"/>
    <w:rsid w:val="00C9501B"/>
    <w:rsid w:val="00C9561D"/>
    <w:rsid w:val="00C95DFA"/>
    <w:rsid w:val="00C95FF2"/>
    <w:rsid w:val="00C960E1"/>
    <w:rsid w:val="00C976D0"/>
    <w:rsid w:val="00CA0371"/>
    <w:rsid w:val="00CA043F"/>
    <w:rsid w:val="00CA13B8"/>
    <w:rsid w:val="00CA1D6C"/>
    <w:rsid w:val="00CA26EA"/>
    <w:rsid w:val="00CA2D28"/>
    <w:rsid w:val="00CA382D"/>
    <w:rsid w:val="00CA664A"/>
    <w:rsid w:val="00CA7573"/>
    <w:rsid w:val="00CA7DA9"/>
    <w:rsid w:val="00CB089F"/>
    <w:rsid w:val="00CB0A89"/>
    <w:rsid w:val="00CB2727"/>
    <w:rsid w:val="00CB2858"/>
    <w:rsid w:val="00CB318A"/>
    <w:rsid w:val="00CB346B"/>
    <w:rsid w:val="00CB5D9D"/>
    <w:rsid w:val="00CB70B1"/>
    <w:rsid w:val="00CB7A49"/>
    <w:rsid w:val="00CC0722"/>
    <w:rsid w:val="00CC22FC"/>
    <w:rsid w:val="00CC2C38"/>
    <w:rsid w:val="00CC35FA"/>
    <w:rsid w:val="00CC3617"/>
    <w:rsid w:val="00CC423F"/>
    <w:rsid w:val="00CC4473"/>
    <w:rsid w:val="00CC4509"/>
    <w:rsid w:val="00CC4FA6"/>
    <w:rsid w:val="00CC51E2"/>
    <w:rsid w:val="00CC524A"/>
    <w:rsid w:val="00CC5681"/>
    <w:rsid w:val="00CC62B3"/>
    <w:rsid w:val="00CC67E2"/>
    <w:rsid w:val="00CC6AB4"/>
    <w:rsid w:val="00CC6C9E"/>
    <w:rsid w:val="00CD04B0"/>
    <w:rsid w:val="00CD0EF6"/>
    <w:rsid w:val="00CD174D"/>
    <w:rsid w:val="00CD1791"/>
    <w:rsid w:val="00CD295C"/>
    <w:rsid w:val="00CD2E1C"/>
    <w:rsid w:val="00CD2F28"/>
    <w:rsid w:val="00CD3C91"/>
    <w:rsid w:val="00CD4046"/>
    <w:rsid w:val="00CD4572"/>
    <w:rsid w:val="00CD4B14"/>
    <w:rsid w:val="00CD5057"/>
    <w:rsid w:val="00CD5BEE"/>
    <w:rsid w:val="00CD6ABE"/>
    <w:rsid w:val="00CD7336"/>
    <w:rsid w:val="00CD78C0"/>
    <w:rsid w:val="00CE05D1"/>
    <w:rsid w:val="00CE1747"/>
    <w:rsid w:val="00CE1A90"/>
    <w:rsid w:val="00CE26DF"/>
    <w:rsid w:val="00CE2ABD"/>
    <w:rsid w:val="00CE2EFB"/>
    <w:rsid w:val="00CE39F1"/>
    <w:rsid w:val="00CE3AAA"/>
    <w:rsid w:val="00CE40A3"/>
    <w:rsid w:val="00CE6BE6"/>
    <w:rsid w:val="00CF0178"/>
    <w:rsid w:val="00CF0911"/>
    <w:rsid w:val="00CF10BC"/>
    <w:rsid w:val="00CF194D"/>
    <w:rsid w:val="00CF1C1F"/>
    <w:rsid w:val="00CF30EA"/>
    <w:rsid w:val="00CF3E21"/>
    <w:rsid w:val="00CF4113"/>
    <w:rsid w:val="00CF4372"/>
    <w:rsid w:val="00CF4706"/>
    <w:rsid w:val="00CF49A9"/>
    <w:rsid w:val="00CF4E29"/>
    <w:rsid w:val="00CF6500"/>
    <w:rsid w:val="00D00454"/>
    <w:rsid w:val="00D01CFF"/>
    <w:rsid w:val="00D031FE"/>
    <w:rsid w:val="00D04118"/>
    <w:rsid w:val="00D04135"/>
    <w:rsid w:val="00D049A9"/>
    <w:rsid w:val="00D04E58"/>
    <w:rsid w:val="00D061C2"/>
    <w:rsid w:val="00D063BE"/>
    <w:rsid w:val="00D06F4F"/>
    <w:rsid w:val="00D075B2"/>
    <w:rsid w:val="00D111E6"/>
    <w:rsid w:val="00D119FD"/>
    <w:rsid w:val="00D11D36"/>
    <w:rsid w:val="00D12159"/>
    <w:rsid w:val="00D12230"/>
    <w:rsid w:val="00D134A8"/>
    <w:rsid w:val="00D1451B"/>
    <w:rsid w:val="00D1465D"/>
    <w:rsid w:val="00D147B2"/>
    <w:rsid w:val="00D14A37"/>
    <w:rsid w:val="00D1542D"/>
    <w:rsid w:val="00D175EE"/>
    <w:rsid w:val="00D177F6"/>
    <w:rsid w:val="00D17A5F"/>
    <w:rsid w:val="00D200A2"/>
    <w:rsid w:val="00D2086F"/>
    <w:rsid w:val="00D20F6C"/>
    <w:rsid w:val="00D2179A"/>
    <w:rsid w:val="00D22456"/>
    <w:rsid w:val="00D22BCE"/>
    <w:rsid w:val="00D233E0"/>
    <w:rsid w:val="00D23A17"/>
    <w:rsid w:val="00D25469"/>
    <w:rsid w:val="00D25ECD"/>
    <w:rsid w:val="00D26660"/>
    <w:rsid w:val="00D3000C"/>
    <w:rsid w:val="00D3011F"/>
    <w:rsid w:val="00D3031F"/>
    <w:rsid w:val="00D31EF5"/>
    <w:rsid w:val="00D322E3"/>
    <w:rsid w:val="00D32ACA"/>
    <w:rsid w:val="00D34B85"/>
    <w:rsid w:val="00D35126"/>
    <w:rsid w:val="00D35DBB"/>
    <w:rsid w:val="00D377C5"/>
    <w:rsid w:val="00D402AA"/>
    <w:rsid w:val="00D406BB"/>
    <w:rsid w:val="00D41E31"/>
    <w:rsid w:val="00D41EAB"/>
    <w:rsid w:val="00D4372F"/>
    <w:rsid w:val="00D43BF7"/>
    <w:rsid w:val="00D4459E"/>
    <w:rsid w:val="00D446CE"/>
    <w:rsid w:val="00D46423"/>
    <w:rsid w:val="00D46A23"/>
    <w:rsid w:val="00D46BA5"/>
    <w:rsid w:val="00D47662"/>
    <w:rsid w:val="00D47E06"/>
    <w:rsid w:val="00D50CCE"/>
    <w:rsid w:val="00D50D4A"/>
    <w:rsid w:val="00D50DCC"/>
    <w:rsid w:val="00D5415A"/>
    <w:rsid w:val="00D543F2"/>
    <w:rsid w:val="00D54B75"/>
    <w:rsid w:val="00D54E9E"/>
    <w:rsid w:val="00D5561C"/>
    <w:rsid w:val="00D5572A"/>
    <w:rsid w:val="00D55979"/>
    <w:rsid w:val="00D55AC5"/>
    <w:rsid w:val="00D56107"/>
    <w:rsid w:val="00D572D1"/>
    <w:rsid w:val="00D60C5E"/>
    <w:rsid w:val="00D60F08"/>
    <w:rsid w:val="00D6174B"/>
    <w:rsid w:val="00D6220C"/>
    <w:rsid w:val="00D62357"/>
    <w:rsid w:val="00D63588"/>
    <w:rsid w:val="00D63B98"/>
    <w:rsid w:val="00D642C1"/>
    <w:rsid w:val="00D645E3"/>
    <w:rsid w:val="00D64BC4"/>
    <w:rsid w:val="00D65178"/>
    <w:rsid w:val="00D653D3"/>
    <w:rsid w:val="00D6558A"/>
    <w:rsid w:val="00D65C5C"/>
    <w:rsid w:val="00D6686D"/>
    <w:rsid w:val="00D673CA"/>
    <w:rsid w:val="00D67418"/>
    <w:rsid w:val="00D7012D"/>
    <w:rsid w:val="00D701C2"/>
    <w:rsid w:val="00D73E42"/>
    <w:rsid w:val="00D74158"/>
    <w:rsid w:val="00D74925"/>
    <w:rsid w:val="00D74D25"/>
    <w:rsid w:val="00D7688F"/>
    <w:rsid w:val="00D77559"/>
    <w:rsid w:val="00D8072B"/>
    <w:rsid w:val="00D81A44"/>
    <w:rsid w:val="00D81B80"/>
    <w:rsid w:val="00D827C7"/>
    <w:rsid w:val="00D83DC8"/>
    <w:rsid w:val="00D83E54"/>
    <w:rsid w:val="00D841D2"/>
    <w:rsid w:val="00D843A4"/>
    <w:rsid w:val="00D85307"/>
    <w:rsid w:val="00D858B8"/>
    <w:rsid w:val="00D860FA"/>
    <w:rsid w:val="00D875B6"/>
    <w:rsid w:val="00D87651"/>
    <w:rsid w:val="00D87B24"/>
    <w:rsid w:val="00D9175B"/>
    <w:rsid w:val="00D92FC2"/>
    <w:rsid w:val="00D93855"/>
    <w:rsid w:val="00D9552E"/>
    <w:rsid w:val="00D9600E"/>
    <w:rsid w:val="00D96E01"/>
    <w:rsid w:val="00D9755B"/>
    <w:rsid w:val="00DA0CDF"/>
    <w:rsid w:val="00DA25BE"/>
    <w:rsid w:val="00DA26F4"/>
    <w:rsid w:val="00DA364B"/>
    <w:rsid w:val="00DA3978"/>
    <w:rsid w:val="00DA40F8"/>
    <w:rsid w:val="00DA43B2"/>
    <w:rsid w:val="00DA44E6"/>
    <w:rsid w:val="00DA4D63"/>
    <w:rsid w:val="00DA5AC2"/>
    <w:rsid w:val="00DA649B"/>
    <w:rsid w:val="00DA769B"/>
    <w:rsid w:val="00DA7B70"/>
    <w:rsid w:val="00DB065E"/>
    <w:rsid w:val="00DB0B3C"/>
    <w:rsid w:val="00DB1F78"/>
    <w:rsid w:val="00DB47EC"/>
    <w:rsid w:val="00DB54C8"/>
    <w:rsid w:val="00DB69CE"/>
    <w:rsid w:val="00DB6E39"/>
    <w:rsid w:val="00DC04AB"/>
    <w:rsid w:val="00DC0E56"/>
    <w:rsid w:val="00DC16EB"/>
    <w:rsid w:val="00DC2E18"/>
    <w:rsid w:val="00DC3CED"/>
    <w:rsid w:val="00DC52DC"/>
    <w:rsid w:val="00DC6098"/>
    <w:rsid w:val="00DC60AF"/>
    <w:rsid w:val="00DC65AC"/>
    <w:rsid w:val="00DC7AFF"/>
    <w:rsid w:val="00DD01BB"/>
    <w:rsid w:val="00DD0648"/>
    <w:rsid w:val="00DD0ADE"/>
    <w:rsid w:val="00DD0C03"/>
    <w:rsid w:val="00DD0D00"/>
    <w:rsid w:val="00DD42B1"/>
    <w:rsid w:val="00DD504C"/>
    <w:rsid w:val="00DD6411"/>
    <w:rsid w:val="00DD6790"/>
    <w:rsid w:val="00DD6990"/>
    <w:rsid w:val="00DD7296"/>
    <w:rsid w:val="00DD78DF"/>
    <w:rsid w:val="00DD7FBB"/>
    <w:rsid w:val="00DE0DC6"/>
    <w:rsid w:val="00DE12A4"/>
    <w:rsid w:val="00DE1A34"/>
    <w:rsid w:val="00DE24CA"/>
    <w:rsid w:val="00DE259B"/>
    <w:rsid w:val="00DE264D"/>
    <w:rsid w:val="00DE3491"/>
    <w:rsid w:val="00DE3EEC"/>
    <w:rsid w:val="00DE3F82"/>
    <w:rsid w:val="00DE4576"/>
    <w:rsid w:val="00DE49A4"/>
    <w:rsid w:val="00DE4D06"/>
    <w:rsid w:val="00DE4F79"/>
    <w:rsid w:val="00DE547D"/>
    <w:rsid w:val="00DE57C2"/>
    <w:rsid w:val="00DE65EB"/>
    <w:rsid w:val="00DE6E6A"/>
    <w:rsid w:val="00DE7080"/>
    <w:rsid w:val="00DE70B7"/>
    <w:rsid w:val="00DE7CD3"/>
    <w:rsid w:val="00DE7D2D"/>
    <w:rsid w:val="00DF0132"/>
    <w:rsid w:val="00DF1073"/>
    <w:rsid w:val="00DF1BD1"/>
    <w:rsid w:val="00DF267A"/>
    <w:rsid w:val="00DF3243"/>
    <w:rsid w:val="00DF465B"/>
    <w:rsid w:val="00DF51E1"/>
    <w:rsid w:val="00DF5336"/>
    <w:rsid w:val="00DF5F26"/>
    <w:rsid w:val="00DF6056"/>
    <w:rsid w:val="00DF6146"/>
    <w:rsid w:val="00E00B0B"/>
    <w:rsid w:val="00E00B9B"/>
    <w:rsid w:val="00E00D7D"/>
    <w:rsid w:val="00E01778"/>
    <w:rsid w:val="00E06582"/>
    <w:rsid w:val="00E0669B"/>
    <w:rsid w:val="00E07683"/>
    <w:rsid w:val="00E101D3"/>
    <w:rsid w:val="00E1050C"/>
    <w:rsid w:val="00E12976"/>
    <w:rsid w:val="00E1381A"/>
    <w:rsid w:val="00E13A3F"/>
    <w:rsid w:val="00E14C47"/>
    <w:rsid w:val="00E168A6"/>
    <w:rsid w:val="00E20DA0"/>
    <w:rsid w:val="00E2312A"/>
    <w:rsid w:val="00E2325E"/>
    <w:rsid w:val="00E23295"/>
    <w:rsid w:val="00E23CDB"/>
    <w:rsid w:val="00E24143"/>
    <w:rsid w:val="00E264F6"/>
    <w:rsid w:val="00E31300"/>
    <w:rsid w:val="00E31418"/>
    <w:rsid w:val="00E31961"/>
    <w:rsid w:val="00E32567"/>
    <w:rsid w:val="00E32713"/>
    <w:rsid w:val="00E32C47"/>
    <w:rsid w:val="00E3412E"/>
    <w:rsid w:val="00E34596"/>
    <w:rsid w:val="00E34BBE"/>
    <w:rsid w:val="00E35E58"/>
    <w:rsid w:val="00E35E67"/>
    <w:rsid w:val="00E362B9"/>
    <w:rsid w:val="00E369A8"/>
    <w:rsid w:val="00E36A8A"/>
    <w:rsid w:val="00E370A2"/>
    <w:rsid w:val="00E372E6"/>
    <w:rsid w:val="00E40148"/>
    <w:rsid w:val="00E404A6"/>
    <w:rsid w:val="00E40F6E"/>
    <w:rsid w:val="00E40FF8"/>
    <w:rsid w:val="00E41DEF"/>
    <w:rsid w:val="00E41E9C"/>
    <w:rsid w:val="00E42282"/>
    <w:rsid w:val="00E42390"/>
    <w:rsid w:val="00E42521"/>
    <w:rsid w:val="00E425D3"/>
    <w:rsid w:val="00E42817"/>
    <w:rsid w:val="00E42F4C"/>
    <w:rsid w:val="00E438E7"/>
    <w:rsid w:val="00E443D3"/>
    <w:rsid w:val="00E44995"/>
    <w:rsid w:val="00E44F74"/>
    <w:rsid w:val="00E456F6"/>
    <w:rsid w:val="00E465DA"/>
    <w:rsid w:val="00E4720E"/>
    <w:rsid w:val="00E47831"/>
    <w:rsid w:val="00E50272"/>
    <w:rsid w:val="00E504F9"/>
    <w:rsid w:val="00E51584"/>
    <w:rsid w:val="00E5198D"/>
    <w:rsid w:val="00E52C21"/>
    <w:rsid w:val="00E52D37"/>
    <w:rsid w:val="00E531C4"/>
    <w:rsid w:val="00E536C1"/>
    <w:rsid w:val="00E53B56"/>
    <w:rsid w:val="00E53E82"/>
    <w:rsid w:val="00E53FDD"/>
    <w:rsid w:val="00E55DD0"/>
    <w:rsid w:val="00E56BE1"/>
    <w:rsid w:val="00E57F57"/>
    <w:rsid w:val="00E606D3"/>
    <w:rsid w:val="00E629B7"/>
    <w:rsid w:val="00E62E3C"/>
    <w:rsid w:val="00E63AB8"/>
    <w:rsid w:val="00E6493E"/>
    <w:rsid w:val="00E65510"/>
    <w:rsid w:val="00E6562B"/>
    <w:rsid w:val="00E66441"/>
    <w:rsid w:val="00E66AC7"/>
    <w:rsid w:val="00E705EA"/>
    <w:rsid w:val="00E70ED3"/>
    <w:rsid w:val="00E71987"/>
    <w:rsid w:val="00E7249D"/>
    <w:rsid w:val="00E7315A"/>
    <w:rsid w:val="00E73A0B"/>
    <w:rsid w:val="00E7501A"/>
    <w:rsid w:val="00E7572E"/>
    <w:rsid w:val="00E758A2"/>
    <w:rsid w:val="00E75C06"/>
    <w:rsid w:val="00E75CB1"/>
    <w:rsid w:val="00E75D00"/>
    <w:rsid w:val="00E75D35"/>
    <w:rsid w:val="00E77C3D"/>
    <w:rsid w:val="00E77DF2"/>
    <w:rsid w:val="00E8014B"/>
    <w:rsid w:val="00E80190"/>
    <w:rsid w:val="00E80C47"/>
    <w:rsid w:val="00E80FF1"/>
    <w:rsid w:val="00E818F5"/>
    <w:rsid w:val="00E81926"/>
    <w:rsid w:val="00E824B1"/>
    <w:rsid w:val="00E82D4D"/>
    <w:rsid w:val="00E841D1"/>
    <w:rsid w:val="00E84564"/>
    <w:rsid w:val="00E846D8"/>
    <w:rsid w:val="00E84FB1"/>
    <w:rsid w:val="00E851E4"/>
    <w:rsid w:val="00E8520E"/>
    <w:rsid w:val="00E85766"/>
    <w:rsid w:val="00E8680A"/>
    <w:rsid w:val="00E86F44"/>
    <w:rsid w:val="00E87411"/>
    <w:rsid w:val="00E87E2F"/>
    <w:rsid w:val="00E87FD2"/>
    <w:rsid w:val="00E90BE1"/>
    <w:rsid w:val="00E9171D"/>
    <w:rsid w:val="00E91B9E"/>
    <w:rsid w:val="00E92132"/>
    <w:rsid w:val="00E936C5"/>
    <w:rsid w:val="00E95E1F"/>
    <w:rsid w:val="00E9609D"/>
    <w:rsid w:val="00E96356"/>
    <w:rsid w:val="00E977CA"/>
    <w:rsid w:val="00EA0459"/>
    <w:rsid w:val="00EA12AA"/>
    <w:rsid w:val="00EA1742"/>
    <w:rsid w:val="00EA4BB7"/>
    <w:rsid w:val="00EA6CDD"/>
    <w:rsid w:val="00EA717A"/>
    <w:rsid w:val="00EA7808"/>
    <w:rsid w:val="00EA795C"/>
    <w:rsid w:val="00EA7B5E"/>
    <w:rsid w:val="00EA7F0C"/>
    <w:rsid w:val="00EB2559"/>
    <w:rsid w:val="00EB4E7E"/>
    <w:rsid w:val="00EB4EB5"/>
    <w:rsid w:val="00EB4FB5"/>
    <w:rsid w:val="00EB523E"/>
    <w:rsid w:val="00EB5763"/>
    <w:rsid w:val="00EB5792"/>
    <w:rsid w:val="00EB5A8D"/>
    <w:rsid w:val="00EB70F0"/>
    <w:rsid w:val="00EC07F3"/>
    <w:rsid w:val="00EC0A9D"/>
    <w:rsid w:val="00EC0CEA"/>
    <w:rsid w:val="00EC14DB"/>
    <w:rsid w:val="00EC1D0E"/>
    <w:rsid w:val="00EC1FD4"/>
    <w:rsid w:val="00EC2178"/>
    <w:rsid w:val="00EC243D"/>
    <w:rsid w:val="00EC3081"/>
    <w:rsid w:val="00EC32AC"/>
    <w:rsid w:val="00EC36FB"/>
    <w:rsid w:val="00EC3BA0"/>
    <w:rsid w:val="00EC4D87"/>
    <w:rsid w:val="00EC6972"/>
    <w:rsid w:val="00ED0BCB"/>
    <w:rsid w:val="00ED0F5F"/>
    <w:rsid w:val="00ED1300"/>
    <w:rsid w:val="00ED32A1"/>
    <w:rsid w:val="00ED37F7"/>
    <w:rsid w:val="00ED3DFB"/>
    <w:rsid w:val="00ED3F23"/>
    <w:rsid w:val="00ED419B"/>
    <w:rsid w:val="00ED46BA"/>
    <w:rsid w:val="00ED470C"/>
    <w:rsid w:val="00ED4920"/>
    <w:rsid w:val="00ED4DC9"/>
    <w:rsid w:val="00ED50EF"/>
    <w:rsid w:val="00ED5647"/>
    <w:rsid w:val="00ED5C95"/>
    <w:rsid w:val="00ED61CA"/>
    <w:rsid w:val="00ED6391"/>
    <w:rsid w:val="00ED6A42"/>
    <w:rsid w:val="00ED6CB6"/>
    <w:rsid w:val="00EE172A"/>
    <w:rsid w:val="00EE28A1"/>
    <w:rsid w:val="00EE2DB9"/>
    <w:rsid w:val="00EE375A"/>
    <w:rsid w:val="00EE3F33"/>
    <w:rsid w:val="00EE4808"/>
    <w:rsid w:val="00EE498C"/>
    <w:rsid w:val="00EE5360"/>
    <w:rsid w:val="00EE68B1"/>
    <w:rsid w:val="00EE7765"/>
    <w:rsid w:val="00EE7CD5"/>
    <w:rsid w:val="00EF139F"/>
    <w:rsid w:val="00EF176A"/>
    <w:rsid w:val="00EF1A2E"/>
    <w:rsid w:val="00EF25A4"/>
    <w:rsid w:val="00EF281D"/>
    <w:rsid w:val="00EF3644"/>
    <w:rsid w:val="00EF4386"/>
    <w:rsid w:val="00EF4A55"/>
    <w:rsid w:val="00EF58D2"/>
    <w:rsid w:val="00EF761D"/>
    <w:rsid w:val="00EF7C7D"/>
    <w:rsid w:val="00F01DBD"/>
    <w:rsid w:val="00F01DC7"/>
    <w:rsid w:val="00F02783"/>
    <w:rsid w:val="00F02CE2"/>
    <w:rsid w:val="00F03BAD"/>
    <w:rsid w:val="00F03C2D"/>
    <w:rsid w:val="00F03C45"/>
    <w:rsid w:val="00F04DB6"/>
    <w:rsid w:val="00F0599F"/>
    <w:rsid w:val="00F066E1"/>
    <w:rsid w:val="00F06FEB"/>
    <w:rsid w:val="00F07AC5"/>
    <w:rsid w:val="00F1042D"/>
    <w:rsid w:val="00F105CF"/>
    <w:rsid w:val="00F10EDF"/>
    <w:rsid w:val="00F12303"/>
    <w:rsid w:val="00F13066"/>
    <w:rsid w:val="00F13AB8"/>
    <w:rsid w:val="00F14A28"/>
    <w:rsid w:val="00F16119"/>
    <w:rsid w:val="00F17D2B"/>
    <w:rsid w:val="00F204D1"/>
    <w:rsid w:val="00F2119C"/>
    <w:rsid w:val="00F225FC"/>
    <w:rsid w:val="00F22D2D"/>
    <w:rsid w:val="00F2397F"/>
    <w:rsid w:val="00F23EEE"/>
    <w:rsid w:val="00F243FF"/>
    <w:rsid w:val="00F24CE0"/>
    <w:rsid w:val="00F2518A"/>
    <w:rsid w:val="00F2658A"/>
    <w:rsid w:val="00F26A4F"/>
    <w:rsid w:val="00F26E88"/>
    <w:rsid w:val="00F272A8"/>
    <w:rsid w:val="00F274EA"/>
    <w:rsid w:val="00F27C4F"/>
    <w:rsid w:val="00F27D64"/>
    <w:rsid w:val="00F27F79"/>
    <w:rsid w:val="00F31BD1"/>
    <w:rsid w:val="00F324FB"/>
    <w:rsid w:val="00F33037"/>
    <w:rsid w:val="00F33A16"/>
    <w:rsid w:val="00F34120"/>
    <w:rsid w:val="00F37394"/>
    <w:rsid w:val="00F40B1F"/>
    <w:rsid w:val="00F4153E"/>
    <w:rsid w:val="00F418CB"/>
    <w:rsid w:val="00F4232B"/>
    <w:rsid w:val="00F4255C"/>
    <w:rsid w:val="00F42731"/>
    <w:rsid w:val="00F438AA"/>
    <w:rsid w:val="00F43E29"/>
    <w:rsid w:val="00F44EAD"/>
    <w:rsid w:val="00F4587C"/>
    <w:rsid w:val="00F47187"/>
    <w:rsid w:val="00F4739C"/>
    <w:rsid w:val="00F47DF9"/>
    <w:rsid w:val="00F52A95"/>
    <w:rsid w:val="00F533FF"/>
    <w:rsid w:val="00F53A6C"/>
    <w:rsid w:val="00F53AFF"/>
    <w:rsid w:val="00F53B01"/>
    <w:rsid w:val="00F541C9"/>
    <w:rsid w:val="00F54C5F"/>
    <w:rsid w:val="00F55144"/>
    <w:rsid w:val="00F55736"/>
    <w:rsid w:val="00F5639B"/>
    <w:rsid w:val="00F56AC9"/>
    <w:rsid w:val="00F57DFA"/>
    <w:rsid w:val="00F60EF0"/>
    <w:rsid w:val="00F614BF"/>
    <w:rsid w:val="00F61747"/>
    <w:rsid w:val="00F61FB0"/>
    <w:rsid w:val="00F62252"/>
    <w:rsid w:val="00F6237F"/>
    <w:rsid w:val="00F628BA"/>
    <w:rsid w:val="00F63800"/>
    <w:rsid w:val="00F658CE"/>
    <w:rsid w:val="00F66AA1"/>
    <w:rsid w:val="00F670F9"/>
    <w:rsid w:val="00F67289"/>
    <w:rsid w:val="00F679C6"/>
    <w:rsid w:val="00F707CC"/>
    <w:rsid w:val="00F70EF7"/>
    <w:rsid w:val="00F71532"/>
    <w:rsid w:val="00F716D9"/>
    <w:rsid w:val="00F71826"/>
    <w:rsid w:val="00F71BEA"/>
    <w:rsid w:val="00F721FE"/>
    <w:rsid w:val="00F7251E"/>
    <w:rsid w:val="00F729F0"/>
    <w:rsid w:val="00F72BF2"/>
    <w:rsid w:val="00F72D58"/>
    <w:rsid w:val="00F73269"/>
    <w:rsid w:val="00F733EF"/>
    <w:rsid w:val="00F747C2"/>
    <w:rsid w:val="00F74E83"/>
    <w:rsid w:val="00F74FF2"/>
    <w:rsid w:val="00F75B0C"/>
    <w:rsid w:val="00F77451"/>
    <w:rsid w:val="00F800C7"/>
    <w:rsid w:val="00F80D4A"/>
    <w:rsid w:val="00F826DE"/>
    <w:rsid w:val="00F84229"/>
    <w:rsid w:val="00F86104"/>
    <w:rsid w:val="00F86DBF"/>
    <w:rsid w:val="00F90267"/>
    <w:rsid w:val="00F91E56"/>
    <w:rsid w:val="00F92207"/>
    <w:rsid w:val="00F9469A"/>
    <w:rsid w:val="00F968B6"/>
    <w:rsid w:val="00F96951"/>
    <w:rsid w:val="00F96A6F"/>
    <w:rsid w:val="00F96ADA"/>
    <w:rsid w:val="00F96B42"/>
    <w:rsid w:val="00FA0255"/>
    <w:rsid w:val="00FA028E"/>
    <w:rsid w:val="00FA0395"/>
    <w:rsid w:val="00FA0CAC"/>
    <w:rsid w:val="00FA128A"/>
    <w:rsid w:val="00FA181A"/>
    <w:rsid w:val="00FA1A6D"/>
    <w:rsid w:val="00FA29EB"/>
    <w:rsid w:val="00FA29FF"/>
    <w:rsid w:val="00FA3EAC"/>
    <w:rsid w:val="00FA422B"/>
    <w:rsid w:val="00FA47CD"/>
    <w:rsid w:val="00FA4A0D"/>
    <w:rsid w:val="00FA5174"/>
    <w:rsid w:val="00FA5AF6"/>
    <w:rsid w:val="00FA5FB9"/>
    <w:rsid w:val="00FA64D8"/>
    <w:rsid w:val="00FA6540"/>
    <w:rsid w:val="00FB1354"/>
    <w:rsid w:val="00FB2D4F"/>
    <w:rsid w:val="00FB4F15"/>
    <w:rsid w:val="00FB56AE"/>
    <w:rsid w:val="00FB69B2"/>
    <w:rsid w:val="00FB6A45"/>
    <w:rsid w:val="00FB75BB"/>
    <w:rsid w:val="00FC06ED"/>
    <w:rsid w:val="00FC0C1A"/>
    <w:rsid w:val="00FC150C"/>
    <w:rsid w:val="00FC1B59"/>
    <w:rsid w:val="00FC2016"/>
    <w:rsid w:val="00FC234C"/>
    <w:rsid w:val="00FC37EF"/>
    <w:rsid w:val="00FC3C0A"/>
    <w:rsid w:val="00FC3EC5"/>
    <w:rsid w:val="00FC42C5"/>
    <w:rsid w:val="00FC4E42"/>
    <w:rsid w:val="00FC6C62"/>
    <w:rsid w:val="00FC6E42"/>
    <w:rsid w:val="00FD0262"/>
    <w:rsid w:val="00FD3201"/>
    <w:rsid w:val="00FD3DAE"/>
    <w:rsid w:val="00FD43CC"/>
    <w:rsid w:val="00FD4775"/>
    <w:rsid w:val="00FD5656"/>
    <w:rsid w:val="00FD5CC4"/>
    <w:rsid w:val="00FD6FB1"/>
    <w:rsid w:val="00FD73D5"/>
    <w:rsid w:val="00FD74EC"/>
    <w:rsid w:val="00FD76A7"/>
    <w:rsid w:val="00FE0040"/>
    <w:rsid w:val="00FE0637"/>
    <w:rsid w:val="00FE0A85"/>
    <w:rsid w:val="00FE0F0E"/>
    <w:rsid w:val="00FE119F"/>
    <w:rsid w:val="00FE2137"/>
    <w:rsid w:val="00FE21CE"/>
    <w:rsid w:val="00FE21DF"/>
    <w:rsid w:val="00FE3094"/>
    <w:rsid w:val="00FE39A3"/>
    <w:rsid w:val="00FE3D11"/>
    <w:rsid w:val="00FE3F15"/>
    <w:rsid w:val="00FE3F67"/>
    <w:rsid w:val="00FE4FDF"/>
    <w:rsid w:val="00FE511E"/>
    <w:rsid w:val="00FE61AC"/>
    <w:rsid w:val="00FE65AE"/>
    <w:rsid w:val="00FE6855"/>
    <w:rsid w:val="00FE74FF"/>
    <w:rsid w:val="00FE750A"/>
    <w:rsid w:val="00FE7EC6"/>
    <w:rsid w:val="00FF1021"/>
    <w:rsid w:val="00FF19EA"/>
    <w:rsid w:val="00FF2AC8"/>
    <w:rsid w:val="00FF2EE7"/>
    <w:rsid w:val="00FF383F"/>
    <w:rsid w:val="00FF469D"/>
    <w:rsid w:val="00FF4FE7"/>
    <w:rsid w:val="00FF53C1"/>
    <w:rsid w:val="00FF5706"/>
    <w:rsid w:val="00FF7ADC"/>
    <w:rsid w:val="206F33DE"/>
    <w:rsid w:val="207EF627"/>
    <w:rsid w:val="24C38239"/>
    <w:rsid w:val="2BB1CD5A"/>
    <w:rsid w:val="2D8C6FEA"/>
    <w:rsid w:val="383BE667"/>
    <w:rsid w:val="4F30271A"/>
    <w:rsid w:val="55AC5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B48A89"/>
  <w15:docId w15:val="{A753F8E1-13BC-4BD7-9789-96C7BF8E5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heading 1" w:uiPriority="9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B303B7"/>
    <w:rPr>
      <w:rFonts w:asciiTheme="minorHAnsi" w:hAnsiTheme="minorHAnsi"/>
      <w:lang w:val="en-US" w:eastAsia="es-ES"/>
    </w:rPr>
  </w:style>
  <w:style w:type="paragraph" w:styleId="Heading1">
    <w:name w:val="heading 1"/>
    <w:aliases w:val="2 Heading 1"/>
    <w:basedOn w:val="Normal"/>
    <w:next w:val="BodyText"/>
    <w:link w:val="Heading1Char"/>
    <w:uiPriority w:val="9"/>
    <w:rsid w:val="00B5310C"/>
    <w:pPr>
      <w:keepNext/>
      <w:keepLines/>
      <w:pageBreakBefore/>
      <w:numPr>
        <w:numId w:val="1"/>
      </w:numPr>
      <w:pBdr>
        <w:top w:val="single" w:sz="48" w:space="1" w:color="ACACAC"/>
      </w:pBdr>
      <w:tabs>
        <w:tab w:val="left" w:pos="2520"/>
      </w:tabs>
      <w:spacing w:before="120" w:after="240"/>
      <w:ind w:right="720"/>
      <w:outlineLvl w:val="0"/>
    </w:pPr>
    <w:rPr>
      <w:b/>
      <w:caps/>
      <w:sz w:val="36"/>
    </w:rPr>
  </w:style>
  <w:style w:type="paragraph" w:styleId="Heading2">
    <w:name w:val="heading 2"/>
    <w:aliases w:val="HD2"/>
    <w:basedOn w:val="BodyText"/>
    <w:next w:val="BodyText"/>
    <w:link w:val="Heading2Char"/>
    <w:rsid w:val="00B5310C"/>
    <w:pPr>
      <w:keepNext/>
      <w:keepLines/>
      <w:numPr>
        <w:ilvl w:val="1"/>
        <w:numId w:val="1"/>
      </w:numPr>
      <w:pBdr>
        <w:top w:val="single" w:sz="48" w:space="1" w:color="ACACAC"/>
      </w:pBdr>
      <w:spacing w:before="240" w:line="300" w:lineRule="auto"/>
      <w:ind w:right="2835"/>
      <w:outlineLvl w:val="1"/>
      <w15:collapsed/>
    </w:pPr>
    <w:rPr>
      <w:b/>
      <w:sz w:val="32"/>
    </w:rPr>
  </w:style>
  <w:style w:type="paragraph" w:styleId="Heading3">
    <w:name w:val="heading 3"/>
    <w:basedOn w:val="BodyText"/>
    <w:next w:val="BodyText"/>
    <w:link w:val="Heading3Char"/>
    <w:autoRedefine/>
    <w:rsid w:val="00B5310C"/>
    <w:pPr>
      <w:keepNext/>
      <w:keepLines/>
      <w:ind w:left="737"/>
      <w:outlineLvl w:val="2"/>
      <w15:collapsed/>
    </w:pPr>
    <w:rPr>
      <w:b/>
      <w:sz w:val="28"/>
    </w:rPr>
  </w:style>
  <w:style w:type="paragraph" w:styleId="Heading4">
    <w:name w:val="heading 4"/>
    <w:basedOn w:val="BodyText"/>
    <w:next w:val="BodyText"/>
    <w:link w:val="Heading4Char"/>
    <w:autoRedefine/>
    <w:rsid w:val="00B5310C"/>
    <w:pPr>
      <w:keepNext/>
      <w:keepLines/>
      <w:ind w:left="851"/>
      <w:outlineLvl w:val="3"/>
      <w15:collapsed/>
    </w:pPr>
    <w:rPr>
      <w:b/>
      <w:sz w:val="24"/>
    </w:rPr>
  </w:style>
  <w:style w:type="paragraph" w:styleId="Heading5">
    <w:name w:val="heading 5"/>
    <w:basedOn w:val="BodyText"/>
    <w:next w:val="BodyText"/>
    <w:link w:val="Heading5Char"/>
    <w:autoRedefine/>
    <w:rsid w:val="004E3427"/>
    <w:pPr>
      <w:keepNext/>
      <w:keepLines/>
      <w:ind w:left="964"/>
      <w:outlineLvl w:val="4"/>
      <w15:collapsed/>
    </w:pPr>
    <w:rPr>
      <w:b/>
    </w:rPr>
  </w:style>
  <w:style w:type="paragraph" w:styleId="Heading6">
    <w:name w:val="heading 6"/>
    <w:basedOn w:val="BodyText"/>
    <w:next w:val="BodyText"/>
    <w:link w:val="Heading6Char"/>
    <w:rsid w:val="001B07B4"/>
    <w:pPr>
      <w:keepNext/>
      <w:spacing w:line="300" w:lineRule="auto"/>
      <w:ind w:left="1077"/>
      <w:outlineLvl w:val="5"/>
      <w15:collapsed/>
    </w:pPr>
    <w:rPr>
      <w:b/>
    </w:rPr>
  </w:style>
  <w:style w:type="paragraph" w:styleId="Heading7">
    <w:name w:val="heading 7"/>
    <w:basedOn w:val="Normal"/>
    <w:next w:val="NormalIndent"/>
    <w:link w:val="Heading7Char"/>
    <w:autoRedefine/>
    <w:rsid w:val="00C706E3"/>
    <w:pPr>
      <w:keepNext/>
      <w:spacing w:before="120" w:after="120" w:line="300" w:lineRule="auto"/>
      <w:ind w:left="1191"/>
      <w:outlineLvl w:val="6"/>
      <w15:collapsed/>
    </w:pPr>
    <w:rPr>
      <w:b/>
    </w:rPr>
  </w:style>
  <w:style w:type="paragraph" w:styleId="Heading8">
    <w:name w:val="heading 8"/>
    <w:basedOn w:val="BodyText"/>
    <w:next w:val="BodyText"/>
    <w:link w:val="Heading8Char"/>
    <w:rsid w:val="009E0319"/>
    <w:pPr>
      <w:keepNext/>
      <w:tabs>
        <w:tab w:val="left" w:pos="6480"/>
        <w:tab w:val="right" w:pos="10440"/>
      </w:tabs>
      <w:ind w:left="1304"/>
      <w:outlineLvl w:val="7"/>
      <w15:collapsed/>
    </w:pPr>
    <w:rPr>
      <w:b/>
    </w:rPr>
  </w:style>
  <w:style w:type="paragraph" w:styleId="Heading9">
    <w:name w:val="heading 9"/>
    <w:basedOn w:val="BodyText"/>
    <w:next w:val="BodyText"/>
    <w:link w:val="Heading9Char"/>
    <w:rsid w:val="00BF18F5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BF18F5"/>
    <w:pPr>
      <w:spacing w:before="120" w:after="120"/>
      <w:ind w:left="1440"/>
    </w:pPr>
  </w:style>
  <w:style w:type="paragraph" w:styleId="NormalIndent">
    <w:name w:val="Normal Indent"/>
    <w:basedOn w:val="Normal"/>
    <w:rsid w:val="00BF18F5"/>
    <w:pPr>
      <w:ind w:left="720"/>
    </w:pPr>
  </w:style>
  <w:style w:type="paragraph" w:styleId="TOC3">
    <w:name w:val="toc 3"/>
    <w:basedOn w:val="Normal"/>
    <w:next w:val="Normal"/>
    <w:uiPriority w:val="39"/>
    <w:rsid w:val="00BF18F5"/>
    <w:pPr>
      <w:ind w:left="400"/>
    </w:pPr>
    <w:rPr>
      <w:rFonts w:cstheme="minorHAnsi"/>
    </w:rPr>
  </w:style>
  <w:style w:type="paragraph" w:styleId="TOC2">
    <w:name w:val="toc 2"/>
    <w:basedOn w:val="Normal"/>
    <w:next w:val="Normal"/>
    <w:uiPriority w:val="39"/>
    <w:rsid w:val="00BF18F5"/>
    <w:pPr>
      <w:spacing w:before="120"/>
      <w:ind w:left="200"/>
    </w:pPr>
    <w:rPr>
      <w:rFonts w:cstheme="minorHAnsi"/>
      <w:i/>
      <w:iCs/>
    </w:rPr>
  </w:style>
  <w:style w:type="paragraph" w:styleId="Footer">
    <w:name w:val="footer"/>
    <w:basedOn w:val="Normal"/>
    <w:link w:val="FooterChar"/>
    <w:uiPriority w:val="99"/>
    <w:rsid w:val="00BF18F5"/>
    <w:pPr>
      <w:tabs>
        <w:tab w:val="right" w:pos="7920"/>
      </w:tabs>
    </w:pPr>
    <w:rPr>
      <w:sz w:val="16"/>
    </w:rPr>
  </w:style>
  <w:style w:type="paragraph" w:styleId="Header">
    <w:name w:val="header"/>
    <w:basedOn w:val="Normal"/>
    <w:link w:val="HeaderChar"/>
    <w:rsid w:val="00BF18F5"/>
    <w:pPr>
      <w:tabs>
        <w:tab w:val="right" w:pos="10440"/>
      </w:tabs>
    </w:pPr>
    <w:rPr>
      <w:sz w:val="16"/>
    </w:rPr>
  </w:style>
  <w:style w:type="paragraph" w:styleId="Title">
    <w:name w:val="Title"/>
    <w:aliases w:val="1 Title"/>
    <w:basedOn w:val="Normal"/>
    <w:next w:val="Normal"/>
    <w:link w:val="TitleChar"/>
    <w:rsid w:val="00BF18F5"/>
    <w:pPr>
      <w:keepLines/>
      <w:ind w:right="720"/>
    </w:pPr>
    <w:rPr>
      <w:sz w:val="48"/>
    </w:rPr>
  </w:style>
  <w:style w:type="paragraph" w:customStyle="1" w:styleId="TableText">
    <w:name w:val="Table Text"/>
    <w:basedOn w:val="Normal"/>
    <w:link w:val="TableTextChar"/>
    <w:rsid w:val="00BF18F5"/>
    <w:pPr>
      <w:keepLines/>
    </w:pPr>
    <w:rPr>
      <w:sz w:val="16"/>
    </w:rPr>
  </w:style>
  <w:style w:type="paragraph" w:customStyle="1" w:styleId="HeadingBar">
    <w:name w:val="Heading Bar"/>
    <w:basedOn w:val="Normal"/>
    <w:next w:val="Heading3"/>
    <w:rsid w:val="00BF18F5"/>
    <w:pPr>
      <w:keepNext/>
      <w:keepLines/>
      <w:shd w:val="solid" w:color="ACACAC" w:fill="ACACAC"/>
      <w:spacing w:before="240"/>
      <w:ind w:right="7920"/>
    </w:pPr>
    <w:rPr>
      <w:color w:val="FFFFFF"/>
      <w:sz w:val="8"/>
    </w:rPr>
  </w:style>
  <w:style w:type="paragraph" w:customStyle="1" w:styleId="TitleBar">
    <w:name w:val="Title Bar"/>
    <w:basedOn w:val="Normal"/>
    <w:rsid w:val="00BF18F5"/>
    <w:pPr>
      <w:keepNext/>
      <w:pageBreakBefore/>
      <w:shd w:val="solid" w:color="ACACAC" w:fill="auto"/>
      <w:spacing w:before="1680"/>
      <w:ind w:left="1440" w:right="720"/>
    </w:pPr>
    <w:rPr>
      <w:sz w:val="16"/>
    </w:rPr>
  </w:style>
  <w:style w:type="paragraph" w:customStyle="1" w:styleId="TOCHeading1">
    <w:name w:val="TOC Heading1"/>
    <w:basedOn w:val="Normal"/>
    <w:rsid w:val="00BF18F5"/>
    <w:pPr>
      <w:keepNext/>
      <w:pageBreakBefore/>
      <w:pBdr>
        <w:top w:val="single" w:sz="48" w:space="26" w:color="ACACAC"/>
      </w:pBdr>
      <w:spacing w:before="960" w:after="960"/>
      <w:ind w:left="1440"/>
    </w:pPr>
    <w:rPr>
      <w:sz w:val="36"/>
    </w:rPr>
  </w:style>
  <w:style w:type="character" w:customStyle="1" w:styleId="HighlightedVariable">
    <w:name w:val="Highlighted Variable"/>
    <w:rsid w:val="00BF18F5"/>
    <w:rPr>
      <w:color w:val="13A3F7"/>
    </w:rPr>
  </w:style>
  <w:style w:type="paragraph" w:customStyle="1" w:styleId="TableHeading">
    <w:name w:val="Table Heading"/>
    <w:basedOn w:val="TableText"/>
    <w:rsid w:val="00BF18F5"/>
    <w:pPr>
      <w:spacing w:before="120" w:after="120"/>
    </w:pPr>
    <w:rPr>
      <w:b/>
    </w:rPr>
  </w:style>
  <w:style w:type="character" w:styleId="PageNumber">
    <w:name w:val="page number"/>
    <w:rsid w:val="00BF18F5"/>
    <w:rPr>
      <w:rFonts w:ascii="Arial" w:hAnsi="Arial"/>
    </w:rPr>
  </w:style>
  <w:style w:type="paragraph" w:customStyle="1" w:styleId="RouteTitle">
    <w:name w:val="Route Title"/>
    <w:basedOn w:val="Normal"/>
    <w:rsid w:val="00BF18F5"/>
    <w:pPr>
      <w:keepLines/>
      <w:spacing w:after="120"/>
      <w:ind w:left="1440" w:right="720"/>
    </w:pPr>
    <w:rPr>
      <w:sz w:val="36"/>
    </w:rPr>
  </w:style>
  <w:style w:type="paragraph" w:customStyle="1" w:styleId="Title-Major">
    <w:name w:val="Title-Major"/>
    <w:basedOn w:val="Title"/>
    <w:rsid w:val="00BF18F5"/>
    <w:pPr>
      <w:ind w:left="1440"/>
    </w:pPr>
    <w:rPr>
      <w:smallCaps/>
    </w:rPr>
  </w:style>
  <w:style w:type="paragraph" w:customStyle="1" w:styleId="Note">
    <w:name w:val="Note"/>
    <w:basedOn w:val="BodyText"/>
    <w:rsid w:val="00BF18F5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13A3F7" w:fill="auto"/>
      <w:ind w:left="0" w:right="5041"/>
    </w:pPr>
    <w:rPr>
      <w:color w:val="FFFFFF"/>
    </w:rPr>
  </w:style>
  <w:style w:type="paragraph" w:customStyle="1" w:styleId="Bullet">
    <w:name w:val="Bullet"/>
    <w:basedOn w:val="BodyText"/>
    <w:rsid w:val="00BF18F5"/>
    <w:pPr>
      <w:keepLines/>
      <w:numPr>
        <w:numId w:val="4"/>
      </w:numPr>
      <w:tabs>
        <w:tab w:val="left" w:pos="2520"/>
      </w:tabs>
      <w:spacing w:before="60" w:after="60"/>
    </w:pPr>
  </w:style>
  <w:style w:type="paragraph" w:customStyle="1" w:styleId="Checklist">
    <w:name w:val="Checklist"/>
    <w:basedOn w:val="BodyText"/>
    <w:rsid w:val="00BF18F5"/>
    <w:pPr>
      <w:numPr>
        <w:numId w:val="3"/>
      </w:numPr>
    </w:pPr>
  </w:style>
  <w:style w:type="paragraph" w:customStyle="1" w:styleId="Subject">
    <w:name w:val="Subject"/>
    <w:basedOn w:val="BodyText"/>
    <w:link w:val="SubjectChar"/>
    <w:rsid w:val="00BF18F5"/>
    <w:rPr>
      <w:sz w:val="48"/>
    </w:rPr>
  </w:style>
  <w:style w:type="paragraph" w:customStyle="1" w:styleId="InfoBox">
    <w:name w:val="Info Box"/>
    <w:basedOn w:val="BodyText"/>
    <w:rsid w:val="00BF18F5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</w:style>
  <w:style w:type="paragraph" w:customStyle="1" w:styleId="NumberList">
    <w:name w:val="Number List"/>
    <w:basedOn w:val="NumberedList"/>
    <w:rsid w:val="00BF18F5"/>
    <w:pPr>
      <w:numPr>
        <w:numId w:val="0"/>
      </w:numPr>
    </w:pPr>
  </w:style>
  <w:style w:type="paragraph" w:styleId="TOC1">
    <w:name w:val="toc 1"/>
    <w:basedOn w:val="Normal"/>
    <w:next w:val="Normal"/>
    <w:uiPriority w:val="39"/>
    <w:rsid w:val="00BF18F5"/>
    <w:pPr>
      <w:spacing w:before="240" w:after="120"/>
    </w:pPr>
    <w:rPr>
      <w:rFonts w:cstheme="minorHAnsi"/>
      <w:b/>
      <w:bCs/>
    </w:rPr>
  </w:style>
  <w:style w:type="paragraph" w:styleId="TOC4">
    <w:name w:val="toc 4"/>
    <w:basedOn w:val="Normal"/>
    <w:next w:val="Normal"/>
    <w:uiPriority w:val="39"/>
    <w:rsid w:val="00BF18F5"/>
    <w:pPr>
      <w:ind w:left="600"/>
    </w:pPr>
    <w:rPr>
      <w:rFonts w:cstheme="minorHAnsi"/>
    </w:rPr>
  </w:style>
  <w:style w:type="paragraph" w:styleId="TOC5">
    <w:name w:val="toc 5"/>
    <w:basedOn w:val="Normal"/>
    <w:next w:val="Normal"/>
    <w:uiPriority w:val="39"/>
    <w:rsid w:val="00BF18F5"/>
    <w:pPr>
      <w:ind w:left="800"/>
    </w:pPr>
    <w:rPr>
      <w:rFonts w:cstheme="minorHAnsi"/>
    </w:rPr>
  </w:style>
  <w:style w:type="paragraph" w:customStyle="1" w:styleId="tty132">
    <w:name w:val="tty132"/>
    <w:basedOn w:val="Normal"/>
    <w:rsid w:val="00BF18F5"/>
    <w:rPr>
      <w:rFonts w:ascii="Courier New" w:hAnsi="Courier New"/>
      <w:sz w:val="12"/>
    </w:rPr>
  </w:style>
  <w:style w:type="paragraph" w:customStyle="1" w:styleId="tty180">
    <w:name w:val="tty180"/>
    <w:basedOn w:val="Normal"/>
    <w:rsid w:val="00BF18F5"/>
    <w:pPr>
      <w:ind w:right="-720"/>
    </w:pPr>
    <w:rPr>
      <w:rFonts w:ascii="Courier New" w:hAnsi="Courier New"/>
      <w:sz w:val="8"/>
    </w:rPr>
  </w:style>
  <w:style w:type="paragraph" w:customStyle="1" w:styleId="tty80">
    <w:name w:val="tty80"/>
    <w:basedOn w:val="Normal"/>
    <w:rsid w:val="00BF18F5"/>
    <w:rPr>
      <w:rFonts w:ascii="Courier New" w:hAnsi="Courier New"/>
    </w:rPr>
  </w:style>
  <w:style w:type="paragraph" w:customStyle="1" w:styleId="tty80indent">
    <w:name w:val="tty80 indent"/>
    <w:basedOn w:val="tty80"/>
    <w:rsid w:val="00BF18F5"/>
    <w:pPr>
      <w:ind w:left="2895"/>
    </w:pPr>
  </w:style>
  <w:style w:type="paragraph" w:customStyle="1" w:styleId="NoteWide">
    <w:name w:val="Note Wide"/>
    <w:basedOn w:val="Note"/>
    <w:rsid w:val="00BF18F5"/>
    <w:pPr>
      <w:ind w:right="2160"/>
    </w:pPr>
  </w:style>
  <w:style w:type="table" w:styleId="TableGrid">
    <w:name w:val="Table Grid"/>
    <w:basedOn w:val="TableNormal"/>
    <w:rsid w:val="00BF18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1">
    <w:name w:val="Light Grid Accent 1"/>
    <w:aliases w:val="Infor_Standard"/>
    <w:basedOn w:val="TableNormal"/>
    <w:uiPriority w:val="62"/>
    <w:rsid w:val="0080041B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InforTable">
    <w:name w:val="Infor_Table"/>
    <w:basedOn w:val="TableNormal"/>
    <w:rsid w:val="0080041B"/>
    <w:tblPr/>
  </w:style>
  <w:style w:type="paragraph" w:customStyle="1" w:styleId="NumberedList">
    <w:name w:val="Numbered List"/>
    <w:basedOn w:val="Bullet"/>
    <w:rsid w:val="00BF18F5"/>
    <w:pPr>
      <w:numPr>
        <w:numId w:val="2"/>
      </w:numPr>
      <w:tabs>
        <w:tab w:val="left" w:pos="2880"/>
      </w:tabs>
    </w:pPr>
  </w:style>
  <w:style w:type="paragraph" w:customStyle="1" w:styleId="Paragraph">
    <w:name w:val="Paragraph"/>
    <w:rsid w:val="00BF18F5"/>
    <w:pPr>
      <w:spacing w:before="130" w:after="130" w:line="260" w:lineRule="exact"/>
    </w:pPr>
    <w:rPr>
      <w:rFonts w:ascii="Arial" w:eastAsia="Arial Unicode MS" w:hAnsi="Arial"/>
      <w:sz w:val="21"/>
      <w:szCs w:val="22"/>
      <w:lang w:val="en-US" w:eastAsia="en-US"/>
    </w:rPr>
  </w:style>
  <w:style w:type="paragraph" w:customStyle="1" w:styleId="CopyrightText">
    <w:name w:val="Copyright Text"/>
    <w:basedOn w:val="Paragraph"/>
    <w:rsid w:val="00BF18F5"/>
    <w:pPr>
      <w:spacing w:before="70" w:after="70"/>
    </w:pPr>
    <w:rPr>
      <w:szCs w:val="21"/>
    </w:rPr>
  </w:style>
  <w:style w:type="paragraph" w:customStyle="1" w:styleId="HeadingCopyright">
    <w:name w:val="Heading Copyright"/>
    <w:basedOn w:val="Heading2"/>
    <w:next w:val="CopyrightText"/>
    <w:rsid w:val="00BF18F5"/>
    <w:pPr>
      <w:numPr>
        <w:ilvl w:val="0"/>
        <w:numId w:val="0"/>
      </w:numPr>
      <w:pBdr>
        <w:top w:val="none" w:sz="0" w:space="0" w:color="auto"/>
      </w:pBdr>
      <w:spacing w:before="65" w:after="65" w:line="260" w:lineRule="exact"/>
      <w:ind w:right="0"/>
      <w:outlineLvl w:val="9"/>
    </w:pPr>
    <w:rPr>
      <w:rFonts w:eastAsia="Arial Unicode MS"/>
      <w:bCs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BF18F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BF18F5"/>
    <w:rPr>
      <w:rFonts w:ascii="Tahoma" w:hAnsi="Tahoma" w:cs="Tahoma"/>
      <w:sz w:val="16"/>
      <w:szCs w:val="16"/>
      <w:lang w:val="en-US" w:eastAsia="es-ES"/>
    </w:rPr>
  </w:style>
  <w:style w:type="character" w:customStyle="1" w:styleId="TableTextChar">
    <w:name w:val="Table Text Char"/>
    <w:link w:val="TableText"/>
    <w:rsid w:val="005A6953"/>
    <w:rPr>
      <w:rFonts w:ascii="Arial" w:hAnsi="Arial"/>
      <w:sz w:val="16"/>
      <w:lang w:val="en-US" w:eastAsia="es-ES"/>
    </w:rPr>
  </w:style>
  <w:style w:type="table" w:styleId="LightList-Accent5">
    <w:name w:val="Light List Accent 5"/>
    <w:basedOn w:val="TableNormal"/>
    <w:uiPriority w:val="61"/>
    <w:rsid w:val="00BF18F5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MediumGrid3-Accent5">
    <w:name w:val="Medium Grid 3 Accent 5"/>
    <w:basedOn w:val="TableNormal"/>
    <w:uiPriority w:val="69"/>
    <w:rsid w:val="00BF18F5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TableGrid8">
    <w:name w:val="Table Grid 8"/>
    <w:basedOn w:val="TableNormal"/>
    <w:rsid w:val="003350D6"/>
    <w:pPr>
      <w:spacing w:before="120" w:after="120"/>
      <w:ind w:left="1440" w:right="567"/>
    </w:pPr>
    <w:rPr>
      <w:rFonts w:ascii="Arial" w:hAnsi="Arial"/>
      <w:sz w:val="16"/>
    </w:rPr>
    <w:tblPr>
      <w:tblStyleRow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rFonts w:ascii="Arial" w:hAnsi="Arial"/>
        <w:b/>
        <w:bCs/>
        <w:i w:val="0"/>
        <w:color w:val="FFFFFF"/>
        <w:sz w:val="20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ascii="Arial" w:hAnsi="Arial"/>
        <w:sz w:val="16"/>
      </w:rPr>
    </w:tblStylePr>
    <w:tblStylePr w:type="band2Horz">
      <w:rPr>
        <w:rFonts w:ascii="Arial" w:hAnsi="Arial"/>
        <w:sz w:val="16"/>
      </w:rPr>
    </w:tblStylePr>
  </w:style>
  <w:style w:type="paragraph" w:customStyle="1" w:styleId="Copyright">
    <w:name w:val="Copyright"/>
    <w:uiPriority w:val="99"/>
    <w:rsid w:val="007057A9"/>
    <w:rPr>
      <w:rFonts w:ascii="Arial" w:hAnsi="Arial" w:cs="Arial"/>
      <w:bCs/>
      <w:kern w:val="32"/>
      <w:sz w:val="10"/>
      <w:szCs w:val="32"/>
      <w:lang w:val="en-US" w:eastAsia="en-US"/>
    </w:rPr>
  </w:style>
  <w:style w:type="paragraph" w:customStyle="1" w:styleId="CopyrightText0">
    <w:name w:val="Copyright © Text"/>
    <w:basedOn w:val="Normal"/>
    <w:uiPriority w:val="99"/>
    <w:rsid w:val="007057A9"/>
    <w:pPr>
      <w:widowControl w:val="0"/>
      <w:autoSpaceDE w:val="0"/>
      <w:autoSpaceDN w:val="0"/>
      <w:adjustRightInd w:val="0"/>
      <w:spacing w:line="140" w:lineRule="atLeast"/>
      <w:textAlignment w:val="center"/>
    </w:pPr>
    <w:rPr>
      <w:rFonts w:ascii="ProximaNova-Light" w:hAnsi="ProximaNova-Light" w:cs="ProximaNova-Light"/>
      <w:color w:val="000000"/>
      <w:spacing w:val="-1"/>
      <w:sz w:val="12"/>
      <w:szCs w:val="12"/>
      <w:lang w:eastAsia="en-US"/>
    </w:rPr>
  </w:style>
  <w:style w:type="paragraph" w:customStyle="1" w:styleId="TOCHeading2">
    <w:name w:val="TOC Heading2"/>
    <w:basedOn w:val="Normal"/>
    <w:rsid w:val="00CF3E21"/>
    <w:pPr>
      <w:keepNext/>
      <w:pageBreakBefore/>
      <w:pBdr>
        <w:top w:val="single" w:sz="48" w:space="26" w:color="002060"/>
      </w:pBdr>
      <w:spacing w:before="960" w:after="960"/>
      <w:ind w:left="1440"/>
    </w:pPr>
    <w:rPr>
      <w:sz w:val="36"/>
    </w:rPr>
  </w:style>
  <w:style w:type="paragraph" w:styleId="Subtitle">
    <w:name w:val="Subtitle"/>
    <w:aliases w:val="1Subtitle"/>
    <w:basedOn w:val="Title"/>
    <w:next w:val="Normal"/>
    <w:link w:val="SubtitleChar"/>
    <w:uiPriority w:val="11"/>
    <w:rsid w:val="00713EAE"/>
    <w:rPr>
      <w:b/>
      <w:bCs/>
      <w:color w:val="13A3F7"/>
    </w:rPr>
  </w:style>
  <w:style w:type="character" w:customStyle="1" w:styleId="SubtitleChar">
    <w:name w:val="Subtitle Char"/>
    <w:aliases w:val="1Subtitle Char"/>
    <w:basedOn w:val="DefaultParagraphFont"/>
    <w:link w:val="Subtitle"/>
    <w:uiPriority w:val="11"/>
    <w:rsid w:val="00713EAE"/>
    <w:rPr>
      <w:rFonts w:asciiTheme="minorHAnsi" w:hAnsiTheme="minorHAnsi"/>
      <w:b/>
      <w:bCs/>
      <w:color w:val="13A3F7"/>
      <w:sz w:val="48"/>
      <w:lang w:val="en-US" w:eastAsia="es-ES"/>
    </w:rPr>
  </w:style>
  <w:style w:type="table" w:customStyle="1" w:styleId="InforTable0">
    <w:name w:val="Infor Table"/>
    <w:basedOn w:val="TableNormal"/>
    <w:uiPriority w:val="99"/>
    <w:rsid w:val="00BF18F5"/>
    <w:pPr>
      <w:jc w:val="center"/>
    </w:pPr>
    <w:rPr>
      <w:rFonts w:ascii="Arial" w:eastAsiaTheme="minorEastAsia" w:hAnsi="Arial" w:cstheme="minorBidi"/>
      <w:sz w:val="16"/>
      <w:szCs w:val="22"/>
      <w:lang w:val="es-AR" w:eastAsia="es-AR"/>
    </w:rPr>
    <w:tblPr>
      <w:tblStyleRowBandSize w:val="1"/>
    </w:tblPr>
    <w:tcPr>
      <w:shd w:val="clear" w:color="auto" w:fill="auto"/>
      <w:vAlign w:val="center"/>
    </w:tcPr>
    <w:tblStylePr w:type="firstRow">
      <w:pPr>
        <w:wordWrap/>
        <w:jc w:val="left"/>
      </w:pPr>
      <w:rPr>
        <w:rFonts w:ascii="Arial" w:hAnsi="Arial"/>
        <w:b/>
        <w:color w:val="FFFFFF" w:themeColor="background1"/>
        <w:sz w:val="16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  <w:tl2br w:val="nil"/>
          <w:tr2bl w:val="nil"/>
        </w:tcBorders>
        <w:shd w:val="clear" w:color="auto" w:fill="13A3F7"/>
      </w:tcPr>
    </w:tblStylePr>
    <w:tblStylePr w:type="lastRow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</w:tcPr>
    </w:tblStylePr>
    <w:tblStylePr w:type="band1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E8E8E8"/>
      </w:tcPr>
    </w:tblStylePr>
    <w:tblStylePr w:type="band2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uto"/>
      </w:tcPr>
    </w:tblStylePr>
  </w:style>
  <w:style w:type="table" w:styleId="LightShading-Accent3">
    <w:name w:val="Light Shading Accent 3"/>
    <w:basedOn w:val="TableNormal"/>
    <w:uiPriority w:val="60"/>
    <w:rsid w:val="008305A9"/>
    <w:rPr>
      <w:rFonts w:asciiTheme="minorHAnsi" w:eastAsiaTheme="minorEastAsia" w:hAnsiTheme="minorHAnsi" w:cstheme="minorBidi"/>
      <w:color w:val="76923C" w:themeColor="accent3" w:themeShade="BF"/>
      <w:sz w:val="22"/>
      <w:szCs w:val="22"/>
      <w:lang w:val="es-AR" w:eastAsia="es-AR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customStyle="1" w:styleId="TitleChar">
    <w:name w:val="Title Char"/>
    <w:aliases w:val="1 Title Char"/>
    <w:basedOn w:val="DefaultParagraphFont"/>
    <w:link w:val="Title"/>
    <w:rsid w:val="00BF18F5"/>
    <w:rPr>
      <w:rFonts w:ascii="Arial" w:hAnsi="Arial"/>
      <w:sz w:val="48"/>
      <w:lang w:val="en-US" w:eastAsia="es-ES"/>
    </w:rPr>
  </w:style>
  <w:style w:type="character" w:customStyle="1" w:styleId="BodyTextChar">
    <w:name w:val="Body Text Char"/>
    <w:basedOn w:val="DefaultParagraphFont"/>
    <w:link w:val="BodyText"/>
    <w:rsid w:val="00BF18F5"/>
    <w:rPr>
      <w:rFonts w:ascii="Arial" w:hAnsi="Arial"/>
      <w:lang w:val="en-US" w:eastAsia="es-ES"/>
    </w:rPr>
  </w:style>
  <w:style w:type="character" w:customStyle="1" w:styleId="FooterChar">
    <w:name w:val="Footer Char"/>
    <w:basedOn w:val="DefaultParagraphFont"/>
    <w:link w:val="Footer"/>
    <w:uiPriority w:val="99"/>
    <w:rsid w:val="00BF18F5"/>
    <w:rPr>
      <w:rFonts w:ascii="Arial" w:hAnsi="Arial"/>
      <w:sz w:val="16"/>
      <w:lang w:val="en-US" w:eastAsia="es-ES"/>
    </w:rPr>
  </w:style>
  <w:style w:type="character" w:customStyle="1" w:styleId="HeaderChar">
    <w:name w:val="Header Char"/>
    <w:basedOn w:val="DefaultParagraphFont"/>
    <w:link w:val="Header"/>
    <w:rsid w:val="00BF18F5"/>
    <w:rPr>
      <w:rFonts w:ascii="Arial" w:hAnsi="Arial"/>
      <w:sz w:val="16"/>
      <w:lang w:val="en-US" w:eastAsia="es-ES"/>
    </w:rPr>
  </w:style>
  <w:style w:type="character" w:customStyle="1" w:styleId="Heading1Char">
    <w:name w:val="Heading 1 Char"/>
    <w:aliases w:val="2 Heading 1 Char"/>
    <w:basedOn w:val="DefaultParagraphFont"/>
    <w:link w:val="Heading1"/>
    <w:uiPriority w:val="9"/>
    <w:rsid w:val="00B5310C"/>
    <w:rPr>
      <w:rFonts w:ascii="Arial" w:hAnsi="Arial"/>
      <w:b/>
      <w:caps/>
      <w:sz w:val="36"/>
      <w:lang w:val="en-US" w:eastAsia="es-ES"/>
    </w:rPr>
  </w:style>
  <w:style w:type="character" w:customStyle="1" w:styleId="Heading2Char">
    <w:name w:val="Heading 2 Char"/>
    <w:aliases w:val="HD2 Char"/>
    <w:basedOn w:val="DefaultParagraphFont"/>
    <w:link w:val="Heading2"/>
    <w:rsid w:val="00B5310C"/>
    <w:rPr>
      <w:rFonts w:ascii="Arial" w:hAnsi="Arial"/>
      <w:b/>
      <w:sz w:val="32"/>
      <w:lang w:val="en-US" w:eastAsia="es-ES"/>
    </w:rPr>
  </w:style>
  <w:style w:type="character" w:customStyle="1" w:styleId="Heading3Char">
    <w:name w:val="Heading 3 Char"/>
    <w:basedOn w:val="DefaultParagraphFont"/>
    <w:link w:val="Heading3"/>
    <w:rsid w:val="00B5310C"/>
    <w:rPr>
      <w:rFonts w:ascii="Arial" w:hAnsi="Arial"/>
      <w:b/>
      <w:sz w:val="28"/>
      <w:lang w:val="en-US" w:eastAsia="es-ES"/>
    </w:rPr>
  </w:style>
  <w:style w:type="character" w:customStyle="1" w:styleId="Heading4Char">
    <w:name w:val="Heading 4 Char"/>
    <w:basedOn w:val="DefaultParagraphFont"/>
    <w:link w:val="Heading4"/>
    <w:rsid w:val="00B5310C"/>
    <w:rPr>
      <w:rFonts w:ascii="Arial" w:hAnsi="Arial"/>
      <w:b/>
      <w:sz w:val="24"/>
      <w:lang w:val="en-US" w:eastAsia="es-ES"/>
    </w:rPr>
  </w:style>
  <w:style w:type="character" w:customStyle="1" w:styleId="Heading5Char">
    <w:name w:val="Heading 5 Char"/>
    <w:basedOn w:val="DefaultParagraphFont"/>
    <w:link w:val="Heading5"/>
    <w:rsid w:val="004E3427"/>
    <w:rPr>
      <w:rFonts w:asciiTheme="minorHAnsi" w:hAnsiTheme="minorHAnsi"/>
      <w:b/>
      <w:lang w:val="en-US" w:eastAsia="es-ES"/>
    </w:rPr>
  </w:style>
  <w:style w:type="character" w:customStyle="1" w:styleId="Heading6Char">
    <w:name w:val="Heading 6 Char"/>
    <w:basedOn w:val="DefaultParagraphFont"/>
    <w:link w:val="Heading6"/>
    <w:rsid w:val="001B07B4"/>
    <w:rPr>
      <w:rFonts w:asciiTheme="minorHAnsi" w:hAnsiTheme="minorHAnsi"/>
      <w:b/>
      <w:lang w:val="en-US" w:eastAsia="es-ES"/>
    </w:rPr>
  </w:style>
  <w:style w:type="character" w:customStyle="1" w:styleId="Heading7Char">
    <w:name w:val="Heading 7 Char"/>
    <w:basedOn w:val="DefaultParagraphFont"/>
    <w:link w:val="Heading7"/>
    <w:rsid w:val="00C706E3"/>
    <w:rPr>
      <w:rFonts w:asciiTheme="minorHAnsi" w:hAnsiTheme="minorHAnsi"/>
      <w:b/>
      <w:lang w:val="en-US" w:eastAsia="es-ES"/>
    </w:rPr>
  </w:style>
  <w:style w:type="character" w:customStyle="1" w:styleId="Heading8Char">
    <w:name w:val="Heading 8 Char"/>
    <w:basedOn w:val="DefaultParagraphFont"/>
    <w:link w:val="Heading8"/>
    <w:rsid w:val="009E0319"/>
    <w:rPr>
      <w:rFonts w:asciiTheme="minorHAnsi" w:hAnsiTheme="minorHAnsi"/>
      <w:b/>
      <w:lang w:val="en-US" w:eastAsia="es-ES"/>
    </w:rPr>
  </w:style>
  <w:style w:type="character" w:customStyle="1" w:styleId="Heading9Char">
    <w:name w:val="Heading 9 Char"/>
    <w:basedOn w:val="DefaultParagraphFont"/>
    <w:link w:val="Heading9"/>
    <w:rsid w:val="00BF18F5"/>
    <w:rPr>
      <w:rFonts w:ascii="Arial" w:hAnsi="Arial"/>
      <w:b/>
      <w:i/>
      <w:lang w:val="en-US" w:eastAsia="es-ES"/>
    </w:rPr>
  </w:style>
  <w:style w:type="character" w:styleId="CommentReference">
    <w:name w:val="annotation reference"/>
    <w:basedOn w:val="DefaultParagraphFont"/>
    <w:uiPriority w:val="99"/>
    <w:unhideWhenUsed/>
    <w:rsid w:val="00BF18F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F18F5"/>
  </w:style>
  <w:style w:type="character" w:customStyle="1" w:styleId="CommentTextChar">
    <w:name w:val="Comment Text Char"/>
    <w:basedOn w:val="DefaultParagraphFont"/>
    <w:link w:val="CommentText"/>
    <w:uiPriority w:val="99"/>
    <w:rsid w:val="00BF18F5"/>
    <w:rPr>
      <w:rFonts w:ascii="Arial" w:hAnsi="Arial"/>
      <w:lang w:val="en-US"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BF18F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BF18F5"/>
    <w:rPr>
      <w:rFonts w:ascii="Arial" w:hAnsi="Arial"/>
      <w:b/>
      <w:bCs/>
      <w:lang w:val="en-US" w:eastAsia="es-ES"/>
    </w:rPr>
  </w:style>
  <w:style w:type="paragraph" w:styleId="NormalWeb">
    <w:name w:val="Normal (Web)"/>
    <w:basedOn w:val="Normal"/>
    <w:uiPriority w:val="99"/>
    <w:unhideWhenUsed/>
    <w:rsid w:val="00BF18F5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1A6B21"/>
    <w:rPr>
      <w:color w:val="808080"/>
    </w:rPr>
  </w:style>
  <w:style w:type="paragraph" w:styleId="ListParagraph">
    <w:name w:val="List Paragraph"/>
    <w:basedOn w:val="Normal"/>
    <w:rsid w:val="008926C5"/>
    <w:pPr>
      <w:ind w:left="720"/>
    </w:pPr>
    <w:rPr>
      <w:rFonts w:ascii="Calibri" w:eastAsiaTheme="minorHAnsi" w:hAnsi="Calibri"/>
      <w:sz w:val="22"/>
      <w:szCs w:val="22"/>
      <w:lang w:eastAsia="en-US"/>
    </w:rPr>
  </w:style>
  <w:style w:type="paragraph" w:customStyle="1" w:styleId="TOCHeading3">
    <w:name w:val="TOC Heading3"/>
    <w:basedOn w:val="Normal"/>
    <w:rsid w:val="008E7DE8"/>
    <w:pPr>
      <w:keepNext/>
      <w:pageBreakBefore/>
      <w:pBdr>
        <w:top w:val="single" w:sz="48" w:space="26" w:color="auto"/>
      </w:pBdr>
      <w:spacing w:before="960" w:after="960"/>
      <w:ind w:left="1440"/>
    </w:pPr>
    <w:rPr>
      <w:sz w:val="36"/>
    </w:rPr>
  </w:style>
  <w:style w:type="paragraph" w:styleId="TOC6">
    <w:name w:val="toc 6"/>
    <w:basedOn w:val="Normal"/>
    <w:next w:val="Normal"/>
    <w:autoRedefine/>
    <w:uiPriority w:val="39"/>
    <w:rsid w:val="008E7DE8"/>
    <w:pPr>
      <w:ind w:left="1000"/>
    </w:pPr>
    <w:rPr>
      <w:rFonts w:cstheme="minorHAnsi"/>
    </w:rPr>
  </w:style>
  <w:style w:type="paragraph" w:styleId="TOC7">
    <w:name w:val="toc 7"/>
    <w:basedOn w:val="Normal"/>
    <w:next w:val="Normal"/>
    <w:autoRedefine/>
    <w:rsid w:val="008E7DE8"/>
    <w:pPr>
      <w:ind w:left="1200"/>
    </w:pPr>
    <w:rPr>
      <w:rFonts w:cstheme="minorHAnsi"/>
    </w:rPr>
  </w:style>
  <w:style w:type="paragraph" w:styleId="TOC8">
    <w:name w:val="toc 8"/>
    <w:basedOn w:val="Normal"/>
    <w:next w:val="Normal"/>
    <w:autoRedefine/>
    <w:rsid w:val="008E7DE8"/>
    <w:pPr>
      <w:ind w:left="1400"/>
    </w:pPr>
    <w:rPr>
      <w:rFonts w:cstheme="minorHAnsi"/>
    </w:rPr>
  </w:style>
  <w:style w:type="paragraph" w:styleId="TOC9">
    <w:name w:val="toc 9"/>
    <w:basedOn w:val="Normal"/>
    <w:next w:val="Normal"/>
    <w:autoRedefine/>
    <w:rsid w:val="008E7DE8"/>
    <w:pPr>
      <w:ind w:left="1600"/>
    </w:pPr>
    <w:rPr>
      <w:rFonts w:cstheme="minorHAnsi"/>
    </w:rPr>
  </w:style>
  <w:style w:type="paragraph" w:customStyle="1" w:styleId="Bullets">
    <w:name w:val="Bullets"/>
    <w:rsid w:val="00D5415A"/>
    <w:pPr>
      <w:numPr>
        <w:numId w:val="5"/>
      </w:numPr>
    </w:pPr>
    <w:rPr>
      <w:rFonts w:ascii="Arial" w:hAnsi="Arial" w:cs="Arial"/>
      <w:bCs/>
      <w:kern w:val="32"/>
      <w:szCs w:val="32"/>
      <w:lang w:val="en-US" w:eastAsia="en-US"/>
    </w:rPr>
  </w:style>
  <w:style w:type="paragraph" w:styleId="NoSpacing">
    <w:name w:val="No Spacing"/>
    <w:link w:val="NoSpacingChar"/>
    <w:uiPriority w:val="1"/>
    <w:rsid w:val="00D5415A"/>
    <w:rPr>
      <w:rFonts w:ascii="Arial" w:hAnsi="Arial"/>
      <w:sz w:val="22"/>
      <w:szCs w:val="24"/>
      <w:lang w:val="en-US" w:eastAsia="en-US"/>
    </w:rPr>
  </w:style>
  <w:style w:type="table" w:styleId="MediumShading1-Accent1">
    <w:name w:val="Medium Shading 1 Accent 1"/>
    <w:basedOn w:val="TableNormal"/>
    <w:uiPriority w:val="63"/>
    <w:rsid w:val="00D5415A"/>
    <w:rPr>
      <w:lang w:val="en-US" w:eastAsia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paragraph0">
    <w:name w:val="paragraph"/>
    <w:basedOn w:val="Normal"/>
    <w:rsid w:val="005B01DA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GB" w:eastAsia="en-GB"/>
    </w:rPr>
  </w:style>
  <w:style w:type="character" w:customStyle="1" w:styleId="normaltextrun">
    <w:name w:val="normaltextrun"/>
    <w:basedOn w:val="DefaultParagraphFont"/>
    <w:rsid w:val="005B01DA"/>
  </w:style>
  <w:style w:type="character" w:customStyle="1" w:styleId="eop">
    <w:name w:val="eop"/>
    <w:basedOn w:val="DefaultParagraphFont"/>
    <w:rsid w:val="005B01DA"/>
  </w:style>
  <w:style w:type="character" w:styleId="Hyperlink">
    <w:name w:val="Hyperlink"/>
    <w:basedOn w:val="DefaultParagraphFont"/>
    <w:uiPriority w:val="99"/>
    <w:unhideWhenUsed/>
    <w:rsid w:val="002D71F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71F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rsid w:val="006A1FC2"/>
    <w:rPr>
      <w:b/>
      <w:bCs/>
    </w:rPr>
  </w:style>
  <w:style w:type="character" w:styleId="FollowedHyperlink">
    <w:name w:val="FollowedHyperlink"/>
    <w:basedOn w:val="DefaultParagraphFont"/>
    <w:semiHidden/>
    <w:unhideWhenUsed/>
    <w:rsid w:val="00B91561"/>
    <w:rPr>
      <w:color w:val="800080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rsid w:val="00E7501A"/>
    <w:pPr>
      <w:pageBreakBefore w:val="0"/>
      <w:numPr>
        <w:numId w:val="0"/>
      </w:numPr>
      <w:pBdr>
        <w:top w:val="none" w:sz="0" w:space="0" w:color="auto"/>
      </w:pBdr>
      <w:tabs>
        <w:tab w:val="clear" w:pos="2520"/>
      </w:tabs>
      <w:spacing w:before="240" w:after="0" w:line="259" w:lineRule="auto"/>
      <w:ind w:right="0"/>
      <w:outlineLvl w:val="9"/>
    </w:pPr>
    <w:rPr>
      <w:rFonts w:asciiTheme="majorHAnsi" w:eastAsiaTheme="majorEastAsia" w:hAnsiTheme="majorHAnsi" w:cstheme="majorBidi"/>
      <w:b w:val="0"/>
      <w:caps w:val="0"/>
      <w:color w:val="365F91" w:themeColor="accent1" w:themeShade="BF"/>
      <w:sz w:val="32"/>
      <w:szCs w:val="32"/>
      <w:lang w:eastAsia="en-US"/>
    </w:rPr>
  </w:style>
  <w:style w:type="paragraph" w:customStyle="1" w:styleId="1bSubtitle">
    <w:name w:val="1b Subtitle"/>
    <w:basedOn w:val="Subtitle"/>
    <w:link w:val="1bSubtitleChar"/>
    <w:qFormat/>
    <w:rsid w:val="00050202"/>
    <w:pPr>
      <w:pBdr>
        <w:bottom w:val="single" w:sz="48" w:space="1" w:color="A6A6A6" w:themeColor="background1" w:themeShade="A6"/>
      </w:pBdr>
      <w:tabs>
        <w:tab w:val="left" w:pos="6140"/>
      </w:tabs>
      <w:ind w:right="0"/>
    </w:pPr>
    <w:rPr>
      <w:b w:val="0"/>
      <w:bCs w:val="0"/>
      <w:color w:val="auto"/>
    </w:rPr>
  </w:style>
  <w:style w:type="paragraph" w:customStyle="1" w:styleId="2aH11">
    <w:name w:val="2a H11"/>
    <w:basedOn w:val="Subject"/>
    <w:link w:val="2aH11Char"/>
    <w:rsid w:val="00636F1E"/>
    <w:pPr>
      <w:ind w:left="142"/>
    </w:pPr>
    <w:rPr>
      <w:color w:val="13A3F7"/>
    </w:rPr>
  </w:style>
  <w:style w:type="character" w:customStyle="1" w:styleId="1bSubtitleChar">
    <w:name w:val="1b Subtitle Char"/>
    <w:basedOn w:val="SubtitleChar"/>
    <w:link w:val="1bSubtitle"/>
    <w:rsid w:val="00050202"/>
    <w:rPr>
      <w:rFonts w:asciiTheme="minorHAnsi" w:hAnsiTheme="minorHAnsi"/>
      <w:b w:val="0"/>
      <w:bCs w:val="0"/>
      <w:color w:val="13A3F7"/>
      <w:sz w:val="48"/>
      <w:lang w:val="en-US" w:eastAsia="es-ES"/>
    </w:rPr>
  </w:style>
  <w:style w:type="paragraph" w:customStyle="1" w:styleId="1aTitle">
    <w:name w:val="1a Title"/>
    <w:link w:val="1aTitleChar"/>
    <w:qFormat/>
    <w:rsid w:val="00D67418"/>
    <w:pPr>
      <w:pBdr>
        <w:top w:val="single" w:sz="48" w:space="1" w:color="A6A6A6" w:themeColor="background1" w:themeShade="A6"/>
      </w:pBdr>
      <w:tabs>
        <w:tab w:val="left" w:pos="7749"/>
      </w:tabs>
      <w:spacing w:before="480"/>
    </w:pPr>
    <w:rPr>
      <w:rFonts w:asciiTheme="minorHAnsi" w:hAnsiTheme="minorHAnsi"/>
      <w:b/>
      <w:bCs/>
      <w:color w:val="13A3F7"/>
      <w:sz w:val="48"/>
      <w:lang w:val="en-US" w:eastAsia="es-ES"/>
    </w:rPr>
  </w:style>
  <w:style w:type="character" w:customStyle="1" w:styleId="SubjectChar">
    <w:name w:val="Subject Char"/>
    <w:basedOn w:val="BodyTextChar"/>
    <w:link w:val="Subject"/>
    <w:rsid w:val="00636F1E"/>
    <w:rPr>
      <w:rFonts w:asciiTheme="minorHAnsi" w:hAnsiTheme="minorHAnsi"/>
      <w:sz w:val="48"/>
      <w:lang w:val="en-US" w:eastAsia="es-ES"/>
    </w:rPr>
  </w:style>
  <w:style w:type="character" w:customStyle="1" w:styleId="2aH11Char">
    <w:name w:val="2a H11 Char"/>
    <w:basedOn w:val="SubjectChar"/>
    <w:link w:val="2aH11"/>
    <w:rsid w:val="00636F1E"/>
    <w:rPr>
      <w:rFonts w:asciiTheme="minorHAnsi" w:hAnsiTheme="minorHAnsi"/>
      <w:color w:val="13A3F7"/>
      <w:sz w:val="48"/>
      <w:lang w:val="en-US" w:eastAsia="es-ES"/>
    </w:rPr>
  </w:style>
  <w:style w:type="character" w:customStyle="1" w:styleId="1aTitleChar">
    <w:name w:val="1a Title Char"/>
    <w:basedOn w:val="TitleChar"/>
    <w:link w:val="1aTitle"/>
    <w:rsid w:val="00D67418"/>
    <w:rPr>
      <w:rFonts w:asciiTheme="minorHAnsi" w:hAnsiTheme="minorHAnsi"/>
      <w:b/>
      <w:bCs/>
      <w:color w:val="13A3F7"/>
      <w:sz w:val="48"/>
      <w:lang w:val="en-US" w:eastAsia="es-ES"/>
    </w:rPr>
  </w:style>
  <w:style w:type="character" w:styleId="Emphasis">
    <w:name w:val="Emphasis"/>
    <w:basedOn w:val="DefaultParagraphFont"/>
    <w:rsid w:val="00404EA3"/>
    <w:rPr>
      <w:i/>
      <w:iCs/>
    </w:rPr>
  </w:style>
  <w:style w:type="paragraph" w:customStyle="1" w:styleId="2aH1">
    <w:name w:val="2a H1"/>
    <w:basedOn w:val="1bSubtitle"/>
    <w:next w:val="2bNormal"/>
    <w:link w:val="2aH1Char"/>
    <w:qFormat/>
    <w:rsid w:val="000B004A"/>
    <w:pPr>
      <w:pBdr>
        <w:bottom w:val="none" w:sz="0" w:space="0" w:color="auto"/>
      </w:pBdr>
      <w:spacing w:before="240" w:after="120"/>
      <w:outlineLvl w:val="0"/>
    </w:pPr>
    <w:rPr>
      <w:sz w:val="40"/>
    </w:rPr>
  </w:style>
  <w:style w:type="paragraph" w:customStyle="1" w:styleId="2bNormal">
    <w:name w:val="2b Normal"/>
    <w:basedOn w:val="Normal"/>
    <w:link w:val="2bNormalChar"/>
    <w:qFormat/>
    <w:rsid w:val="001C32C0"/>
  </w:style>
  <w:style w:type="character" w:customStyle="1" w:styleId="2aH1Char">
    <w:name w:val="2a H1 Char"/>
    <w:basedOn w:val="2aH11Char"/>
    <w:link w:val="2aH1"/>
    <w:rsid w:val="000B004A"/>
    <w:rPr>
      <w:rFonts w:asciiTheme="minorHAnsi" w:hAnsiTheme="minorHAnsi"/>
      <w:color w:val="13A3F7"/>
      <w:sz w:val="40"/>
      <w:lang w:val="en-US" w:eastAsia="es-ES"/>
    </w:rPr>
  </w:style>
  <w:style w:type="table" w:styleId="PlainTable4">
    <w:name w:val="Plain Table 4"/>
    <w:basedOn w:val="TableNormal"/>
    <w:uiPriority w:val="44"/>
    <w:rsid w:val="001C32C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2bNormalChar">
    <w:name w:val="2b Normal Char"/>
    <w:basedOn w:val="DefaultParagraphFont"/>
    <w:link w:val="2bNormal"/>
    <w:rsid w:val="001C32C0"/>
    <w:rPr>
      <w:rFonts w:asciiTheme="minorHAnsi" w:hAnsiTheme="minorHAnsi"/>
      <w:lang w:val="en-US" w:eastAsia="es-ES"/>
    </w:rPr>
  </w:style>
  <w:style w:type="table" w:styleId="ListTable2-Accent1">
    <w:name w:val="List Table 2 Accent 1"/>
    <w:basedOn w:val="TableNormal"/>
    <w:uiPriority w:val="47"/>
    <w:rsid w:val="001C32C0"/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094044"/>
    <w:rPr>
      <w:rFonts w:ascii="Arial" w:hAnsi="Arial"/>
      <w:sz w:val="22"/>
      <w:szCs w:val="24"/>
      <w:lang w:val="en-US" w:eastAsia="en-US"/>
    </w:rPr>
  </w:style>
  <w:style w:type="paragraph" w:customStyle="1" w:styleId="3aH3">
    <w:name w:val="3a H3"/>
    <w:basedOn w:val="2aH1"/>
    <w:next w:val="3aNormal"/>
    <w:link w:val="3aH3Char"/>
    <w:qFormat/>
    <w:rsid w:val="00B11279"/>
    <w:pPr>
      <w:outlineLvl w:val="1"/>
      <w15:collapsed/>
    </w:pPr>
    <w:rPr>
      <w:sz w:val="32"/>
    </w:rPr>
  </w:style>
  <w:style w:type="paragraph" w:customStyle="1" w:styleId="3aNormal">
    <w:name w:val="3a Normal"/>
    <w:basedOn w:val="2bNormal"/>
    <w:link w:val="3aNormalChar"/>
    <w:qFormat/>
    <w:rsid w:val="00D25ECD"/>
  </w:style>
  <w:style w:type="character" w:customStyle="1" w:styleId="3aH3Char">
    <w:name w:val="3a H3 Char"/>
    <w:basedOn w:val="2aH1Char"/>
    <w:link w:val="3aH3"/>
    <w:rsid w:val="00B11279"/>
    <w:rPr>
      <w:rFonts w:asciiTheme="minorHAnsi" w:hAnsiTheme="minorHAnsi"/>
      <w:color w:val="13A3F7"/>
      <w:sz w:val="32"/>
      <w:lang w:val="en-US" w:eastAsia="es-ES"/>
    </w:rPr>
  </w:style>
  <w:style w:type="character" w:customStyle="1" w:styleId="3aNormalChar">
    <w:name w:val="3a Normal Char"/>
    <w:basedOn w:val="2bNormalChar"/>
    <w:link w:val="3aNormal"/>
    <w:rsid w:val="00D25ECD"/>
    <w:rPr>
      <w:rFonts w:asciiTheme="minorHAnsi" w:hAnsiTheme="minorHAnsi"/>
      <w:lang w:val="en-US" w:eastAsia="es-ES"/>
    </w:rPr>
  </w:style>
  <w:style w:type="paragraph" w:customStyle="1" w:styleId="4aH4">
    <w:name w:val="4a H4"/>
    <w:basedOn w:val="3aH3"/>
    <w:next w:val="4aNormal"/>
    <w:link w:val="4aH4Char"/>
    <w:qFormat/>
    <w:rsid w:val="00D25ECD"/>
    <w:pPr>
      <w:ind w:left="113"/>
      <w:outlineLvl w:val="2"/>
    </w:pPr>
    <w:rPr>
      <w:sz w:val="28"/>
    </w:rPr>
  </w:style>
  <w:style w:type="paragraph" w:customStyle="1" w:styleId="4aNormal">
    <w:name w:val="4a Normal"/>
    <w:basedOn w:val="3aNormal"/>
    <w:link w:val="4aNormalChar"/>
    <w:qFormat/>
    <w:rsid w:val="00D25ECD"/>
    <w:pPr>
      <w:ind w:left="113"/>
    </w:pPr>
  </w:style>
  <w:style w:type="character" w:customStyle="1" w:styleId="4aH4Char">
    <w:name w:val="4a H4 Char"/>
    <w:basedOn w:val="3aH3Char"/>
    <w:link w:val="4aH4"/>
    <w:rsid w:val="00D25ECD"/>
    <w:rPr>
      <w:rFonts w:asciiTheme="minorHAnsi" w:hAnsiTheme="minorHAnsi"/>
      <w:color w:val="13A3F7"/>
      <w:sz w:val="28"/>
      <w:lang w:val="en-US" w:eastAsia="es-ES"/>
    </w:rPr>
  </w:style>
  <w:style w:type="paragraph" w:customStyle="1" w:styleId="5aNormal">
    <w:name w:val="5a Normal"/>
    <w:basedOn w:val="4aNormal"/>
    <w:link w:val="5aNormalChar"/>
    <w:qFormat/>
    <w:rsid w:val="00D25ECD"/>
    <w:pPr>
      <w:ind w:left="227"/>
    </w:pPr>
  </w:style>
  <w:style w:type="character" w:customStyle="1" w:styleId="4aNormalChar">
    <w:name w:val="4a Normal Char"/>
    <w:basedOn w:val="3aNormalChar"/>
    <w:link w:val="4aNormal"/>
    <w:rsid w:val="00D25ECD"/>
    <w:rPr>
      <w:rFonts w:asciiTheme="minorHAnsi" w:hAnsiTheme="minorHAnsi"/>
      <w:lang w:val="en-US" w:eastAsia="es-ES"/>
    </w:rPr>
  </w:style>
  <w:style w:type="paragraph" w:customStyle="1" w:styleId="6aNormal">
    <w:name w:val="6a Normal"/>
    <w:basedOn w:val="5aNormal"/>
    <w:link w:val="6aNormalChar"/>
    <w:qFormat/>
    <w:rsid w:val="00D25ECD"/>
    <w:pPr>
      <w:ind w:left="340"/>
    </w:pPr>
  </w:style>
  <w:style w:type="character" w:customStyle="1" w:styleId="5aNormalChar">
    <w:name w:val="5a Normal Char"/>
    <w:basedOn w:val="4aNormalChar"/>
    <w:link w:val="5aNormal"/>
    <w:rsid w:val="00D25ECD"/>
    <w:rPr>
      <w:rFonts w:asciiTheme="minorHAnsi" w:hAnsiTheme="minorHAnsi"/>
      <w:lang w:val="en-US" w:eastAsia="es-ES"/>
    </w:rPr>
  </w:style>
  <w:style w:type="paragraph" w:customStyle="1" w:styleId="7aNormal">
    <w:name w:val="7a Normal"/>
    <w:basedOn w:val="6aNormal"/>
    <w:link w:val="7aNormalChar"/>
    <w:qFormat/>
    <w:rsid w:val="00D25ECD"/>
    <w:pPr>
      <w:ind w:left="454"/>
    </w:pPr>
  </w:style>
  <w:style w:type="character" w:customStyle="1" w:styleId="6aNormalChar">
    <w:name w:val="6a Normal Char"/>
    <w:basedOn w:val="5aNormalChar"/>
    <w:link w:val="6aNormal"/>
    <w:rsid w:val="00D25ECD"/>
    <w:rPr>
      <w:rFonts w:asciiTheme="minorHAnsi" w:hAnsiTheme="minorHAnsi"/>
      <w:lang w:val="en-US" w:eastAsia="es-ES"/>
    </w:rPr>
  </w:style>
  <w:style w:type="paragraph" w:customStyle="1" w:styleId="5aH5">
    <w:name w:val="5a H5"/>
    <w:basedOn w:val="4aH4"/>
    <w:next w:val="5aNormal"/>
    <w:link w:val="5aH5Char"/>
    <w:qFormat/>
    <w:rsid w:val="00D25ECD"/>
    <w:pPr>
      <w:ind w:left="227"/>
      <w:outlineLvl w:val="3"/>
    </w:pPr>
    <w:rPr>
      <w:sz w:val="24"/>
    </w:rPr>
  </w:style>
  <w:style w:type="character" w:customStyle="1" w:styleId="7aNormalChar">
    <w:name w:val="7a Normal Char"/>
    <w:basedOn w:val="6aNormalChar"/>
    <w:link w:val="7aNormal"/>
    <w:rsid w:val="00D25ECD"/>
    <w:rPr>
      <w:rFonts w:asciiTheme="minorHAnsi" w:hAnsiTheme="minorHAnsi"/>
      <w:lang w:val="en-US" w:eastAsia="es-ES"/>
    </w:rPr>
  </w:style>
  <w:style w:type="paragraph" w:customStyle="1" w:styleId="6aH6">
    <w:name w:val="6a H6"/>
    <w:basedOn w:val="5aH5"/>
    <w:next w:val="6aNormal"/>
    <w:link w:val="6aH6Char"/>
    <w:qFormat/>
    <w:rsid w:val="00D25ECD"/>
    <w:pPr>
      <w:ind w:left="340"/>
      <w:outlineLvl w:val="4"/>
    </w:pPr>
  </w:style>
  <w:style w:type="character" w:customStyle="1" w:styleId="5aH5Char">
    <w:name w:val="5a H5 Char"/>
    <w:basedOn w:val="4aH4Char"/>
    <w:link w:val="5aH5"/>
    <w:rsid w:val="00D25ECD"/>
    <w:rPr>
      <w:rFonts w:asciiTheme="minorHAnsi" w:hAnsiTheme="minorHAnsi"/>
      <w:color w:val="13A3F7"/>
      <w:sz w:val="24"/>
      <w:lang w:val="en-US" w:eastAsia="es-ES"/>
    </w:rPr>
  </w:style>
  <w:style w:type="paragraph" w:customStyle="1" w:styleId="7aH7">
    <w:name w:val="7a H7"/>
    <w:basedOn w:val="6aH6"/>
    <w:next w:val="7aNormal"/>
    <w:link w:val="7aH7Char"/>
    <w:qFormat/>
    <w:rsid w:val="00D25ECD"/>
    <w:pPr>
      <w:ind w:left="454"/>
      <w:outlineLvl w:val="5"/>
    </w:pPr>
  </w:style>
  <w:style w:type="character" w:customStyle="1" w:styleId="6aH6Char">
    <w:name w:val="6a H6 Char"/>
    <w:basedOn w:val="5aH5Char"/>
    <w:link w:val="6aH6"/>
    <w:rsid w:val="00D25ECD"/>
    <w:rPr>
      <w:rFonts w:asciiTheme="minorHAnsi" w:hAnsiTheme="minorHAnsi"/>
      <w:color w:val="13A3F7"/>
      <w:sz w:val="24"/>
      <w:lang w:val="en-US" w:eastAsia="es-ES"/>
    </w:rPr>
  </w:style>
  <w:style w:type="paragraph" w:customStyle="1" w:styleId="0Normal">
    <w:name w:val="0 Normal"/>
    <w:basedOn w:val="2bNormal"/>
    <w:link w:val="0NormalChar"/>
    <w:qFormat/>
    <w:rsid w:val="004632C0"/>
  </w:style>
  <w:style w:type="character" w:customStyle="1" w:styleId="7aH7Char">
    <w:name w:val="7a H7 Char"/>
    <w:basedOn w:val="6aH6Char"/>
    <w:link w:val="7aH7"/>
    <w:rsid w:val="00D25ECD"/>
    <w:rPr>
      <w:rFonts w:asciiTheme="minorHAnsi" w:hAnsiTheme="minorHAnsi"/>
      <w:color w:val="13A3F7"/>
      <w:sz w:val="24"/>
      <w:lang w:val="en-US" w:eastAsia="es-ES"/>
    </w:rPr>
  </w:style>
  <w:style w:type="character" w:customStyle="1" w:styleId="0NormalChar">
    <w:name w:val="0 Normal Char"/>
    <w:basedOn w:val="2bNormalChar"/>
    <w:link w:val="0Normal"/>
    <w:rsid w:val="004632C0"/>
    <w:rPr>
      <w:rFonts w:asciiTheme="minorHAnsi" w:hAnsiTheme="minorHAnsi"/>
      <w:lang w:val="en-US" w:eastAsia="es-ES"/>
    </w:rPr>
  </w:style>
  <w:style w:type="paragraph" w:customStyle="1" w:styleId="8aH8">
    <w:name w:val="8a H8"/>
    <w:basedOn w:val="7aH7"/>
    <w:next w:val="8aNormal"/>
    <w:link w:val="8aH8Char"/>
    <w:qFormat/>
    <w:rsid w:val="00BA0989"/>
    <w:pPr>
      <w:ind w:left="567"/>
      <w:outlineLvl w:val="6"/>
    </w:pPr>
    <w:rPr>
      <w:lang w:val="fr-FR"/>
    </w:rPr>
  </w:style>
  <w:style w:type="paragraph" w:customStyle="1" w:styleId="8aNormal">
    <w:name w:val="8a Normal"/>
    <w:basedOn w:val="7aNormal"/>
    <w:link w:val="8aNormalChar"/>
    <w:qFormat/>
    <w:rsid w:val="00FD76A7"/>
    <w:pPr>
      <w:ind w:left="567"/>
    </w:pPr>
  </w:style>
  <w:style w:type="character" w:customStyle="1" w:styleId="8aH8Char">
    <w:name w:val="8a H8 Char"/>
    <w:basedOn w:val="7aH7Char"/>
    <w:link w:val="8aH8"/>
    <w:rsid w:val="00BA0989"/>
    <w:rPr>
      <w:rFonts w:asciiTheme="minorHAnsi" w:hAnsiTheme="minorHAnsi"/>
      <w:color w:val="13A3F7"/>
      <w:sz w:val="24"/>
      <w:lang w:val="fr-FR" w:eastAsia="es-ES"/>
    </w:rPr>
  </w:style>
  <w:style w:type="paragraph" w:customStyle="1" w:styleId="9aH9">
    <w:name w:val="9a H9"/>
    <w:basedOn w:val="8aH8"/>
    <w:next w:val="9bNormal"/>
    <w:link w:val="9aH9Char"/>
    <w:qFormat/>
    <w:rsid w:val="00763A8A"/>
    <w:pPr>
      <w:ind w:left="680"/>
      <w:outlineLvl w:val="7"/>
    </w:pPr>
  </w:style>
  <w:style w:type="character" w:customStyle="1" w:styleId="8aNormalChar">
    <w:name w:val="8a Normal Char"/>
    <w:basedOn w:val="7aNormalChar"/>
    <w:link w:val="8aNormal"/>
    <w:rsid w:val="00FD76A7"/>
    <w:rPr>
      <w:rFonts w:asciiTheme="minorHAnsi" w:hAnsiTheme="minorHAnsi"/>
      <w:lang w:val="en-US" w:eastAsia="es-ES"/>
    </w:rPr>
  </w:style>
  <w:style w:type="paragraph" w:customStyle="1" w:styleId="9bNormal">
    <w:name w:val="9b Normal"/>
    <w:basedOn w:val="9aH9"/>
    <w:link w:val="9bNormalChar"/>
    <w:qFormat/>
    <w:rsid w:val="00AD2B56"/>
    <w:pPr>
      <w:outlineLvl w:val="9"/>
    </w:pPr>
    <w:rPr>
      <w:sz w:val="20"/>
    </w:rPr>
  </w:style>
  <w:style w:type="character" w:customStyle="1" w:styleId="9aH9Char">
    <w:name w:val="9a H9 Char"/>
    <w:basedOn w:val="8aH8Char"/>
    <w:link w:val="9aH9"/>
    <w:rsid w:val="00763A8A"/>
    <w:rPr>
      <w:rFonts w:asciiTheme="minorHAnsi" w:hAnsiTheme="minorHAnsi"/>
      <w:color w:val="13A3F7"/>
      <w:sz w:val="24"/>
      <w:lang w:val="fr-FR" w:eastAsia="es-ES"/>
    </w:rPr>
  </w:style>
  <w:style w:type="character" w:customStyle="1" w:styleId="9bNormalChar">
    <w:name w:val="9b Normal Char"/>
    <w:basedOn w:val="7aNormalChar"/>
    <w:link w:val="9bNormal"/>
    <w:rsid w:val="00AD2B56"/>
    <w:rPr>
      <w:rFonts w:asciiTheme="minorHAnsi" w:hAnsiTheme="minorHAnsi"/>
      <w:lang w:val="fr-FR" w:eastAsia="es-ES"/>
    </w:rPr>
  </w:style>
  <w:style w:type="paragraph" w:styleId="Caption">
    <w:name w:val="caption"/>
    <w:basedOn w:val="Normal"/>
    <w:next w:val="Normal"/>
    <w:rsid w:val="00302BDE"/>
    <w:pPr>
      <w:suppressAutoHyphens/>
      <w:autoSpaceDN w:val="0"/>
      <w:spacing w:after="200"/>
      <w:jc w:val="both"/>
    </w:pPr>
    <w:rPr>
      <w:rFonts w:ascii="Calibri" w:eastAsia="Calibri" w:hAnsi="Calibri"/>
      <w:i/>
      <w:iCs/>
      <w:color w:val="44546A"/>
      <w:sz w:val="18"/>
      <w:szCs w:val="18"/>
      <w:lang w:val="en-GB" w:eastAsia="en-US"/>
    </w:rPr>
  </w:style>
  <w:style w:type="character" w:styleId="BookTitle">
    <w:name w:val="Book Title"/>
    <w:basedOn w:val="DefaultParagraphFont"/>
    <w:uiPriority w:val="33"/>
    <w:rsid w:val="009C6C7A"/>
    <w:rPr>
      <w:b/>
      <w:bCs/>
      <w:i/>
      <w:iCs/>
      <w:spacing w:val="5"/>
    </w:rPr>
  </w:style>
  <w:style w:type="character" w:styleId="IntenseEmphasis">
    <w:name w:val="Intense Emphasis"/>
    <w:basedOn w:val="DefaultParagraphFont"/>
    <w:uiPriority w:val="21"/>
    <w:rsid w:val="009C6C7A"/>
    <w:rPr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9C6C7A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C7A"/>
    <w:rPr>
      <w:rFonts w:asciiTheme="minorHAnsi" w:hAnsiTheme="minorHAnsi"/>
      <w:i/>
      <w:iCs/>
      <w:color w:val="4F81BD" w:themeColor="accent1"/>
      <w:lang w:val="en-US" w:eastAsia="es-ES"/>
    </w:rPr>
  </w:style>
  <w:style w:type="character" w:styleId="IntenseReference">
    <w:name w:val="Intense Reference"/>
    <w:basedOn w:val="DefaultParagraphFont"/>
    <w:uiPriority w:val="32"/>
    <w:rsid w:val="009C6C7A"/>
    <w:rPr>
      <w:b/>
      <w:bCs/>
      <w:smallCaps/>
      <w:color w:val="4F81BD" w:themeColor="accent1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9C6C7A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C7A"/>
    <w:rPr>
      <w:rFonts w:asciiTheme="minorHAnsi" w:hAnsiTheme="minorHAnsi"/>
      <w:i/>
      <w:iCs/>
      <w:color w:val="404040" w:themeColor="text1" w:themeTint="BF"/>
      <w:lang w:val="en-US" w:eastAsia="es-ES"/>
    </w:rPr>
  </w:style>
  <w:style w:type="character" w:styleId="SubtleEmphasis">
    <w:name w:val="Subtle Emphasis"/>
    <w:basedOn w:val="DefaultParagraphFont"/>
    <w:uiPriority w:val="19"/>
    <w:rsid w:val="009C6C7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9C6C7A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1333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0382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22830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6990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74423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4902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9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0356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0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90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6300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0829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thomas\AppData\Roaming\Microsoft\Templates\infor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F2F5AE293E844058FDE5A500D9AA5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3448C4-ED67-48F0-8544-F514FF2A999C}"/>
      </w:docPartPr>
      <w:docPartBody>
        <w:p w:rsidR="008A6141" w:rsidRDefault="008A7D45">
          <w:r w:rsidRPr="00177C70">
            <w:rPr>
              <w:rStyle w:val="PlaceholderText"/>
            </w:rPr>
            <w:t>[Title]</w:t>
          </w:r>
        </w:p>
      </w:docPartBody>
    </w:docPart>
    <w:docPart>
      <w:docPartPr>
        <w:name w:val="AE2C308DA40C415A9A2B491633AB46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BF1F2C-B3A1-400F-A081-821DC8862855}"/>
      </w:docPartPr>
      <w:docPartBody>
        <w:p w:rsidR="00C15DE2" w:rsidRDefault="00B054A3">
          <w:r w:rsidRPr="001A79F7">
            <w:rPr>
              <w:rStyle w:val="PlaceholderText"/>
            </w:rPr>
            <w:t>[Company]</w:t>
          </w:r>
        </w:p>
      </w:docPartBody>
    </w:docPart>
    <w:docPart>
      <w:docPartPr>
        <w:name w:val="088C158FD1454FFD8153E6AA0668FA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BCE25D-6C0B-46C0-BDC6-D50A52189AAB}"/>
      </w:docPartPr>
      <w:docPartBody>
        <w:p w:rsidR="00C15DE2" w:rsidRDefault="00B054A3">
          <w:r w:rsidRPr="001A79F7">
            <w:rPr>
              <w:rStyle w:val="PlaceholderText"/>
            </w:rPr>
            <w:t>[Subject]</w:t>
          </w:r>
        </w:p>
      </w:docPartBody>
    </w:docPart>
    <w:docPart>
      <w:docPartPr>
        <w:name w:val="9189662CBAF54A3B9D92E41DBFD5EC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469AB6-D9C7-4D17-852C-697EB7B6A9BC}"/>
      </w:docPartPr>
      <w:docPartBody>
        <w:p w:rsidR="00CB28A1" w:rsidRDefault="00C15DE2">
          <w:r w:rsidRPr="001A79F7">
            <w:rPr>
              <w:rStyle w:val="PlaceholderText"/>
            </w:rPr>
            <w:t>[Company]</w:t>
          </w:r>
        </w:p>
      </w:docPartBody>
    </w:docPart>
    <w:docPart>
      <w:docPartPr>
        <w:name w:val="D73EDDF649A64CC2B55E3CB167CE23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93A80A-1EFB-45F6-A2AA-2106823ACA27}"/>
      </w:docPartPr>
      <w:docPartBody>
        <w:p w:rsidR="00CB28A1" w:rsidRDefault="00C15DE2">
          <w:r w:rsidRPr="001A79F7">
            <w:rPr>
              <w:rStyle w:val="PlaceholderText"/>
            </w:rPr>
            <w:t>[Subject]</w:t>
          </w:r>
        </w:p>
      </w:docPartBody>
    </w:docPart>
    <w:docPart>
      <w:docPartPr>
        <w:name w:val="A80CC77A69DE4D26ACDEC65F496A18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291E0C-D502-4276-8108-37B4902DE9C3}"/>
      </w:docPartPr>
      <w:docPartBody>
        <w:p w:rsidR="00CB28A1" w:rsidRDefault="00C15DE2" w:rsidP="00C15DE2">
          <w:pPr>
            <w:pStyle w:val="A80CC77A69DE4D26ACDEC65F496A18DF"/>
          </w:pPr>
          <w:r w:rsidRPr="001A79F7">
            <w:rPr>
              <w:rStyle w:val="PlaceholderText"/>
            </w:rPr>
            <w:t>[Publish Date]</w:t>
          </w:r>
        </w:p>
      </w:docPartBody>
    </w:docPart>
    <w:docPart>
      <w:docPartPr>
        <w:name w:val="247EC70D88174F6F9A156691707525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D6E471-5D15-4156-B8AC-1D4914603165}"/>
      </w:docPartPr>
      <w:docPartBody>
        <w:p w:rsidR="00E97B09" w:rsidRDefault="00CB28A1">
          <w:r w:rsidRPr="001A79F7">
            <w:rPr>
              <w:rStyle w:val="PlaceholderText"/>
            </w:rPr>
            <w:t>[Subject]</w:t>
          </w:r>
        </w:p>
      </w:docPartBody>
    </w:docPart>
    <w:docPart>
      <w:docPartPr>
        <w:name w:val="DA87450C23164588BA8466AE0F921D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9697D3-0BB4-45DE-84AC-4E62605F4125}"/>
      </w:docPartPr>
      <w:docPartBody>
        <w:p w:rsidR="00E97B09" w:rsidRDefault="00CB28A1">
          <w:r w:rsidRPr="001A79F7">
            <w:rPr>
              <w:rStyle w:val="PlaceholderText"/>
            </w:rPr>
            <w:t>[Company]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7D45"/>
    <w:rsid w:val="0001341A"/>
    <w:rsid w:val="00041EA1"/>
    <w:rsid w:val="00063C44"/>
    <w:rsid w:val="0007183B"/>
    <w:rsid w:val="00075240"/>
    <w:rsid w:val="00090C96"/>
    <w:rsid w:val="000F2D21"/>
    <w:rsid w:val="000F5880"/>
    <w:rsid w:val="00125976"/>
    <w:rsid w:val="001313B7"/>
    <w:rsid w:val="00133A76"/>
    <w:rsid w:val="00142B90"/>
    <w:rsid w:val="00143E50"/>
    <w:rsid w:val="001603FC"/>
    <w:rsid w:val="00175823"/>
    <w:rsid w:val="001C0401"/>
    <w:rsid w:val="001F05FB"/>
    <w:rsid w:val="002049EC"/>
    <w:rsid w:val="00222BDD"/>
    <w:rsid w:val="002256A4"/>
    <w:rsid w:val="00262BB3"/>
    <w:rsid w:val="002D6165"/>
    <w:rsid w:val="00322D91"/>
    <w:rsid w:val="00330018"/>
    <w:rsid w:val="00331132"/>
    <w:rsid w:val="00361A59"/>
    <w:rsid w:val="003B6D6E"/>
    <w:rsid w:val="003F0E53"/>
    <w:rsid w:val="00427212"/>
    <w:rsid w:val="004316D1"/>
    <w:rsid w:val="00465C6A"/>
    <w:rsid w:val="00476FE0"/>
    <w:rsid w:val="004B3738"/>
    <w:rsid w:val="004B5707"/>
    <w:rsid w:val="004D4A1F"/>
    <w:rsid w:val="004E7C56"/>
    <w:rsid w:val="004F3B20"/>
    <w:rsid w:val="00502BD7"/>
    <w:rsid w:val="0050659A"/>
    <w:rsid w:val="005745BD"/>
    <w:rsid w:val="005A28BC"/>
    <w:rsid w:val="005B53E6"/>
    <w:rsid w:val="00602513"/>
    <w:rsid w:val="0062284C"/>
    <w:rsid w:val="006408B5"/>
    <w:rsid w:val="00653C53"/>
    <w:rsid w:val="00666A49"/>
    <w:rsid w:val="00671B2A"/>
    <w:rsid w:val="006839CF"/>
    <w:rsid w:val="00690FBC"/>
    <w:rsid w:val="006D0C00"/>
    <w:rsid w:val="006F1A50"/>
    <w:rsid w:val="00725EC3"/>
    <w:rsid w:val="007328EF"/>
    <w:rsid w:val="00735AC7"/>
    <w:rsid w:val="007564AA"/>
    <w:rsid w:val="007863EA"/>
    <w:rsid w:val="007C6A6F"/>
    <w:rsid w:val="00821DCB"/>
    <w:rsid w:val="00822F79"/>
    <w:rsid w:val="00834CF2"/>
    <w:rsid w:val="00840B69"/>
    <w:rsid w:val="00862197"/>
    <w:rsid w:val="00874E51"/>
    <w:rsid w:val="008A6141"/>
    <w:rsid w:val="008A7D45"/>
    <w:rsid w:val="008B216C"/>
    <w:rsid w:val="008B5F9C"/>
    <w:rsid w:val="008D6B23"/>
    <w:rsid w:val="0090114F"/>
    <w:rsid w:val="00976D60"/>
    <w:rsid w:val="00985515"/>
    <w:rsid w:val="009932DE"/>
    <w:rsid w:val="00993A3D"/>
    <w:rsid w:val="00A04B22"/>
    <w:rsid w:val="00A10A48"/>
    <w:rsid w:val="00A278BC"/>
    <w:rsid w:val="00A56B2D"/>
    <w:rsid w:val="00A7381E"/>
    <w:rsid w:val="00AB7E9C"/>
    <w:rsid w:val="00AF0036"/>
    <w:rsid w:val="00B054A3"/>
    <w:rsid w:val="00B25EF3"/>
    <w:rsid w:val="00B27949"/>
    <w:rsid w:val="00B776AE"/>
    <w:rsid w:val="00B902CA"/>
    <w:rsid w:val="00BB2133"/>
    <w:rsid w:val="00BD2A2F"/>
    <w:rsid w:val="00BD3CCB"/>
    <w:rsid w:val="00C15DE2"/>
    <w:rsid w:val="00C70E91"/>
    <w:rsid w:val="00CB28A1"/>
    <w:rsid w:val="00CC0EE8"/>
    <w:rsid w:val="00CC4509"/>
    <w:rsid w:val="00CE6BE6"/>
    <w:rsid w:val="00D016A3"/>
    <w:rsid w:val="00D74637"/>
    <w:rsid w:val="00DA72D3"/>
    <w:rsid w:val="00DB526A"/>
    <w:rsid w:val="00DF3243"/>
    <w:rsid w:val="00E031AC"/>
    <w:rsid w:val="00E1169A"/>
    <w:rsid w:val="00E14614"/>
    <w:rsid w:val="00E26CF4"/>
    <w:rsid w:val="00E32DD9"/>
    <w:rsid w:val="00E368D0"/>
    <w:rsid w:val="00E55128"/>
    <w:rsid w:val="00E55B86"/>
    <w:rsid w:val="00E72A06"/>
    <w:rsid w:val="00E7572E"/>
    <w:rsid w:val="00E76470"/>
    <w:rsid w:val="00E76837"/>
    <w:rsid w:val="00E841D1"/>
    <w:rsid w:val="00E87F48"/>
    <w:rsid w:val="00E97B09"/>
    <w:rsid w:val="00EE172A"/>
    <w:rsid w:val="00EF1E83"/>
    <w:rsid w:val="00F20B0F"/>
    <w:rsid w:val="00F52A95"/>
    <w:rsid w:val="00F545A4"/>
    <w:rsid w:val="00F96ADA"/>
    <w:rsid w:val="00FC71FF"/>
    <w:rsid w:val="00FF7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B28A1"/>
    <w:rPr>
      <w:color w:val="808080"/>
    </w:rPr>
  </w:style>
  <w:style w:type="paragraph" w:customStyle="1" w:styleId="A80CC77A69DE4D26ACDEC65F496A18DF">
    <w:name w:val="A80CC77A69DE4D26ACDEC65F496A18DF"/>
    <w:rsid w:val="00C15DE2"/>
    <w:pPr>
      <w:spacing w:after="160" w:line="259" w:lineRule="auto"/>
    </w:pPr>
    <w:rPr>
      <w:lang w:val="en-GB" w:eastAsia="en-GB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83EB2FF-23DE-41F9-888B-5B307524A7DB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2026-09-08T00:00:00</PublishDate>
  <Abstract>W&amp;S</Abstract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8aad1ab-c6f5-4b01-9ce5-363dd36d3fea" xsi:nil="true"/>
    <lcf76f155ced4ddcb4097134ff3c332f xmlns="8f469b0f-b7d3-47c0-b90d-e0a77ae2f166">
      <Terms xmlns="http://schemas.microsoft.com/office/infopath/2007/PartnerControls"/>
    </lcf76f155ced4ddcb4097134ff3c332f>
    <Description0 xmlns="8f469b0f-b7d3-47c0-b90d-e0a77ae2f166" xsi:nil="true"/>
    <CreatedDate xmlns="8f469b0f-b7d3-47c0-b90d-e0a77ae2f16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A86672B5581344B3B561EFFB4745CE" ma:contentTypeVersion="18" ma:contentTypeDescription="Create a new document." ma:contentTypeScope="" ma:versionID="9a1ef00551f84e27544ab6123fe04a26">
  <xsd:schema xmlns:xsd="http://www.w3.org/2001/XMLSchema" xmlns:xs="http://www.w3.org/2001/XMLSchema" xmlns:p="http://schemas.microsoft.com/office/2006/metadata/properties" xmlns:ns2="8f469b0f-b7d3-47c0-b90d-e0a77ae2f166" xmlns:ns3="48aad1ab-c6f5-4b01-9ce5-363dd36d3fea" targetNamespace="http://schemas.microsoft.com/office/2006/metadata/properties" ma:root="true" ma:fieldsID="62bf0bbb13c7bb1a014a5e36e8cf7211" ns2:_="" ns3:_="">
    <xsd:import namespace="8f469b0f-b7d3-47c0-b90d-e0a77ae2f166"/>
    <xsd:import namespace="48aad1ab-c6f5-4b01-9ce5-363dd36d3f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tion0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Created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469b0f-b7d3-47c0-b90d-e0a77ae2f1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tion0" ma:index="10" nillable="true" ma:displayName="Description" ma:format="Dropdown" ma:internalName="Description0">
      <xsd:simpleType>
        <xsd:restriction base="dms:Note">
          <xsd:maxLength value="255"/>
        </xsd:restriction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7fcd25d-8a93-41ea-85ea-c206ee88b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reatedDate" ma:index="25" nillable="true" ma:displayName="Created Date" ma:format="DateOnly" ma:internalName="Created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aad1ab-c6f5-4b01-9ce5-363dd36d3fe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42d37e3-efab-4491-8c09-136f75669bd1}" ma:internalName="TaxCatchAll" ma:showField="CatchAllData" ma:web="48aad1ab-c6f5-4b01-9ce5-363dd36d3f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27AD8D0-7F7E-4B18-A6B0-65325C23B6F0}">
  <ds:schemaRefs>
    <ds:schemaRef ds:uri="http://schemas.microsoft.com/office/2006/metadata/properties"/>
    <ds:schemaRef ds:uri="http://schemas.microsoft.com/office/infopath/2007/PartnerControls"/>
    <ds:schemaRef ds:uri="48aad1ab-c6f5-4b01-9ce5-363dd36d3fea"/>
    <ds:schemaRef ds:uri="8f469b0f-b7d3-47c0-b90d-e0a77ae2f166"/>
  </ds:schemaRefs>
</ds:datastoreItem>
</file>

<file path=customXml/itemProps3.xml><?xml version="1.0" encoding="utf-8"?>
<ds:datastoreItem xmlns:ds="http://schemas.openxmlformats.org/officeDocument/2006/customXml" ds:itemID="{8A6B953F-363F-486F-856E-71E04F023F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0427DA1-4A84-4EAB-BF26-A56B2C50BE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469b0f-b7d3-47c0-b90d-e0a77ae2f166"/>
    <ds:schemaRef ds:uri="48aad1ab-c6f5-4b01-9ce5-363dd36d3f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BC6036C8-EF2C-477A-B1B6-45C40DCC1A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</Template>
  <TotalTime>1213</TotalTime>
  <Pages>24</Pages>
  <Words>5979</Words>
  <Characters>34083</Characters>
  <Application>Microsoft Office Word</Application>
  <DocSecurity>0</DocSecurity>
  <Lines>284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TAR-040 Technical Specification</vt:lpstr>
    </vt:vector>
  </TitlesOfParts>
  <Company>Simpsons Beverages</Company>
  <LinksUpToDate>false</LinksUpToDate>
  <CharactersWithSpaces>39983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ANA-050 Functional Specification</dc:title>
  <dc:subject>Auto Attach Recipe Specification and Density Information to Pack V6.0</dc:subject>
  <dc:creator>Callum Wright</dc:creator>
  <cp:keywords/>
  <dc:description/>
  <cp:lastModifiedBy>Eshan Fernando</cp:lastModifiedBy>
  <cp:revision>46</cp:revision>
  <cp:lastPrinted>2013-08-14T02:04:00Z</cp:lastPrinted>
  <dcterms:created xsi:type="dcterms:W3CDTF">2026-09-07T13:12:00Z</dcterms:created>
  <dcterms:modified xsi:type="dcterms:W3CDTF">2026-09-08T13:03:00Z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tomer">
    <vt:lpwstr>Customer</vt:lpwstr>
  </property>
  <property fmtid="{D5CDD505-2E9C-101B-9397-08002B2CF9AE}" pid="3" name="MediaServiceImageTags">
    <vt:lpwstr/>
  </property>
  <property fmtid="{D5CDD505-2E9C-101B-9397-08002B2CF9AE}" pid="4" name="ContentTypeId">
    <vt:lpwstr>0x01010059A86672B5581344B3B561EFFB4745CE</vt:lpwstr>
  </property>
</Properties>
</file>