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19201933"/>
    <w:p w14:paraId="6EA55CED" w14:textId="4DE09AE9" w:rsidR="008B31B8" w:rsidRPr="00404EA3" w:rsidRDefault="00B263A8" w:rsidP="00BE2289">
      <w:pPr>
        <w:pStyle w:val="1aTitle"/>
        <w:rPr>
          <w:rStyle w:val="1bSubtitleChar"/>
          <w:b w:val="0"/>
          <w:bCs w:val="0"/>
          <w:color w:val="auto"/>
        </w:rPr>
      </w:pPr>
      <w:sdt>
        <w:sdtPr>
          <w:alias w:val="Title"/>
          <w:tag w:val=""/>
          <w:id w:val="-1922327287"/>
          <w:placeholder>
            <w:docPart w:val="2F2F5AE293E844058FDE5A500D9AA5B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A623CC">
            <w:t>ANA</w:t>
          </w:r>
          <w:r w:rsidR="0020610E" w:rsidRPr="00BE2289">
            <w:t>-0</w:t>
          </w:r>
          <w:r w:rsidR="00A623CC">
            <w:t>5</w:t>
          </w:r>
          <w:r w:rsidR="0020610E" w:rsidRPr="00BE2289">
            <w:t xml:space="preserve">0 </w:t>
          </w:r>
          <w:r w:rsidR="00A623CC">
            <w:t>Functional</w:t>
          </w:r>
          <w:r w:rsidR="0020610E" w:rsidRPr="00BE2289">
            <w:t xml:space="preserve"> Specification</w:t>
          </w:r>
        </w:sdtContent>
      </w:sdt>
      <w:bookmarkEnd w:id="0"/>
      <w:r w:rsidR="0020610E">
        <w:tab/>
      </w:r>
    </w:p>
    <w:p w14:paraId="1AD833EB" w14:textId="54F240C0" w:rsidR="00695B1C" w:rsidRPr="00005B63" w:rsidRDefault="00B263A8" w:rsidP="00005B63">
      <w:pPr>
        <w:pStyle w:val="1bSubtitle"/>
      </w:pPr>
      <w:sdt>
        <w:sdtPr>
          <w:alias w:val="Company"/>
          <w:tag w:val=""/>
          <w:id w:val="727496935"/>
          <w:placeholder>
            <w:docPart w:val="AE2C308DA40C415A9A2B491633AB4647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A56476">
            <w:t>Simpsons Beverages</w:t>
          </w:r>
        </w:sdtContent>
      </w:sdt>
      <w:r w:rsidR="001262F2">
        <w:t xml:space="preserve">: </w:t>
      </w:r>
      <w:sdt>
        <w:sdtPr>
          <w:alias w:val="Subject"/>
          <w:tag w:val=""/>
          <w:id w:val="1324315437"/>
          <w:placeholder>
            <w:docPart w:val="088C158FD1454FFD8153E6AA0668FAB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5F17A0">
            <w:t xml:space="preserve">Auto Attach </w:t>
          </w:r>
          <w:r w:rsidR="00BF7525">
            <w:t>Recipe Specification and Density Information</w:t>
          </w:r>
          <w:r w:rsidR="000E322E">
            <w:t xml:space="preserve"> to Pack</w:t>
          </w:r>
          <w:r w:rsidR="00FE6855">
            <w:t xml:space="preserve"> </w:t>
          </w:r>
          <w:r w:rsidR="003F05DB">
            <w:t>V1.0</w:t>
          </w:r>
        </w:sdtContent>
      </w:sdt>
    </w:p>
    <w:p w14:paraId="77C081E0" w14:textId="5F640D42" w:rsidR="003C0062" w:rsidRPr="000B004A" w:rsidRDefault="003C0062" w:rsidP="000B004A">
      <w:pPr>
        <w:pStyle w:val="2aH1"/>
      </w:pPr>
      <w:bookmarkStart w:id="1" w:name="_Toc219201934"/>
      <w:r w:rsidRPr="000B004A">
        <w:t>Document Properties</w:t>
      </w:r>
      <w:bookmarkEnd w:id="1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2268"/>
      </w:tblGrid>
      <w:tr w:rsidR="00D47662" w14:paraId="636682E7" w14:textId="6C03F749" w:rsidTr="00D519D3">
        <w:tc>
          <w:tcPr>
            <w:tcW w:w="1418" w:type="dxa"/>
            <w:vMerge w:val="restart"/>
          </w:tcPr>
          <w:p w14:paraId="63E70B5C" w14:textId="593A61E2" w:rsidR="00D47662" w:rsidRDefault="00D47662" w:rsidP="001C32C0">
            <w:pPr>
              <w:pStyle w:val="2bNormal"/>
            </w:pPr>
            <w:r>
              <w:t>Authors</w:t>
            </w:r>
          </w:p>
        </w:tc>
        <w:tc>
          <w:tcPr>
            <w:tcW w:w="2268" w:type="dxa"/>
          </w:tcPr>
          <w:p w14:paraId="31ABA615" w14:textId="6F8915A7" w:rsidR="00D47662" w:rsidRDefault="00D47662" w:rsidP="001C32C0">
            <w:pPr>
              <w:pStyle w:val="2bNormal"/>
            </w:pPr>
            <w:r>
              <w:t xml:space="preserve">Eshan Fernando </w:t>
            </w:r>
          </w:p>
        </w:tc>
        <w:tc>
          <w:tcPr>
            <w:tcW w:w="2268" w:type="dxa"/>
          </w:tcPr>
          <w:p w14:paraId="6F328D86" w14:textId="4D0A8D38" w:rsidR="00D47662" w:rsidRDefault="0055781B" w:rsidP="001C32C0">
            <w:pPr>
              <w:pStyle w:val="2bNormal"/>
            </w:pPr>
            <w:r>
              <w:t xml:space="preserve">Infor </w:t>
            </w:r>
            <w:r w:rsidR="00D47662">
              <w:t>M3 Consultant</w:t>
            </w:r>
          </w:p>
        </w:tc>
      </w:tr>
      <w:tr w:rsidR="00073A00" w14:paraId="43DDB271" w14:textId="1CAEBC5F" w:rsidTr="00D519D3">
        <w:tc>
          <w:tcPr>
            <w:tcW w:w="1418" w:type="dxa"/>
            <w:vMerge/>
          </w:tcPr>
          <w:p w14:paraId="114370C4" w14:textId="77777777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6349C0A7" w14:textId="02D6616F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767D5B6B" w14:textId="77777777" w:rsidR="00073A00" w:rsidRDefault="00073A00" w:rsidP="00073A00">
            <w:pPr>
              <w:pStyle w:val="2bNormal"/>
            </w:pPr>
          </w:p>
        </w:tc>
      </w:tr>
    </w:tbl>
    <w:p w14:paraId="54950498" w14:textId="77777777" w:rsidR="001C32C0" w:rsidRPr="001C32C0" w:rsidRDefault="001C32C0" w:rsidP="001C32C0">
      <w:pPr>
        <w:pStyle w:val="2bNormal"/>
      </w:pPr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34"/>
      </w:tblGrid>
      <w:tr w:rsidR="00097C01" w14:paraId="5941123E" w14:textId="5338C89F" w:rsidTr="00F716D9">
        <w:tc>
          <w:tcPr>
            <w:tcW w:w="1418" w:type="dxa"/>
            <w:vMerge w:val="restart"/>
          </w:tcPr>
          <w:p w14:paraId="58FCD2B8" w14:textId="16B26AF8" w:rsidR="00097C01" w:rsidRDefault="00097C01" w:rsidP="006C47AD">
            <w:pPr>
              <w:pStyle w:val="2bNormal"/>
            </w:pPr>
            <w:r>
              <w:t>Approvers</w:t>
            </w:r>
          </w:p>
        </w:tc>
        <w:tc>
          <w:tcPr>
            <w:tcW w:w="2268" w:type="dxa"/>
          </w:tcPr>
          <w:p w14:paraId="762CBB8D" w14:textId="701FF581" w:rsidR="00097C01" w:rsidRDefault="00376461" w:rsidP="006C47AD">
            <w:pPr>
              <w:pStyle w:val="2bNormal"/>
            </w:pPr>
            <w:r>
              <w:t>Joe Walker</w:t>
            </w:r>
          </w:p>
        </w:tc>
        <w:tc>
          <w:tcPr>
            <w:tcW w:w="5273" w:type="dxa"/>
          </w:tcPr>
          <w:p w14:paraId="2D2400D7" w14:textId="14BF4809" w:rsidR="00097C01" w:rsidRDefault="00376461" w:rsidP="006C47AD">
            <w:pPr>
              <w:pStyle w:val="2bNormal"/>
            </w:pPr>
            <w:r>
              <w:t>Solution Architect</w:t>
            </w:r>
          </w:p>
        </w:tc>
        <w:tc>
          <w:tcPr>
            <w:tcW w:w="1134" w:type="dxa"/>
          </w:tcPr>
          <w:p w14:paraId="7D6DFE93" w14:textId="39E8E73E" w:rsidR="00097C01" w:rsidRDefault="00097C01" w:rsidP="006C47AD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A13689">
              <w:t>01</w:t>
            </w:r>
            <w:r w:rsidR="002E5119">
              <w:t>/</w:t>
            </w:r>
            <w:r w:rsidR="00845097">
              <w:t>1</w:t>
            </w:r>
            <w:r w:rsidR="00A13689">
              <w:t>2</w:t>
            </w:r>
            <w:r w:rsidR="002E5119">
              <w:t>/2025</w:t>
            </w:r>
          </w:p>
        </w:tc>
      </w:tr>
      <w:tr w:rsidR="00097C01" w14:paraId="2E6FB0BF" w14:textId="62D7F855" w:rsidTr="00F716D9">
        <w:tc>
          <w:tcPr>
            <w:tcW w:w="1418" w:type="dxa"/>
            <w:vMerge/>
          </w:tcPr>
          <w:p w14:paraId="3065C212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4AD2F572" w14:textId="1ACD30D6" w:rsidR="00097C01" w:rsidRDefault="00845097" w:rsidP="00594A79">
            <w:pPr>
              <w:pStyle w:val="2bNormal"/>
            </w:pPr>
            <w:r>
              <w:t>Bevon Raj</w:t>
            </w:r>
          </w:p>
        </w:tc>
        <w:tc>
          <w:tcPr>
            <w:tcW w:w="5273" w:type="dxa"/>
          </w:tcPr>
          <w:p w14:paraId="1A1EE624" w14:textId="1B8F1179" w:rsidR="00097C01" w:rsidRDefault="0099013D" w:rsidP="00594A79">
            <w:pPr>
              <w:pStyle w:val="2bNormal"/>
            </w:pPr>
            <w:r>
              <w:t>Senior Consultant</w:t>
            </w:r>
          </w:p>
        </w:tc>
        <w:tc>
          <w:tcPr>
            <w:tcW w:w="1134" w:type="dxa"/>
          </w:tcPr>
          <w:p w14:paraId="5D39F480" w14:textId="232C88EA" w:rsidR="00097C01" w:rsidRDefault="00097C01" w:rsidP="00594A79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A13689">
              <w:t>01/12</w:t>
            </w:r>
            <w:r w:rsidR="002E5119">
              <w:t>/2025</w:t>
            </w:r>
          </w:p>
        </w:tc>
      </w:tr>
      <w:tr w:rsidR="00097C01" w14:paraId="63B0D4CF" w14:textId="596F4BD4" w:rsidTr="00F716D9">
        <w:tc>
          <w:tcPr>
            <w:tcW w:w="1418" w:type="dxa"/>
            <w:vMerge/>
          </w:tcPr>
          <w:p w14:paraId="0DDC55AC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58CF697F" w14:textId="433AF9C5" w:rsidR="00097C01" w:rsidRDefault="00097C01" w:rsidP="00594A79">
            <w:pPr>
              <w:pStyle w:val="2bNormal"/>
            </w:pPr>
          </w:p>
        </w:tc>
        <w:tc>
          <w:tcPr>
            <w:tcW w:w="5273" w:type="dxa"/>
          </w:tcPr>
          <w:p w14:paraId="280F07F4" w14:textId="1A477AB4" w:rsidR="00097C01" w:rsidRDefault="00097C01" w:rsidP="00594A79">
            <w:pPr>
              <w:pStyle w:val="2bNormal"/>
            </w:pPr>
          </w:p>
        </w:tc>
        <w:tc>
          <w:tcPr>
            <w:tcW w:w="1134" w:type="dxa"/>
          </w:tcPr>
          <w:p w14:paraId="40FE3B58" w14:textId="50A57166" w:rsidR="00097C01" w:rsidRDefault="00097C01" w:rsidP="00594A79">
            <w:pPr>
              <w:pStyle w:val="2bNormal"/>
            </w:pPr>
          </w:p>
        </w:tc>
      </w:tr>
    </w:tbl>
    <w:p w14:paraId="0AE231A2" w14:textId="3A3F22F8" w:rsidR="00770450" w:rsidRDefault="00770450" w:rsidP="00770450">
      <w:pPr>
        <w:pStyle w:val="2bNormal"/>
      </w:pPr>
      <w:bookmarkStart w:id="2" w:name="_Toc114850800"/>
      <w:bookmarkStart w:id="3" w:name="_Toc114851421"/>
      <w:bookmarkStart w:id="4" w:name="_Toc118982163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48"/>
      </w:tblGrid>
      <w:tr w:rsidR="00770450" w14:paraId="0C87EA28" w14:textId="77777777" w:rsidTr="00F716D9">
        <w:tc>
          <w:tcPr>
            <w:tcW w:w="1418" w:type="dxa"/>
            <w:vMerge w:val="restart"/>
          </w:tcPr>
          <w:p w14:paraId="1B7CCDE6" w14:textId="7A72E1C9" w:rsidR="00770450" w:rsidRDefault="00770450" w:rsidP="006C47AD">
            <w:pPr>
              <w:pStyle w:val="2bNormal"/>
            </w:pPr>
            <w:r>
              <w:t>Change Control</w:t>
            </w:r>
          </w:p>
        </w:tc>
        <w:tc>
          <w:tcPr>
            <w:tcW w:w="2268" w:type="dxa"/>
          </w:tcPr>
          <w:p w14:paraId="1DF3B99D" w14:textId="75954915" w:rsidR="00770450" w:rsidRDefault="00BF20D4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2A247355" w14:textId="67F2EA04" w:rsidR="00770450" w:rsidRDefault="00BF20D4" w:rsidP="006C47AD">
            <w:pPr>
              <w:pStyle w:val="2bNormal"/>
            </w:pPr>
            <w:r>
              <w:t>Creation</w:t>
            </w:r>
          </w:p>
        </w:tc>
        <w:tc>
          <w:tcPr>
            <w:tcW w:w="1148" w:type="dxa"/>
          </w:tcPr>
          <w:p w14:paraId="53695FAA" w14:textId="7D62A73F" w:rsidR="00770450" w:rsidRDefault="00F716D9" w:rsidP="006C47AD">
            <w:pPr>
              <w:pStyle w:val="2bNormal"/>
            </w:pPr>
            <w:r>
              <w:t>Date</w:t>
            </w:r>
            <w:r w:rsidR="00BF20D4">
              <w:t xml:space="preserve">: </w:t>
            </w:r>
            <w:r w:rsidR="004808CA">
              <w:t>13</w:t>
            </w:r>
            <w:r w:rsidR="00A13689">
              <w:t>/</w:t>
            </w:r>
            <w:r w:rsidR="004808CA">
              <w:t>01</w:t>
            </w:r>
            <w:r w:rsidR="00BF20D4">
              <w:t>/202</w:t>
            </w:r>
            <w:r w:rsidR="004808CA">
              <w:t>6</w:t>
            </w:r>
          </w:p>
        </w:tc>
      </w:tr>
      <w:tr w:rsidR="00770450" w14:paraId="3DF9131A" w14:textId="77777777" w:rsidTr="00F716D9">
        <w:tc>
          <w:tcPr>
            <w:tcW w:w="1418" w:type="dxa"/>
            <w:vMerge/>
          </w:tcPr>
          <w:p w14:paraId="552EBB80" w14:textId="77777777" w:rsidR="00770450" w:rsidRDefault="00770450" w:rsidP="006C47AD">
            <w:pPr>
              <w:pStyle w:val="2bNormal"/>
            </w:pPr>
          </w:p>
        </w:tc>
        <w:tc>
          <w:tcPr>
            <w:tcW w:w="2268" w:type="dxa"/>
          </w:tcPr>
          <w:p w14:paraId="7CDBF576" w14:textId="2FBE18D5" w:rsidR="00770450" w:rsidRDefault="00770450" w:rsidP="006C47AD">
            <w:pPr>
              <w:pStyle w:val="2bNormal"/>
            </w:pPr>
          </w:p>
        </w:tc>
        <w:tc>
          <w:tcPr>
            <w:tcW w:w="5273" w:type="dxa"/>
          </w:tcPr>
          <w:p w14:paraId="1D64B983" w14:textId="49111777" w:rsidR="00770450" w:rsidRDefault="00770450" w:rsidP="006C47AD">
            <w:pPr>
              <w:pStyle w:val="2bNormal"/>
            </w:pPr>
          </w:p>
        </w:tc>
        <w:tc>
          <w:tcPr>
            <w:tcW w:w="1148" w:type="dxa"/>
          </w:tcPr>
          <w:p w14:paraId="3C2DA3FE" w14:textId="39D9FB8E" w:rsidR="00770450" w:rsidRDefault="00F716D9" w:rsidP="006C47AD">
            <w:pPr>
              <w:pStyle w:val="2bNormal"/>
            </w:pPr>
            <w:r>
              <w:t>Date</w:t>
            </w:r>
          </w:p>
        </w:tc>
      </w:tr>
    </w:tbl>
    <w:p w14:paraId="232D4A01" w14:textId="38401394" w:rsidR="00770450" w:rsidRPr="000B004A" w:rsidRDefault="0052150F" w:rsidP="000B004A">
      <w:pPr>
        <w:pStyle w:val="2aH1"/>
      </w:pPr>
      <w:bookmarkStart w:id="5" w:name="_Toc219201935"/>
      <w:r w:rsidRPr="000B004A">
        <w:t>Contents</w:t>
      </w:r>
      <w:bookmarkEnd w:id="5"/>
    </w:p>
    <w:p w14:paraId="6D102BCD" w14:textId="3F076A00" w:rsidR="00B263A8" w:rsidRDefault="00D25ECD">
      <w:pPr>
        <w:pStyle w:val="TOC1"/>
        <w:tabs>
          <w:tab w:val="right" w:pos="10097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\h \z \t "1a Title,1,2a H1,2,3a H3,3,4a H4,4" </w:instrText>
      </w:r>
      <w:r>
        <w:fldChar w:fldCharType="separate"/>
      </w:r>
      <w:hyperlink w:anchor="_Toc219201933" w:history="1">
        <w:r w:rsidR="00B263A8" w:rsidRPr="0096601F">
          <w:rPr>
            <w:rStyle w:val="Hyperlink"/>
            <w:noProof/>
          </w:rPr>
          <w:t>ANA-050 Functional Specification</w:t>
        </w:r>
        <w:r w:rsidR="00B263A8">
          <w:rPr>
            <w:noProof/>
            <w:webHidden/>
          </w:rPr>
          <w:tab/>
        </w:r>
        <w:r w:rsidR="00B263A8">
          <w:rPr>
            <w:noProof/>
            <w:webHidden/>
          </w:rPr>
          <w:fldChar w:fldCharType="begin"/>
        </w:r>
        <w:r w:rsidR="00B263A8">
          <w:rPr>
            <w:noProof/>
            <w:webHidden/>
          </w:rPr>
          <w:instrText xml:space="preserve"> PAGEREF _Toc219201933 \h </w:instrText>
        </w:r>
        <w:r w:rsidR="00B263A8">
          <w:rPr>
            <w:noProof/>
            <w:webHidden/>
          </w:rPr>
        </w:r>
        <w:r w:rsidR="00B263A8">
          <w:rPr>
            <w:noProof/>
            <w:webHidden/>
          </w:rPr>
          <w:fldChar w:fldCharType="separate"/>
        </w:r>
        <w:r w:rsidR="00B263A8">
          <w:rPr>
            <w:noProof/>
            <w:webHidden/>
          </w:rPr>
          <w:t>1</w:t>
        </w:r>
        <w:r w:rsidR="00B263A8">
          <w:rPr>
            <w:noProof/>
            <w:webHidden/>
          </w:rPr>
          <w:fldChar w:fldCharType="end"/>
        </w:r>
      </w:hyperlink>
    </w:p>
    <w:p w14:paraId="206D3B48" w14:textId="611F8FED" w:rsidR="00B263A8" w:rsidRDefault="00B263A8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201934" w:history="1">
        <w:r w:rsidRPr="0096601F">
          <w:rPr>
            <w:rStyle w:val="Hyperlink"/>
            <w:noProof/>
          </w:rPr>
          <w:t>Document Properties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_Toc219201934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987EA89" w14:textId="6A29EA80" w:rsidR="00B263A8" w:rsidRDefault="00B263A8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201935" w:history="1">
        <w:r w:rsidRPr="0096601F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_Toc219201935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E3D5826" w14:textId="1FB616CC" w:rsidR="00B263A8" w:rsidRDefault="00B263A8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201936" w:history="1">
        <w:r w:rsidRPr="0096601F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_Toc219201936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26B5D21" w14:textId="26DB25CF" w:rsidR="00B263A8" w:rsidRDefault="00B263A8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201937" w:history="1">
        <w:r w:rsidRPr="0096601F">
          <w:rPr>
            <w:rStyle w:val="Hyperlink"/>
            <w:noProof/>
          </w:rPr>
          <w:t>Functional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_Toc219201937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BE0A516" w14:textId="6231DB8E" w:rsidR="00B263A8" w:rsidRDefault="00B263A8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201938" w:history="1">
        <w:r w:rsidRPr="0096601F">
          <w:rPr>
            <w:rStyle w:val="Hyperlink"/>
            <w:noProof/>
          </w:rPr>
          <w:t>Current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_Toc219201938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2A1EA1" w14:textId="58CF02A2" w:rsidR="00B263A8" w:rsidRDefault="00B263A8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201939" w:history="1">
        <w:r w:rsidRPr="0096601F">
          <w:rPr>
            <w:rStyle w:val="Hyperlink"/>
            <w:noProof/>
          </w:rPr>
          <w:t>Proposed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_Toc219201939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EE5AD99" w14:textId="08F05842" w:rsidR="00B263A8" w:rsidRDefault="00B263A8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201940" w:history="1">
        <w:r w:rsidRPr="0096601F">
          <w:rPr>
            <w:rStyle w:val="Hyperlink"/>
            <w:noProof/>
          </w:rPr>
          <w:t>Below is the sequence in which APIs are executed.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_Toc219201940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41BFBE" w14:textId="6BF9B4D5" w:rsidR="00B263A8" w:rsidRDefault="00B263A8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201941" w:history="1">
        <w:r w:rsidRPr="0096601F">
          <w:rPr>
            <w:rStyle w:val="Hyperlink"/>
            <w:noProof/>
            <w:lang w:val="en-GB"/>
          </w:rPr>
          <w:t>Assumptions &amp;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_Toc219201941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163ECC5" w14:textId="7165AAD8" w:rsidR="00D67418" w:rsidRDefault="00D25ECD" w:rsidP="00D25ECD">
      <w:pPr>
        <w:pStyle w:val="2bNormal"/>
        <w:rPr>
          <w:rFonts w:cstheme="minorHAnsi"/>
        </w:rPr>
      </w:pPr>
      <w:r>
        <w:rPr>
          <w:rFonts w:cstheme="minorHAnsi"/>
        </w:rPr>
        <w:fldChar w:fldCharType="end"/>
      </w:r>
      <w:r w:rsidR="00D67418">
        <w:rPr>
          <w:rFonts w:cstheme="minorHAnsi"/>
        </w:rPr>
        <w:br w:type="page"/>
      </w:r>
    </w:p>
    <w:p w14:paraId="627BFD52" w14:textId="544BBBE5" w:rsidR="00081292" w:rsidRPr="000B004A" w:rsidRDefault="00F33A16" w:rsidP="000B004A">
      <w:pPr>
        <w:pStyle w:val="2aH1"/>
      </w:pPr>
      <w:bookmarkStart w:id="6" w:name="_Toc219201936"/>
      <w:r w:rsidRPr="000B004A">
        <w:lastRenderedPageBreak/>
        <w:t>Introduction</w:t>
      </w:r>
      <w:bookmarkEnd w:id="6"/>
    </w:p>
    <w:p w14:paraId="1C931354" w14:textId="129C350E" w:rsidR="00290F11" w:rsidRDefault="00F33A16" w:rsidP="00F33A16">
      <w:pPr>
        <w:pStyle w:val="2bNormal"/>
      </w:pPr>
      <w:r>
        <w:t xml:space="preserve">This </w:t>
      </w:r>
      <w:fldSimple w:instr=" TITLE   \* MERGEFORMAT ">
        <w:r w:rsidR="00B263A8">
          <w:t>ANA-050 Functional Specification</w:t>
        </w:r>
      </w:fldSimple>
      <w:r>
        <w:t xml:space="preserve"> provides </w:t>
      </w:r>
      <w:r w:rsidR="00E425D3">
        <w:t xml:space="preserve">a functional solution for the </w:t>
      </w:r>
      <w:sdt>
        <w:sdtPr>
          <w:alias w:val="Subject"/>
          <w:tag w:val=""/>
          <w:id w:val="1645775991"/>
          <w:placeholder>
            <w:docPart w:val="247EC70D88174F6F9A1566917075258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0E322E">
            <w:t>Auto Attach Recipe Specification and Density Information to Pack V1.0</w:t>
          </w:r>
        </w:sdtContent>
      </w:sdt>
      <w:r w:rsidR="00C73136">
        <w:t xml:space="preserve"> </w:t>
      </w:r>
      <w:r w:rsidR="00E425D3">
        <w:t>requested by</w:t>
      </w:r>
      <w:r>
        <w:t xml:space="preserve"> </w:t>
      </w:r>
      <w:sdt>
        <w:sdtPr>
          <w:alias w:val="Company"/>
          <w:tag w:val=""/>
          <w:id w:val="1164428099"/>
          <w:placeholder>
            <w:docPart w:val="DA87450C23164588BA8466AE0F921D3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A56476">
            <w:t>Simpsons Beverages</w:t>
          </w:r>
        </w:sdtContent>
      </w:sdt>
      <w:r>
        <w:t>.</w:t>
      </w:r>
      <w:r w:rsidR="00290F11">
        <w:t xml:space="preserve"> </w:t>
      </w:r>
    </w:p>
    <w:p w14:paraId="6BC62F75" w14:textId="0A991F04" w:rsidR="00290F11" w:rsidRDefault="00290F11" w:rsidP="00F33A16">
      <w:pPr>
        <w:pStyle w:val="2bNormal"/>
      </w:pPr>
      <w:r>
        <w:t xml:space="preserve">It is not intended to provide </w:t>
      </w:r>
      <w:r w:rsidR="00544B6D">
        <w:t>technical</w:t>
      </w:r>
      <w:r>
        <w:t xml:space="preserve"> information. A</w:t>
      </w:r>
      <w:r w:rsidR="003666BB">
        <w:t xml:space="preserve">ny supporting technical information </w:t>
      </w:r>
      <w:r>
        <w:t>can be found in the accompanying ‘</w:t>
      </w:r>
      <w:r w:rsidR="004C47C0">
        <w:t>TAR</w:t>
      </w:r>
      <w:r>
        <w:t>-0</w:t>
      </w:r>
      <w:r w:rsidR="004C47C0">
        <w:t>4</w:t>
      </w:r>
      <w:r>
        <w:t xml:space="preserve">0 </w:t>
      </w:r>
      <w:r w:rsidR="004C47C0">
        <w:t>Technical</w:t>
      </w:r>
      <w:r>
        <w:t xml:space="preserve"> Specification’ document, if provided.</w:t>
      </w:r>
    </w:p>
    <w:p w14:paraId="2A50A054" w14:textId="77777777" w:rsidR="00F33A16" w:rsidRDefault="00F33A16" w:rsidP="00F33A16">
      <w:pPr>
        <w:pStyle w:val="2bNormal"/>
      </w:pPr>
    </w:p>
    <w:p w14:paraId="7995C2F6" w14:textId="4CF047BE" w:rsidR="00C73136" w:rsidRDefault="00F33A16" w:rsidP="00DB065E">
      <w:pPr>
        <w:pStyle w:val="2bNormal"/>
      </w:pPr>
      <w:r>
        <w:t xml:space="preserve">The primary objective of this specification </w:t>
      </w:r>
      <w:r w:rsidR="00DB065E">
        <w:t>is to provide a functional overview of a solution to the proposed modification.</w:t>
      </w:r>
    </w:p>
    <w:p w14:paraId="39A8465F" w14:textId="77777777" w:rsidR="00290F11" w:rsidRDefault="00290F11" w:rsidP="00290F11">
      <w:pPr>
        <w:pStyle w:val="2bNormal"/>
        <w:ind w:left="360"/>
      </w:pPr>
    </w:p>
    <w:p w14:paraId="4264590B" w14:textId="5520FBA3" w:rsidR="00290F11" w:rsidRDefault="00290F11" w:rsidP="00290F11">
      <w:pPr>
        <w:pStyle w:val="2bNormal"/>
      </w:pPr>
      <w:r>
        <w:t xml:space="preserve">It does not consist of </w:t>
      </w:r>
      <w:r w:rsidR="00F96A6F">
        <w:t xml:space="preserve">any </w:t>
      </w:r>
      <w:r>
        <w:t xml:space="preserve">training material </w:t>
      </w:r>
      <w:r w:rsidR="00F96A6F">
        <w:t xml:space="preserve">that explains to a detailed level how the deliverables form the </w:t>
      </w:r>
      <w:r w:rsidR="00240B76">
        <w:t>functional</w:t>
      </w:r>
      <w:r w:rsidR="00F96A6F">
        <w:t xml:space="preserve"> solution</w:t>
      </w:r>
      <w:r>
        <w:t>. It</w:t>
      </w:r>
      <w:r w:rsidR="000B004A">
        <w:t xml:space="preserve"> is</w:t>
      </w:r>
      <w:r>
        <w:t xml:space="preserve"> expected </w:t>
      </w:r>
      <w:r w:rsidR="000B004A">
        <w:t xml:space="preserve">that </w:t>
      </w:r>
      <w:r>
        <w:t xml:space="preserve">the reader of this </w:t>
      </w:r>
      <w:r w:rsidR="008C02C2">
        <w:t>document</w:t>
      </w:r>
      <w:r>
        <w:t xml:space="preserve"> is to have </w:t>
      </w:r>
      <w:r w:rsidR="004619E2">
        <w:t>a good understanding of</w:t>
      </w:r>
      <w:r w:rsidR="00240B76">
        <w:t xml:space="preserve"> any </w:t>
      </w:r>
      <w:r w:rsidR="0055781B">
        <w:t xml:space="preserve">Infor </w:t>
      </w:r>
      <w:r w:rsidR="00752A59">
        <w:t xml:space="preserve">M3 </w:t>
      </w:r>
      <w:r w:rsidR="00240B76">
        <w:t xml:space="preserve">programs </w:t>
      </w:r>
      <w:r w:rsidR="00752A59">
        <w:t xml:space="preserve">mentioned within this </w:t>
      </w:r>
      <w:r w:rsidR="0050022D">
        <w:t>specification</w:t>
      </w:r>
      <w:r w:rsidR="00752A59">
        <w:t>.</w:t>
      </w:r>
    </w:p>
    <w:p w14:paraId="08CE6F91" w14:textId="599BE8EA" w:rsidR="00941EF9" w:rsidRDefault="0062101E" w:rsidP="000B004A">
      <w:pPr>
        <w:pStyle w:val="2aH1"/>
      </w:pPr>
      <w:bookmarkStart w:id="7" w:name="_Toc219201937"/>
      <w:bookmarkEnd w:id="2"/>
      <w:bookmarkEnd w:id="3"/>
      <w:bookmarkEnd w:id="4"/>
      <w:r>
        <w:t>Functional</w:t>
      </w:r>
      <w:r w:rsidR="00F33A16" w:rsidRPr="000B004A">
        <w:t xml:space="preserve"> Overview</w:t>
      </w:r>
      <w:bookmarkEnd w:id="7"/>
    </w:p>
    <w:p w14:paraId="163E36EC" w14:textId="72E580BF" w:rsidR="007105C1" w:rsidRPr="007105C1" w:rsidRDefault="007105C1" w:rsidP="007105C1">
      <w:pPr>
        <w:pStyle w:val="3aH3"/>
      </w:pPr>
      <w:bookmarkStart w:id="8" w:name="_Toc219201938"/>
      <w:r>
        <w:t>Current process</w:t>
      </w:r>
      <w:bookmarkEnd w:id="8"/>
    </w:p>
    <w:p w14:paraId="3A8099AA" w14:textId="0DAA622C" w:rsidR="00E63AB8" w:rsidRDefault="00CC524A" w:rsidP="00CC524A">
      <w:pPr>
        <w:pStyle w:val="2bNormal"/>
      </w:pPr>
      <w:r>
        <w:t xml:space="preserve">Certain information that is pushed from PLM to M3 </w:t>
      </w:r>
      <w:r w:rsidR="00881D59">
        <w:t>regarding</w:t>
      </w:r>
      <w:r w:rsidR="00CD4572">
        <w:t xml:space="preserve"> recipe</w:t>
      </w:r>
      <w:r w:rsidR="00D063BE">
        <w:t xml:space="preserve"> item</w:t>
      </w:r>
      <w:r w:rsidR="00CD4572">
        <w:t xml:space="preserve">s </w:t>
      </w:r>
      <w:r w:rsidR="007E3ED4">
        <w:t xml:space="preserve">will be relevant for pack </w:t>
      </w:r>
      <w:r w:rsidR="00C82684">
        <w:t>items.</w:t>
      </w:r>
      <w:r w:rsidR="00CD4572">
        <w:t xml:space="preserve"> </w:t>
      </w:r>
      <w:r w:rsidR="00A34022">
        <w:t xml:space="preserve">Currently this information needs maintaining manually in M3 which is additional work for the team. </w:t>
      </w:r>
      <w:r w:rsidR="003D5810">
        <w:t xml:space="preserve">Information such as recipe </w:t>
      </w:r>
      <w:r w:rsidR="00A34022">
        <w:t>tests and</w:t>
      </w:r>
      <w:r w:rsidR="00B320F6">
        <w:t xml:space="preserve"> </w:t>
      </w:r>
      <w:r w:rsidR="003D5810">
        <w:t xml:space="preserve">density information </w:t>
      </w:r>
      <w:r w:rsidR="00376E80">
        <w:t xml:space="preserve">relevant for the pack item </w:t>
      </w:r>
      <w:r w:rsidR="003D5810">
        <w:t xml:space="preserve">will need to be </w:t>
      </w:r>
      <w:r w:rsidR="002D14B2">
        <w:t xml:space="preserve">manually </w:t>
      </w:r>
      <w:r w:rsidR="003D5810">
        <w:t xml:space="preserve">attached </w:t>
      </w:r>
      <w:r w:rsidR="00EA1742">
        <w:t>to</w:t>
      </w:r>
      <w:r w:rsidR="00D63B98">
        <w:t xml:space="preserve"> the</w:t>
      </w:r>
      <w:r w:rsidR="00EA1742">
        <w:t xml:space="preserve"> pack item </w:t>
      </w:r>
      <w:r w:rsidR="00B320F6">
        <w:t>once</w:t>
      </w:r>
      <w:r w:rsidR="00E66AC7">
        <w:t xml:space="preserve"> the </w:t>
      </w:r>
      <w:r w:rsidR="00F800C7">
        <w:t>recipe</w:t>
      </w:r>
      <w:r w:rsidR="00CE1A90">
        <w:t xml:space="preserve"> item</w:t>
      </w:r>
      <w:r w:rsidR="00F800C7">
        <w:t xml:space="preserve"> is added to the pack </w:t>
      </w:r>
      <w:r w:rsidR="00E44F74">
        <w:t>B</w:t>
      </w:r>
      <w:r w:rsidR="006A1C5B">
        <w:t>ill of Material (BoM)</w:t>
      </w:r>
      <w:r w:rsidR="00F800C7">
        <w:t xml:space="preserve">. </w:t>
      </w:r>
    </w:p>
    <w:p w14:paraId="2E3D9E35" w14:textId="3FF23154" w:rsidR="007105C1" w:rsidRDefault="007105C1" w:rsidP="007105C1">
      <w:pPr>
        <w:pStyle w:val="3aH3"/>
      </w:pPr>
      <w:bookmarkStart w:id="9" w:name="_Toc219201939"/>
      <w:r>
        <w:t>Proposed process</w:t>
      </w:r>
      <w:bookmarkEnd w:id="9"/>
    </w:p>
    <w:p w14:paraId="2B5018CB" w14:textId="1E2FBF87" w:rsidR="00F71532" w:rsidRDefault="00D063BE" w:rsidP="00A65F04">
      <w:pPr>
        <w:pStyle w:val="3aNormal"/>
      </w:pPr>
      <w:r>
        <w:t>Once a recipe</w:t>
      </w:r>
      <w:r w:rsidR="000F14EE">
        <w:t xml:space="preserve"> item</w:t>
      </w:r>
      <w:r>
        <w:t xml:space="preserve"> is attached to a </w:t>
      </w:r>
      <w:r w:rsidR="000F14EE">
        <w:t xml:space="preserve">pack BOM and a button clicked in </w:t>
      </w:r>
      <w:r w:rsidR="0013637A">
        <w:t xml:space="preserve">PDS002/U1 screen, </w:t>
      </w:r>
      <w:r w:rsidR="00AF34CB">
        <w:t xml:space="preserve">recipe item specification </w:t>
      </w:r>
      <w:r w:rsidR="000F7D3E">
        <w:t>header and tests will be automatically attached to the pack item</w:t>
      </w:r>
      <w:r w:rsidR="002C2287">
        <w:t xml:space="preserve">, </w:t>
      </w:r>
      <w:r w:rsidR="000F7D3E">
        <w:t xml:space="preserve">density information on the recipe item will be multiplied based on pack size </w:t>
      </w:r>
      <w:r w:rsidR="00B134A1">
        <w:t>and attached to the pack item.</w:t>
      </w:r>
    </w:p>
    <w:p w14:paraId="3F2D0F31" w14:textId="77777777" w:rsidR="00536DA2" w:rsidRDefault="00536DA2" w:rsidP="00A65F04">
      <w:pPr>
        <w:pStyle w:val="3aNormal"/>
      </w:pPr>
    </w:p>
    <w:p w14:paraId="15237CB7" w14:textId="5134B124" w:rsidR="005960F8" w:rsidRDefault="00492840" w:rsidP="005960F8">
      <w:pPr>
        <w:pStyle w:val="3aNormal"/>
        <w:keepNext/>
      </w:pPr>
      <w:r>
        <w:rPr>
          <w:noProof/>
        </w:rPr>
        <w:lastRenderedPageBreak/>
        <w:drawing>
          <wp:inline distT="0" distB="0" distL="0" distR="0" wp14:anchorId="6D7CA145" wp14:editId="00105467">
            <wp:extent cx="6750050" cy="6183307"/>
            <wp:effectExtent l="0" t="0" r="0" b="8255"/>
            <wp:docPr id="1045939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3965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51855" cy="61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4BC8" w14:textId="1C71A23C" w:rsidR="0071715E" w:rsidRPr="006E04EF" w:rsidRDefault="005960F8" w:rsidP="006E04EF">
      <w:pPr>
        <w:pStyle w:val="Caption"/>
        <w:jc w:val="lef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263A8">
        <w:rPr>
          <w:noProof/>
        </w:rPr>
        <w:t>1</w:t>
      </w:r>
      <w:r>
        <w:fldChar w:fldCharType="end"/>
      </w:r>
      <w:r>
        <w:t xml:space="preserve">: Information on recipes that are relevant for pack items automatically </w:t>
      </w:r>
      <w:r w:rsidR="00856AAE">
        <w:t>attached.</w:t>
      </w:r>
    </w:p>
    <w:p w14:paraId="5702C7E1" w14:textId="4746D562" w:rsidR="006E04EF" w:rsidRDefault="0071715E" w:rsidP="0071715E">
      <w:r>
        <w:t xml:space="preserve">There will </w:t>
      </w:r>
      <w:r w:rsidR="006E04EF">
        <w:t xml:space="preserve">be a button </w:t>
      </w:r>
      <w:r w:rsidR="002D1656">
        <w:t>on</w:t>
      </w:r>
      <w:r w:rsidR="006E04EF">
        <w:t xml:space="preserve"> display in PDS002/U1</w:t>
      </w:r>
      <w:r w:rsidR="00800A03">
        <w:t xml:space="preserve"> which needs to be clicked once the recipe </w:t>
      </w:r>
      <w:r w:rsidR="00ED4DC9">
        <w:t>item is added to the BoM and is selected.</w:t>
      </w:r>
    </w:p>
    <w:p w14:paraId="07799EDF" w14:textId="77777777" w:rsidR="00ED4DC9" w:rsidRDefault="00ED4DC9" w:rsidP="0071715E"/>
    <w:p w14:paraId="04FAEEC3" w14:textId="77777777" w:rsidR="00535F8C" w:rsidRDefault="00ED4DC9" w:rsidP="00535F8C">
      <w:pPr>
        <w:keepNext/>
      </w:pPr>
      <w:r>
        <w:rPr>
          <w:noProof/>
        </w:rPr>
        <w:lastRenderedPageBreak/>
        <w:drawing>
          <wp:inline distT="0" distB="0" distL="0" distR="0" wp14:anchorId="77FEBFEB" wp14:editId="2EBF3BCD">
            <wp:extent cx="6417945" cy="4663440"/>
            <wp:effectExtent l="0" t="0" r="1905" b="3810"/>
            <wp:docPr id="143874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427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A670" w14:textId="5A41D237" w:rsidR="00ED4DC9" w:rsidRDefault="00535F8C" w:rsidP="00535F8C">
      <w:pPr>
        <w:pStyle w:val="Caption"/>
        <w:jc w:val="left"/>
      </w:pPr>
      <w:bookmarkStart w:id="10" w:name="_Ref21549550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263A8">
        <w:rPr>
          <w:noProof/>
        </w:rPr>
        <w:t>2</w:t>
      </w:r>
      <w:r>
        <w:fldChar w:fldCharType="end"/>
      </w:r>
      <w:bookmarkEnd w:id="10"/>
      <w:r>
        <w:t>: Recipe item selected in PDS002/U1</w:t>
      </w:r>
    </w:p>
    <w:p w14:paraId="3FDD1B33" w14:textId="2920FA72" w:rsidR="006E04EF" w:rsidRDefault="00D55979" w:rsidP="0071715E">
      <w:r>
        <w:t>It will then execute below APIs in sequence and ensure information on recipe item is attached to the pack item.</w:t>
      </w:r>
    </w:p>
    <w:p w14:paraId="0D0B3600" w14:textId="398B6CA1" w:rsidR="004D6A6A" w:rsidRDefault="00582AA3" w:rsidP="003E007B">
      <w:pPr>
        <w:pStyle w:val="4aH4"/>
      </w:pPr>
      <w:bookmarkStart w:id="11" w:name="_Toc219201940"/>
      <w:r>
        <w:t xml:space="preserve">Below is the sequence </w:t>
      </w:r>
      <w:r w:rsidR="00374DE8">
        <w:t xml:space="preserve">in </w:t>
      </w:r>
      <w:r>
        <w:t xml:space="preserve">which APIs </w:t>
      </w:r>
      <w:r w:rsidR="00374DE8">
        <w:t>are</w:t>
      </w:r>
      <w:r>
        <w:t xml:space="preserve"> executed</w:t>
      </w:r>
      <w:r w:rsidR="00D23A17">
        <w:t>.</w:t>
      </w:r>
      <w:bookmarkEnd w:id="11"/>
    </w:p>
    <w:p w14:paraId="16BA8807" w14:textId="1438961D" w:rsidR="00F225FC" w:rsidRDefault="002A74BC" w:rsidP="002A74BC">
      <w:pPr>
        <w:pStyle w:val="5aH5"/>
      </w:pPr>
      <w:r w:rsidRPr="00B27957">
        <w:t>Step 0</w:t>
      </w:r>
      <w:r>
        <w:t>1</w:t>
      </w:r>
      <w:r w:rsidRPr="00B27957">
        <w:t xml:space="preserve">: </w:t>
      </w:r>
      <w:r w:rsidR="007B061F">
        <w:t>Attaching the recipe specification to</w:t>
      </w:r>
      <w:r w:rsidR="00F225FC">
        <w:t xml:space="preserve"> pack item</w:t>
      </w:r>
      <w:r w:rsidR="00123647">
        <w:t xml:space="preserve"> </w:t>
      </w:r>
    </w:p>
    <w:p w14:paraId="3A92B67A" w14:textId="4BF0DD16" w:rsidR="002A74BC" w:rsidRPr="00F204D1" w:rsidRDefault="00F225FC" w:rsidP="00F225FC">
      <w:pPr>
        <w:pStyle w:val="6aH6"/>
        <w:rPr>
          <w:lang w:val="en-GB" w:eastAsia="en-US"/>
        </w:rPr>
      </w:pPr>
      <w:r>
        <w:t xml:space="preserve">Step 01.01. Retrieving </w:t>
      </w:r>
      <w:r w:rsidR="00123647">
        <w:t>the specification header</w:t>
      </w:r>
      <w:r w:rsidR="00B6705D">
        <w:t xml:space="preserve"> for </w:t>
      </w:r>
      <w:r w:rsidR="002A74BC">
        <w:t xml:space="preserve">the recipe </w:t>
      </w:r>
      <w:r w:rsidR="007763A7">
        <w:t>item</w:t>
      </w:r>
      <w:r w:rsidR="002A74BC">
        <w:t>.</w:t>
      </w:r>
    </w:p>
    <w:p w14:paraId="296F4628" w14:textId="77777777" w:rsidR="002A74BC" w:rsidRDefault="002A74BC" w:rsidP="002A74B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2CE32C39" w14:textId="35315309" w:rsidR="002A74BC" w:rsidRPr="00F204D1" w:rsidRDefault="002A74BC" w:rsidP="002A74B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02487B">
        <w:rPr>
          <w:rFonts w:eastAsia="Times New Roman" w:cs="Calibri"/>
          <w:b/>
          <w:bCs/>
          <w:color w:val="000000"/>
          <w:szCs w:val="24"/>
          <w:lang w:eastAsia="en-GB"/>
        </w:rPr>
        <w:t>LstSpecsbyItem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32"/>
        <w:gridCol w:w="1394"/>
        <w:gridCol w:w="6644"/>
      </w:tblGrid>
      <w:tr w:rsidR="002A74BC" w14:paraId="139AA89C" w14:textId="77777777" w:rsidTr="00893A8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244952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D949F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DB7CB1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4B5F7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A74BC" w14:paraId="1C68F1F0" w14:textId="77777777" w:rsidTr="00893A8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6005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E8733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985EA" w14:textId="529DE6EC" w:rsidR="002A74BC" w:rsidRDefault="00C76F76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CB30F91" w14:textId="2EAFCACA" w:rsidR="002A74BC" w:rsidRDefault="007470A9" w:rsidP="00B6705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Recipe item selected in PDS002/U1</w:t>
            </w:r>
          </w:p>
        </w:tc>
      </w:tr>
    </w:tbl>
    <w:p w14:paraId="2EA4E088" w14:textId="375F938B" w:rsidR="002A74BC" w:rsidRDefault="00B6705D" w:rsidP="00B6705D">
      <w:pPr>
        <w:pStyle w:val="Caption"/>
      </w:pPr>
      <w:bookmarkStart w:id="12" w:name="_Ref215487995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263A8">
        <w:rPr>
          <w:noProof/>
        </w:rPr>
        <w:t>1</w:t>
      </w:r>
      <w:r>
        <w:fldChar w:fldCharType="end"/>
      </w:r>
      <w:bookmarkEnd w:id="12"/>
      <w:r>
        <w:t xml:space="preserve">: Retrieve specification header for the recipe </w:t>
      </w:r>
      <w:r w:rsidR="00957B1E">
        <w:t>item.</w:t>
      </w:r>
    </w:p>
    <w:p w14:paraId="1C3498E8" w14:textId="2110D4DF" w:rsidR="003D7ACE" w:rsidRDefault="003D7ACE" w:rsidP="003D7ACE">
      <w:pPr>
        <w:rPr>
          <w:lang w:val="en-GB" w:eastAsia="en-US"/>
        </w:rPr>
      </w:pPr>
      <w:r>
        <w:rPr>
          <w:lang w:val="en-GB" w:eastAsia="en-US"/>
        </w:rPr>
        <w:t xml:space="preserve">Based on inputs to </w:t>
      </w:r>
      <w:r>
        <w:rPr>
          <w:lang w:val="en-GB" w:eastAsia="en-US"/>
        </w:rPr>
        <w:fldChar w:fldCharType="begin"/>
      </w:r>
      <w:r>
        <w:rPr>
          <w:lang w:val="en-GB" w:eastAsia="en-US"/>
        </w:rPr>
        <w:instrText xml:space="preserve"> REF _Ref215487995 \h </w:instrText>
      </w:r>
      <w:r>
        <w:rPr>
          <w:lang w:val="en-GB" w:eastAsia="en-US"/>
        </w:rPr>
      </w:r>
      <w:r>
        <w:rPr>
          <w:lang w:val="en-GB" w:eastAsia="en-US"/>
        </w:rPr>
        <w:fldChar w:fldCharType="separate"/>
      </w:r>
      <w:r w:rsidR="00B263A8">
        <w:t xml:space="preserve">Table </w:t>
      </w:r>
      <w:r w:rsidR="00B263A8">
        <w:rPr>
          <w:noProof/>
        </w:rPr>
        <w:t>1</w:t>
      </w:r>
      <w:r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</w:p>
    <w:p w14:paraId="28DACDA8" w14:textId="77777777" w:rsidR="003D7ACE" w:rsidRPr="006F3484" w:rsidRDefault="003D7ACE" w:rsidP="003D7ACE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3D7ACE" w14:paraId="5584864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10638C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7D092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993B4C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3D7ACE" w14:paraId="351B26C4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216B46" w14:textId="5F5FFDFD" w:rsidR="003D7ACE" w:rsidRDefault="001759AB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D4FD2" w14:textId="6FA88E27" w:rsidR="003D7ACE" w:rsidRDefault="004F03B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8BFAA4" w14:textId="59B60788" w:rsidR="003D7ACE" w:rsidRDefault="004F03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153228</w:t>
            </w:r>
          </w:p>
        </w:tc>
      </w:tr>
      <w:tr w:rsidR="004F03B4" w14:paraId="0A68EA8C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B0B9C" w14:textId="091FC9A7" w:rsidR="004F03B4" w:rsidRDefault="0084092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B917B8" w14:textId="760F04F1" w:rsidR="004F03B4" w:rsidRDefault="006B7A67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FC297" w14:textId="5E08AE14" w:rsidR="004F03B4" w:rsidRDefault="006B7A6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84092C" w14:paraId="17640BF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E5B4A" w14:textId="273B156C" w:rsidR="0084092C" w:rsidRDefault="0084092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0E1AD" w14:textId="75D44303" w:rsidR="0084092C" w:rsidRDefault="006B7A67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1E81BC" w14:textId="14366E57" w:rsidR="0084092C" w:rsidRDefault="006B7A6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</w:tr>
      <w:tr w:rsidR="00AF5AAD" w14:paraId="51C3615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5AF0F" w14:textId="7C0D1DB5" w:rsidR="00AF5AAD" w:rsidRDefault="00AF5AAD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698F4A" w14:textId="15755DCA" w:rsidR="00AF5AAD" w:rsidRDefault="00AF5AAD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AAF69A" w14:textId="3622656C" w:rsidR="00AF5AAD" w:rsidRDefault="00E4783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153228 Recipe Check</w:t>
            </w:r>
          </w:p>
        </w:tc>
      </w:tr>
      <w:tr w:rsidR="00E47831" w14:paraId="05BE84BC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8D517A" w14:textId="5C07D0E3" w:rsidR="00E47831" w:rsidRDefault="00E47831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7B85CB" w14:textId="0C9D793B" w:rsidR="00E47831" w:rsidRDefault="00E47831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C899BC" w14:textId="1355B7E4" w:rsidR="00E47831" w:rsidRDefault="00E4783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</w:tr>
      <w:tr w:rsidR="00FA0CAC" w14:paraId="086A1F2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2EA934" w14:textId="35938B1A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1E04A2" w14:textId="26A18F93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4A567" w14:textId="1F0DCE53" w:rsidR="00FA0CAC" w:rsidRDefault="008B0830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A0CAC" w14:paraId="2D02FD9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6F039E" w14:textId="63F64414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EA86B6" w14:textId="19DE7F23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3EC471" w14:textId="6FB10A69" w:rsidR="00FA0CAC" w:rsidRDefault="008B0830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A0CAC" w14:paraId="3E7F7B3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BF43F" w14:textId="5D914B70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5CD9B" w14:textId="3625FAAF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7DA068" w14:textId="75E94A30" w:rsidR="00FA0CAC" w:rsidRDefault="008B0830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5776A4" w14:paraId="10592C4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5FD7B0" w14:textId="12593C89" w:rsidR="005776A4" w:rsidRDefault="003A353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E23262" w14:textId="5E39DB83" w:rsidR="005776A4" w:rsidRDefault="003A353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B3C353" w14:textId="64B2A964" w:rsidR="005776A4" w:rsidRDefault="003A3534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EFERNANDO</w:t>
            </w:r>
          </w:p>
        </w:tc>
      </w:tr>
      <w:tr w:rsidR="00C03251" w14:paraId="721E4EFB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B886CC" w14:textId="09CA9F40" w:rsidR="00C03251" w:rsidRDefault="00C03251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1822A4" w14:textId="19346966" w:rsidR="00C03251" w:rsidRDefault="00C03251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5C1F2" w14:textId="0ABC2189" w:rsidR="00C03251" w:rsidRDefault="00C03251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</w:tbl>
    <w:p w14:paraId="064685E5" w14:textId="6D78941D" w:rsidR="002A74BC" w:rsidRDefault="008B0830" w:rsidP="008B0830">
      <w:pPr>
        <w:pStyle w:val="Caption"/>
      </w:pPr>
      <w:bookmarkStart w:id="13" w:name="_Ref21549116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263A8">
        <w:rPr>
          <w:noProof/>
        </w:rPr>
        <w:t>2</w:t>
      </w:r>
      <w:r>
        <w:fldChar w:fldCharType="end"/>
      </w:r>
      <w:bookmarkEnd w:id="13"/>
      <w:r>
        <w:t xml:space="preserve">: Output retrieved for </w:t>
      </w:r>
      <w:r w:rsidR="00B5761B">
        <w:t xml:space="preserve">the </w:t>
      </w:r>
      <w:r>
        <w:t>recipe item</w:t>
      </w:r>
      <w:r w:rsidR="00B5761B">
        <w:t xml:space="preserve"> </w:t>
      </w:r>
      <w:r w:rsidR="00957B1E">
        <w:t>specification.</w:t>
      </w:r>
    </w:p>
    <w:p w14:paraId="4C2BD85A" w14:textId="7FCE83DC" w:rsidR="000D5F1D" w:rsidRDefault="00C06294" w:rsidP="00EE375A">
      <w:pPr>
        <w:pStyle w:val="6aH6"/>
      </w:pPr>
      <w:r w:rsidRPr="00C06294">
        <w:t>Step 0</w:t>
      </w:r>
      <w:r w:rsidR="00EE375A">
        <w:t>1.02.</w:t>
      </w:r>
      <w:r w:rsidRPr="00C06294">
        <w:t xml:space="preserve"> </w:t>
      </w:r>
      <w:r w:rsidR="007A7E62">
        <w:t>Attach</w:t>
      </w:r>
      <w:r w:rsidR="000D5F1D">
        <w:t xml:space="preserve"> specification</w:t>
      </w:r>
      <w:r w:rsidR="007C0FE6">
        <w:t xml:space="preserve"> header record on</w:t>
      </w:r>
      <w:r w:rsidR="000D5F1D">
        <w:t xml:space="preserve"> the </w:t>
      </w:r>
      <w:r w:rsidR="002D15E3">
        <w:t>recipe item to the pack item</w:t>
      </w:r>
    </w:p>
    <w:p w14:paraId="0A7B16D3" w14:textId="77777777" w:rsidR="002D15E3" w:rsidRDefault="002D15E3" w:rsidP="002D15E3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2F274364" w14:textId="5DD3CEC3" w:rsidR="002D15E3" w:rsidRPr="00F204D1" w:rsidRDefault="002D15E3" w:rsidP="002D15E3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B96057" w:rsidRPr="00B96057"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2D15E3" w14:paraId="271EF176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129A6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B78260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1151C6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7AFBE9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D15E3" w14:paraId="27516054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21135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FB1A2F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28678B" w14:textId="0AE411F5" w:rsidR="002D15E3" w:rsidRDefault="007A7E6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1943F9" w14:textId="672F2B7E" w:rsidR="002D15E3" w:rsidRDefault="00722119" w:rsidP="0072211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P</w:t>
            </w:r>
            <w:r w:rsidR="002A189B">
              <w:t xml:space="preserve">roduct code </w:t>
            </w:r>
            <w:r>
              <w:t xml:space="preserve">relating to the recipe selected </w:t>
            </w:r>
            <w:r w:rsidR="002D15E3">
              <w:t>in PDS002/U1</w:t>
            </w:r>
          </w:p>
        </w:tc>
      </w:tr>
      <w:tr w:rsidR="004D5CB0" w14:paraId="60C8FAD5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F81B0C" w14:textId="69943B72" w:rsidR="004D5CB0" w:rsidRDefault="004D5CB0" w:rsidP="004D5CB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28BD3" w14:textId="76B97F0F" w:rsidR="004D5CB0" w:rsidRDefault="004D5CB0" w:rsidP="004D5CB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2B1026" w14:textId="454C60A1" w:rsidR="004D5CB0" w:rsidRDefault="004D5CB0" w:rsidP="004D5CB0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153228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61723E6" w14:textId="2C412584" w:rsidR="004D5CB0" w:rsidRDefault="00594BF1" w:rsidP="004D5CB0">
            <w:pPr>
              <w:keepNext/>
              <w:spacing w:line="276" w:lineRule="auto"/>
              <w:jc w:val="center"/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_Ref215491167 \h </w:instrText>
            </w:r>
            <w: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2</w:t>
            </w:r>
            <w:r>
              <w:fldChar w:fldCharType="end"/>
            </w:r>
          </w:p>
        </w:tc>
      </w:tr>
      <w:tr w:rsidR="00594BF1" w14:paraId="35E601D2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06E78" w14:textId="1E23D5D6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7AC763" w14:textId="5FCF21F2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FF9FB" w14:textId="28562B64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65E3EE" w14:textId="2F0FA0E8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2</w:t>
            </w:r>
            <w:r w:rsidRPr="00B6572C">
              <w:fldChar w:fldCharType="end"/>
            </w:r>
          </w:p>
        </w:tc>
      </w:tr>
      <w:tr w:rsidR="00594BF1" w14:paraId="45A31531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FB450" w14:textId="0CCB5314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C52759" w14:textId="6F3EDF22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834357" w14:textId="5A031662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BB61C9" w14:textId="6665EA70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2</w:t>
            </w:r>
            <w:r w:rsidRPr="00B6572C">
              <w:fldChar w:fldCharType="end"/>
            </w:r>
          </w:p>
        </w:tc>
      </w:tr>
      <w:tr w:rsidR="00594BF1" w14:paraId="3BAC318C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834C59" w14:textId="437E9155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14C3B4" w14:textId="699A3AA6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4B445" w14:textId="5CC8EB2A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153228 Recipe Check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EA499C6" w14:textId="1299CBFE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2</w:t>
            </w:r>
            <w:r w:rsidRPr="00B6572C">
              <w:fldChar w:fldCharType="end"/>
            </w:r>
          </w:p>
        </w:tc>
      </w:tr>
      <w:tr w:rsidR="00594BF1" w14:paraId="3E630881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299D11" w14:textId="22F28393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7B4D99" w14:textId="4CAE65A9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5CB7CD" w14:textId="597ED444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5043B47" w14:textId="6499525E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2</w:t>
            </w:r>
            <w:r w:rsidRPr="00B6572C">
              <w:fldChar w:fldCharType="end"/>
            </w:r>
          </w:p>
        </w:tc>
      </w:tr>
      <w:tr w:rsidR="00594BF1" w14:paraId="50D5AF5E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206CB5" w14:textId="71A226AB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F726AF" w14:textId="74B25286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3D3A0" w14:textId="7814C7CD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2A88FA" w14:textId="5C06EA10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2</w:t>
            </w:r>
            <w:r w:rsidRPr="00B6572C">
              <w:fldChar w:fldCharType="end"/>
            </w:r>
          </w:p>
        </w:tc>
      </w:tr>
      <w:tr w:rsidR="00594BF1" w14:paraId="64606F00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3A4DFD" w14:textId="5041FDAE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CED45A" w14:textId="0EADDFF2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55AD5" w14:textId="3F74F153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6A8AEC" w14:textId="612E7729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2</w:t>
            </w:r>
            <w:r w:rsidRPr="00B6572C">
              <w:fldChar w:fldCharType="end"/>
            </w:r>
          </w:p>
        </w:tc>
      </w:tr>
      <w:tr w:rsidR="00594BF1" w14:paraId="29D84A4F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31FFE2" w14:textId="045ACFA7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25AF1" w14:textId="2ADCEC9F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D7A13A" w14:textId="786E5704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050E119" w14:textId="2117ABDD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2</w:t>
            </w:r>
            <w:r w:rsidRPr="00B6572C">
              <w:fldChar w:fldCharType="end"/>
            </w:r>
          </w:p>
        </w:tc>
      </w:tr>
      <w:tr w:rsidR="00594BF1" w14:paraId="6D71201A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F6588" w14:textId="3C0D2AB1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1711B7" w14:textId="602B940D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F3DF9" w14:textId="02DBA911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EFERNANDO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2C93E8B" w14:textId="14D03931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2</w:t>
            </w:r>
            <w:r w:rsidRPr="00B6572C">
              <w:fldChar w:fldCharType="end"/>
            </w:r>
          </w:p>
        </w:tc>
      </w:tr>
      <w:tr w:rsidR="00594BF1" w14:paraId="0DCB6450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DDDEBA" w14:textId="3FF1ABB2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B64A6F" w14:textId="3554A030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524C08" w14:textId="0A9217B9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3BA23A" w14:textId="473167AF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2</w:t>
            </w:r>
            <w:r w:rsidRPr="00B6572C">
              <w:fldChar w:fldCharType="end"/>
            </w:r>
          </w:p>
        </w:tc>
      </w:tr>
    </w:tbl>
    <w:p w14:paraId="2BBCDB4B" w14:textId="1620C0A2" w:rsidR="002D15E3" w:rsidRPr="002D15E3" w:rsidRDefault="00722119" w:rsidP="00722119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263A8">
        <w:rPr>
          <w:noProof/>
        </w:rPr>
        <w:t>3</w:t>
      </w:r>
      <w:r>
        <w:fldChar w:fldCharType="end"/>
      </w:r>
      <w:r>
        <w:t xml:space="preserve">: </w:t>
      </w:r>
      <w:r w:rsidRPr="00BC1AB9">
        <w:t xml:space="preserve">Add Recipe specification against the pack </w:t>
      </w:r>
      <w:r w:rsidR="00957B1E" w:rsidRPr="00BC1AB9">
        <w:t>item.</w:t>
      </w:r>
    </w:p>
    <w:p w14:paraId="34262159" w14:textId="68611EC7" w:rsidR="000C4AB1" w:rsidRDefault="000C4AB1" w:rsidP="000C4AB1">
      <w:pPr>
        <w:pStyle w:val="5aH5"/>
      </w:pPr>
      <w:r w:rsidRPr="00B27957">
        <w:t>Step 0</w:t>
      </w:r>
      <w:r>
        <w:t>2</w:t>
      </w:r>
      <w:r w:rsidRPr="00B27957">
        <w:t xml:space="preserve">: </w:t>
      </w:r>
      <w:r>
        <w:t xml:space="preserve">Attaching </w:t>
      </w:r>
      <w:r w:rsidR="00BD0E74">
        <w:t xml:space="preserve">tests to the </w:t>
      </w:r>
      <w:r>
        <w:t xml:space="preserve">recipe specification </w:t>
      </w:r>
      <w:r w:rsidR="00BD0E74">
        <w:t>attached to</w:t>
      </w:r>
      <w:r>
        <w:t xml:space="preserve"> pack item </w:t>
      </w:r>
    </w:p>
    <w:p w14:paraId="62D3AEA3" w14:textId="08FEE9E2" w:rsidR="00C06294" w:rsidRPr="00C06294" w:rsidRDefault="000D5F1D" w:rsidP="00C22BC1">
      <w:pPr>
        <w:pStyle w:val="6aH6"/>
      </w:pPr>
      <w:r>
        <w:t>Step 0</w:t>
      </w:r>
      <w:r w:rsidR="00BD0E74">
        <w:t>2</w:t>
      </w:r>
      <w:r w:rsidR="00C22BC1">
        <w:t>.0</w:t>
      </w:r>
      <w:r w:rsidR="00BD0E74">
        <w:t>1</w:t>
      </w:r>
      <w:r w:rsidR="00C22BC1">
        <w:t>.</w:t>
      </w:r>
      <w:r>
        <w:t xml:space="preserve"> </w:t>
      </w:r>
      <w:r w:rsidR="00C06294" w:rsidRPr="00C06294">
        <w:t>Retrieve specification tests relating to the specification header for the recipe item.</w:t>
      </w:r>
    </w:p>
    <w:p w14:paraId="62660283" w14:textId="7067BDDC" w:rsidR="00C06294" w:rsidRDefault="00C06294" w:rsidP="00C0629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</w:t>
      </w:r>
      <w:r w:rsidR="00BE1435">
        <w:rPr>
          <w:rFonts w:eastAsia="Times New Roman" w:cs="Calibri"/>
          <w:b/>
          <w:bCs/>
          <w:color w:val="000000"/>
          <w:szCs w:val="24"/>
          <w:lang w:eastAsia="en-GB"/>
        </w:rPr>
        <w:t>1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MI</w:t>
      </w:r>
    </w:p>
    <w:p w14:paraId="7E7B447C" w14:textId="0740C03C" w:rsidR="00C06294" w:rsidRPr="00F204D1" w:rsidRDefault="00C06294" w:rsidP="00C0629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LstSpec</w:t>
      </w:r>
      <w:r w:rsidR="0012794C">
        <w:rPr>
          <w:rFonts w:eastAsia="Times New Roman" w:cs="Calibri"/>
          <w:b/>
          <w:bCs/>
          <w:color w:val="000000"/>
          <w:szCs w:val="24"/>
          <w:lang w:eastAsia="en-GB"/>
        </w:rPr>
        <w:t>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32"/>
        <w:gridCol w:w="1394"/>
        <w:gridCol w:w="6644"/>
      </w:tblGrid>
      <w:tr w:rsidR="00C06294" w14:paraId="0B040C3E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FF54A3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lastRenderedPageBreak/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5EDA57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EB0F60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CB9B290" w14:textId="77777777" w:rsidR="00C06294" w:rsidRDefault="00C06294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C06294" w14:paraId="6BE166FC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565667" w14:textId="315CC0C6" w:rsidR="00C06294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D89E1" w14:textId="1DB09A3A" w:rsidR="00C06294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DF5C1F" w14:textId="77777777" w:rsidR="00C06294" w:rsidRDefault="00C0629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DDF3DE" w14:textId="35CE4D28" w:rsidR="00C06294" w:rsidRDefault="00B46CC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_Ref215491167 \h </w:instrText>
            </w:r>
            <w: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2</w:t>
            </w:r>
            <w:r>
              <w:fldChar w:fldCharType="end"/>
            </w:r>
          </w:p>
        </w:tc>
      </w:tr>
      <w:tr w:rsidR="0012794C" w14:paraId="75D86DB6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6B906" w14:textId="1D5D5BED" w:rsidR="0012794C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750713" w14:textId="130ED3B1" w:rsidR="0012794C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9D5351" w14:textId="1208A778" w:rsidR="0012794C" w:rsidRDefault="00B46CC2" w:rsidP="000B1778">
            <w:pPr>
              <w:keepNext/>
              <w:spacing w:line="276" w:lineRule="auto"/>
              <w:jc w:val="center"/>
            </w:pPr>
            <w:r>
              <w:t>20240101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6924E73" w14:textId="604C25C9" w:rsidR="0012794C" w:rsidRDefault="00B46CC2" w:rsidP="000B1778">
            <w:pPr>
              <w:keepNext/>
              <w:spacing w:line="276" w:lineRule="auto"/>
              <w:jc w:val="center"/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_Ref215491167 \h </w:instrText>
            </w:r>
            <w: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2</w:t>
            </w:r>
            <w:r>
              <w:fldChar w:fldCharType="end"/>
            </w:r>
          </w:p>
        </w:tc>
      </w:tr>
      <w:tr w:rsidR="0012794C" w14:paraId="3F2467FB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EB9011" w14:textId="2515B5F6" w:rsidR="0012794C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029DBD" w14:textId="2270E2E6" w:rsidR="0012794C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6A3307" w14:textId="40DFDCFE" w:rsidR="0012794C" w:rsidRDefault="00B46CC2" w:rsidP="000B1778">
            <w:pPr>
              <w:keepNext/>
              <w:spacing w:line="276" w:lineRule="auto"/>
              <w:jc w:val="center"/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346570" w14:textId="0D18DBD3" w:rsidR="0012794C" w:rsidRDefault="00B46CC2" w:rsidP="00B46CC2">
            <w:pPr>
              <w:keepNext/>
              <w:spacing w:line="276" w:lineRule="auto"/>
              <w:jc w:val="center"/>
            </w:pPr>
            <w:r>
              <w:t xml:space="preserve">Input to </w:t>
            </w:r>
            <w:r>
              <w:fldChar w:fldCharType="begin"/>
            </w:r>
            <w:r>
              <w:instrText xml:space="preserve"> REF _Ref215487995 \h </w:instrText>
            </w:r>
            <w: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1</w:t>
            </w:r>
            <w:r>
              <w:fldChar w:fldCharType="end"/>
            </w:r>
          </w:p>
        </w:tc>
      </w:tr>
    </w:tbl>
    <w:p w14:paraId="4138BB7F" w14:textId="51A565D7" w:rsidR="00C06294" w:rsidRDefault="00B46CC2" w:rsidP="00B46CC2">
      <w:pPr>
        <w:pStyle w:val="Caption"/>
      </w:pPr>
      <w:bookmarkStart w:id="14" w:name="_Ref21549126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263A8">
        <w:rPr>
          <w:noProof/>
        </w:rPr>
        <w:t>4</w:t>
      </w:r>
      <w:r>
        <w:fldChar w:fldCharType="end"/>
      </w:r>
      <w:bookmarkEnd w:id="14"/>
      <w:r>
        <w:t xml:space="preserve">: </w:t>
      </w:r>
      <w:r w:rsidRPr="00F73348">
        <w:t xml:space="preserve">Retrieve specification tests relating to the recipe </w:t>
      </w:r>
      <w:r w:rsidR="00957B1E" w:rsidRPr="00F73348">
        <w:t>item.</w:t>
      </w:r>
    </w:p>
    <w:p w14:paraId="387DCAFB" w14:textId="3BE9ABA3" w:rsidR="00C06294" w:rsidRDefault="00C06294" w:rsidP="00C06294">
      <w:pPr>
        <w:rPr>
          <w:lang w:val="en-GB" w:eastAsia="en-US"/>
        </w:rPr>
      </w:pPr>
      <w:r>
        <w:rPr>
          <w:lang w:val="en-GB" w:eastAsia="en-US"/>
        </w:rPr>
        <w:t>Based on inputs to</w:t>
      </w:r>
      <w:r w:rsidR="00344A35">
        <w:rPr>
          <w:lang w:val="en-GB" w:eastAsia="en-US"/>
        </w:rPr>
        <w:t xml:space="preserve"> </w:t>
      </w:r>
      <w:r w:rsidR="00344A35">
        <w:rPr>
          <w:lang w:val="en-GB" w:eastAsia="en-US"/>
        </w:rPr>
        <w:fldChar w:fldCharType="begin"/>
      </w:r>
      <w:r w:rsidR="00344A35">
        <w:rPr>
          <w:lang w:val="en-GB" w:eastAsia="en-US"/>
        </w:rPr>
        <w:instrText xml:space="preserve"> REF _Ref215491266 \h </w:instrText>
      </w:r>
      <w:r w:rsidR="00344A35">
        <w:rPr>
          <w:lang w:val="en-GB" w:eastAsia="en-US"/>
        </w:rPr>
      </w:r>
      <w:r w:rsidR="00344A35">
        <w:rPr>
          <w:lang w:val="en-GB" w:eastAsia="en-US"/>
        </w:rPr>
        <w:fldChar w:fldCharType="separate"/>
      </w:r>
      <w:r w:rsidR="00B263A8">
        <w:t xml:space="preserve">Table </w:t>
      </w:r>
      <w:r w:rsidR="00B263A8">
        <w:rPr>
          <w:noProof/>
        </w:rPr>
        <w:t>4</w:t>
      </w:r>
      <w:r w:rsidR="00344A35"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  <w:r w:rsidR="00817412">
        <w:rPr>
          <w:lang w:val="en-GB" w:eastAsia="en-US"/>
        </w:rPr>
        <w:t xml:space="preserve"> There will be multiple records retrieved as part of th</w:t>
      </w:r>
      <w:r w:rsidR="00E13A3F">
        <w:rPr>
          <w:lang w:val="en-GB" w:eastAsia="en-US"/>
        </w:rPr>
        <w:t>is API call.</w:t>
      </w:r>
    </w:p>
    <w:p w14:paraId="4CE0E2D6" w14:textId="77777777" w:rsidR="00C06294" w:rsidRPr="006F3484" w:rsidRDefault="00C06294" w:rsidP="00C06294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06294" w14:paraId="73451BE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6B1BE8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A9043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1D3347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06294" w14:paraId="1176529B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D844E" w14:textId="1B7E52B6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96E23" w14:textId="6CB54881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331B1" w14:textId="0BB3E949" w:rsidR="00C06294" w:rsidRDefault="003A5B0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</w:tr>
      <w:tr w:rsidR="00C06294" w14:paraId="79E9B0C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4BCF2A" w14:textId="61C537D1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574358" w14:textId="7D699E65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F4C94" w14:textId="3880BF0F" w:rsidR="00C06294" w:rsidRDefault="000E4E4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C06294" w14:paraId="5CE7221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302C39" w14:textId="3C74E1D1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</w:t>
            </w:r>
            <w:r w:rsidR="00C06294">
              <w:rPr>
                <w:rFonts w:cs="Calibri"/>
                <w:color w:val="000000"/>
                <w:szCs w:val="24"/>
                <w:lang w:eastAsia="en-GB"/>
              </w:rPr>
              <w:t xml:space="preserve">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1D3D7A" w14:textId="447EC2C3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CC690F" w14:textId="11DDD389" w:rsidR="00C06294" w:rsidRDefault="00786F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C06294" w14:paraId="25319C5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49F2F" w14:textId="13F0D8BE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B9015" w14:textId="1BB66454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4376CE" w14:textId="31B9BED9" w:rsidR="00C06294" w:rsidRDefault="009244F9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</w:tr>
      <w:tr w:rsidR="00C06294" w14:paraId="4D52BCD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48B2B0" w14:textId="22C6D001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FC0366" w14:textId="181F1CD6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B2478" w14:textId="4CA86304" w:rsidR="00C06294" w:rsidRDefault="000E4E4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</w:tr>
      <w:tr w:rsidR="00C06294" w14:paraId="0281BA8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23C5F1" w14:textId="00BECF10" w:rsidR="00C06294" w:rsidRDefault="00CA26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6DAB15" w14:textId="53190BFE" w:rsidR="00C0629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491A46" w14:textId="6D752DB1" w:rsidR="00C06294" w:rsidRDefault="00385C8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06294" w14:paraId="11111FA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DCE737" w14:textId="0E99CEDB" w:rsidR="00C06294" w:rsidRDefault="00CA26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F0897" w14:textId="2776068D" w:rsidR="00C0629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197101" w14:textId="12B4B6E1" w:rsidR="00C06294" w:rsidRDefault="00C0629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C06294" w14:paraId="6A9EF6EC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F775BF" w14:textId="49514649" w:rsidR="00C06294" w:rsidRDefault="0001182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6D0FCF" w14:textId="1A84C17A" w:rsidR="00C06294" w:rsidRDefault="00EB5792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042F7E" w14:textId="3F577B9D" w:rsidR="00C06294" w:rsidRDefault="006278E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1.064</w:t>
            </w:r>
          </w:p>
        </w:tc>
      </w:tr>
      <w:tr w:rsidR="00970D64" w14:paraId="5C8D149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73A934" w14:textId="4960D961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2F1831" w14:textId="5D8F9F2D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FE3A6" w14:textId="514425D8" w:rsidR="00970D64" w:rsidRDefault="006278E2" w:rsidP="00970D6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</w:tr>
      <w:tr w:rsidR="00970D64" w14:paraId="3834129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5BFB64" w14:textId="53F51CCD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C7E70D" w14:textId="15147521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78848" w14:textId="503D6919" w:rsidR="00970D64" w:rsidRDefault="00152A98" w:rsidP="00970D6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</w:tr>
      <w:tr w:rsidR="00617275" w14:paraId="164C1F5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49DB74" w14:textId="08127E95" w:rsidR="00617275" w:rsidRDefault="0061727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74F3BE" w14:textId="5FBE6CDA" w:rsidR="00617275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78A94" w14:textId="2704CD94" w:rsidR="00617275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KGL</w:t>
            </w:r>
          </w:p>
        </w:tc>
      </w:tr>
      <w:tr w:rsidR="00617275" w14:paraId="4B28DF25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B402A" w14:textId="53D98C5E" w:rsidR="00617275" w:rsidRDefault="0061727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8952E3" w14:textId="4165F70B" w:rsidR="00617275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3DC12E" w14:textId="7E4F6CBF" w:rsidR="00617275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</w:tr>
      <w:tr w:rsidR="008244EA" w14:paraId="382115E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883BD4" w14:textId="44C95F07" w:rsidR="008244EA" w:rsidRDefault="008244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6BF9EC" w14:textId="31BE8677" w:rsidR="008244EA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5FBEA2" w14:textId="480BCE40" w:rsidR="008244EA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8244EA" w14:paraId="69BF047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D022E2" w14:textId="72D5E6C4" w:rsidR="008244EA" w:rsidRDefault="008244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D70EF2" w14:textId="25F9C003" w:rsidR="008244EA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652165" w14:textId="07F458A0" w:rsidR="008244EA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D4372F" w14:paraId="5D0197E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1C7A24" w14:textId="5D092C35" w:rsidR="00D4372F" w:rsidRDefault="00D4372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868E86" w14:textId="3E3A8F1E" w:rsidR="00D4372F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165D2F" w14:textId="77777777" w:rsidR="00D4372F" w:rsidRDefault="00D4372F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6C4D66" w14:paraId="17B307E0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D6680C" w14:textId="178B67BF" w:rsidR="006C4D66" w:rsidRDefault="006C4D66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6270F9" w14:textId="2B42AE7F" w:rsidR="006C4D66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94C76A" w14:textId="75CDACF0" w:rsidR="006C4D66" w:rsidRDefault="0033364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C4D66" w14:paraId="11D7029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3BD27C" w14:textId="024B479D" w:rsidR="006C4D66" w:rsidRDefault="00DA7B7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6B1C4" w14:textId="1DCA63D6" w:rsidR="006C4D66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E9A6C" w14:textId="6E707017" w:rsidR="006C4D66" w:rsidRDefault="0033364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DA7B70" w14:paraId="0756436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8020F8" w14:textId="384D741C" w:rsidR="00DA7B70" w:rsidRDefault="00DA7B7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7D9446" w14:textId="04953DB1" w:rsidR="00DA7B7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AE1486" w14:textId="74DC761A" w:rsidR="00DA7B70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F1C1F" w14:paraId="5D01A44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9603DD" w14:textId="1EF153D4" w:rsidR="00CF1C1F" w:rsidRDefault="00CF1C1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1F0CE0" w14:textId="2DDA95A7" w:rsidR="00CF1C1F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DD42E" w14:textId="48ABBCE7" w:rsidR="00CF1C1F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F1C1F" w14:paraId="4E47794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62C9F7" w14:textId="6F46AE42" w:rsidR="00CF1C1F" w:rsidRDefault="00CF1C1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EAE2CB" w14:textId="382BDCDF" w:rsidR="00CF1C1F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0B6C53" w14:textId="7F7AD4B0" w:rsidR="00CF1C1F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4F22C0" w14:paraId="042D3AD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4574F" w14:textId="774D2BE2" w:rsidR="004F22C0" w:rsidRDefault="004F22C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0649D0" w14:textId="7B73D773" w:rsidR="004F22C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4AA1C9" w14:textId="70582E72" w:rsidR="004F22C0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4F22C0" w14:paraId="3679545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6186D" w14:textId="15563719" w:rsidR="004F22C0" w:rsidRDefault="00610C7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Print result value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3F8E6" w14:textId="0DEBA7BE" w:rsidR="004F22C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C0473A" w14:textId="01FAB2BF" w:rsidR="004F22C0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10C74" w14:paraId="06A60AEE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4F15D" w14:textId="2646989C" w:rsidR="00610C7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C6ED4" w14:textId="32727EBF" w:rsidR="00610C74" w:rsidRDefault="00385C8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4802C" w14:textId="09A7E916" w:rsidR="00610C74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329473B4" w14:textId="7A41712C" w:rsidR="00C06294" w:rsidRPr="004D5615" w:rsidRDefault="00C06294" w:rsidP="007E021A">
      <w:pPr>
        <w:pStyle w:val="Caption"/>
      </w:pPr>
      <w:bookmarkStart w:id="15" w:name="_Ref21549286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263A8">
        <w:rPr>
          <w:noProof/>
        </w:rPr>
        <w:t>5</w:t>
      </w:r>
      <w:r>
        <w:fldChar w:fldCharType="end"/>
      </w:r>
      <w:bookmarkEnd w:id="15"/>
      <w:r>
        <w:t>: Output retrieved for the specification</w:t>
      </w:r>
      <w:r w:rsidR="004378B4">
        <w:t xml:space="preserve"> tests</w:t>
      </w:r>
      <w:r>
        <w:t xml:space="preserve"> for recipe </w:t>
      </w:r>
      <w:r w:rsidR="00957B1E">
        <w:t>item.</w:t>
      </w:r>
    </w:p>
    <w:p w14:paraId="4BCC1E51" w14:textId="5DDAE5C6" w:rsidR="007E021A" w:rsidRDefault="002A74BC" w:rsidP="00C22BC1">
      <w:pPr>
        <w:pStyle w:val="6aH6"/>
      </w:pPr>
      <w:r w:rsidRPr="00B27957">
        <w:t>Step 0</w:t>
      </w:r>
      <w:r w:rsidR="00BD0E74">
        <w:t>2</w:t>
      </w:r>
      <w:r w:rsidR="00C22BC1">
        <w:t>. 0</w:t>
      </w:r>
      <w:r w:rsidR="00BD0E74">
        <w:t>2</w:t>
      </w:r>
      <w:r w:rsidR="00C22BC1">
        <w:t>.</w:t>
      </w:r>
      <w:r w:rsidRPr="00B27957">
        <w:t xml:space="preserve"> </w:t>
      </w:r>
      <w:r w:rsidR="007E021A">
        <w:t>Add specification tests to the specification</w:t>
      </w:r>
      <w:r w:rsidR="00E13A3F">
        <w:t xml:space="preserve"> </w:t>
      </w:r>
      <w:r w:rsidR="00A120F4">
        <w:t xml:space="preserve">in a loop </w:t>
      </w:r>
      <w:r w:rsidR="00E13A3F">
        <w:t xml:space="preserve">for each record retrieved from </w:t>
      </w:r>
      <w:r w:rsidR="00E13A3F">
        <w:fldChar w:fldCharType="begin"/>
      </w:r>
      <w:r w:rsidR="00E13A3F">
        <w:instrText xml:space="preserve"> REF _Ref215492867 \h </w:instrText>
      </w:r>
      <w:r w:rsidR="00C22BC1">
        <w:instrText xml:space="preserve"> \* MERGEFORMAT </w:instrText>
      </w:r>
      <w:r w:rsidR="00E13A3F">
        <w:fldChar w:fldCharType="separate"/>
      </w:r>
      <w:r w:rsidR="00B263A8">
        <w:t xml:space="preserve">Table </w:t>
      </w:r>
      <w:r w:rsidR="00B263A8">
        <w:rPr>
          <w:noProof/>
        </w:rPr>
        <w:t>5</w:t>
      </w:r>
      <w:r w:rsidR="00E13A3F">
        <w:fldChar w:fldCharType="end"/>
      </w:r>
    </w:p>
    <w:p w14:paraId="08D9BDBD" w14:textId="77777777" w:rsidR="007E021A" w:rsidRDefault="007E021A" w:rsidP="007E021A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2450B43C" w14:textId="29094040" w:rsidR="007E021A" w:rsidRPr="00F204D1" w:rsidRDefault="007E021A" w:rsidP="007E021A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B21E17"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7E021A" w14:paraId="649F921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1F1A98" w14:textId="77777777" w:rsidR="007E021A" w:rsidRDefault="007E021A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4C06EC" w14:textId="77777777" w:rsidR="007E021A" w:rsidRDefault="007E021A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B24D12" w14:textId="77777777" w:rsidR="007E021A" w:rsidRDefault="007E021A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43945D" w14:textId="77777777" w:rsidR="007E021A" w:rsidRDefault="007E021A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7E021A" w14:paraId="0BCB409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B57D09" w14:textId="77777777" w:rsidR="007E021A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8AB0F0" w14:textId="77777777" w:rsidR="007E021A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B2CBE3" w14:textId="77777777" w:rsidR="007E021A" w:rsidRDefault="007E021A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153228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A44C877" w14:textId="629ED666" w:rsidR="007E021A" w:rsidRDefault="00C420F0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 xml:space="preserve">Input to </w:t>
            </w:r>
            <w:r>
              <w:fldChar w:fldCharType="begin"/>
            </w:r>
            <w:r>
              <w:instrText xml:space="preserve"> REF _Ref215491167 \h </w:instrText>
            </w:r>
            <w:r w:rsidR="00A9087E">
              <w:instrText xml:space="preserve"> \* MERGEFORMAT </w:instrText>
            </w:r>
            <w: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2</w:t>
            </w:r>
            <w:r>
              <w:fldChar w:fldCharType="end"/>
            </w:r>
          </w:p>
        </w:tc>
      </w:tr>
      <w:tr w:rsidR="007E021A" w14:paraId="04F260B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79C603" w14:textId="77777777" w:rsidR="007E021A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E1CCF" w14:textId="77777777" w:rsidR="007E021A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40220" w14:textId="77777777" w:rsidR="007E021A" w:rsidRDefault="007E021A" w:rsidP="000B1778">
            <w:pPr>
              <w:keepNext/>
              <w:spacing w:line="276" w:lineRule="auto"/>
              <w:jc w:val="center"/>
            </w:pPr>
            <w: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8223FB1" w14:textId="6A306363" w:rsidR="007E021A" w:rsidRDefault="007E021A" w:rsidP="000B1778">
            <w:pPr>
              <w:keepNext/>
              <w:spacing w:line="276" w:lineRule="auto"/>
              <w:jc w:val="center"/>
            </w:pPr>
            <w:r>
              <w:t xml:space="preserve">Output from </w:t>
            </w:r>
            <w:r w:rsidR="00560E34">
              <w:fldChar w:fldCharType="begin"/>
            </w:r>
            <w:r w:rsidR="00560E34">
              <w:instrText xml:space="preserve"> REF _Ref215492867 \h </w:instrText>
            </w:r>
            <w:r w:rsidR="00A9087E">
              <w:instrText xml:space="preserve"> \* MERGEFORMAT </w:instrText>
            </w:r>
            <w:r w:rsidR="00560E34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5</w:t>
            </w:r>
            <w:r w:rsidR="00560E34">
              <w:fldChar w:fldCharType="end"/>
            </w:r>
          </w:p>
        </w:tc>
      </w:tr>
      <w:tr w:rsidR="007E021A" w14:paraId="5733C960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75FAAA" w14:textId="77777777" w:rsidR="007E021A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1E3AF5" w14:textId="77777777" w:rsidR="007E021A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86B65" w14:textId="1DE79502" w:rsidR="007E021A" w:rsidRDefault="00535F8C" w:rsidP="000B1778">
            <w:pPr>
              <w:keepNext/>
              <w:spacing w:line="276" w:lineRule="auto"/>
              <w:jc w:val="center"/>
            </w:pPr>
            <w: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3CCE9D8" w14:textId="61809ABC" w:rsidR="007E021A" w:rsidRDefault="00F91E56" w:rsidP="000B1778">
            <w:pPr>
              <w:keepNext/>
              <w:spacing w:line="276" w:lineRule="auto"/>
              <w:jc w:val="center"/>
            </w:pPr>
            <w:r>
              <w:t>Product code relating to the recipe selected in PDS002/U1</w:t>
            </w:r>
          </w:p>
        </w:tc>
      </w:tr>
      <w:tr w:rsidR="00597239" w14:paraId="5CAEB6C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2A01BF" w14:textId="122D9311" w:rsidR="00597239" w:rsidRDefault="00597239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91CECF" w14:textId="796FB569" w:rsidR="00597239" w:rsidRDefault="00597239" w:rsidP="005972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7AD8B" w14:textId="4D8F6CDD" w:rsidR="00597239" w:rsidRDefault="00597239" w:rsidP="00597239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A899F3E" w14:textId="4BD9BFB3" w:rsidR="00597239" w:rsidRDefault="00597239" w:rsidP="00597239">
            <w:pPr>
              <w:keepNext/>
              <w:spacing w:line="276" w:lineRule="auto"/>
              <w:jc w:val="center"/>
            </w:pPr>
            <w:r>
              <w:t xml:space="preserve">Output from </w:t>
            </w:r>
            <w:r w:rsidR="00B41FD2">
              <w:fldChar w:fldCharType="begin"/>
            </w:r>
            <w:r w:rsidR="00B41FD2">
              <w:instrText xml:space="preserve"> REF _Ref215492867 \h </w:instrText>
            </w:r>
            <w:r w:rsidR="00B41FD2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5</w:t>
            </w:r>
            <w:r w:rsidR="00B41FD2">
              <w:fldChar w:fldCharType="end"/>
            </w:r>
          </w:p>
        </w:tc>
      </w:tr>
      <w:tr w:rsidR="00B41FD2" w14:paraId="5802F8B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FA6EF" w14:textId="12502D89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3DBBD" w14:textId="28EF8CAE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01D559" w14:textId="08F4B3A0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62A28D" w14:textId="0AA9B61A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0C5097A6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75803D" w14:textId="2E9BAE62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C57469" w14:textId="257DB45A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FA83A" w14:textId="627CB6DC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B588DE" w14:textId="5CC8A8B9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21EA0520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9A86E0" w14:textId="658011C7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4EB23" w14:textId="7D36E2CB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2D542F" w14:textId="3DA78E57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603914D" w14:textId="4C1E37A1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3B5BC6B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4149F" w14:textId="600C7E8A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67CF49" w14:textId="5A5F534A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7EDDA" w14:textId="160B31F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BC7EDD" w14:textId="3088C978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6933F73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E16A84" w14:textId="4687F89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C02FDB" w14:textId="695987DC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F8BF98" w14:textId="2ABDE12F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8DB1EA8" w14:textId="171E6117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6089BC24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B46CD0" w14:textId="51748EE1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BF2468" w14:textId="7F9A4086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E47024" w14:textId="77777777" w:rsidR="00B41FD2" w:rsidRDefault="00B41FD2" w:rsidP="00B41FD2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AEDE0F" w14:textId="2976F1C1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509358C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0BC3C3" w14:textId="5BAA5F5F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1C7FF" w14:textId="3219A1BE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427403" w14:textId="1C5ED4E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1.064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698EAD" w14:textId="4C430927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61803BD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517BCB" w14:textId="7D19BA4A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0715A0" w14:textId="5F0CA11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59723" w14:textId="028BF082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513BE82" w14:textId="0ADA27A2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6F50BC3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52705" w14:textId="4D964AD9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76C819" w14:textId="19C2335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E76CC1" w14:textId="4A38462E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4403BF" w14:textId="0D1A0C2C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5385C57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5481A" w14:textId="6BE927A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DC11FE" w14:textId="6AA4174C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AB238D" w14:textId="341EBDC4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KGL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7FAFBE" w14:textId="73F619BC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78B5CBF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A4392" w14:textId="1A62C50C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1F1181" w14:textId="5A2E23B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EF570F" w14:textId="371D12D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EBA214" w14:textId="1860018C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4672D80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21DBE" w14:textId="7167FF57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BE767" w14:textId="3DBBB2E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292B1D" w14:textId="64CA2865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D67E96C" w14:textId="7EA197D6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7130F97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6D5D59" w14:textId="3A7C8F8C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A2ED56" w14:textId="579BB41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7B316" w14:textId="0B57D196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71E51B2" w14:textId="5736C8D8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759E8F57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92B04" w14:textId="43102010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5428B1" w14:textId="5CAAE4F8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AA1266" w14:textId="77777777" w:rsidR="00B41FD2" w:rsidRDefault="00B41FD2" w:rsidP="00B41FD2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90B5E3" w14:textId="391C6EEA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7E3FC8C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4BC95C" w14:textId="231EF229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78CA35" w14:textId="753CD03B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F2096E" w14:textId="390D5042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6080F3" w14:textId="57FC35A3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522BE949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446EF9" w14:textId="23695D0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62016C" w14:textId="1C21D6D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DD8A91" w14:textId="593BCA06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1999BE" w14:textId="5D8D09E7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613518F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A35B30" w14:textId="65C232C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EE0944" w14:textId="6623CE84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E664D3" w14:textId="06B69B50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B6B471" w14:textId="31301834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02DD5BF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5A782A" w14:textId="2670FB1F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C0B9BA" w14:textId="575E8A6F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A1DF94" w14:textId="60F1AAAD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0ADD6C" w14:textId="3A90E526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07C2BE47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8D2338" w14:textId="322D8D55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8CE3BA" w14:textId="1893D198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091BE1" w14:textId="79DC7447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7F6140" w14:textId="73107B1B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5</w:t>
            </w:r>
            <w:r w:rsidRPr="00771AA6">
              <w:fldChar w:fldCharType="end"/>
            </w:r>
          </w:p>
        </w:tc>
      </w:tr>
      <w:tr w:rsidR="00B41FD2" w14:paraId="42C409C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207FC9" w14:textId="1965D39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D33495" w14:textId="7273DF69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952DEB" w14:textId="624EB3E2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0F5888" w14:textId="047D8E64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5</w:t>
            </w:r>
            <w:r w:rsidRPr="00771AA6">
              <w:fldChar w:fldCharType="end"/>
            </w:r>
          </w:p>
        </w:tc>
      </w:tr>
      <w:tr w:rsidR="00B41FD2" w14:paraId="1097535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FDF38F" w14:textId="0057BEF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759FA6" w14:textId="4144F539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7A6FF4" w14:textId="0D80651A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25DCE0" w14:textId="4EA79958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5</w:t>
            </w:r>
            <w:r w:rsidRPr="00771AA6">
              <w:fldChar w:fldCharType="end"/>
            </w:r>
          </w:p>
        </w:tc>
      </w:tr>
      <w:tr w:rsidR="00B41FD2" w14:paraId="7934F65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9DDAC5" w14:textId="11B34CB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DE92C0" w14:textId="26920F9F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B0D21F" w14:textId="4C6E2120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79F18F" w14:textId="0C315799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5</w:t>
            </w:r>
            <w:r w:rsidRPr="00771AA6">
              <w:fldChar w:fldCharType="end"/>
            </w:r>
          </w:p>
        </w:tc>
      </w:tr>
    </w:tbl>
    <w:p w14:paraId="40D18A44" w14:textId="229FFD0A" w:rsidR="009572E7" w:rsidRDefault="009572E7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263A8">
        <w:rPr>
          <w:noProof/>
        </w:rPr>
        <w:t>6</w:t>
      </w:r>
      <w:r>
        <w:fldChar w:fldCharType="end"/>
      </w:r>
      <w:r>
        <w:t xml:space="preserve">: </w:t>
      </w:r>
      <w:r w:rsidR="00357F76">
        <w:t>Adding s</w:t>
      </w:r>
      <w:r>
        <w:t xml:space="preserve">pecification tests relating to </w:t>
      </w:r>
      <w:r w:rsidR="00357F76">
        <w:t xml:space="preserve">the </w:t>
      </w:r>
      <w:r w:rsidR="00957B1E">
        <w:t>specification.</w:t>
      </w:r>
    </w:p>
    <w:p w14:paraId="0FE29346" w14:textId="3B5CD670" w:rsidR="005521D5" w:rsidRDefault="00486709" w:rsidP="002A74BC">
      <w:pPr>
        <w:pStyle w:val="5aH5"/>
      </w:pPr>
      <w:r>
        <w:t>Step 0</w:t>
      </w:r>
      <w:r w:rsidR="00BD0E74">
        <w:t>3</w:t>
      </w:r>
      <w:r>
        <w:t xml:space="preserve">: </w:t>
      </w:r>
      <w:r w:rsidR="005521D5">
        <w:t>Adding density against the pack item</w:t>
      </w:r>
    </w:p>
    <w:p w14:paraId="4702EE7F" w14:textId="4E2438A7" w:rsidR="002A74BC" w:rsidRPr="00B27957" w:rsidRDefault="005521D5" w:rsidP="005521D5">
      <w:pPr>
        <w:pStyle w:val="6aH6"/>
      </w:pPr>
      <w:r>
        <w:t>Step 0</w:t>
      </w:r>
      <w:r w:rsidR="00FC3C0A">
        <w:t>3</w:t>
      </w:r>
      <w:r>
        <w:t xml:space="preserve">. 01. </w:t>
      </w:r>
      <w:r w:rsidR="004E2821">
        <w:t>Retrieving the</w:t>
      </w:r>
      <w:r w:rsidR="002A74BC" w:rsidRPr="00B27957">
        <w:t xml:space="preserve"> alternate UOM</w:t>
      </w:r>
      <w:r w:rsidR="007763A7">
        <w:t xml:space="preserve"> on the </w:t>
      </w:r>
      <w:r w:rsidR="004E2821">
        <w:t>recipe</w:t>
      </w:r>
      <w:r w:rsidR="007763A7">
        <w:t xml:space="preserve"> item</w:t>
      </w:r>
      <w:r w:rsidR="004E2821">
        <w:t>.</w:t>
      </w:r>
    </w:p>
    <w:p w14:paraId="56846277" w14:textId="77777777" w:rsidR="002A74BC" w:rsidRDefault="002A74BC" w:rsidP="002A74B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2FC25163" w14:textId="69CF0FE2" w:rsidR="002A74BC" w:rsidRPr="003C4C40" w:rsidRDefault="002A74BC" w:rsidP="002A74B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4E2821">
        <w:rPr>
          <w:rFonts w:eastAsia="Times New Roman" w:cs="Calibri"/>
          <w:b/>
          <w:bCs/>
          <w:color w:val="000000"/>
          <w:szCs w:val="24"/>
          <w:lang w:eastAsia="en-GB"/>
        </w:rPr>
        <w:t>Get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983"/>
        <w:gridCol w:w="1516"/>
        <w:gridCol w:w="5550"/>
      </w:tblGrid>
      <w:tr w:rsidR="002A74BC" w14:paraId="6278B527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B91ADB" w14:textId="77777777" w:rsidR="002A74BC" w:rsidRDefault="002A74BC" w:rsidP="000B1778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481FDE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FB7F76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455966E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A74BC" w14:paraId="19B7B10F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CA860A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85048D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0C63AD" w14:textId="15DE1870" w:rsidR="002A74BC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</w:t>
            </w:r>
            <w:r w:rsidR="00312920">
              <w:rPr>
                <w:rFonts w:cs="Calibri"/>
                <w:color w:val="000000"/>
                <w:szCs w:val="24"/>
                <w:lang w:eastAsia="en-GB"/>
              </w:rPr>
              <w:t>8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589E25" w14:textId="1E4E97FE" w:rsidR="002A74BC" w:rsidRPr="00C85A3D" w:rsidRDefault="00312920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 xml:space="preserve">Input to </w:t>
            </w:r>
            <w:r w:rsidR="003E2906">
              <w:fldChar w:fldCharType="begin"/>
            </w:r>
            <w:r w:rsidR="003E2906">
              <w:instrText xml:space="preserve"> REF _Ref215487995 \h </w:instrText>
            </w:r>
            <w:r w:rsidR="003E2906"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1</w:t>
            </w:r>
            <w:r w:rsidR="003E2906">
              <w:fldChar w:fldCharType="end"/>
            </w:r>
          </w:p>
        </w:tc>
      </w:tr>
      <w:tr w:rsidR="002A74BC" w14:paraId="1CEC8D69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104818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AA8AAD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6CD09" w14:textId="77777777" w:rsidR="002A74BC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44C954" w14:textId="34F49E8F" w:rsidR="002A74BC" w:rsidRDefault="00D04135" w:rsidP="000B1778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2A74BC" w14:paraId="71875337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F9AC38" w14:textId="77777777" w:rsidR="002A74BC" w:rsidRPr="00026627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Alternate U/M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50A73A" w14:textId="77777777" w:rsidR="002A74BC" w:rsidRPr="00026627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ALUN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2C2F77" w14:textId="77777777" w:rsidR="002A74BC" w:rsidRPr="00026627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125C871" w14:textId="167C2797" w:rsidR="002A74BC" w:rsidRPr="00026627" w:rsidRDefault="00D04135" w:rsidP="000B1778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</w:tbl>
    <w:p w14:paraId="1DEBABD2" w14:textId="5921D8A2" w:rsidR="002A74BC" w:rsidRDefault="002A74BC" w:rsidP="002A74BC">
      <w:pPr>
        <w:pStyle w:val="Caption"/>
      </w:pPr>
      <w:r>
        <w:t xml:space="preserve">Table </w:t>
      </w:r>
      <w:r w:rsidR="00B6705D">
        <w:fldChar w:fldCharType="begin"/>
      </w:r>
      <w:r w:rsidR="00B6705D">
        <w:instrText xml:space="preserve"> SEQ Table \* ARABIC </w:instrText>
      </w:r>
      <w:r w:rsidR="00B6705D">
        <w:fldChar w:fldCharType="separate"/>
      </w:r>
      <w:r w:rsidR="00B263A8">
        <w:rPr>
          <w:noProof/>
        </w:rPr>
        <w:t>7</w:t>
      </w:r>
      <w:r w:rsidR="00B6705D">
        <w:fldChar w:fldCharType="end"/>
      </w:r>
      <w:r>
        <w:t xml:space="preserve">: </w:t>
      </w:r>
      <w:r w:rsidRPr="00221731">
        <w:t xml:space="preserve">Inputs to </w:t>
      </w:r>
      <w:r w:rsidR="007558B4">
        <w:t>retrieve unit of</w:t>
      </w:r>
      <w:r w:rsidRPr="00221731">
        <w:t xml:space="preserve"> measure conversion between Kilograms and Liters</w:t>
      </w:r>
      <w:r w:rsidR="007558B4">
        <w:t xml:space="preserve"> on the recipe </w:t>
      </w:r>
      <w:r w:rsidR="00957B1E">
        <w:t>item.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780C53" w14:paraId="02D8B61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A47427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8C5D3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99F855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780C53" w14:paraId="218BE56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D4DD7" w14:textId="4344C142" w:rsidR="00780C53" w:rsidRDefault="0063600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301CA2" w14:textId="1438A532" w:rsidR="00780C53" w:rsidRDefault="0063600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73012" w14:textId="38F8E74F" w:rsidR="00780C53" w:rsidRDefault="0063600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1.032</w:t>
            </w:r>
          </w:p>
        </w:tc>
      </w:tr>
      <w:tr w:rsidR="00780C53" w14:paraId="37E61AA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EB6E9E" w14:textId="24D3BDCA" w:rsidR="00780C53" w:rsidRDefault="00B75F1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F5599" w14:textId="6E60F390" w:rsidR="00780C53" w:rsidRDefault="00B75F1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83C33E" w14:textId="66FAB5F5" w:rsidR="00780C53" w:rsidRDefault="00FC06ED" w:rsidP="00FC06E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</w:t>
            </w:r>
          </w:p>
        </w:tc>
      </w:tr>
    </w:tbl>
    <w:p w14:paraId="2B06F707" w14:textId="36834107" w:rsidR="00075924" w:rsidRDefault="00FC06ED" w:rsidP="00FC06ED">
      <w:pPr>
        <w:pStyle w:val="Caption"/>
      </w:pPr>
      <w:bookmarkStart w:id="16" w:name="_Ref215495955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263A8">
        <w:rPr>
          <w:noProof/>
        </w:rPr>
        <w:t>8</w:t>
      </w:r>
      <w:r>
        <w:fldChar w:fldCharType="end"/>
      </w:r>
      <w:bookmarkEnd w:id="16"/>
      <w:r>
        <w:t>: Conversion factor and conversion form for the recipe item.</w:t>
      </w:r>
    </w:p>
    <w:p w14:paraId="7FD5B11D" w14:textId="46883349" w:rsidR="00180279" w:rsidRDefault="00CD4046" w:rsidP="00CD4046">
      <w:pPr>
        <w:rPr>
          <w:lang w:val="en-GB" w:eastAsia="en-US"/>
        </w:rPr>
      </w:pPr>
      <w:r>
        <w:rPr>
          <w:lang w:val="en-GB" w:eastAsia="en-US"/>
        </w:rPr>
        <w:t xml:space="preserve">Once the conversion factor (COFA) is retrieved for the recipe item, </w:t>
      </w:r>
      <w:r w:rsidR="0054697B">
        <w:rPr>
          <w:lang w:val="en-GB" w:eastAsia="en-US"/>
        </w:rPr>
        <w:t xml:space="preserve">it needs to be </w:t>
      </w:r>
      <w:r w:rsidR="00FE3094">
        <w:rPr>
          <w:lang w:val="en-GB" w:eastAsia="en-US"/>
        </w:rPr>
        <w:t xml:space="preserve">adjusted to calculate density against the pack item based </w:t>
      </w:r>
      <w:r w:rsidR="003207AA">
        <w:rPr>
          <w:lang w:val="en-GB" w:eastAsia="en-US"/>
        </w:rPr>
        <w:t xml:space="preserve">on </w:t>
      </w:r>
      <w:r w:rsidR="00DE49A4">
        <w:rPr>
          <w:lang w:val="en-GB" w:eastAsia="en-US"/>
        </w:rPr>
        <w:t>the production line being</w:t>
      </w:r>
      <w:r w:rsidR="003207AA">
        <w:rPr>
          <w:lang w:val="en-GB" w:eastAsia="en-US"/>
        </w:rPr>
        <w:t xml:space="preserve"> 10L</w:t>
      </w:r>
      <w:r w:rsidR="00BD7C50">
        <w:rPr>
          <w:lang w:val="en-GB" w:eastAsia="en-US"/>
        </w:rPr>
        <w:t xml:space="preserve">, </w:t>
      </w:r>
      <w:r w:rsidR="003207AA">
        <w:rPr>
          <w:lang w:val="en-GB" w:eastAsia="en-US"/>
        </w:rPr>
        <w:t>IBC</w:t>
      </w:r>
      <w:r w:rsidR="00BD7C50">
        <w:rPr>
          <w:lang w:val="en-GB" w:eastAsia="en-US"/>
        </w:rPr>
        <w:t xml:space="preserve"> or any other</w:t>
      </w:r>
      <w:r w:rsidR="003207AA">
        <w:rPr>
          <w:lang w:val="en-GB" w:eastAsia="en-US"/>
        </w:rPr>
        <w:t>.</w:t>
      </w:r>
    </w:p>
    <w:p w14:paraId="756E2FB1" w14:textId="3F0DD92A" w:rsidR="00093C41" w:rsidRPr="00093C41" w:rsidRDefault="00093C41" w:rsidP="00093C41">
      <w:pPr>
        <w:pStyle w:val="6aH6"/>
      </w:pPr>
      <w:r w:rsidRPr="00093C41">
        <w:t>Step 0</w:t>
      </w:r>
      <w:r w:rsidR="00FC3C0A">
        <w:t>3</w:t>
      </w:r>
      <w:r w:rsidRPr="00093C41">
        <w:t>. 0</w:t>
      </w:r>
      <w:r w:rsidRPr="00093C41">
        <w:t>2</w:t>
      </w:r>
      <w:r w:rsidRPr="00093C41">
        <w:t xml:space="preserve">. Retrieving the </w:t>
      </w:r>
      <w:r w:rsidR="009A166C">
        <w:t>production line against the pack item</w:t>
      </w:r>
      <w:r w:rsidRPr="00093C41">
        <w:t>.</w:t>
      </w:r>
    </w:p>
    <w:p w14:paraId="0A966D86" w14:textId="1F289070" w:rsidR="00FB1354" w:rsidRDefault="00FB1354" w:rsidP="00093C41">
      <w:pPr>
        <w:pStyle w:val="ListParagraph"/>
        <w:numPr>
          <w:ilvl w:val="0"/>
          <w:numId w:val="39"/>
        </w:numPr>
      </w:pPr>
      <w:r w:rsidRPr="00093C41">
        <w:rPr>
          <w:rFonts w:cs="Calibri"/>
          <w:b/>
          <w:bCs/>
          <w:color w:val="000000"/>
          <w:szCs w:val="24"/>
          <w:lang w:eastAsia="en-GB"/>
        </w:rPr>
        <w:t>API: MMS200MI</w:t>
      </w:r>
    </w:p>
    <w:p w14:paraId="47F45611" w14:textId="357D069F" w:rsidR="00FB1354" w:rsidRPr="003C4C40" w:rsidRDefault="00FB1354" w:rsidP="00FB135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875146">
        <w:rPr>
          <w:rFonts w:eastAsia="Times New Roman" w:cs="Calibri"/>
          <w:b/>
          <w:bCs/>
          <w:color w:val="000000"/>
          <w:szCs w:val="24"/>
          <w:lang w:eastAsia="en-GB"/>
        </w:rPr>
        <w:t>GetItmFac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FB1354" w14:paraId="480498E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96A059" w14:textId="77777777" w:rsidR="00FB1354" w:rsidRDefault="00FB1354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22576" w14:textId="77777777" w:rsidR="00FB1354" w:rsidRDefault="00FB135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B4035F" w14:textId="77777777" w:rsidR="00FB1354" w:rsidRDefault="00FB135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5F235BE" w14:textId="77777777" w:rsidR="00FB1354" w:rsidRDefault="00FB1354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FB1354" w14:paraId="7628A755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9EE4A" w14:textId="1370E8D5" w:rsidR="00FB1354" w:rsidRDefault="008751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Company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E78511" w14:textId="07113742" w:rsidR="00FB1354" w:rsidRDefault="008751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E8C480" w14:textId="2A4A9583" w:rsidR="00FB1354" w:rsidRDefault="008751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680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C74ED9" w14:textId="68AF1947" w:rsidR="00FB1354" w:rsidRPr="00C85A3D" w:rsidRDefault="008751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>Maintain as a configurable field in the parameter file</w:t>
            </w:r>
          </w:p>
        </w:tc>
      </w:tr>
      <w:tr w:rsidR="00875146" w14:paraId="2535D6C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1EBA8A" w14:textId="54987343" w:rsidR="00875146" w:rsidRDefault="008751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70EA8" w14:textId="213EBBF1" w:rsidR="00875146" w:rsidRDefault="008751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2A2AA7" w14:textId="639F9A9E" w:rsidR="00875146" w:rsidRDefault="008751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</w:t>
            </w:r>
            <w:r w:rsidR="00BB6BD3">
              <w:rPr>
                <w:rFonts w:cs="Calibri"/>
                <w:color w:val="000000"/>
                <w:szCs w:val="24"/>
                <w:lang w:eastAsia="en-GB"/>
              </w:rPr>
              <w:t>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B350F7" w14:textId="34CC4B17" w:rsidR="00875146" w:rsidRDefault="00BB6BD3" w:rsidP="007439C6">
            <w:pPr>
              <w:keepNext/>
              <w:spacing w:line="276" w:lineRule="auto"/>
              <w:jc w:val="center"/>
            </w:pPr>
            <w:r>
              <w:t>Maintain as a configurable field in the parameter file</w:t>
            </w:r>
          </w:p>
        </w:tc>
      </w:tr>
      <w:tr w:rsidR="00BB6BD3" w14:paraId="478702E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A8532E" w14:textId="491717C2" w:rsidR="00BB6BD3" w:rsidRDefault="00BB6BD3" w:rsidP="00BB6BD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8BC362" w14:textId="25F03953" w:rsidR="00BB6BD3" w:rsidRDefault="00BB6BD3" w:rsidP="00BB6BD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D35EDF" w14:textId="5C73BBD4" w:rsidR="00BB6BD3" w:rsidRDefault="00BB6BD3" w:rsidP="00BB6BD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EB4370" w14:textId="0667E927" w:rsidR="00BB6BD3" w:rsidRDefault="00BB6BD3" w:rsidP="00DE49A4">
            <w:pPr>
              <w:keepNext/>
              <w:spacing w:line="276" w:lineRule="auto"/>
              <w:jc w:val="center"/>
            </w:pPr>
            <w:r>
              <w:t>P</w:t>
            </w:r>
            <w:r w:rsidR="002A189B">
              <w:t xml:space="preserve">roduct code </w:t>
            </w:r>
            <w:r>
              <w:t>relating to the recipe selected in PDS002/U1</w:t>
            </w:r>
          </w:p>
        </w:tc>
      </w:tr>
    </w:tbl>
    <w:p w14:paraId="4FB1180F" w14:textId="61226FFA" w:rsidR="00E00B9B" w:rsidRDefault="00DE49A4" w:rsidP="00DE49A4">
      <w:pPr>
        <w:pStyle w:val="Caption"/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263A8">
        <w:rPr>
          <w:noProof/>
        </w:rPr>
        <w:t>9</w:t>
      </w:r>
      <w:r>
        <w:fldChar w:fldCharType="end"/>
      </w:r>
      <w:r>
        <w:t>: Inputs to extract the production line for the pack item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BB6BD3" w14:paraId="371C82D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D51373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57EADC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D9C9B8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BB6BD3" w14:paraId="738B2F2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D45AA1" w14:textId="4F13DD86" w:rsidR="00BB6BD3" w:rsidRDefault="00BB6BD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Production </w:t>
            </w:r>
            <w:r w:rsidR="008952EC">
              <w:rPr>
                <w:rFonts w:cs="Calibri"/>
                <w:color w:val="000000"/>
                <w:szCs w:val="24"/>
                <w:lang w:eastAsia="en-GB"/>
              </w:rPr>
              <w:t>line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5BB3C" w14:textId="0D8E9AF8" w:rsidR="00BB6BD3" w:rsidRDefault="008952EC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WCLN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0CEA73" w14:textId="3CC3B37A" w:rsidR="00BB6BD3" w:rsidRDefault="008952E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10L_A</w:t>
            </w:r>
          </w:p>
        </w:tc>
      </w:tr>
    </w:tbl>
    <w:p w14:paraId="5EE95E57" w14:textId="057116AE" w:rsidR="00BB6BD3" w:rsidRPr="00BB6BD3" w:rsidRDefault="00BB6BD3" w:rsidP="008C56E2">
      <w:pPr>
        <w:pStyle w:val="Caption"/>
      </w:pPr>
      <w:bookmarkStart w:id="17" w:name="_Ref218871043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263A8">
        <w:rPr>
          <w:noProof/>
        </w:rPr>
        <w:t>10</w:t>
      </w:r>
      <w:r>
        <w:fldChar w:fldCharType="end"/>
      </w:r>
      <w:bookmarkEnd w:id="17"/>
      <w:r>
        <w:t xml:space="preserve">: </w:t>
      </w:r>
      <w:r w:rsidR="000B763E">
        <w:t>Production line against the pack item</w:t>
      </w:r>
      <w:r>
        <w:t>.</w:t>
      </w:r>
    </w:p>
    <w:p w14:paraId="462D04EB" w14:textId="6C71AD6A" w:rsidR="007558B4" w:rsidRDefault="007558B4" w:rsidP="008C56E2">
      <w:pPr>
        <w:pStyle w:val="6aH6"/>
      </w:pPr>
      <w:r>
        <w:t>Step 0</w:t>
      </w:r>
      <w:r w:rsidR="009A166C">
        <w:t>3</w:t>
      </w:r>
      <w:r w:rsidR="008C56E2">
        <w:t>. 03.</w:t>
      </w:r>
      <w:r>
        <w:t xml:space="preserve"> </w:t>
      </w:r>
      <w:r w:rsidR="00AA4FC6">
        <w:t xml:space="preserve">Adding the </w:t>
      </w:r>
      <w:r w:rsidRPr="00B27957">
        <w:t>alternate UOM</w:t>
      </w:r>
      <w:r>
        <w:t xml:space="preserve"> </w:t>
      </w:r>
      <w:r w:rsidR="00AA4FC6">
        <w:t>against the pack</w:t>
      </w:r>
      <w:r>
        <w:t xml:space="preserve"> item.</w:t>
      </w:r>
    </w:p>
    <w:p w14:paraId="058C4B7F" w14:textId="353F65CF" w:rsidR="00C125D7" w:rsidRPr="00C125D7" w:rsidRDefault="008C56E2" w:rsidP="008C56E2">
      <w:pPr>
        <w:pStyle w:val="7aH7"/>
      </w:pPr>
      <w:r>
        <w:t>Step 0</w:t>
      </w:r>
      <w:r w:rsidR="00EC3081">
        <w:t>3</w:t>
      </w:r>
      <w:r>
        <w:t>. 03. 01.</w:t>
      </w:r>
      <w:r w:rsidR="00240A17">
        <w:t xml:space="preserve"> </w:t>
      </w:r>
      <w:r w:rsidR="00213F5B">
        <w:t xml:space="preserve">Production line on </w:t>
      </w:r>
      <w:r w:rsidR="00213F5B">
        <w:fldChar w:fldCharType="begin"/>
      </w:r>
      <w:r w:rsidR="00213F5B">
        <w:instrText xml:space="preserve"> REF _Ref218871043 \h  \* MERGEFORMAT </w:instrText>
      </w:r>
      <w:r w:rsidR="00213F5B">
        <w:fldChar w:fldCharType="separate"/>
      </w:r>
      <w:r w:rsidR="00B263A8">
        <w:t xml:space="preserve">Table </w:t>
      </w:r>
      <w:r w:rsidR="00B263A8">
        <w:rPr>
          <w:noProof/>
        </w:rPr>
        <w:t>10</w:t>
      </w:r>
      <w:r w:rsidR="00213F5B">
        <w:fldChar w:fldCharType="end"/>
      </w:r>
      <w:r w:rsidR="00213F5B">
        <w:t xml:space="preserve"> consist of 10 (i.e. 10L_A, 10L_B, 10L_C, U4_10LCD).</w:t>
      </w:r>
    </w:p>
    <w:p w14:paraId="47C6B942" w14:textId="47DCF06F" w:rsidR="00213762" w:rsidRPr="00B405DA" w:rsidRDefault="00697772" w:rsidP="00213762">
      <w:pPr>
        <w:pStyle w:val="7aH7"/>
      </w:pPr>
      <w:r>
        <w:t>Step 0</w:t>
      </w:r>
      <w:r w:rsidR="00EC3081">
        <w:t>3</w:t>
      </w:r>
      <w:r>
        <w:t>. 03. 0</w:t>
      </w:r>
      <w:r w:rsidR="00F2397F">
        <w:t>1</w:t>
      </w:r>
      <w:r>
        <w:t>.</w:t>
      </w:r>
      <w:r w:rsidR="00F2397F">
        <w:t xml:space="preserve"> 01.</w:t>
      </w:r>
      <w:r>
        <w:t xml:space="preserve"> </w:t>
      </w:r>
      <w:r w:rsidR="00213762">
        <w:t>Extract quantity against the recipe code</w:t>
      </w:r>
    </w:p>
    <w:p w14:paraId="2DBDF584" w14:textId="77777777" w:rsidR="00213762" w:rsidRDefault="00213762" w:rsidP="00213762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6B8088F1" w14:textId="77777777" w:rsidR="00213762" w:rsidRPr="003C4C40" w:rsidRDefault="00213762" w:rsidP="00213762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LstMaterial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213762" w14:paraId="7D75E46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126409" w14:textId="77777777" w:rsidR="00213762" w:rsidRDefault="00213762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948910" w14:textId="77777777" w:rsidR="00213762" w:rsidRDefault="00213762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ACB7C" w14:textId="77777777" w:rsidR="00213762" w:rsidRDefault="00213762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3D0F03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13762" w14:paraId="292CB2B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C8C04D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From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86254F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231A6" w14:textId="77777777" w:rsidR="00213762" w:rsidRDefault="0021376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3478100" w14:textId="77777777" w:rsidR="00213762" w:rsidRPr="00C85A3D" w:rsidRDefault="0021376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>Maintain as a configurable field in the parameter file</w:t>
            </w:r>
          </w:p>
        </w:tc>
      </w:tr>
      <w:tr w:rsidR="00213762" w14:paraId="2130BE3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D10EE4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To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3516B3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B48AA6" w14:textId="77777777" w:rsidR="00213762" w:rsidRDefault="0021376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37CFEE" w14:textId="77777777" w:rsidR="00213762" w:rsidRDefault="00213762" w:rsidP="007439C6">
            <w:pPr>
              <w:keepNext/>
              <w:spacing w:line="276" w:lineRule="auto"/>
              <w:jc w:val="center"/>
            </w:pPr>
            <w:r>
              <w:t>Maintain as a configurable field in the parameter file</w:t>
            </w:r>
          </w:p>
        </w:tc>
      </w:tr>
      <w:tr w:rsidR="00213762" w14:paraId="06283EC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FD4ABF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295F46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38CAC2" w14:textId="77777777" w:rsidR="00213762" w:rsidRDefault="0021376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CC75581" w14:textId="77777777" w:rsidR="00213762" w:rsidRDefault="00213762" w:rsidP="007439C6">
            <w:pPr>
              <w:keepNext/>
              <w:spacing w:line="276" w:lineRule="auto"/>
              <w:jc w:val="center"/>
            </w:pPr>
            <w:r>
              <w:t>Maintain as a configurable field in the parameter file</w:t>
            </w:r>
          </w:p>
        </w:tc>
      </w:tr>
      <w:tr w:rsidR="00213762" w14:paraId="7DD287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FC6CEC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Product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EB6868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115358" w14:textId="77777777" w:rsidR="00213762" w:rsidRDefault="0021376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BB730A9" w14:textId="77777777" w:rsidR="00213762" w:rsidRDefault="00213762" w:rsidP="007439C6">
            <w:pPr>
              <w:keepNext/>
              <w:spacing w:line="276" w:lineRule="auto"/>
              <w:jc w:val="center"/>
            </w:pPr>
            <w:r>
              <w:t>Product code relating to the recipe selected in PDS002/U1</w:t>
            </w:r>
          </w:p>
        </w:tc>
      </w:tr>
      <w:tr w:rsidR="00213762" w14:paraId="350CCC6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96DEA0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E74751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A7A1D3" w14:textId="77777777" w:rsidR="00213762" w:rsidRDefault="0021376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6F80CB8" w14:textId="77777777" w:rsidR="00213762" w:rsidRDefault="00213762" w:rsidP="007439C6">
            <w:pPr>
              <w:keepNext/>
              <w:spacing w:line="276" w:lineRule="auto"/>
              <w:jc w:val="center"/>
            </w:pPr>
            <w:r>
              <w:t>Maintain as a configurable field in the parameter file</w:t>
            </w:r>
          </w:p>
        </w:tc>
      </w:tr>
    </w:tbl>
    <w:p w14:paraId="470B6CC8" w14:textId="0205EB57" w:rsidR="00213762" w:rsidRDefault="00213762" w:rsidP="00213762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263A8">
        <w:rPr>
          <w:noProof/>
        </w:rPr>
        <w:t>11</w:t>
      </w:r>
      <w:r>
        <w:fldChar w:fldCharType="end"/>
      </w:r>
      <w:r>
        <w:t>: Inputs to extract the consumption quantity against the recipe code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213762" w14:paraId="577D545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58FFD0" w14:textId="77777777" w:rsidR="00213762" w:rsidRDefault="00213762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5A8929" w14:textId="77777777" w:rsidR="00213762" w:rsidRDefault="00213762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4C9F05" w14:textId="77777777" w:rsidR="00213762" w:rsidRDefault="00213762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213762" w14:paraId="473CE9A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19590E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7A6AEB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CNQT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648486" w14:textId="77777777" w:rsidR="00213762" w:rsidRDefault="0021376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</w:tr>
    </w:tbl>
    <w:p w14:paraId="06DBEDB5" w14:textId="03F9347F" w:rsidR="00213762" w:rsidRDefault="00213762" w:rsidP="00213762">
      <w:pPr>
        <w:pStyle w:val="Caption"/>
      </w:pPr>
      <w:bookmarkStart w:id="18" w:name="_Ref218873304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263A8">
        <w:rPr>
          <w:noProof/>
        </w:rPr>
        <w:t>12</w:t>
      </w:r>
      <w:r>
        <w:fldChar w:fldCharType="end"/>
      </w:r>
      <w:bookmarkEnd w:id="18"/>
      <w:r>
        <w:t>: Consumption quantity against the recipe code.</w:t>
      </w:r>
    </w:p>
    <w:p w14:paraId="763AC5E4" w14:textId="394D62E5" w:rsidR="00213762" w:rsidRPr="007A5CF2" w:rsidRDefault="00F2397F" w:rsidP="007A5CF2">
      <w:pPr>
        <w:pStyle w:val="7aH7"/>
      </w:pPr>
      <w:r>
        <w:t>Step 0</w:t>
      </w:r>
      <w:r w:rsidR="00EC3081">
        <w:t>3</w:t>
      </w:r>
      <w:r>
        <w:t>. 03. 01. 0</w:t>
      </w:r>
      <w:r w:rsidR="00C44990">
        <w:t>2</w:t>
      </w:r>
      <w:r>
        <w:t xml:space="preserve">. </w:t>
      </w:r>
      <w:r w:rsidR="007A5CF2">
        <w:t xml:space="preserve">Add density against the </w:t>
      </w:r>
      <w:r w:rsidR="00F733EF">
        <w:t>pack code</w:t>
      </w:r>
    </w:p>
    <w:p w14:paraId="52DABD8C" w14:textId="77777777" w:rsidR="00790B24" w:rsidRDefault="00790B24" w:rsidP="00790B2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2CA67409" w14:textId="77777777" w:rsidR="00790B24" w:rsidRPr="003C4C40" w:rsidRDefault="00790B24" w:rsidP="00790B2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790B24" w14:paraId="5EF010C9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E3E63" w14:textId="77777777" w:rsidR="00790B24" w:rsidRDefault="00790B24" w:rsidP="000B1778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C0986" w14:textId="77777777" w:rsidR="00790B24" w:rsidRDefault="00790B2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B61DF1" w14:textId="77777777" w:rsidR="00790B24" w:rsidRDefault="00790B2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A76C3D" w14:textId="77777777" w:rsidR="00790B24" w:rsidRDefault="00790B24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790B24" w14:paraId="0CA5E87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C0EACD" w14:textId="77777777" w:rsidR="00790B24" w:rsidRDefault="00790B2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FC9703" w14:textId="77777777" w:rsidR="00790B24" w:rsidRDefault="00790B2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A0E15" w14:textId="77777777" w:rsidR="00790B24" w:rsidRDefault="00790B2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C3AF3C0" w14:textId="73617693" w:rsidR="00790B24" w:rsidRPr="00C85A3D" w:rsidRDefault="00A40FC9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>P</w:t>
            </w:r>
            <w:r w:rsidR="002A189B">
              <w:t xml:space="preserve">roduct code </w:t>
            </w:r>
            <w:r>
              <w:t>relating to the recipe selected in PDS002/U1</w:t>
            </w:r>
          </w:p>
        </w:tc>
      </w:tr>
      <w:tr w:rsidR="00790B24" w14:paraId="0BE7F27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D3DD4B" w14:textId="77777777" w:rsidR="00790B24" w:rsidRDefault="00790B2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DD6BB4" w14:textId="77777777" w:rsidR="00790B24" w:rsidRDefault="00790B2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79899F" w14:textId="77777777" w:rsidR="00790B24" w:rsidRDefault="00790B2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A15934" w14:textId="21FB346A" w:rsidR="00790B24" w:rsidRDefault="00DE3491" w:rsidP="000B1778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DE3491" w14:paraId="07DE2134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4D7926" w14:textId="77777777" w:rsidR="00DE3491" w:rsidRPr="000965C4" w:rsidRDefault="00DE3491" w:rsidP="00DE3491">
            <w:pPr>
              <w:keepNext/>
              <w:spacing w:line="276" w:lineRule="auto"/>
              <w:jc w:val="center"/>
            </w:pPr>
            <w:r w:rsidRPr="000965C4">
              <w:lastRenderedPageBreak/>
              <w:t>Alternate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2D904E" w14:textId="77777777" w:rsidR="00DE3491" w:rsidRPr="000965C4" w:rsidRDefault="00DE3491" w:rsidP="00DE3491">
            <w:pPr>
              <w:keepNext/>
              <w:spacing w:line="276" w:lineRule="auto"/>
              <w:jc w:val="center"/>
            </w:pPr>
            <w:r w:rsidRPr="000965C4">
              <w:t>ALUN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05D096" w14:textId="77777777" w:rsidR="00DE3491" w:rsidRPr="000965C4" w:rsidRDefault="00DE3491" w:rsidP="00DE3491">
            <w:pPr>
              <w:keepNext/>
              <w:spacing w:line="276" w:lineRule="auto"/>
              <w:jc w:val="center"/>
            </w:pPr>
            <w:r w:rsidRPr="000965C4">
              <w:t>KG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81FD293" w14:textId="7ED4FC3A" w:rsidR="00DE3491" w:rsidRPr="00026627" w:rsidRDefault="00DE3491" w:rsidP="00DE3491">
            <w:pPr>
              <w:keepNext/>
              <w:spacing w:line="276" w:lineRule="auto"/>
              <w:jc w:val="center"/>
            </w:pPr>
            <w:r w:rsidRPr="000A559C">
              <w:t>Configurable field in the parameter file</w:t>
            </w:r>
          </w:p>
        </w:tc>
      </w:tr>
      <w:tr w:rsidR="00DE3491" w14:paraId="78AEE9D4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AC8C86" w14:textId="77777777" w:rsidR="00DE3491" w:rsidRPr="000965C4" w:rsidRDefault="00DE3491" w:rsidP="00DE3491">
            <w:pPr>
              <w:keepNext/>
              <w:spacing w:line="276" w:lineRule="auto"/>
              <w:jc w:val="center"/>
            </w:pPr>
            <w:r w:rsidRPr="000965C4"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97D934" w14:textId="77777777" w:rsidR="00DE3491" w:rsidRPr="000965C4" w:rsidRDefault="00DE3491" w:rsidP="00DE3491">
            <w:pPr>
              <w:keepNext/>
              <w:spacing w:line="276" w:lineRule="auto"/>
              <w:jc w:val="center"/>
            </w:pPr>
            <w:r w:rsidRPr="000965C4"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7488B7" w14:textId="2D1BA436" w:rsidR="00DE3491" w:rsidRPr="000965C4" w:rsidRDefault="00DE3491" w:rsidP="00DE3491">
            <w:pPr>
              <w:keepNext/>
              <w:spacing w:line="276" w:lineRule="auto"/>
              <w:jc w:val="center"/>
            </w:pPr>
            <w:r>
              <w:t>6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ADB2BD" w14:textId="7EF515A9" w:rsidR="00DE3491" w:rsidRPr="000965C4" w:rsidRDefault="00DE3491" w:rsidP="00DE3491">
            <w:pPr>
              <w:keepNext/>
              <w:spacing w:line="276" w:lineRule="auto"/>
              <w:jc w:val="center"/>
            </w:pPr>
            <w:r w:rsidRPr="000A559C">
              <w:t>Configurable field in the parameter file</w:t>
            </w:r>
          </w:p>
        </w:tc>
      </w:tr>
      <w:tr w:rsidR="00790B24" w14:paraId="7E97A29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4D5CCE" w14:textId="77777777" w:rsidR="00790B24" w:rsidRPr="00FC4E42" w:rsidRDefault="00790B24" w:rsidP="000B1778">
            <w:pPr>
              <w:keepNext/>
              <w:spacing w:line="276" w:lineRule="auto"/>
              <w:jc w:val="center"/>
            </w:pPr>
            <w:r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EE2F2A" w14:textId="77777777" w:rsidR="00790B24" w:rsidRPr="00FC4E42" w:rsidRDefault="00790B24" w:rsidP="000B1778">
            <w:pPr>
              <w:keepNext/>
              <w:spacing w:line="276" w:lineRule="auto"/>
              <w:jc w:val="center"/>
            </w:pPr>
            <w:r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944069" w14:textId="41B40274" w:rsidR="00790B24" w:rsidRPr="00FC4E42" w:rsidRDefault="00C84318" w:rsidP="000B1778">
            <w:pPr>
              <w:keepNext/>
              <w:spacing w:line="276" w:lineRule="auto"/>
              <w:jc w:val="center"/>
            </w:pPr>
            <w:r>
              <w:t>20.64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ECDF75E" w14:textId="21CD2EEA" w:rsidR="00790B24" w:rsidRPr="00C24A85" w:rsidRDefault="00CD2F2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lang w:val="en-GB" w:eastAsia="en-US"/>
              </w:rPr>
              <w:t>Conversion factor (COFA)</w:t>
            </w:r>
            <w:r w:rsidR="00BE14C3">
              <w:rPr>
                <w:lang w:val="en-GB" w:eastAsia="en-US"/>
              </w:rPr>
              <w:t xml:space="preserve"> on </w:t>
            </w:r>
            <w:r w:rsidR="00BE14C3">
              <w:rPr>
                <w:lang w:val="en-GB" w:eastAsia="en-US"/>
              </w:rPr>
              <w:fldChar w:fldCharType="begin"/>
            </w:r>
            <w:r w:rsidR="00BE14C3">
              <w:rPr>
                <w:lang w:val="en-GB" w:eastAsia="en-US"/>
              </w:rPr>
              <w:instrText xml:space="preserve"> REF _Ref215495955 \h </w:instrText>
            </w:r>
            <w:r w:rsidR="00BE14C3">
              <w:rPr>
                <w:lang w:val="en-GB" w:eastAsia="en-US"/>
              </w:rPr>
            </w:r>
            <w:r w:rsidR="00BE14C3">
              <w:rPr>
                <w:lang w:val="en-GB" w:eastAsia="en-US"/>
              </w:rP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8</w:t>
            </w:r>
            <w:r w:rsidR="00BE14C3"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</w:t>
            </w:r>
            <w:r w:rsidR="00F733EF">
              <w:rPr>
                <w:lang w:val="en-GB" w:eastAsia="en-US"/>
              </w:rPr>
              <w:t>CNQT</w:t>
            </w:r>
            <w:r>
              <w:rPr>
                <w:lang w:val="en-GB" w:eastAsia="en-US"/>
              </w:rPr>
              <w:t xml:space="preserve"> </w:t>
            </w:r>
            <w:r w:rsidR="00F733EF">
              <w:rPr>
                <w:lang w:val="en-GB" w:eastAsia="en-US"/>
              </w:rPr>
              <w:t>value</w:t>
            </w:r>
            <w:r w:rsidR="008E5F3D">
              <w:rPr>
                <w:lang w:val="en-GB" w:eastAsia="en-US"/>
              </w:rPr>
              <w:t xml:space="preserve"> on</w:t>
            </w:r>
            <w:r w:rsidR="00F733EF">
              <w:rPr>
                <w:lang w:val="en-GB" w:eastAsia="en-US"/>
              </w:rPr>
              <w:t xml:space="preserve"> </w:t>
            </w:r>
            <w:r w:rsidR="00F733EF">
              <w:rPr>
                <w:lang w:val="en-GB" w:eastAsia="en-US"/>
              </w:rPr>
              <w:fldChar w:fldCharType="begin"/>
            </w:r>
            <w:r w:rsidR="00F733EF">
              <w:rPr>
                <w:lang w:val="en-GB" w:eastAsia="en-US"/>
              </w:rPr>
              <w:instrText xml:space="preserve"> REF _Ref218873304 \h </w:instrText>
            </w:r>
            <w:r w:rsidR="00F733EF">
              <w:rPr>
                <w:lang w:val="en-GB" w:eastAsia="en-US"/>
              </w:rPr>
            </w:r>
            <w:r w:rsidR="00F733EF">
              <w:rPr>
                <w:lang w:val="en-GB" w:eastAsia="en-US"/>
              </w:rP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12</w:t>
            </w:r>
            <w:r w:rsidR="00F733EF">
              <w:rPr>
                <w:lang w:val="en-GB" w:eastAsia="en-US"/>
              </w:rPr>
              <w:fldChar w:fldCharType="end"/>
            </w:r>
          </w:p>
        </w:tc>
      </w:tr>
      <w:tr w:rsidR="00790B24" w14:paraId="402E27D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458C12" w14:textId="77777777" w:rsidR="00790B24" w:rsidRDefault="00790B24" w:rsidP="000B1778">
            <w:pPr>
              <w:keepNext/>
              <w:spacing w:line="276" w:lineRule="auto"/>
              <w:jc w:val="center"/>
            </w:pPr>
            <w:r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1B42E9" w14:textId="77777777" w:rsidR="00790B24" w:rsidRDefault="00790B24" w:rsidP="000B1778">
            <w:pPr>
              <w:keepNext/>
              <w:spacing w:line="276" w:lineRule="auto"/>
              <w:jc w:val="center"/>
            </w:pPr>
            <w:r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E2E393" w14:textId="77777777" w:rsidR="00790B24" w:rsidRDefault="00790B24" w:rsidP="000B1778">
            <w:pPr>
              <w:keepNext/>
              <w:spacing w:line="276" w:lineRule="auto"/>
              <w:jc w:val="center"/>
            </w:pPr>
            <w:r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414CDB" w14:textId="3AC5AF75" w:rsidR="00790B24" w:rsidRDefault="00A40FC9" w:rsidP="000B1778">
            <w:pPr>
              <w:keepNext/>
              <w:spacing w:line="276" w:lineRule="auto"/>
              <w:jc w:val="center"/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_Ref215495955 \h </w:instrText>
            </w:r>
            <w: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8</w:t>
            </w:r>
            <w:r>
              <w:fldChar w:fldCharType="end"/>
            </w:r>
          </w:p>
        </w:tc>
      </w:tr>
      <w:tr w:rsidR="00790B24" w14:paraId="21CAEEF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BBBC2C" w14:textId="77777777" w:rsidR="00790B24" w:rsidRDefault="00790B24" w:rsidP="000B1778">
            <w:pPr>
              <w:keepNext/>
              <w:spacing w:line="276" w:lineRule="auto"/>
              <w:jc w:val="center"/>
            </w:pPr>
            <w:r>
              <w:t>Standard U/M - Manufacturing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2EC5FD" w14:textId="77777777" w:rsidR="00790B24" w:rsidRDefault="00790B24" w:rsidP="000B1778">
            <w:pPr>
              <w:keepNext/>
              <w:spacing w:line="276" w:lineRule="auto"/>
              <w:jc w:val="center"/>
            </w:pPr>
            <w:r>
              <w:t>AUS3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E6B3A" w14:textId="77777777" w:rsidR="00790B24" w:rsidRDefault="00790B24" w:rsidP="000B1778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E14749F" w14:textId="7E358849" w:rsidR="00790B24" w:rsidRDefault="00DE3491" w:rsidP="000B1778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</w:tbl>
    <w:p w14:paraId="4611D99C" w14:textId="4090A4D3" w:rsidR="00790B24" w:rsidRDefault="00790B24" w:rsidP="00A40FC9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263A8">
        <w:rPr>
          <w:noProof/>
        </w:rPr>
        <w:t>13</w:t>
      </w:r>
      <w:r>
        <w:fldChar w:fldCharType="end"/>
      </w:r>
      <w:r>
        <w:t xml:space="preserve">: </w:t>
      </w:r>
      <w:r w:rsidRPr="00221731">
        <w:t>Inputs to add unit of measure conversion between Kilograms and Liters</w:t>
      </w:r>
      <w:r w:rsidR="002C1E96">
        <w:t xml:space="preserve"> against pack </w:t>
      </w:r>
      <w:r w:rsidR="00957B1E">
        <w:t>item.</w:t>
      </w:r>
    </w:p>
    <w:p w14:paraId="07386F61" w14:textId="082BC5AE" w:rsidR="00D83DC8" w:rsidRPr="00505306" w:rsidRDefault="006F0B76" w:rsidP="00D83DC8">
      <w:pPr>
        <w:pStyle w:val="7aH7"/>
      </w:pPr>
      <w:r>
        <w:t>Step 0</w:t>
      </w:r>
      <w:r w:rsidR="00A35917">
        <w:t>3</w:t>
      </w:r>
      <w:r>
        <w:t>. 03. 01. 0</w:t>
      </w:r>
      <w:r>
        <w:t xml:space="preserve">3. </w:t>
      </w:r>
      <w:r w:rsidR="00D83DC8">
        <w:t xml:space="preserve">Add specification header to the </w:t>
      </w:r>
      <w:r w:rsidR="00D83DC8" w:rsidRPr="00505306">
        <w:t>pack it</w:t>
      </w:r>
      <w:r w:rsidR="00A35917">
        <w:t>em so that weight checks can be added against the pack item.</w:t>
      </w:r>
    </w:p>
    <w:p w14:paraId="1B158274" w14:textId="77777777" w:rsidR="00D83DC8" w:rsidRDefault="00D83DC8" w:rsidP="00D83DC8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233A680C" w14:textId="77777777" w:rsidR="00D83DC8" w:rsidRPr="00F204D1" w:rsidRDefault="00D83DC8" w:rsidP="00D83DC8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Pr="00B96057"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D83DC8" w14:paraId="3A72A585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B647EA" w14:textId="77777777" w:rsidR="00D83DC8" w:rsidRDefault="00D83DC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F18E48" w14:textId="77777777" w:rsidR="00D83DC8" w:rsidRDefault="00D83DC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EC5BCA" w14:textId="77777777" w:rsidR="00D83DC8" w:rsidRDefault="00D83DC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C8A2322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D83DC8" w14:paraId="4280A4D3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44B4CF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D94CB3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6077A0" w14:textId="77777777" w:rsidR="00D83DC8" w:rsidRDefault="00D83DC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BD9EDB3" w14:textId="77777777" w:rsidR="00D83DC8" w:rsidRDefault="00D83DC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Product code relating to the recipe selected in PDS002/U1</w:t>
            </w:r>
          </w:p>
        </w:tc>
      </w:tr>
      <w:tr w:rsidR="00D83DC8" w14:paraId="229CE9CA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40005A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5A6466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CA5F85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BF2936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t>Product code relating to the recipe selected in PDS002/U1</w:t>
            </w:r>
          </w:p>
        </w:tc>
      </w:tr>
      <w:tr w:rsidR="00D83DC8" w14:paraId="73E84312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C1B6CE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8F0787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20A847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E4644A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D83DC8" w14:paraId="33CFB055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6201BA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E8FD89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5336C1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E68569D" w14:textId="77777777" w:rsidR="00D83DC8" w:rsidRDefault="00D83DC8" w:rsidP="007439C6">
            <w:pPr>
              <w:keepNext/>
              <w:spacing w:line="276" w:lineRule="auto"/>
              <w:jc w:val="center"/>
            </w:pPr>
            <w:r w:rsidRPr="00993B2D">
              <w:t>Configurable field in the parameter file</w:t>
            </w:r>
          </w:p>
        </w:tc>
      </w:tr>
      <w:tr w:rsidR="00D83DC8" w14:paraId="0E916F96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AC8AEA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5A0B47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6F5539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Pack Check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25288C" w14:textId="77777777" w:rsidR="00D83DC8" w:rsidRDefault="00D83DC8" w:rsidP="007439C6">
            <w:pPr>
              <w:keepNext/>
              <w:spacing w:line="276" w:lineRule="auto"/>
              <w:jc w:val="center"/>
            </w:pPr>
            <w:r w:rsidRPr="00993B2D">
              <w:t>Configurable field in the parameter file</w:t>
            </w:r>
          </w:p>
        </w:tc>
      </w:tr>
      <w:tr w:rsidR="00D83DC8" w14:paraId="2603A262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727B92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FB8514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2D1F9E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22B196" w14:textId="77777777" w:rsidR="00D83DC8" w:rsidRDefault="00D83DC8" w:rsidP="007439C6">
            <w:pPr>
              <w:keepNext/>
              <w:spacing w:line="276" w:lineRule="auto"/>
              <w:jc w:val="center"/>
            </w:pPr>
            <w:r w:rsidRPr="002C5640">
              <w:t>Configurable field in the parameter file</w:t>
            </w:r>
          </w:p>
        </w:tc>
      </w:tr>
      <w:tr w:rsidR="00D83DC8" w14:paraId="59D9AF25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7949BD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EC414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852D2D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922DF34" w14:textId="77777777" w:rsidR="00D83DC8" w:rsidRDefault="00D83DC8" w:rsidP="007439C6">
            <w:pPr>
              <w:keepNext/>
              <w:spacing w:line="276" w:lineRule="auto"/>
              <w:jc w:val="center"/>
            </w:pPr>
            <w:r w:rsidRPr="002C5640">
              <w:t>Configurable field in the parameter file</w:t>
            </w:r>
          </w:p>
        </w:tc>
      </w:tr>
      <w:tr w:rsidR="00D83DC8" w14:paraId="5EAF87F1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2115CE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4E40E1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1B9E53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95C4E5" w14:textId="77777777" w:rsidR="00D83DC8" w:rsidRDefault="00D83DC8" w:rsidP="007439C6">
            <w:pPr>
              <w:keepNext/>
              <w:spacing w:line="276" w:lineRule="auto"/>
              <w:jc w:val="center"/>
            </w:pPr>
            <w:r w:rsidRPr="002C5640">
              <w:t>Configurable field in the parameter file</w:t>
            </w:r>
          </w:p>
        </w:tc>
      </w:tr>
      <w:tr w:rsidR="00D83DC8" w14:paraId="5FAC59B2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FF010B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D7CA53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79CF5B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814C3E7" w14:textId="77777777" w:rsidR="00D83DC8" w:rsidRDefault="00D83DC8" w:rsidP="007439C6">
            <w:pPr>
              <w:keepNext/>
              <w:spacing w:line="276" w:lineRule="auto"/>
              <w:jc w:val="center"/>
            </w:pPr>
            <w:r w:rsidRPr="002C5640">
              <w:t>Configurable field in the parameter file</w:t>
            </w:r>
          </w:p>
        </w:tc>
      </w:tr>
      <w:tr w:rsidR="00D83DC8" w14:paraId="7C2BE8D5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F9E744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A013C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7E1312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EFERNANDO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0AE5CD3" w14:textId="77777777" w:rsidR="00D83DC8" w:rsidRDefault="00D83DC8" w:rsidP="007439C6">
            <w:pPr>
              <w:keepNext/>
              <w:spacing w:line="276" w:lineRule="auto"/>
              <w:jc w:val="center"/>
            </w:pPr>
            <w:r w:rsidRPr="002C5640">
              <w:t>Configurable field in the parameter file</w:t>
            </w:r>
          </w:p>
        </w:tc>
      </w:tr>
      <w:tr w:rsidR="00D83DC8" w14:paraId="409A2E3A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903FF2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F1F777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AF4DD3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84956F7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</w:tbl>
    <w:p w14:paraId="75EC4181" w14:textId="07F51EBA" w:rsidR="00D83DC8" w:rsidRPr="002D15E3" w:rsidRDefault="00D83DC8" w:rsidP="00D83DC8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263A8">
        <w:rPr>
          <w:noProof/>
        </w:rPr>
        <w:t>14</w:t>
      </w:r>
      <w:r>
        <w:fldChar w:fldCharType="end"/>
      </w:r>
      <w:r>
        <w:t xml:space="preserve">: </w:t>
      </w:r>
      <w:r w:rsidRPr="00BC1AB9">
        <w:t>Add Recipe specification against the pack item.</w:t>
      </w:r>
    </w:p>
    <w:p w14:paraId="0399FB49" w14:textId="6FE8872D" w:rsidR="00D83DC8" w:rsidRDefault="006F0B76" w:rsidP="00682D43">
      <w:pPr>
        <w:pStyle w:val="7aH7"/>
      </w:pPr>
      <w:r>
        <w:t>Step 0</w:t>
      </w:r>
      <w:r w:rsidR="00A35917">
        <w:t>3</w:t>
      </w:r>
      <w:r>
        <w:t>. 03. 01. 0</w:t>
      </w:r>
      <w:r>
        <w:t>4</w:t>
      </w:r>
      <w:r>
        <w:t xml:space="preserve">. </w:t>
      </w:r>
      <w:r w:rsidR="00D60C5E">
        <w:t>S</w:t>
      </w:r>
      <w:r w:rsidR="00D83DC8">
        <w:t>pecification tests relating to the pack item to the specification</w:t>
      </w:r>
      <w:r w:rsidR="002448E2">
        <w:t xml:space="preserve">. This needs to be run in a </w:t>
      </w:r>
      <w:r>
        <w:t>loop</w:t>
      </w:r>
      <w:r w:rsidR="002448E2">
        <w:t xml:space="preserve"> 15 times for each of the weight checks.</w:t>
      </w:r>
    </w:p>
    <w:p w14:paraId="4549D817" w14:textId="77777777" w:rsidR="00D83DC8" w:rsidRDefault="00D83DC8" w:rsidP="00D83DC8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3CF3C984" w14:textId="77777777" w:rsidR="00D83DC8" w:rsidRPr="00F204D1" w:rsidRDefault="00D83DC8" w:rsidP="00D83DC8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D83DC8" w14:paraId="6F75DDCC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869AA7" w14:textId="77777777" w:rsidR="00D83DC8" w:rsidRDefault="00D83DC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E7E05F" w14:textId="77777777" w:rsidR="00D83DC8" w:rsidRDefault="00D83DC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975EF8" w14:textId="77777777" w:rsidR="00D83DC8" w:rsidRDefault="00D83DC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D2354B8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D83DC8" w14:paraId="722D0F12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CADBD7" w14:textId="77777777" w:rsidR="00D83DC8" w:rsidRDefault="00D83DC8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607CFA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773A9" w14:textId="77777777" w:rsidR="00D83DC8" w:rsidRDefault="00D83DC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F0D095D" w14:textId="77777777" w:rsidR="00D83DC8" w:rsidRDefault="00D83DC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Product code relating to the recipe selected in PDS002/U1</w:t>
            </w:r>
          </w:p>
        </w:tc>
      </w:tr>
      <w:tr w:rsidR="00D83DC8" w14:paraId="6AF59091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A82105" w14:textId="77777777" w:rsidR="00D83DC8" w:rsidRDefault="00D83DC8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07A3D7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2565F1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3C4AB89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D83DC8" w14:paraId="738090B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B7F6CC" w14:textId="77777777" w:rsidR="00D83DC8" w:rsidRDefault="00D83DC8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83CE25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8839B5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D1AAD8C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t>Product code relating to the recipe selected in PDS002/U1</w:t>
            </w:r>
          </w:p>
        </w:tc>
      </w:tr>
      <w:tr w:rsidR="00D83DC8" w14:paraId="5E6B6321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C0FC0" w14:textId="77777777" w:rsidR="00D83DC8" w:rsidRDefault="00D83DC8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501CE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93197F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45F8EC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t>Configurable field in the parameter file. Needs to be executed in a loop with values from WEIGHT-A to WEIGHT-O (i.e. WEIGHT-A, WEIGHT-B, WEIGHT-C …..WEIGHT-O)</w:t>
            </w:r>
          </w:p>
        </w:tc>
      </w:tr>
      <w:tr w:rsidR="00D83DC8" w14:paraId="4E50CAAD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C6CA52" w14:textId="77777777" w:rsidR="00D83DC8" w:rsidRDefault="00D83DC8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4C83C1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676664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8CFFE05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D83DC8" w14:paraId="3ED135BC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7C25EB" w14:textId="77777777" w:rsidR="00D83DC8" w:rsidRDefault="00D83DC8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75E66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7D211C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36BEF89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D83DC8" w14:paraId="43B2250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073467" w14:textId="77777777" w:rsidR="00D83DC8" w:rsidRDefault="00D83DC8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723BB7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69D5B0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37A497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D83DC8" w14:paraId="48A5016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432DE0" w14:textId="77777777" w:rsidR="00D83DC8" w:rsidRDefault="00D83DC8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43A3EC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45B63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62F02F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t>Configurable field in the parameter file. Field input to be in a loop from WEIGHT-A to WEIGHT-O (i.e. WEIGHT-A, WEIGHT-B, WEIGHT-C, …..WEIGHT-O)</w:t>
            </w:r>
          </w:p>
        </w:tc>
      </w:tr>
      <w:tr w:rsidR="00D83DC8" w14:paraId="61057FB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34C84D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F52F07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9FF87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6CABBF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D83DC8" w14:paraId="0223E42B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01C509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0A22A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8A126E" w14:textId="77777777" w:rsidR="00D83DC8" w:rsidRDefault="00D83DC8" w:rsidP="007439C6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2F1D277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t>Blank value</w:t>
            </w:r>
          </w:p>
        </w:tc>
      </w:tr>
      <w:tr w:rsidR="00D83DC8" w14:paraId="76CCD434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F4FD4B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A5FE84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21D763" w14:textId="5B12C048" w:rsidR="00D83DC8" w:rsidRDefault="00603D80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22.7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50A4BD" w14:textId="2EC37276" w:rsidR="00D83DC8" w:rsidRDefault="006511C0" w:rsidP="007439C6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8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CNQT value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_Ref218873304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12</w:t>
            </w:r>
            <w:r>
              <w:rPr>
                <w:lang w:val="en-GB" w:eastAsia="en-US"/>
              </w:rPr>
              <w:fldChar w:fldCharType="end"/>
            </w:r>
            <w:r w:rsidR="009E41F8">
              <w:rPr>
                <w:lang w:val="en-GB" w:eastAsia="en-US"/>
              </w:rPr>
              <w:t xml:space="preserve"> + 10%</w:t>
            </w:r>
          </w:p>
        </w:tc>
      </w:tr>
      <w:tr w:rsidR="00D83DC8" w14:paraId="7EE4E6D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F5BE50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92BA70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071715" w14:textId="545477A5" w:rsidR="00D83DC8" w:rsidRDefault="00603D80" w:rsidP="007439C6">
            <w:pPr>
              <w:keepNext/>
              <w:spacing w:line="276" w:lineRule="auto"/>
              <w:jc w:val="center"/>
            </w:pPr>
            <w:r>
              <w:t>20.64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0D438B" w14:textId="6F12C08D" w:rsidR="00D83DC8" w:rsidRDefault="006511C0" w:rsidP="007439C6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8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CNQT value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_Ref218873304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12</w:t>
            </w:r>
            <w:r>
              <w:rPr>
                <w:lang w:val="en-GB" w:eastAsia="en-US"/>
              </w:rPr>
              <w:fldChar w:fldCharType="end"/>
            </w:r>
          </w:p>
        </w:tc>
      </w:tr>
      <w:tr w:rsidR="00D83DC8" w14:paraId="6678FEFA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789A8D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CDE1F8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62E39F" w14:textId="2FF432E1" w:rsidR="00D83DC8" w:rsidRDefault="00603D80" w:rsidP="007439C6">
            <w:pPr>
              <w:keepNext/>
              <w:spacing w:line="276" w:lineRule="auto"/>
              <w:jc w:val="center"/>
            </w:pPr>
            <w:r>
              <w:t>20.64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8C3469F" w14:textId="0C30BCCE" w:rsidR="00D83DC8" w:rsidRDefault="006511C0" w:rsidP="007439C6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8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CNQT value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_Ref218873304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12</w:t>
            </w:r>
            <w:r>
              <w:rPr>
                <w:lang w:val="en-GB" w:eastAsia="en-US"/>
              </w:rPr>
              <w:fldChar w:fldCharType="end"/>
            </w:r>
          </w:p>
        </w:tc>
      </w:tr>
      <w:tr w:rsidR="00D83DC8" w14:paraId="7FD3C450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DAA605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1FE88E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296828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8D6E78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D83DC8" w14:paraId="3E883B98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1F2DAA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27D5A9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3C7476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24C91F5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D83DC8" w14:paraId="33C1BE8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631D06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5D2ABF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3DCABD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E977720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t>Configurable field in the parameter file. First two records will be added with 1 being the input (WEIGHT-A and WEIGHT-B). Remaining thirteen records will be added with 0 being the input (WEIGHT-C, WEIGHT-D………..WEIGHT-O)</w:t>
            </w:r>
          </w:p>
        </w:tc>
      </w:tr>
      <w:tr w:rsidR="00D83DC8" w14:paraId="539DC28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B6E17D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F544D6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EAA13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AAF56B3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D83DC8" w14:paraId="1904D0D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3D9DE5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DF5200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59B4D9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t>PHYSICAL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A7BC36C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D83DC8" w14:paraId="52404C9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CD84D3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6D8AFD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79DAD0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5CC1B4E" w14:textId="77777777" w:rsidR="00D83DC8" w:rsidRDefault="00D83DC8" w:rsidP="007439C6">
            <w:pPr>
              <w:keepNext/>
              <w:spacing w:line="276" w:lineRule="auto"/>
              <w:jc w:val="center"/>
            </w:pPr>
            <w:r w:rsidRPr="00822586">
              <w:t>Configurable field in the parameter file</w:t>
            </w:r>
          </w:p>
        </w:tc>
      </w:tr>
      <w:tr w:rsidR="00D83DC8" w14:paraId="4AE5A762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C6FAC0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8E4C92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1C7F6A" w14:textId="77777777" w:rsidR="00D83DC8" w:rsidRDefault="00D83DC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50E172" w14:textId="77777777" w:rsidR="00D83DC8" w:rsidRDefault="00D83DC8" w:rsidP="007439C6">
            <w:pPr>
              <w:keepNext/>
              <w:spacing w:line="276" w:lineRule="auto"/>
              <w:jc w:val="center"/>
            </w:pPr>
            <w:r w:rsidRPr="00822586">
              <w:t>Configurable field in the parameter file</w:t>
            </w:r>
          </w:p>
        </w:tc>
      </w:tr>
      <w:tr w:rsidR="00D83DC8" w14:paraId="11B60C2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5333B0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2E603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6F03B0" w14:textId="77777777" w:rsidR="00D83DC8" w:rsidRDefault="00D83DC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FED67DB" w14:textId="77777777" w:rsidR="00D83DC8" w:rsidRDefault="00D83DC8" w:rsidP="007439C6">
            <w:pPr>
              <w:keepNext/>
              <w:spacing w:line="276" w:lineRule="auto"/>
              <w:jc w:val="center"/>
            </w:pPr>
            <w:r w:rsidRPr="00822586">
              <w:t>Configurable field in the parameter file</w:t>
            </w:r>
          </w:p>
        </w:tc>
      </w:tr>
      <w:tr w:rsidR="00D83DC8" w14:paraId="5BFBCB40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FC4A73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C0C5F0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766FD0" w14:textId="77777777" w:rsidR="00D83DC8" w:rsidRDefault="00D83DC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CAC606B" w14:textId="77777777" w:rsidR="00D83DC8" w:rsidRDefault="00D83DC8" w:rsidP="007439C6">
            <w:pPr>
              <w:keepNext/>
              <w:spacing w:line="276" w:lineRule="auto"/>
              <w:jc w:val="center"/>
            </w:pPr>
            <w:r w:rsidRPr="00822586">
              <w:t>Configurable field in the parameter file</w:t>
            </w:r>
          </w:p>
        </w:tc>
      </w:tr>
      <w:tr w:rsidR="00D83DC8" w14:paraId="33AAAAD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B1430B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65F34E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33F045" w14:textId="77777777" w:rsidR="00D83DC8" w:rsidRDefault="00D83DC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995675A" w14:textId="77777777" w:rsidR="00D83DC8" w:rsidRDefault="00D83DC8" w:rsidP="007439C6">
            <w:pPr>
              <w:keepNext/>
              <w:spacing w:line="276" w:lineRule="auto"/>
              <w:jc w:val="center"/>
            </w:pPr>
            <w:r w:rsidRPr="00822586">
              <w:t>Configurable field in the parameter file</w:t>
            </w:r>
          </w:p>
        </w:tc>
      </w:tr>
      <w:tr w:rsidR="00D83DC8" w14:paraId="3BA68C30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687DA1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A85193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4E1DD6" w14:textId="77777777" w:rsidR="00D83DC8" w:rsidRDefault="00D83DC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7DB85BD" w14:textId="77777777" w:rsidR="00D83DC8" w:rsidRDefault="00D83DC8" w:rsidP="007439C6">
            <w:pPr>
              <w:keepNext/>
              <w:spacing w:line="276" w:lineRule="auto"/>
              <w:jc w:val="center"/>
            </w:pPr>
            <w:r w:rsidRPr="00822586">
              <w:t>Configurable field in the parameter file</w:t>
            </w:r>
          </w:p>
        </w:tc>
      </w:tr>
      <w:tr w:rsidR="00D83DC8" w14:paraId="79210977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5CCFE5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A088D1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AD80E1" w14:textId="77777777" w:rsidR="00D83DC8" w:rsidRDefault="00D83DC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6363877" w14:textId="77777777" w:rsidR="00D83DC8" w:rsidRDefault="00D83DC8" w:rsidP="007439C6">
            <w:pPr>
              <w:keepNext/>
              <w:spacing w:line="276" w:lineRule="auto"/>
              <w:jc w:val="center"/>
            </w:pPr>
            <w:r w:rsidRPr="00822586">
              <w:t>Configurable field in the parameter file</w:t>
            </w:r>
          </w:p>
        </w:tc>
      </w:tr>
      <w:tr w:rsidR="00D83DC8" w14:paraId="35BDB61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750B14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36A0A9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BE352F" w14:textId="77777777" w:rsidR="00D83DC8" w:rsidRDefault="00D83DC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A0B11FC" w14:textId="77777777" w:rsidR="00D83DC8" w:rsidRDefault="00D83DC8" w:rsidP="007439C6">
            <w:pPr>
              <w:keepNext/>
              <w:spacing w:line="276" w:lineRule="auto"/>
              <w:jc w:val="center"/>
            </w:pPr>
            <w:r w:rsidRPr="00822586">
              <w:t>Configurable field in the parameter file</w:t>
            </w:r>
          </w:p>
        </w:tc>
      </w:tr>
    </w:tbl>
    <w:p w14:paraId="49FF0CAF" w14:textId="753AF535" w:rsidR="00D83DC8" w:rsidRDefault="00D83DC8" w:rsidP="00D83DC8">
      <w:pPr>
        <w:pStyle w:val="Caption"/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263A8">
        <w:rPr>
          <w:noProof/>
        </w:rPr>
        <w:t>15</w:t>
      </w:r>
      <w:r>
        <w:fldChar w:fldCharType="end"/>
      </w:r>
      <w:r>
        <w:t>: Adding specification tests relating to the pack item specification.</w:t>
      </w:r>
    </w:p>
    <w:p w14:paraId="271261A3" w14:textId="45E77CFE" w:rsidR="00D83DC8" w:rsidRPr="00D83DC8" w:rsidRDefault="00D83DC8" w:rsidP="00D83DC8">
      <w:pPr>
        <w:rPr>
          <w:lang w:val="en-GB" w:eastAsia="en-US"/>
        </w:rPr>
      </w:pPr>
      <w:r>
        <w:rPr>
          <w:lang w:val="en-GB" w:eastAsia="en-US"/>
        </w:rPr>
        <w:t>Weight check needs to be added to the pack specification 15 times in a loop starting from WEIGHT-A and ending with WEIGHT-O with values being WEIGHT-A, WEIGHT-B, WEIGHT-C,………….WEIGHT-O.</w:t>
      </w:r>
    </w:p>
    <w:p w14:paraId="25F36EC1" w14:textId="03DBC842" w:rsidR="005B34E6" w:rsidRDefault="001B3F0B" w:rsidP="006F0664">
      <w:pPr>
        <w:pStyle w:val="6aH6"/>
      </w:pPr>
      <w:r>
        <w:t>Step 0</w:t>
      </w:r>
      <w:r w:rsidR="001D1E7A">
        <w:t>3</w:t>
      </w:r>
      <w:r>
        <w:t>. 03. 0</w:t>
      </w:r>
      <w:r>
        <w:t xml:space="preserve">2. </w:t>
      </w:r>
      <w:r w:rsidR="00014FCC">
        <w:t>P</w:t>
      </w:r>
      <w:r w:rsidR="00B96284">
        <w:t xml:space="preserve">roduction line on </w:t>
      </w:r>
      <w:r w:rsidR="00B96284">
        <w:fldChar w:fldCharType="begin"/>
      </w:r>
      <w:r w:rsidR="00B96284">
        <w:instrText xml:space="preserve"> REF _Ref218871043 \h </w:instrText>
      </w:r>
      <w:r w:rsidR="006F0664">
        <w:instrText xml:space="preserve"> \* MERGEFORMAT </w:instrText>
      </w:r>
      <w:r w:rsidR="00B96284">
        <w:fldChar w:fldCharType="separate"/>
      </w:r>
      <w:r w:rsidR="00B263A8">
        <w:t xml:space="preserve">Table </w:t>
      </w:r>
      <w:r w:rsidR="00B263A8">
        <w:rPr>
          <w:noProof/>
        </w:rPr>
        <w:t>10</w:t>
      </w:r>
      <w:r w:rsidR="00B96284">
        <w:fldChar w:fldCharType="end"/>
      </w:r>
      <w:r w:rsidR="00B96284">
        <w:t xml:space="preserve"> consist of </w:t>
      </w:r>
      <w:r w:rsidR="00B862EB">
        <w:t xml:space="preserve">any other value except 10 or IBC </w:t>
      </w:r>
      <w:r w:rsidR="00B96284">
        <w:t xml:space="preserve">(i.e. </w:t>
      </w:r>
      <w:r w:rsidR="00B862EB">
        <w:t>500ML, 5L_A, 5L_B</w:t>
      </w:r>
      <w:r w:rsidR="00B96284">
        <w:t>).</w:t>
      </w:r>
    </w:p>
    <w:p w14:paraId="0BFA419F" w14:textId="38F4F54D" w:rsidR="00B405DA" w:rsidRPr="00B405DA" w:rsidRDefault="005B34E6" w:rsidP="00C859A7">
      <w:pPr>
        <w:pStyle w:val="7aH7"/>
      </w:pPr>
      <w:r>
        <w:t xml:space="preserve">Step </w:t>
      </w:r>
      <w:r w:rsidR="003D7AAB">
        <w:t>0</w:t>
      </w:r>
      <w:r w:rsidR="001D1E7A">
        <w:t>3</w:t>
      </w:r>
      <w:r w:rsidR="003D7AAB">
        <w:t xml:space="preserve">. 03. 02. </w:t>
      </w:r>
      <w:r w:rsidR="003D7AAB">
        <w:t xml:space="preserve">01. </w:t>
      </w:r>
      <w:r>
        <w:t xml:space="preserve">Extract quantity against </w:t>
      </w:r>
      <w:r w:rsidR="002A189B">
        <w:t xml:space="preserve">the </w:t>
      </w:r>
      <w:r>
        <w:t>recipe code</w:t>
      </w:r>
    </w:p>
    <w:p w14:paraId="08BE9A67" w14:textId="2C6CAA1B" w:rsidR="00C23A76" w:rsidRDefault="00C23A76" w:rsidP="00C23A76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 w:rsidR="00C859A7">
        <w:rPr>
          <w:rFonts w:eastAsia="Times New Roman" w:cs="Calibri"/>
          <w:b/>
          <w:bCs/>
          <w:color w:val="000000"/>
          <w:szCs w:val="24"/>
          <w:lang w:eastAsia="en-GB"/>
        </w:rPr>
        <w:t>CMS100MI</w:t>
      </w:r>
    </w:p>
    <w:p w14:paraId="13361951" w14:textId="08A79152" w:rsidR="00C23A76" w:rsidRPr="003C4C40" w:rsidRDefault="00C23A76" w:rsidP="00C23A76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E70ED3">
        <w:rPr>
          <w:rFonts w:eastAsia="Times New Roman" w:cs="Calibri"/>
          <w:b/>
          <w:bCs/>
          <w:color w:val="000000"/>
          <w:szCs w:val="24"/>
          <w:lang w:eastAsia="en-GB"/>
        </w:rPr>
        <w:t>LstMaterial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C23A76" w14:paraId="65FCE47D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75FF3C" w14:textId="77777777" w:rsidR="00C23A76" w:rsidRDefault="00C23A76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CD6D39" w14:textId="77777777" w:rsidR="00C23A76" w:rsidRDefault="00C23A7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E4080A" w14:textId="77777777" w:rsidR="00C23A76" w:rsidRDefault="00C23A7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15236E" w14:textId="77777777" w:rsidR="00C23A76" w:rsidRDefault="00C23A76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C23A76" w14:paraId="3774BF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D66BB9" w14:textId="3EB0A6E1" w:rsidR="00C23A76" w:rsidRDefault="00E70ED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From </w:t>
            </w:r>
            <w:r w:rsidR="00F23EEE">
              <w:rPr>
                <w:rFonts w:cs="Calibri"/>
                <w:color w:val="000000"/>
                <w:szCs w:val="24"/>
                <w:lang w:eastAsia="en-GB"/>
              </w:rPr>
              <w:t>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EF69A8" w14:textId="08413853" w:rsidR="00C23A76" w:rsidRDefault="00852C8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B51684" w14:textId="6EF0DF95" w:rsidR="00C23A76" w:rsidRDefault="00852C8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2DA08A" w14:textId="77777777" w:rsidR="00C23A76" w:rsidRPr="00C85A3D" w:rsidRDefault="00C23A7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>Maintain as a configurable field in the parameter file</w:t>
            </w:r>
          </w:p>
        </w:tc>
      </w:tr>
      <w:tr w:rsidR="00852C8B" w14:paraId="602B9B7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34E0E7" w14:textId="16947810" w:rsidR="00852C8B" w:rsidRDefault="00852C8B" w:rsidP="00852C8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To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A4CF4B" w14:textId="4267560F" w:rsidR="00852C8B" w:rsidRDefault="00852C8B" w:rsidP="00852C8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12DC3" w14:textId="29BE46ED" w:rsidR="00852C8B" w:rsidRDefault="00852C8B" w:rsidP="00852C8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35708D" w14:textId="084F3240" w:rsidR="00852C8B" w:rsidRDefault="00852C8B" w:rsidP="00852C8B">
            <w:pPr>
              <w:keepNext/>
              <w:spacing w:line="276" w:lineRule="auto"/>
              <w:jc w:val="center"/>
            </w:pPr>
            <w:r>
              <w:t>Maintain as a configurable field in the parameter file</w:t>
            </w:r>
          </w:p>
        </w:tc>
      </w:tr>
      <w:tr w:rsidR="00852C8B" w14:paraId="2763149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D5052C" w14:textId="77777777" w:rsidR="00852C8B" w:rsidRDefault="00852C8B" w:rsidP="00852C8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341498" w14:textId="77777777" w:rsidR="00852C8B" w:rsidRDefault="00852C8B" w:rsidP="00852C8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06DA1F" w14:textId="77777777" w:rsidR="00852C8B" w:rsidRDefault="00852C8B" w:rsidP="00852C8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EA9501" w14:textId="77777777" w:rsidR="00852C8B" w:rsidRDefault="00852C8B" w:rsidP="00852C8B">
            <w:pPr>
              <w:keepNext/>
              <w:spacing w:line="276" w:lineRule="auto"/>
              <w:jc w:val="center"/>
            </w:pPr>
            <w:r>
              <w:t>Maintain as a configurable field in the parameter file</w:t>
            </w:r>
          </w:p>
        </w:tc>
      </w:tr>
      <w:tr w:rsidR="00852C8B" w14:paraId="62BFF9DD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1AAF4B" w14:textId="04E47D31" w:rsidR="00852C8B" w:rsidRDefault="009C4E95" w:rsidP="00852C8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Product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C38512" w14:textId="77777777" w:rsidR="00852C8B" w:rsidRDefault="00852C8B" w:rsidP="00852C8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D4DF8D" w14:textId="1C1850AE" w:rsidR="00852C8B" w:rsidRDefault="009C4E95" w:rsidP="00852C8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1910028" w14:textId="2EE8E40D" w:rsidR="00852C8B" w:rsidRDefault="005B53EB" w:rsidP="00852C8B">
            <w:pPr>
              <w:keepNext/>
              <w:spacing w:line="276" w:lineRule="auto"/>
              <w:jc w:val="center"/>
            </w:pPr>
            <w:r>
              <w:t>Product code</w:t>
            </w:r>
            <w:r w:rsidR="00852C8B">
              <w:t xml:space="preserve"> relating to the recipe selected in PDS002/U1</w:t>
            </w:r>
          </w:p>
        </w:tc>
      </w:tr>
      <w:tr w:rsidR="00D858B8" w14:paraId="50D6771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5173AE" w14:textId="5A630133" w:rsidR="00D858B8" w:rsidRDefault="00D858B8" w:rsidP="00D858B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CFCDAD" w14:textId="03F501F0" w:rsidR="00D858B8" w:rsidRDefault="00D858B8" w:rsidP="00D858B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123C3D" w14:textId="02D28118" w:rsidR="00D858B8" w:rsidRDefault="00D858B8" w:rsidP="00D858B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9DDA8E" w14:textId="5F60FFF4" w:rsidR="00D858B8" w:rsidRDefault="00D858B8" w:rsidP="00D858B8">
            <w:pPr>
              <w:keepNext/>
              <w:spacing w:line="276" w:lineRule="auto"/>
              <w:jc w:val="center"/>
            </w:pPr>
            <w:r>
              <w:t>Maintain as a configurable field in the parameter file</w:t>
            </w:r>
          </w:p>
        </w:tc>
      </w:tr>
    </w:tbl>
    <w:p w14:paraId="79E16C86" w14:textId="252D35FE" w:rsidR="00C23A76" w:rsidRDefault="00C23A76" w:rsidP="00C23A76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263A8">
        <w:rPr>
          <w:noProof/>
        </w:rPr>
        <w:t>16</w:t>
      </w:r>
      <w:r>
        <w:fldChar w:fldCharType="end"/>
      </w:r>
      <w:r>
        <w:t xml:space="preserve">: Inputs to extract the </w:t>
      </w:r>
      <w:r w:rsidR="00D858B8">
        <w:t>consumption quantity against the recipe code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23A76" w14:paraId="2FCC5EA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D3755" w14:textId="77777777" w:rsidR="00C23A76" w:rsidRDefault="00C23A7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108C07" w14:textId="77777777" w:rsidR="00C23A76" w:rsidRDefault="00C23A7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D89B59" w14:textId="77777777" w:rsidR="00C23A76" w:rsidRDefault="00C23A7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23A76" w14:paraId="4C45B77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5804C8" w14:textId="3EC1982F" w:rsidR="00C23A76" w:rsidRDefault="006372F1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BC5DE0" w14:textId="5016DEA0" w:rsidR="00C23A76" w:rsidRDefault="006372F1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CNQT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6A1F75" w14:textId="6BB38A3D" w:rsidR="00C23A76" w:rsidRDefault="006372F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</w:tr>
    </w:tbl>
    <w:p w14:paraId="299C9358" w14:textId="50F7FF26" w:rsidR="00C23A76" w:rsidRDefault="00C23A76" w:rsidP="00C23A76">
      <w:pPr>
        <w:pStyle w:val="Caption"/>
      </w:pPr>
      <w:bookmarkStart w:id="19" w:name="_Ref219053341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263A8">
        <w:rPr>
          <w:noProof/>
        </w:rPr>
        <w:t>17</w:t>
      </w:r>
      <w:r>
        <w:fldChar w:fldCharType="end"/>
      </w:r>
      <w:bookmarkEnd w:id="19"/>
      <w:r>
        <w:t xml:space="preserve">: </w:t>
      </w:r>
      <w:r w:rsidR="009B357F">
        <w:t>Consumption quantity against the recipe code</w:t>
      </w:r>
      <w:r>
        <w:t>.</w:t>
      </w:r>
    </w:p>
    <w:p w14:paraId="22FA36A9" w14:textId="5A2D3C16" w:rsidR="009B357F" w:rsidRPr="00B405DA" w:rsidRDefault="003D7AAB" w:rsidP="009B357F">
      <w:pPr>
        <w:pStyle w:val="7aH7"/>
      </w:pPr>
      <w:r>
        <w:t>Step 0</w:t>
      </w:r>
      <w:r w:rsidR="009D46B2">
        <w:t>3</w:t>
      </w:r>
      <w:r>
        <w:t>. 03. 02. 0</w:t>
      </w:r>
      <w:r>
        <w:t xml:space="preserve">2. </w:t>
      </w:r>
      <w:r w:rsidR="009B357F">
        <w:t>Extract quantity against the jar</w:t>
      </w:r>
      <w:r w:rsidR="009D5556">
        <w:t xml:space="preserve"> or </w:t>
      </w:r>
      <w:r w:rsidR="009B357F">
        <w:t>pouch</w:t>
      </w:r>
    </w:p>
    <w:p w14:paraId="740FAE9C" w14:textId="77777777" w:rsidR="009B357F" w:rsidRDefault="009B357F" w:rsidP="009B357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18AA7FE0" w14:textId="77777777" w:rsidR="009B357F" w:rsidRPr="003C4C40" w:rsidRDefault="009B357F" w:rsidP="009B357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LstMaterial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9B357F" w14:paraId="13B3E61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868C0" w14:textId="77777777" w:rsidR="009B357F" w:rsidRDefault="009B357F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76650" w14:textId="77777777" w:rsidR="009B357F" w:rsidRDefault="009B357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7CFFB9" w14:textId="77777777" w:rsidR="009B357F" w:rsidRDefault="009B357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6B554B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9B357F" w14:paraId="088479B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8F54B3" w14:textId="4E7707CA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From </w:t>
            </w:r>
            <w:r w:rsidR="005130EF">
              <w:rPr>
                <w:rFonts w:cs="Calibri"/>
                <w:color w:val="000000"/>
                <w:szCs w:val="24"/>
                <w:lang w:eastAsia="en-GB"/>
              </w:rPr>
              <w:t>Critical mtrl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B14E63" w14:textId="5F3CE62A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F_</w:t>
            </w:r>
            <w:r w:rsidR="00B26ED6">
              <w:rPr>
                <w:rFonts w:cs="Calibri"/>
                <w:color w:val="000000"/>
                <w:szCs w:val="24"/>
                <w:lang w:eastAsia="en-GB"/>
              </w:rPr>
              <w:t>CRTM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191371" w14:textId="77777777" w:rsidR="009B357F" w:rsidRDefault="009B357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60BA9F9" w14:textId="77777777" w:rsidR="009B357F" w:rsidRPr="00C85A3D" w:rsidRDefault="009B357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>Maintain as a configurable field in the parameter file</w:t>
            </w:r>
          </w:p>
        </w:tc>
      </w:tr>
      <w:tr w:rsidR="009B357F" w14:paraId="57ED294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3E4D87" w14:textId="44DA502B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To </w:t>
            </w:r>
            <w:r w:rsidR="005130EF">
              <w:rPr>
                <w:rFonts w:cs="Calibri"/>
                <w:color w:val="000000"/>
                <w:szCs w:val="24"/>
                <w:lang w:eastAsia="en-GB"/>
              </w:rPr>
              <w:t>Critical mtrl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310B09" w14:textId="0F165D79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T_</w:t>
            </w:r>
            <w:r w:rsidR="00B26ED6">
              <w:rPr>
                <w:rFonts w:cs="Calibri"/>
                <w:color w:val="000000"/>
                <w:szCs w:val="24"/>
                <w:lang w:eastAsia="en-GB"/>
              </w:rPr>
              <w:t>CRTM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812DB1" w14:textId="77777777" w:rsidR="009B357F" w:rsidRDefault="009B357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4C2957A" w14:textId="77777777" w:rsidR="009B357F" w:rsidRDefault="009B357F" w:rsidP="007439C6">
            <w:pPr>
              <w:keepNext/>
              <w:spacing w:line="276" w:lineRule="auto"/>
              <w:jc w:val="center"/>
            </w:pPr>
            <w:r>
              <w:t>Maintain as a configurable field in the parameter file</w:t>
            </w:r>
          </w:p>
        </w:tc>
      </w:tr>
      <w:tr w:rsidR="009B357F" w14:paraId="7E63133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69A2F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65D8C9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A7D72" w14:textId="77777777" w:rsidR="009B357F" w:rsidRDefault="009B357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1EB63DE" w14:textId="77777777" w:rsidR="009B357F" w:rsidRDefault="009B357F" w:rsidP="007439C6">
            <w:pPr>
              <w:keepNext/>
              <w:spacing w:line="276" w:lineRule="auto"/>
              <w:jc w:val="center"/>
            </w:pPr>
            <w:r>
              <w:t>Maintain as a configurable field in the parameter file</w:t>
            </w:r>
          </w:p>
        </w:tc>
      </w:tr>
      <w:tr w:rsidR="009B357F" w14:paraId="7ED8CE8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E5F1F6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Product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804C4C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FBE8F5" w14:textId="77777777" w:rsidR="009B357F" w:rsidRDefault="009B357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24E7AF" w14:textId="77777777" w:rsidR="009B357F" w:rsidRDefault="009B357F" w:rsidP="007439C6">
            <w:pPr>
              <w:keepNext/>
              <w:spacing w:line="276" w:lineRule="auto"/>
              <w:jc w:val="center"/>
            </w:pPr>
            <w:r>
              <w:t>Product code relating to the recipe selected in PDS002/U1</w:t>
            </w:r>
          </w:p>
        </w:tc>
      </w:tr>
      <w:tr w:rsidR="009B357F" w14:paraId="492CA4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782CD1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C400B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11B1F9" w14:textId="77777777" w:rsidR="009B357F" w:rsidRDefault="009B357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E57E57" w14:textId="77777777" w:rsidR="009B357F" w:rsidRDefault="009B357F" w:rsidP="007439C6">
            <w:pPr>
              <w:keepNext/>
              <w:spacing w:line="276" w:lineRule="auto"/>
              <w:jc w:val="center"/>
            </w:pPr>
            <w:r>
              <w:t>Maintain as a configurable field in the parameter file</w:t>
            </w:r>
          </w:p>
        </w:tc>
      </w:tr>
    </w:tbl>
    <w:p w14:paraId="50A13544" w14:textId="27E2B88C" w:rsidR="009B357F" w:rsidRDefault="009B357F" w:rsidP="009B357F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263A8">
        <w:rPr>
          <w:noProof/>
        </w:rPr>
        <w:t>18</w:t>
      </w:r>
      <w:r>
        <w:fldChar w:fldCharType="end"/>
      </w:r>
      <w:r>
        <w:t xml:space="preserve">: Inputs to extract the consumption quantity against the </w:t>
      </w:r>
      <w:r w:rsidR="008E70B1">
        <w:t>jar</w:t>
      </w:r>
      <w:r w:rsidR="009D5556">
        <w:t xml:space="preserve"> or</w:t>
      </w:r>
      <w:r w:rsidR="008E70B1">
        <w:t xml:space="preserve"> pouch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9B357F" w14:paraId="7143FD2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856325" w14:textId="77777777" w:rsidR="009B357F" w:rsidRDefault="009B357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95C6E" w14:textId="77777777" w:rsidR="009B357F" w:rsidRDefault="009B357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9BC793" w14:textId="77777777" w:rsidR="009B357F" w:rsidRDefault="009B357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9B357F" w14:paraId="1785DF5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54E969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8B4C5E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CNQT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D8938" w14:textId="4AD8D9B6" w:rsidR="009B357F" w:rsidRDefault="008E70B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4</w:t>
            </w:r>
          </w:p>
        </w:tc>
      </w:tr>
    </w:tbl>
    <w:p w14:paraId="05D6F191" w14:textId="0B0D5FB6" w:rsidR="009B357F" w:rsidRDefault="009B357F" w:rsidP="009B357F">
      <w:pPr>
        <w:pStyle w:val="Caption"/>
      </w:pPr>
      <w:bookmarkStart w:id="20" w:name="_Ref218873509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263A8">
        <w:rPr>
          <w:noProof/>
        </w:rPr>
        <w:t>19</w:t>
      </w:r>
      <w:r>
        <w:fldChar w:fldCharType="end"/>
      </w:r>
      <w:bookmarkEnd w:id="20"/>
      <w:r>
        <w:t xml:space="preserve">: Consumption quantity against the </w:t>
      </w:r>
      <w:r w:rsidR="008E70B1">
        <w:t>jar</w:t>
      </w:r>
      <w:r w:rsidR="009D5556">
        <w:t xml:space="preserve"> or</w:t>
      </w:r>
      <w:r w:rsidR="008E70B1">
        <w:t xml:space="preserve"> pouch</w:t>
      </w:r>
      <w:r>
        <w:t>.</w:t>
      </w:r>
    </w:p>
    <w:p w14:paraId="6BF1D460" w14:textId="2BCAB0D0" w:rsidR="00C23A76" w:rsidRPr="000B763E" w:rsidRDefault="003D7AAB" w:rsidP="005D6821">
      <w:pPr>
        <w:pStyle w:val="7aH7"/>
      </w:pPr>
      <w:r>
        <w:t>Step 0</w:t>
      </w:r>
      <w:r w:rsidR="009D46B2">
        <w:t>3</w:t>
      </w:r>
      <w:r>
        <w:t>. 03. 02. 0</w:t>
      </w:r>
      <w:r>
        <w:t xml:space="preserve">3. </w:t>
      </w:r>
      <w:r w:rsidR="005D6821">
        <w:t>Add density against the pack code</w:t>
      </w:r>
    </w:p>
    <w:p w14:paraId="618A84E9" w14:textId="77777777" w:rsidR="00B96284" w:rsidRDefault="00B96284" w:rsidP="00B9628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lastRenderedPageBreak/>
        <w:t>API: MMS015MI</w:t>
      </w:r>
    </w:p>
    <w:p w14:paraId="1A19CCCB" w14:textId="77777777" w:rsidR="00B96284" w:rsidRPr="003C4C40" w:rsidRDefault="00B96284" w:rsidP="00B9628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B96284" w14:paraId="6F2FA37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D23BAB" w14:textId="77777777" w:rsidR="00B96284" w:rsidRDefault="00B96284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480A9B" w14:textId="77777777" w:rsidR="00B96284" w:rsidRDefault="00B9628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CB9CF9" w14:textId="77777777" w:rsidR="00B96284" w:rsidRDefault="00B9628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A51CCEE" w14:textId="77777777" w:rsidR="00B96284" w:rsidRDefault="00B96284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96284" w14:paraId="284EA22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9E3637" w14:textId="77777777" w:rsidR="00B96284" w:rsidRDefault="00B96284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92A1BC" w14:textId="77777777" w:rsidR="00B96284" w:rsidRDefault="00B96284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3AD9E" w14:textId="77777777" w:rsidR="00B96284" w:rsidRDefault="00B96284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387E36" w14:textId="74C062E6" w:rsidR="00B96284" w:rsidRPr="00C85A3D" w:rsidRDefault="00B96284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>P</w:t>
            </w:r>
            <w:r w:rsidR="005B53EB">
              <w:t xml:space="preserve">roduct code </w:t>
            </w:r>
            <w:r>
              <w:t>relating to the recipe selected in PDS002/U1</w:t>
            </w:r>
          </w:p>
        </w:tc>
      </w:tr>
      <w:tr w:rsidR="00B96284" w14:paraId="0052C8A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079E7" w14:textId="77777777" w:rsidR="00B96284" w:rsidRDefault="00B96284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17FC9" w14:textId="77777777" w:rsidR="00B96284" w:rsidRDefault="00B96284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D03F60" w14:textId="77777777" w:rsidR="00B96284" w:rsidRDefault="00B96284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B1C1B5D" w14:textId="77777777" w:rsidR="00B96284" w:rsidRDefault="00B96284" w:rsidP="007439C6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B96284" w14:paraId="1A4AC9A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E890E7" w14:textId="77777777" w:rsidR="00B96284" w:rsidRPr="000965C4" w:rsidRDefault="00B96284" w:rsidP="007439C6">
            <w:pPr>
              <w:keepNext/>
              <w:spacing w:line="276" w:lineRule="auto"/>
              <w:jc w:val="center"/>
            </w:pPr>
            <w:r w:rsidRPr="000965C4">
              <w:t>Alternate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0BA66B" w14:textId="77777777" w:rsidR="00B96284" w:rsidRPr="000965C4" w:rsidRDefault="00B96284" w:rsidP="007439C6">
            <w:pPr>
              <w:keepNext/>
              <w:spacing w:line="276" w:lineRule="auto"/>
              <w:jc w:val="center"/>
            </w:pPr>
            <w:r w:rsidRPr="000965C4">
              <w:t>ALUN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FC1712" w14:textId="77777777" w:rsidR="00B96284" w:rsidRPr="000965C4" w:rsidRDefault="00B96284" w:rsidP="007439C6">
            <w:pPr>
              <w:keepNext/>
              <w:spacing w:line="276" w:lineRule="auto"/>
              <w:jc w:val="center"/>
            </w:pPr>
            <w:r w:rsidRPr="000965C4">
              <w:t>KG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E0E010B" w14:textId="77777777" w:rsidR="00B96284" w:rsidRPr="00026627" w:rsidRDefault="00B96284" w:rsidP="007439C6">
            <w:pPr>
              <w:keepNext/>
              <w:spacing w:line="276" w:lineRule="auto"/>
              <w:jc w:val="center"/>
            </w:pPr>
            <w:r w:rsidRPr="000A559C">
              <w:t>Configurable field in the parameter file</w:t>
            </w:r>
          </w:p>
        </w:tc>
      </w:tr>
      <w:tr w:rsidR="00B96284" w14:paraId="3808A71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6F086" w14:textId="77777777" w:rsidR="00B96284" w:rsidRPr="000965C4" w:rsidRDefault="00B96284" w:rsidP="007439C6">
            <w:pPr>
              <w:keepNext/>
              <w:spacing w:line="276" w:lineRule="auto"/>
              <w:jc w:val="center"/>
            </w:pPr>
            <w:r w:rsidRPr="000965C4"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E60AE3" w14:textId="77777777" w:rsidR="00B96284" w:rsidRPr="000965C4" w:rsidRDefault="00B96284" w:rsidP="007439C6">
            <w:pPr>
              <w:keepNext/>
              <w:spacing w:line="276" w:lineRule="auto"/>
              <w:jc w:val="center"/>
            </w:pPr>
            <w:r w:rsidRPr="000965C4"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C87E0" w14:textId="77777777" w:rsidR="00B96284" w:rsidRPr="000965C4" w:rsidRDefault="00B96284" w:rsidP="007439C6">
            <w:pPr>
              <w:keepNext/>
              <w:spacing w:line="276" w:lineRule="auto"/>
              <w:jc w:val="center"/>
            </w:pPr>
            <w:r>
              <w:t>6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3554F3" w14:textId="77777777" w:rsidR="00B96284" w:rsidRPr="000965C4" w:rsidRDefault="00B96284" w:rsidP="007439C6">
            <w:pPr>
              <w:keepNext/>
              <w:spacing w:line="276" w:lineRule="auto"/>
              <w:jc w:val="center"/>
            </w:pPr>
            <w:r w:rsidRPr="000A559C">
              <w:t>Configurable field in the parameter file</w:t>
            </w:r>
          </w:p>
        </w:tc>
      </w:tr>
      <w:tr w:rsidR="00B96284" w14:paraId="1AADFF31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FE519A" w14:textId="77777777" w:rsidR="00B96284" w:rsidRPr="00FC4E42" w:rsidRDefault="00B96284" w:rsidP="007439C6">
            <w:pPr>
              <w:keepNext/>
              <w:spacing w:line="276" w:lineRule="auto"/>
              <w:jc w:val="center"/>
            </w:pPr>
            <w:r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8D68A6" w14:textId="77777777" w:rsidR="00B96284" w:rsidRPr="00FC4E42" w:rsidRDefault="00B96284" w:rsidP="007439C6">
            <w:pPr>
              <w:keepNext/>
              <w:spacing w:line="276" w:lineRule="auto"/>
              <w:jc w:val="center"/>
            </w:pPr>
            <w:r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F46AC3" w14:textId="24BB657B" w:rsidR="00B96284" w:rsidRPr="00FC4E42" w:rsidRDefault="00B97F10" w:rsidP="007439C6">
            <w:pPr>
              <w:keepNext/>
              <w:spacing w:line="276" w:lineRule="auto"/>
              <w:jc w:val="center"/>
            </w:pPr>
            <w:r>
              <w:t>5.15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B0BF76" w14:textId="30E6553B" w:rsidR="00B96284" w:rsidRPr="00C24A85" w:rsidRDefault="001311A7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8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CNQT value on </w:t>
            </w:r>
            <w:r w:rsidR="00B045B9">
              <w:rPr>
                <w:lang w:val="en-GB" w:eastAsia="en-US"/>
              </w:rPr>
              <w:fldChar w:fldCharType="begin"/>
            </w:r>
            <w:r w:rsidR="00B045B9">
              <w:rPr>
                <w:lang w:val="en-GB" w:eastAsia="en-US"/>
              </w:rPr>
              <w:instrText xml:space="preserve"> REF _Ref219053341 \h </w:instrText>
            </w:r>
            <w:r w:rsidR="00B045B9">
              <w:rPr>
                <w:lang w:val="en-GB" w:eastAsia="en-US"/>
              </w:rPr>
            </w:r>
            <w:r w:rsidR="00B045B9">
              <w:rPr>
                <w:lang w:val="en-GB" w:eastAsia="en-US"/>
              </w:rP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17</w:t>
            </w:r>
            <w:r w:rsidR="00B045B9"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/ </w:t>
            </w:r>
            <w:r w:rsidR="00920550">
              <w:rPr>
                <w:lang w:val="en-GB" w:eastAsia="en-US"/>
              </w:rPr>
              <w:t xml:space="preserve">CNQT value on </w:t>
            </w:r>
            <w:r w:rsidR="00920550">
              <w:rPr>
                <w:lang w:val="en-GB" w:eastAsia="en-US"/>
              </w:rPr>
              <w:fldChar w:fldCharType="begin"/>
            </w:r>
            <w:r w:rsidR="00920550">
              <w:rPr>
                <w:lang w:val="en-GB" w:eastAsia="en-US"/>
              </w:rPr>
              <w:instrText xml:space="preserve"> REF _Ref218873509 \h </w:instrText>
            </w:r>
            <w:r w:rsidR="00920550">
              <w:rPr>
                <w:lang w:val="en-GB" w:eastAsia="en-US"/>
              </w:rPr>
            </w:r>
            <w:r w:rsidR="00920550">
              <w:rPr>
                <w:lang w:val="en-GB" w:eastAsia="en-US"/>
              </w:rP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19</w:t>
            </w:r>
            <w:r w:rsidR="00920550">
              <w:rPr>
                <w:lang w:val="en-GB" w:eastAsia="en-US"/>
              </w:rPr>
              <w:fldChar w:fldCharType="end"/>
            </w:r>
          </w:p>
        </w:tc>
      </w:tr>
      <w:tr w:rsidR="00B96284" w14:paraId="7B5A0B3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3AECE" w14:textId="77777777" w:rsidR="00B96284" w:rsidRDefault="00B96284" w:rsidP="007439C6">
            <w:pPr>
              <w:keepNext/>
              <w:spacing w:line="276" w:lineRule="auto"/>
              <w:jc w:val="center"/>
            </w:pPr>
            <w:r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5CA90" w14:textId="77777777" w:rsidR="00B96284" w:rsidRDefault="00B96284" w:rsidP="007439C6">
            <w:pPr>
              <w:keepNext/>
              <w:spacing w:line="276" w:lineRule="auto"/>
              <w:jc w:val="center"/>
            </w:pPr>
            <w:r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8B2DA" w14:textId="77777777" w:rsidR="00B96284" w:rsidRDefault="00B96284" w:rsidP="007439C6">
            <w:pPr>
              <w:keepNext/>
              <w:spacing w:line="276" w:lineRule="auto"/>
              <w:jc w:val="center"/>
            </w:pPr>
            <w:r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A24C67" w14:textId="3462C21D" w:rsidR="00B96284" w:rsidRDefault="00B96284" w:rsidP="007439C6">
            <w:pPr>
              <w:keepNext/>
              <w:spacing w:line="276" w:lineRule="auto"/>
              <w:jc w:val="center"/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_Ref215495955 \h </w:instrText>
            </w:r>
            <w: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8</w:t>
            </w:r>
            <w:r>
              <w:fldChar w:fldCharType="end"/>
            </w:r>
          </w:p>
        </w:tc>
      </w:tr>
      <w:tr w:rsidR="00B96284" w14:paraId="0EA07CE1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6E4514" w14:textId="77777777" w:rsidR="00B96284" w:rsidRDefault="00B96284" w:rsidP="007439C6">
            <w:pPr>
              <w:keepNext/>
              <w:spacing w:line="276" w:lineRule="auto"/>
              <w:jc w:val="center"/>
            </w:pPr>
            <w:r>
              <w:t>Standard U/M - Manufacturing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5CFE56" w14:textId="77777777" w:rsidR="00B96284" w:rsidRDefault="00B96284" w:rsidP="007439C6">
            <w:pPr>
              <w:keepNext/>
              <w:spacing w:line="276" w:lineRule="auto"/>
              <w:jc w:val="center"/>
            </w:pPr>
            <w:r>
              <w:t>AUS3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5FC91" w14:textId="77777777" w:rsidR="00B96284" w:rsidRDefault="00B96284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806F98E" w14:textId="77777777" w:rsidR="00B96284" w:rsidRDefault="00B96284" w:rsidP="007439C6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</w:tbl>
    <w:p w14:paraId="3DE3715F" w14:textId="292292FD" w:rsidR="00B96284" w:rsidRDefault="00B96284" w:rsidP="00B96284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263A8">
        <w:rPr>
          <w:noProof/>
        </w:rPr>
        <w:t>20</w:t>
      </w:r>
      <w:r>
        <w:fldChar w:fldCharType="end"/>
      </w:r>
      <w:r>
        <w:t xml:space="preserve">: </w:t>
      </w:r>
      <w:r w:rsidRPr="00221731">
        <w:t>Inputs to add unit of measure conversion between Kilograms and Liters</w:t>
      </w:r>
      <w:r>
        <w:t xml:space="preserve"> against pack item.</w:t>
      </w:r>
    </w:p>
    <w:p w14:paraId="63A24B7F" w14:textId="0752CC44" w:rsidR="0087328F" w:rsidRPr="00505306" w:rsidRDefault="00D233E0" w:rsidP="0087328F">
      <w:pPr>
        <w:pStyle w:val="7aH7"/>
      </w:pPr>
      <w:r>
        <w:t>Step 0</w:t>
      </w:r>
      <w:r w:rsidR="009D46B2">
        <w:t>3</w:t>
      </w:r>
      <w:r>
        <w:t>. 03. 02. 0</w:t>
      </w:r>
      <w:r>
        <w:t xml:space="preserve">4. </w:t>
      </w:r>
      <w:r w:rsidR="0087328F">
        <w:t xml:space="preserve">Add specification header to the </w:t>
      </w:r>
      <w:r w:rsidR="0087328F" w:rsidRPr="00505306">
        <w:t>pack item</w:t>
      </w:r>
      <w:r w:rsidR="009D46B2">
        <w:t xml:space="preserve"> so that weight checks can be added against the pack item.</w:t>
      </w:r>
    </w:p>
    <w:p w14:paraId="64374191" w14:textId="77777777" w:rsidR="0087328F" w:rsidRDefault="0087328F" w:rsidP="0087328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36DB503C" w14:textId="77777777" w:rsidR="0087328F" w:rsidRPr="00F204D1" w:rsidRDefault="0087328F" w:rsidP="0087328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Pr="00B96057"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87328F" w14:paraId="3E24E3EC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1F19B" w14:textId="77777777" w:rsidR="0087328F" w:rsidRDefault="0087328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BE78AF" w14:textId="77777777" w:rsidR="0087328F" w:rsidRDefault="0087328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28C64F" w14:textId="77777777" w:rsidR="0087328F" w:rsidRDefault="0087328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4CC4C1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87328F" w14:paraId="3F8DB567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48BD56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94559A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A4A1C1" w14:textId="77777777" w:rsidR="0087328F" w:rsidRDefault="0087328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DE346B" w14:textId="77777777" w:rsidR="0087328F" w:rsidRDefault="0087328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Product code relating to the recipe selected in PDS002/U1</w:t>
            </w:r>
          </w:p>
        </w:tc>
      </w:tr>
      <w:tr w:rsidR="0087328F" w14:paraId="42F8341C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7503AA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1A6308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55EE51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4A46D0B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t>Product code relating to the recipe selected in PDS002/U1</w:t>
            </w:r>
          </w:p>
        </w:tc>
      </w:tr>
      <w:tr w:rsidR="0087328F" w14:paraId="38233D11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F3EC57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BE9B1A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50F197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50E9BA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87328F" w14:paraId="4A0B2AD8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EA8D5E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3E20F8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3B16C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43A4239" w14:textId="77777777" w:rsidR="0087328F" w:rsidRDefault="0087328F" w:rsidP="007439C6">
            <w:pPr>
              <w:keepNext/>
              <w:spacing w:line="276" w:lineRule="auto"/>
              <w:jc w:val="center"/>
            </w:pPr>
            <w:r w:rsidRPr="00993B2D">
              <w:t>Configurable field in the parameter file</w:t>
            </w:r>
          </w:p>
        </w:tc>
      </w:tr>
      <w:tr w:rsidR="0087328F" w14:paraId="6ED8F72B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778BC5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39BC3C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F7486D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Pack Check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A25664" w14:textId="77777777" w:rsidR="0087328F" w:rsidRDefault="0087328F" w:rsidP="007439C6">
            <w:pPr>
              <w:keepNext/>
              <w:spacing w:line="276" w:lineRule="auto"/>
              <w:jc w:val="center"/>
            </w:pPr>
            <w:r w:rsidRPr="00993B2D">
              <w:t>Configurable field in the parameter file</w:t>
            </w:r>
          </w:p>
        </w:tc>
      </w:tr>
      <w:tr w:rsidR="0087328F" w14:paraId="13FA9F74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8F1959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C1990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FD85ED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9079C0E" w14:textId="77777777" w:rsidR="0087328F" w:rsidRDefault="0087328F" w:rsidP="007439C6">
            <w:pPr>
              <w:keepNext/>
              <w:spacing w:line="276" w:lineRule="auto"/>
              <w:jc w:val="center"/>
            </w:pPr>
            <w:r w:rsidRPr="002C5640">
              <w:t>Configurable field in the parameter file</w:t>
            </w:r>
          </w:p>
        </w:tc>
      </w:tr>
      <w:tr w:rsidR="0087328F" w14:paraId="15F8F6C3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3DADE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03331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A8AFA6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674CC6" w14:textId="77777777" w:rsidR="0087328F" w:rsidRDefault="0087328F" w:rsidP="007439C6">
            <w:pPr>
              <w:keepNext/>
              <w:spacing w:line="276" w:lineRule="auto"/>
              <w:jc w:val="center"/>
            </w:pPr>
            <w:r w:rsidRPr="002C5640">
              <w:t>Configurable field in the parameter file</w:t>
            </w:r>
          </w:p>
        </w:tc>
      </w:tr>
      <w:tr w:rsidR="0087328F" w14:paraId="25D2AAF0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1F5E7A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7822AD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D72744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0A0E48" w14:textId="77777777" w:rsidR="0087328F" w:rsidRDefault="0087328F" w:rsidP="007439C6">
            <w:pPr>
              <w:keepNext/>
              <w:spacing w:line="276" w:lineRule="auto"/>
              <w:jc w:val="center"/>
            </w:pPr>
            <w:r w:rsidRPr="002C5640">
              <w:t>Configurable field in the parameter file</w:t>
            </w:r>
          </w:p>
        </w:tc>
      </w:tr>
      <w:tr w:rsidR="0087328F" w14:paraId="7410E1E2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F4774E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1B511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DC1CD3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4AA7B7" w14:textId="77777777" w:rsidR="0087328F" w:rsidRDefault="0087328F" w:rsidP="007439C6">
            <w:pPr>
              <w:keepNext/>
              <w:spacing w:line="276" w:lineRule="auto"/>
              <w:jc w:val="center"/>
            </w:pPr>
            <w:r w:rsidRPr="002C5640">
              <w:t>Configurable field in the parameter file</w:t>
            </w:r>
          </w:p>
        </w:tc>
      </w:tr>
      <w:tr w:rsidR="0087328F" w14:paraId="57B5BF44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B6831A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05AC7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37786E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EFERNANDO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1402A1" w14:textId="77777777" w:rsidR="0087328F" w:rsidRDefault="0087328F" w:rsidP="007439C6">
            <w:pPr>
              <w:keepNext/>
              <w:spacing w:line="276" w:lineRule="auto"/>
              <w:jc w:val="center"/>
            </w:pPr>
            <w:r w:rsidRPr="002C5640">
              <w:t>Configurable field in the parameter file</w:t>
            </w:r>
          </w:p>
        </w:tc>
      </w:tr>
      <w:tr w:rsidR="0087328F" w14:paraId="1EB508F3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77794E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58ADD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5D1EEB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3780719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</w:tbl>
    <w:p w14:paraId="222514F7" w14:textId="46BB53BE" w:rsidR="0087328F" w:rsidRPr="002D15E3" w:rsidRDefault="0087328F" w:rsidP="0087328F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263A8">
        <w:rPr>
          <w:noProof/>
        </w:rPr>
        <w:t>21</w:t>
      </w:r>
      <w:r>
        <w:fldChar w:fldCharType="end"/>
      </w:r>
      <w:r>
        <w:t xml:space="preserve">: </w:t>
      </w:r>
      <w:r w:rsidRPr="00BC1AB9">
        <w:t>Add Recipe specification against the pack item.</w:t>
      </w:r>
    </w:p>
    <w:p w14:paraId="03A21489" w14:textId="6E2B0740" w:rsidR="0087328F" w:rsidRDefault="00D233E0" w:rsidP="0087328F">
      <w:pPr>
        <w:pStyle w:val="7aH7"/>
      </w:pPr>
      <w:r>
        <w:t>Step 0</w:t>
      </w:r>
      <w:r w:rsidR="009D46B2">
        <w:t>3</w:t>
      </w:r>
      <w:r>
        <w:t>. 03. 02. 0</w:t>
      </w:r>
      <w:r>
        <w:t xml:space="preserve">5. </w:t>
      </w:r>
      <w:r w:rsidR="0087328F">
        <w:t>Add specification tests relating to the pack item to the specification</w:t>
      </w:r>
    </w:p>
    <w:p w14:paraId="7BFA8636" w14:textId="77777777" w:rsidR="0087328F" w:rsidRDefault="0087328F" w:rsidP="0087328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54FBB988" w14:textId="77777777" w:rsidR="0087328F" w:rsidRPr="00F204D1" w:rsidRDefault="0087328F" w:rsidP="0087328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87328F" w14:paraId="5B952B00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9703E" w14:textId="77777777" w:rsidR="0087328F" w:rsidRDefault="0087328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lastRenderedPageBreak/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3F28E" w14:textId="77777777" w:rsidR="0087328F" w:rsidRDefault="0087328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1D3156" w14:textId="77777777" w:rsidR="0087328F" w:rsidRDefault="0087328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5FAA4E7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87328F" w14:paraId="496C2B7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9F8D39" w14:textId="77777777" w:rsidR="0087328F" w:rsidRDefault="0087328F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F97E99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7AAAF2" w14:textId="77777777" w:rsidR="0087328F" w:rsidRDefault="0087328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FCC707" w14:textId="77777777" w:rsidR="0087328F" w:rsidRDefault="0087328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Product code relating to the recipe selected in PDS002/U1</w:t>
            </w:r>
          </w:p>
        </w:tc>
      </w:tr>
      <w:tr w:rsidR="0087328F" w14:paraId="65D6FF1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CC387D" w14:textId="77777777" w:rsidR="0087328F" w:rsidRDefault="0087328F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9FFF76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180280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24978F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87328F" w14:paraId="743B1A8B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062E9E" w14:textId="77777777" w:rsidR="0087328F" w:rsidRDefault="0087328F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371B84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79907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F2687F9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t>Product code relating to the recipe selected in PDS002/U1</w:t>
            </w:r>
          </w:p>
        </w:tc>
      </w:tr>
      <w:tr w:rsidR="0087328F" w14:paraId="05A91EF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764474" w14:textId="77777777" w:rsidR="0087328F" w:rsidRDefault="0087328F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CD6A7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3AD91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9678E7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t>Configurable field in the parameter file. Needs to be executed in a loop with values from WEIGHT-A to WEIGHT-O (i.e. WEIGHT-A, WEIGHT-B, WEIGHT-C …..WEIGHT-O)</w:t>
            </w:r>
          </w:p>
        </w:tc>
      </w:tr>
      <w:tr w:rsidR="0087328F" w14:paraId="30A6C05A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15DD0C" w14:textId="77777777" w:rsidR="0087328F" w:rsidRDefault="0087328F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CDDDBE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C08756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614A265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87328F" w14:paraId="0F8F149C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2E175D" w14:textId="77777777" w:rsidR="0087328F" w:rsidRDefault="0087328F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42F604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E4F03E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E12682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87328F" w14:paraId="553E271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1664CF" w14:textId="77777777" w:rsidR="0087328F" w:rsidRDefault="0087328F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2645A0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9B84E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330767B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87328F" w14:paraId="64761E4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6FB351" w14:textId="77777777" w:rsidR="0087328F" w:rsidRDefault="0087328F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F0935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512DD7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258670D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t>Configurable field in the parameter file. Field input to be in a loop from WEIGHT-A to WEIGHT-O (i.e. WEIGHT-A, WEIGHT-B, WEIGHT-C, …..WEIGHT-O)</w:t>
            </w:r>
          </w:p>
        </w:tc>
      </w:tr>
      <w:tr w:rsidR="0087328F" w14:paraId="34DD11D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75AC92" w14:textId="77777777" w:rsidR="0087328F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6A17C9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1F3D14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57717E9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87328F" w14:paraId="1AC599D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028142" w14:textId="77777777" w:rsidR="0087328F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58923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0AB41F" w14:textId="77777777" w:rsidR="0087328F" w:rsidRDefault="0087328F" w:rsidP="007439C6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ACC9C6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t>Blank value</w:t>
            </w:r>
          </w:p>
        </w:tc>
      </w:tr>
      <w:tr w:rsidR="0087328F" w14:paraId="6756A19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AB3F3F" w14:textId="77777777" w:rsidR="0087328F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A61693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CD234" w14:textId="57CBC5E9" w:rsidR="0087328F" w:rsidRDefault="0062587E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5.67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D8F5B2" w14:textId="6E517BDA" w:rsidR="0087328F" w:rsidRDefault="007D00AE" w:rsidP="007439C6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8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CNQT value on </w:t>
            </w:r>
            <w:r w:rsidR="00AA5DF2">
              <w:rPr>
                <w:lang w:val="en-GB" w:eastAsia="en-US"/>
              </w:rPr>
              <w:fldChar w:fldCharType="begin"/>
            </w:r>
            <w:r w:rsidR="00AA5DF2">
              <w:rPr>
                <w:lang w:val="en-GB" w:eastAsia="en-US"/>
              </w:rPr>
              <w:instrText xml:space="preserve"> REF _Ref219053341 \h </w:instrText>
            </w:r>
            <w:r w:rsidR="00AA5DF2">
              <w:rPr>
                <w:lang w:val="en-GB" w:eastAsia="en-US"/>
              </w:rPr>
            </w:r>
            <w:r w:rsidR="00AA5DF2">
              <w:rPr>
                <w:lang w:val="en-GB" w:eastAsia="en-US"/>
              </w:rP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17</w:t>
            </w:r>
            <w:r w:rsidR="00AA5DF2"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/ CNQT value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_Ref218873509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19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</w:t>
            </w:r>
            <w:r w:rsidR="0087328F">
              <w:rPr>
                <w:lang w:val="en-GB" w:eastAsia="en-US"/>
              </w:rPr>
              <w:t>+ 10%</w:t>
            </w:r>
          </w:p>
        </w:tc>
      </w:tr>
      <w:tr w:rsidR="007D00AE" w14:paraId="5B62E31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818489" w14:textId="77777777" w:rsidR="007D00AE" w:rsidRDefault="007D00AE" w:rsidP="007D00A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C6201C" w14:textId="77777777" w:rsidR="007D00AE" w:rsidRDefault="007D00AE" w:rsidP="007D00A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CAAFAF" w14:textId="3F944BE7" w:rsidR="007D00AE" w:rsidRDefault="00BA29B3" w:rsidP="007D00AE">
            <w:pPr>
              <w:keepNext/>
              <w:spacing w:line="276" w:lineRule="auto"/>
              <w:jc w:val="center"/>
            </w:pPr>
            <w:r>
              <w:t>5.15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C2A5E4" w14:textId="0ECB7335" w:rsidR="007D00AE" w:rsidRDefault="007D00AE" w:rsidP="007D00AE">
            <w:pPr>
              <w:keepNext/>
              <w:spacing w:line="276" w:lineRule="auto"/>
              <w:jc w:val="center"/>
            </w:pPr>
            <w:r w:rsidRPr="00CE74AB">
              <w:rPr>
                <w:lang w:val="en-GB" w:eastAsia="en-US"/>
              </w:rPr>
              <w:t xml:space="preserve">Conversion factor (COFA) on </w:t>
            </w:r>
            <w:r w:rsidRPr="00CE74AB">
              <w:rPr>
                <w:lang w:val="en-GB" w:eastAsia="en-US"/>
              </w:rPr>
              <w:fldChar w:fldCharType="begin"/>
            </w:r>
            <w:r w:rsidRPr="00CE74AB">
              <w:rPr>
                <w:lang w:val="en-GB" w:eastAsia="en-US"/>
              </w:rPr>
              <w:instrText xml:space="preserve"> REF _Ref215495955 \h </w:instrText>
            </w:r>
            <w:r w:rsidRPr="00CE74AB">
              <w:rPr>
                <w:lang w:val="en-GB" w:eastAsia="en-US"/>
              </w:rPr>
            </w:r>
            <w:r w:rsidRPr="00CE74AB">
              <w:rPr>
                <w:lang w:val="en-GB" w:eastAsia="en-US"/>
              </w:rP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8</w:t>
            </w:r>
            <w:r w:rsidRPr="00CE74AB">
              <w:rPr>
                <w:lang w:val="en-GB" w:eastAsia="en-US"/>
              </w:rPr>
              <w:fldChar w:fldCharType="end"/>
            </w:r>
            <w:r w:rsidRPr="00CE74AB">
              <w:rPr>
                <w:lang w:val="en-GB" w:eastAsia="en-US"/>
              </w:rPr>
              <w:t xml:space="preserve"> * CNQT value on </w:t>
            </w:r>
            <w:r w:rsidR="00B2134D">
              <w:rPr>
                <w:lang w:val="en-GB" w:eastAsia="en-US"/>
              </w:rPr>
              <w:fldChar w:fldCharType="begin"/>
            </w:r>
            <w:r w:rsidR="00B2134D">
              <w:rPr>
                <w:lang w:val="en-GB" w:eastAsia="en-US"/>
              </w:rPr>
              <w:instrText xml:space="preserve"> REF _Ref219053341 \h </w:instrText>
            </w:r>
            <w:r w:rsidR="00B2134D">
              <w:rPr>
                <w:lang w:val="en-GB" w:eastAsia="en-US"/>
              </w:rPr>
            </w:r>
            <w:r w:rsidR="00B2134D">
              <w:rPr>
                <w:lang w:val="en-GB" w:eastAsia="en-US"/>
              </w:rP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17</w:t>
            </w:r>
            <w:r w:rsidR="00B2134D">
              <w:rPr>
                <w:lang w:val="en-GB" w:eastAsia="en-US"/>
              </w:rPr>
              <w:fldChar w:fldCharType="end"/>
            </w:r>
            <w:r w:rsidRPr="00CE74AB">
              <w:rPr>
                <w:lang w:val="en-GB" w:eastAsia="en-US"/>
              </w:rPr>
              <w:t xml:space="preserve">/ CNQT value on </w:t>
            </w:r>
            <w:r w:rsidRPr="00CE74AB">
              <w:rPr>
                <w:lang w:val="en-GB" w:eastAsia="en-US"/>
              </w:rPr>
              <w:fldChar w:fldCharType="begin"/>
            </w:r>
            <w:r w:rsidRPr="00CE74AB">
              <w:rPr>
                <w:lang w:val="en-GB" w:eastAsia="en-US"/>
              </w:rPr>
              <w:instrText xml:space="preserve"> REF _Ref218873509 \h </w:instrText>
            </w:r>
            <w:r w:rsidRPr="00CE74AB">
              <w:rPr>
                <w:lang w:val="en-GB" w:eastAsia="en-US"/>
              </w:rPr>
            </w:r>
            <w:r w:rsidRPr="00CE74AB">
              <w:rPr>
                <w:lang w:val="en-GB" w:eastAsia="en-US"/>
              </w:rP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19</w:t>
            </w:r>
            <w:r w:rsidRPr="00CE74AB">
              <w:rPr>
                <w:lang w:val="en-GB" w:eastAsia="en-US"/>
              </w:rPr>
              <w:fldChar w:fldCharType="end"/>
            </w:r>
          </w:p>
        </w:tc>
      </w:tr>
      <w:tr w:rsidR="007D00AE" w14:paraId="54D57147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AE92DD" w14:textId="77777777" w:rsidR="007D00AE" w:rsidRDefault="007D00AE" w:rsidP="007D00A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451A40" w14:textId="77777777" w:rsidR="007D00AE" w:rsidRDefault="007D00AE" w:rsidP="007D00A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0CEDBB" w14:textId="7C6A0AB9" w:rsidR="007D00AE" w:rsidRDefault="00BA29B3" w:rsidP="007D00AE">
            <w:pPr>
              <w:keepNext/>
              <w:spacing w:line="276" w:lineRule="auto"/>
              <w:jc w:val="center"/>
            </w:pPr>
            <w:r>
              <w:t>5.15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08E8BD" w14:textId="4C7FCB42" w:rsidR="007D00AE" w:rsidRDefault="00B2134D" w:rsidP="007D00AE">
            <w:pPr>
              <w:keepNext/>
              <w:spacing w:line="276" w:lineRule="auto"/>
              <w:jc w:val="center"/>
            </w:pPr>
            <w:r w:rsidRPr="00CE74AB">
              <w:rPr>
                <w:lang w:val="en-GB" w:eastAsia="en-US"/>
              </w:rPr>
              <w:t xml:space="preserve">Conversion factor (COFA) on </w:t>
            </w:r>
            <w:r w:rsidRPr="00CE74AB">
              <w:rPr>
                <w:lang w:val="en-GB" w:eastAsia="en-US"/>
              </w:rPr>
              <w:fldChar w:fldCharType="begin"/>
            </w:r>
            <w:r w:rsidRPr="00CE74AB">
              <w:rPr>
                <w:lang w:val="en-GB" w:eastAsia="en-US"/>
              </w:rPr>
              <w:instrText xml:space="preserve"> REF _Ref215495955 \h </w:instrText>
            </w:r>
            <w:r w:rsidRPr="00CE74AB">
              <w:rPr>
                <w:lang w:val="en-GB" w:eastAsia="en-US"/>
              </w:rPr>
            </w:r>
            <w:r w:rsidRPr="00CE74AB">
              <w:rPr>
                <w:lang w:val="en-GB" w:eastAsia="en-US"/>
              </w:rP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8</w:t>
            </w:r>
            <w:r w:rsidRPr="00CE74AB">
              <w:rPr>
                <w:lang w:val="en-GB" w:eastAsia="en-US"/>
              </w:rPr>
              <w:fldChar w:fldCharType="end"/>
            </w:r>
            <w:r w:rsidRPr="00CE74AB">
              <w:rPr>
                <w:lang w:val="en-GB" w:eastAsia="en-US"/>
              </w:rPr>
              <w:t xml:space="preserve"> * CNQT value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_Ref219053341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17</w:t>
            </w:r>
            <w:r>
              <w:rPr>
                <w:lang w:val="en-GB" w:eastAsia="en-US"/>
              </w:rPr>
              <w:fldChar w:fldCharType="end"/>
            </w:r>
            <w:r w:rsidRPr="00CE74AB">
              <w:rPr>
                <w:lang w:val="en-GB" w:eastAsia="en-US"/>
              </w:rPr>
              <w:t xml:space="preserve">/ CNQT value on </w:t>
            </w:r>
            <w:r w:rsidRPr="00CE74AB">
              <w:rPr>
                <w:lang w:val="en-GB" w:eastAsia="en-US"/>
              </w:rPr>
              <w:fldChar w:fldCharType="begin"/>
            </w:r>
            <w:r w:rsidRPr="00CE74AB">
              <w:rPr>
                <w:lang w:val="en-GB" w:eastAsia="en-US"/>
              </w:rPr>
              <w:instrText xml:space="preserve"> REF _Ref218873509 \h </w:instrText>
            </w:r>
            <w:r w:rsidRPr="00CE74AB">
              <w:rPr>
                <w:lang w:val="en-GB" w:eastAsia="en-US"/>
              </w:rPr>
            </w:r>
            <w:r w:rsidRPr="00CE74AB">
              <w:rPr>
                <w:lang w:val="en-GB" w:eastAsia="en-US"/>
              </w:rP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19</w:t>
            </w:r>
            <w:r w:rsidRPr="00CE74AB">
              <w:rPr>
                <w:lang w:val="en-GB" w:eastAsia="en-US"/>
              </w:rPr>
              <w:fldChar w:fldCharType="end"/>
            </w:r>
          </w:p>
        </w:tc>
      </w:tr>
      <w:tr w:rsidR="0087328F" w14:paraId="2E5C726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789BC" w14:textId="77777777" w:rsidR="0087328F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1BBC13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0B0962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773BE67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87328F" w14:paraId="573A603A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D8BFF" w14:textId="77777777" w:rsidR="0087328F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10806A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1B46FC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B7F21A3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87328F" w14:paraId="712B2DE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8A6E34" w14:textId="77777777" w:rsidR="0087328F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2B8A0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61B628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95E2D0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t>Configurable field in the parameter file. First two records will be added with 1 being the input (WEIGHT-A and WEIGHT-B). Remaining thirteen records will be added with 0 being the input (WEIGHT-C, WEIGHT-D………..WEIGHT-O)</w:t>
            </w:r>
          </w:p>
        </w:tc>
      </w:tr>
      <w:tr w:rsidR="0087328F" w14:paraId="29D85F4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8E2B01" w14:textId="77777777" w:rsidR="0087328F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47E8A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4717F2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C6E9860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87328F" w14:paraId="67E2F0F1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C4723" w14:textId="77777777" w:rsidR="0087328F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1FED3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29E142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t>PHYSICAL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B37D84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87328F" w14:paraId="15A6BC17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422C0A" w14:textId="77777777" w:rsidR="0087328F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A030FB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83F39D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258D34" w14:textId="77777777" w:rsidR="0087328F" w:rsidRDefault="0087328F" w:rsidP="007439C6">
            <w:pPr>
              <w:keepNext/>
              <w:spacing w:line="276" w:lineRule="auto"/>
              <w:jc w:val="center"/>
            </w:pPr>
            <w:r w:rsidRPr="00822586">
              <w:t>Configurable field in the parameter file</w:t>
            </w:r>
          </w:p>
        </w:tc>
      </w:tr>
      <w:tr w:rsidR="0087328F" w14:paraId="286B362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8A7AAC" w14:textId="77777777" w:rsidR="0087328F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90FACB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F1FD35" w14:textId="77777777" w:rsidR="0087328F" w:rsidRDefault="0087328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D8BD4AF" w14:textId="77777777" w:rsidR="0087328F" w:rsidRDefault="0087328F" w:rsidP="007439C6">
            <w:pPr>
              <w:keepNext/>
              <w:spacing w:line="276" w:lineRule="auto"/>
              <w:jc w:val="center"/>
            </w:pPr>
            <w:r w:rsidRPr="00822586">
              <w:t>Configurable field in the parameter file</w:t>
            </w:r>
          </w:p>
        </w:tc>
      </w:tr>
      <w:tr w:rsidR="0087328F" w14:paraId="3C26792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089A3B" w14:textId="77777777" w:rsidR="0087328F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11A825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6C5DB2" w14:textId="77777777" w:rsidR="0087328F" w:rsidRDefault="0087328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9534FBA" w14:textId="77777777" w:rsidR="0087328F" w:rsidRDefault="0087328F" w:rsidP="007439C6">
            <w:pPr>
              <w:keepNext/>
              <w:spacing w:line="276" w:lineRule="auto"/>
              <w:jc w:val="center"/>
            </w:pPr>
            <w:r w:rsidRPr="00822586">
              <w:t>Configurable field in the parameter file</w:t>
            </w:r>
          </w:p>
        </w:tc>
      </w:tr>
      <w:tr w:rsidR="0087328F" w14:paraId="30D1DC62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0273D5" w14:textId="77777777" w:rsidR="0087328F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2281BB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D7A41E" w14:textId="77777777" w:rsidR="0087328F" w:rsidRDefault="0087328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C01427" w14:textId="77777777" w:rsidR="0087328F" w:rsidRDefault="0087328F" w:rsidP="007439C6">
            <w:pPr>
              <w:keepNext/>
              <w:spacing w:line="276" w:lineRule="auto"/>
              <w:jc w:val="center"/>
            </w:pPr>
            <w:r w:rsidRPr="00822586">
              <w:t>Configurable field in the parameter file</w:t>
            </w:r>
          </w:p>
        </w:tc>
      </w:tr>
      <w:tr w:rsidR="0087328F" w14:paraId="2D6E149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0068A0" w14:textId="77777777" w:rsidR="0087328F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BAB7D6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B745E" w14:textId="77777777" w:rsidR="0087328F" w:rsidRDefault="0087328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1C1C15" w14:textId="77777777" w:rsidR="0087328F" w:rsidRDefault="0087328F" w:rsidP="007439C6">
            <w:pPr>
              <w:keepNext/>
              <w:spacing w:line="276" w:lineRule="auto"/>
              <w:jc w:val="center"/>
            </w:pPr>
            <w:r w:rsidRPr="00822586">
              <w:t>Configurable field in the parameter file</w:t>
            </w:r>
          </w:p>
        </w:tc>
      </w:tr>
      <w:tr w:rsidR="0087328F" w14:paraId="16009CA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19B3B5" w14:textId="77777777" w:rsidR="0087328F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101D71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464719" w14:textId="77777777" w:rsidR="0087328F" w:rsidRDefault="0087328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0227C20" w14:textId="77777777" w:rsidR="0087328F" w:rsidRDefault="0087328F" w:rsidP="007439C6">
            <w:pPr>
              <w:keepNext/>
              <w:spacing w:line="276" w:lineRule="auto"/>
              <w:jc w:val="center"/>
            </w:pPr>
            <w:r w:rsidRPr="00822586">
              <w:t>Configurable field in the parameter file</w:t>
            </w:r>
          </w:p>
        </w:tc>
      </w:tr>
      <w:tr w:rsidR="0087328F" w14:paraId="7528FC2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85D7DB" w14:textId="77777777" w:rsidR="0087328F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6C0B5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0B928F" w14:textId="77777777" w:rsidR="0087328F" w:rsidRDefault="0087328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E023145" w14:textId="77777777" w:rsidR="0087328F" w:rsidRDefault="0087328F" w:rsidP="007439C6">
            <w:pPr>
              <w:keepNext/>
              <w:spacing w:line="276" w:lineRule="auto"/>
              <w:jc w:val="center"/>
            </w:pPr>
            <w:r w:rsidRPr="00822586">
              <w:t>Configurable field in the parameter file</w:t>
            </w:r>
          </w:p>
        </w:tc>
      </w:tr>
      <w:tr w:rsidR="0087328F" w14:paraId="6C91B224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F61EE" w14:textId="77777777" w:rsidR="0087328F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CAC9F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71C58" w14:textId="77777777" w:rsidR="0087328F" w:rsidRDefault="0087328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BC70183" w14:textId="77777777" w:rsidR="0087328F" w:rsidRDefault="0087328F" w:rsidP="007439C6">
            <w:pPr>
              <w:keepNext/>
              <w:spacing w:line="276" w:lineRule="auto"/>
              <w:jc w:val="center"/>
            </w:pPr>
            <w:r w:rsidRPr="00822586">
              <w:t>Configurable field in the parameter file</w:t>
            </w:r>
          </w:p>
        </w:tc>
      </w:tr>
    </w:tbl>
    <w:p w14:paraId="2C6BF339" w14:textId="44A19E93" w:rsidR="0087328F" w:rsidRDefault="0087328F" w:rsidP="0087328F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263A8">
        <w:rPr>
          <w:noProof/>
        </w:rPr>
        <w:t>22</w:t>
      </w:r>
      <w:r>
        <w:fldChar w:fldCharType="end"/>
      </w:r>
      <w:r>
        <w:t>: Adding specification tests relating to the pack item specification.</w:t>
      </w:r>
    </w:p>
    <w:p w14:paraId="0FEBC99D" w14:textId="445E8F60" w:rsidR="0087328F" w:rsidRPr="0087328F" w:rsidRDefault="0087328F" w:rsidP="0087328F">
      <w:pPr>
        <w:rPr>
          <w:lang w:val="en-GB" w:eastAsia="en-US"/>
        </w:rPr>
      </w:pPr>
      <w:r>
        <w:rPr>
          <w:lang w:val="en-GB" w:eastAsia="en-US"/>
        </w:rPr>
        <w:t>Weight check needs to be added to the pack specification 15 times in a loop starting from WEIGHT-A and ending with WEIGHT-O with values being WEIGHT-A, WEIGHT-B, WEIGHT-C,………….WEIGHT-O.</w:t>
      </w:r>
    </w:p>
    <w:p w14:paraId="522D9FB0" w14:textId="0AA433BB" w:rsidR="004A68E1" w:rsidRDefault="004A68E1" w:rsidP="004A68E1">
      <w:pPr>
        <w:pStyle w:val="6aH6"/>
      </w:pPr>
      <w:r>
        <w:t xml:space="preserve">Step </w:t>
      </w:r>
      <w:r w:rsidR="00B73095">
        <w:t>0</w:t>
      </w:r>
      <w:r w:rsidR="00F2119C">
        <w:t>3</w:t>
      </w:r>
      <w:r w:rsidR="00B73095">
        <w:t>. 03. 0</w:t>
      </w:r>
      <w:r w:rsidR="00B73095">
        <w:t xml:space="preserve">3. </w:t>
      </w:r>
      <w:r>
        <w:t xml:space="preserve">In the event production line on </w:t>
      </w:r>
      <w:r>
        <w:fldChar w:fldCharType="begin"/>
      </w:r>
      <w:r>
        <w:instrText xml:space="preserve"> REF _Ref218871043 \h  \* MERGEFORMAT </w:instrText>
      </w:r>
      <w:r>
        <w:fldChar w:fldCharType="separate"/>
      </w:r>
      <w:r w:rsidR="00B263A8">
        <w:t xml:space="preserve">Table </w:t>
      </w:r>
      <w:r w:rsidR="00B263A8">
        <w:rPr>
          <w:noProof/>
        </w:rPr>
        <w:t>10</w:t>
      </w:r>
      <w:r>
        <w:fldChar w:fldCharType="end"/>
      </w:r>
      <w:r>
        <w:t xml:space="preserve"> consist of </w:t>
      </w:r>
      <w:r w:rsidR="00E07683">
        <w:t>a value containing</w:t>
      </w:r>
      <w:r>
        <w:t xml:space="preserve"> IBC (i.e. </w:t>
      </w:r>
      <w:r w:rsidR="00E07683">
        <w:t>IBC</w:t>
      </w:r>
      <w:r>
        <w:t xml:space="preserve">, </w:t>
      </w:r>
      <w:r w:rsidR="00E07683">
        <w:t>U4_IBC</w:t>
      </w:r>
      <w:r>
        <w:t>).</w:t>
      </w:r>
    </w:p>
    <w:p w14:paraId="78FAD1E6" w14:textId="19EDF76D" w:rsidR="00E07683" w:rsidRPr="000B763E" w:rsidRDefault="00E07683" w:rsidP="00E07683">
      <w:pPr>
        <w:pStyle w:val="7aH7"/>
      </w:pPr>
      <w:r>
        <w:t xml:space="preserve">Step </w:t>
      </w:r>
      <w:r w:rsidR="00B73095">
        <w:t>0</w:t>
      </w:r>
      <w:r w:rsidR="00F2119C">
        <w:t>3</w:t>
      </w:r>
      <w:r w:rsidR="00B73095">
        <w:t xml:space="preserve">. 03. 03. </w:t>
      </w:r>
      <w:r w:rsidR="00E75CB1">
        <w:t xml:space="preserve">01. </w:t>
      </w:r>
      <w:r>
        <w:t>Add density against the pack code</w:t>
      </w:r>
    </w:p>
    <w:p w14:paraId="49535AB7" w14:textId="77777777" w:rsidR="00E07683" w:rsidRDefault="00E07683" w:rsidP="00E07683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1DCC098E" w14:textId="77777777" w:rsidR="00E07683" w:rsidRPr="003C4C40" w:rsidRDefault="00E07683" w:rsidP="00E07683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E07683" w14:paraId="63292D6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9755B7" w14:textId="77777777" w:rsidR="00E07683" w:rsidRDefault="00E07683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0321C" w14:textId="77777777" w:rsidR="00E07683" w:rsidRDefault="00E0768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4F33D7" w14:textId="77777777" w:rsidR="00E07683" w:rsidRDefault="00E0768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C848683" w14:textId="77777777" w:rsidR="00E07683" w:rsidRDefault="00E07683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07683" w14:paraId="78D6D1D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BF8BC7" w14:textId="77777777" w:rsidR="00E07683" w:rsidRDefault="00E0768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623671" w14:textId="77777777" w:rsidR="00E07683" w:rsidRDefault="00E0768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CF957E" w14:textId="77777777" w:rsidR="00E07683" w:rsidRDefault="00E076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A6FA23" w14:textId="77777777" w:rsidR="00E07683" w:rsidRPr="00C85A3D" w:rsidRDefault="00E076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>Product code relating to the recipe selected in PDS002/U1</w:t>
            </w:r>
          </w:p>
        </w:tc>
      </w:tr>
      <w:tr w:rsidR="00E07683" w14:paraId="37452EC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3C85EF" w14:textId="77777777" w:rsidR="00E07683" w:rsidRDefault="00E0768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EB0C74" w14:textId="77777777" w:rsidR="00E07683" w:rsidRDefault="00E0768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95D76" w14:textId="77777777" w:rsidR="00E07683" w:rsidRDefault="00E076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934EDD" w14:textId="77777777" w:rsidR="00E07683" w:rsidRDefault="00E07683" w:rsidP="007439C6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E07683" w14:paraId="5EF1F3A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1695A" w14:textId="77777777" w:rsidR="00E07683" w:rsidRPr="000965C4" w:rsidRDefault="00E07683" w:rsidP="007439C6">
            <w:pPr>
              <w:keepNext/>
              <w:spacing w:line="276" w:lineRule="auto"/>
              <w:jc w:val="center"/>
            </w:pPr>
            <w:r w:rsidRPr="000965C4">
              <w:t>Alternate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D39DB4" w14:textId="77777777" w:rsidR="00E07683" w:rsidRPr="000965C4" w:rsidRDefault="00E07683" w:rsidP="007439C6">
            <w:pPr>
              <w:keepNext/>
              <w:spacing w:line="276" w:lineRule="auto"/>
              <w:jc w:val="center"/>
            </w:pPr>
            <w:r w:rsidRPr="000965C4">
              <w:t>ALUN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5CD8C" w14:textId="77777777" w:rsidR="00E07683" w:rsidRPr="000965C4" w:rsidRDefault="00E07683" w:rsidP="007439C6">
            <w:pPr>
              <w:keepNext/>
              <w:spacing w:line="276" w:lineRule="auto"/>
              <w:jc w:val="center"/>
            </w:pPr>
            <w:r w:rsidRPr="000965C4">
              <w:t>KG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BB2E75" w14:textId="77777777" w:rsidR="00E07683" w:rsidRPr="00026627" w:rsidRDefault="00E07683" w:rsidP="007439C6">
            <w:pPr>
              <w:keepNext/>
              <w:spacing w:line="276" w:lineRule="auto"/>
              <w:jc w:val="center"/>
            </w:pPr>
            <w:r w:rsidRPr="000A559C">
              <w:t>Configurable field in the parameter file</w:t>
            </w:r>
          </w:p>
        </w:tc>
      </w:tr>
      <w:tr w:rsidR="00E07683" w14:paraId="60E6667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1C3904" w14:textId="77777777" w:rsidR="00E07683" w:rsidRPr="000965C4" w:rsidRDefault="00E07683" w:rsidP="007439C6">
            <w:pPr>
              <w:keepNext/>
              <w:spacing w:line="276" w:lineRule="auto"/>
              <w:jc w:val="center"/>
            </w:pPr>
            <w:r w:rsidRPr="000965C4"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3F38A" w14:textId="77777777" w:rsidR="00E07683" w:rsidRPr="000965C4" w:rsidRDefault="00E07683" w:rsidP="007439C6">
            <w:pPr>
              <w:keepNext/>
              <w:spacing w:line="276" w:lineRule="auto"/>
              <w:jc w:val="center"/>
            </w:pPr>
            <w:r w:rsidRPr="000965C4"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62F1F7" w14:textId="77777777" w:rsidR="00E07683" w:rsidRPr="000965C4" w:rsidRDefault="00E07683" w:rsidP="007439C6">
            <w:pPr>
              <w:keepNext/>
              <w:spacing w:line="276" w:lineRule="auto"/>
              <w:jc w:val="center"/>
            </w:pPr>
            <w:r>
              <w:t>6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E972D0" w14:textId="77777777" w:rsidR="00E07683" w:rsidRPr="000965C4" w:rsidRDefault="00E07683" w:rsidP="007439C6">
            <w:pPr>
              <w:keepNext/>
              <w:spacing w:line="276" w:lineRule="auto"/>
              <w:jc w:val="center"/>
            </w:pPr>
            <w:r w:rsidRPr="000A559C">
              <w:t>Configurable field in the parameter file</w:t>
            </w:r>
          </w:p>
        </w:tc>
      </w:tr>
      <w:tr w:rsidR="00E07683" w14:paraId="076C19C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F6837C" w14:textId="77777777" w:rsidR="00E07683" w:rsidRPr="00FC4E42" w:rsidRDefault="00E07683" w:rsidP="007439C6">
            <w:pPr>
              <w:keepNext/>
              <w:spacing w:line="276" w:lineRule="auto"/>
              <w:jc w:val="center"/>
            </w:pPr>
            <w:r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1ED6C1" w14:textId="77777777" w:rsidR="00E07683" w:rsidRPr="00FC4E42" w:rsidRDefault="00E07683" w:rsidP="007439C6">
            <w:pPr>
              <w:keepNext/>
              <w:spacing w:line="276" w:lineRule="auto"/>
              <w:jc w:val="center"/>
            </w:pPr>
            <w:r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21987C" w14:textId="1AC9895F" w:rsidR="00E07683" w:rsidRPr="00FC4E42" w:rsidRDefault="00E07683" w:rsidP="007439C6">
            <w:pPr>
              <w:keepNext/>
              <w:spacing w:line="276" w:lineRule="auto"/>
              <w:jc w:val="center"/>
            </w:pPr>
            <w:r>
              <w:t>1</w:t>
            </w:r>
            <w:r w:rsidR="00E606D3">
              <w:t>.032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6E3ACE2" w14:textId="5DDE4C6D" w:rsidR="00E07683" w:rsidRPr="00C24A85" w:rsidRDefault="00E076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8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</w:t>
            </w:r>
          </w:p>
        </w:tc>
      </w:tr>
      <w:tr w:rsidR="00E07683" w14:paraId="7E11D0C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26435B" w14:textId="77777777" w:rsidR="00E07683" w:rsidRDefault="00E07683" w:rsidP="007439C6">
            <w:pPr>
              <w:keepNext/>
              <w:spacing w:line="276" w:lineRule="auto"/>
              <w:jc w:val="center"/>
            </w:pPr>
            <w:r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2E642" w14:textId="77777777" w:rsidR="00E07683" w:rsidRDefault="00E07683" w:rsidP="007439C6">
            <w:pPr>
              <w:keepNext/>
              <w:spacing w:line="276" w:lineRule="auto"/>
              <w:jc w:val="center"/>
            </w:pPr>
            <w:r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78308B" w14:textId="77777777" w:rsidR="00E07683" w:rsidRDefault="00E07683" w:rsidP="007439C6">
            <w:pPr>
              <w:keepNext/>
              <w:spacing w:line="276" w:lineRule="auto"/>
              <w:jc w:val="center"/>
            </w:pPr>
            <w:r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EB11AC" w14:textId="510EDC46" w:rsidR="00E07683" w:rsidRDefault="00E07683" w:rsidP="007439C6">
            <w:pPr>
              <w:keepNext/>
              <w:spacing w:line="276" w:lineRule="auto"/>
              <w:jc w:val="center"/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_Ref215495955 \h </w:instrText>
            </w:r>
            <w: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8</w:t>
            </w:r>
            <w:r>
              <w:fldChar w:fldCharType="end"/>
            </w:r>
          </w:p>
        </w:tc>
      </w:tr>
      <w:tr w:rsidR="00E07683" w14:paraId="4A6A049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2F4E1" w14:textId="77777777" w:rsidR="00E07683" w:rsidRDefault="00E07683" w:rsidP="007439C6">
            <w:pPr>
              <w:keepNext/>
              <w:spacing w:line="276" w:lineRule="auto"/>
              <w:jc w:val="center"/>
            </w:pPr>
            <w:r>
              <w:t>Standard U/M - Manufacturing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91104" w14:textId="77777777" w:rsidR="00E07683" w:rsidRDefault="00E07683" w:rsidP="007439C6">
            <w:pPr>
              <w:keepNext/>
              <w:spacing w:line="276" w:lineRule="auto"/>
              <w:jc w:val="center"/>
            </w:pPr>
            <w:r>
              <w:t>AUS3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E7F8C" w14:textId="77777777" w:rsidR="00E07683" w:rsidRDefault="00E07683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3400770" w14:textId="77777777" w:rsidR="00E07683" w:rsidRDefault="00E07683" w:rsidP="007439C6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</w:tbl>
    <w:p w14:paraId="603FEC54" w14:textId="1453DEDD" w:rsidR="00E07683" w:rsidRDefault="00E07683" w:rsidP="00E07683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263A8">
        <w:rPr>
          <w:noProof/>
        </w:rPr>
        <w:t>23</w:t>
      </w:r>
      <w:r>
        <w:fldChar w:fldCharType="end"/>
      </w:r>
      <w:r>
        <w:t xml:space="preserve">: </w:t>
      </w:r>
      <w:r w:rsidRPr="00221731">
        <w:t>Inputs to add unit of measure conversion between Kilograms and Liters</w:t>
      </w:r>
      <w:r>
        <w:t xml:space="preserve"> against pack item.</w:t>
      </w:r>
    </w:p>
    <w:p w14:paraId="04CC0724" w14:textId="1A0EA69B" w:rsidR="00096587" w:rsidRPr="00505306" w:rsidRDefault="00E75CB1" w:rsidP="008016BD">
      <w:pPr>
        <w:pStyle w:val="7aH7"/>
      </w:pPr>
      <w:r w:rsidRPr="008016BD">
        <w:t>Step 0</w:t>
      </w:r>
      <w:r w:rsidR="004277EF" w:rsidRPr="008016BD">
        <w:t>3</w:t>
      </w:r>
      <w:r w:rsidRPr="008016BD">
        <w:t>. 03. 03. 0</w:t>
      </w:r>
      <w:r w:rsidRPr="008016BD">
        <w:t>2.</w:t>
      </w:r>
      <w:r>
        <w:t xml:space="preserve"> </w:t>
      </w:r>
      <w:r w:rsidR="001429BE">
        <w:t>Add specification h</w:t>
      </w:r>
      <w:r w:rsidR="003D25EA">
        <w:t xml:space="preserve">eader to the </w:t>
      </w:r>
      <w:r w:rsidR="00096587" w:rsidRPr="00505306">
        <w:t>pack item</w:t>
      </w:r>
      <w:r w:rsidR="004277EF">
        <w:t xml:space="preserve"> so that weight checks can be added</w:t>
      </w:r>
    </w:p>
    <w:p w14:paraId="223AB3E4" w14:textId="77777777" w:rsidR="00096587" w:rsidRDefault="00096587" w:rsidP="00096587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4113F411" w14:textId="77777777" w:rsidR="00096587" w:rsidRPr="00F204D1" w:rsidRDefault="00096587" w:rsidP="00096587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Pr="00B96057"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096587" w14:paraId="18E202CA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86F988" w14:textId="77777777" w:rsidR="00096587" w:rsidRDefault="00096587" w:rsidP="007E383F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1FA994" w14:textId="77777777" w:rsidR="00096587" w:rsidRDefault="00096587" w:rsidP="007E383F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B95E11" w14:textId="77777777" w:rsidR="00096587" w:rsidRDefault="00096587" w:rsidP="007E383F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D5AA111" w14:textId="77777777" w:rsidR="00096587" w:rsidRDefault="00096587" w:rsidP="007E383F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096587" w14:paraId="09E9B76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91AB5E" w14:textId="77777777" w:rsidR="00096587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680087" w14:textId="77777777" w:rsidR="00096587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90A8A" w14:textId="77777777" w:rsidR="00096587" w:rsidRDefault="00096587" w:rsidP="007E38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4645A0" w14:textId="6C468775" w:rsidR="00096587" w:rsidRDefault="00096587" w:rsidP="007E38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P</w:t>
            </w:r>
            <w:r w:rsidR="005B53EB">
              <w:t xml:space="preserve">roduct code </w:t>
            </w:r>
            <w:r>
              <w:t>relating to the recipe selected in PDS002/U1</w:t>
            </w:r>
          </w:p>
        </w:tc>
      </w:tr>
      <w:tr w:rsidR="00096587" w14:paraId="330D6A8F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2DF808" w14:textId="77777777" w:rsidR="00096587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1304A" w14:textId="77777777" w:rsidR="00096587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F63125" w14:textId="0E461AFF" w:rsidR="00096587" w:rsidRDefault="00EE7765" w:rsidP="007E38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C81D00" w14:textId="4BE3F72B" w:rsidR="00096587" w:rsidRDefault="00EE7765" w:rsidP="007E383F">
            <w:pPr>
              <w:keepNext/>
              <w:spacing w:line="276" w:lineRule="auto"/>
              <w:jc w:val="center"/>
            </w:pPr>
            <w:r>
              <w:t>P</w:t>
            </w:r>
            <w:r w:rsidR="005B53EB">
              <w:t xml:space="preserve">roduct code </w:t>
            </w:r>
            <w:r>
              <w:t>relating to the recipe selected in PDS002/U1</w:t>
            </w:r>
          </w:p>
        </w:tc>
      </w:tr>
      <w:tr w:rsidR="00096587" w14:paraId="5B9D456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BDB675" w14:textId="77777777" w:rsidR="00096587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0D7D6C" w14:textId="77777777" w:rsidR="00096587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166B0" w14:textId="77777777" w:rsidR="00096587" w:rsidRDefault="00096587" w:rsidP="007E38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1D283B" w14:textId="4BFD7402" w:rsidR="00096587" w:rsidRDefault="00634CD1" w:rsidP="007E383F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5C5043" w14:paraId="2843B9A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7CAF27" w14:textId="77777777" w:rsidR="005C5043" w:rsidRDefault="005C5043" w:rsidP="005C504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58351F" w14:textId="77777777" w:rsidR="005C5043" w:rsidRDefault="005C5043" w:rsidP="005C504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FACAD2" w14:textId="6CC110BD" w:rsidR="005C5043" w:rsidRDefault="005C5043" w:rsidP="005C5043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B4384A0" w14:textId="1A15EDD1" w:rsidR="005C5043" w:rsidRDefault="005C5043" w:rsidP="005C5043">
            <w:pPr>
              <w:keepNext/>
              <w:spacing w:line="276" w:lineRule="auto"/>
              <w:jc w:val="center"/>
            </w:pPr>
            <w:r w:rsidRPr="00993B2D">
              <w:t>Configurable field in the parameter file</w:t>
            </w:r>
          </w:p>
        </w:tc>
      </w:tr>
      <w:tr w:rsidR="005C5043" w14:paraId="078B8D8C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6191A" w14:textId="77777777" w:rsidR="005C5043" w:rsidRDefault="005C5043" w:rsidP="005C504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6DE7B1" w14:textId="77777777" w:rsidR="005C5043" w:rsidRDefault="005C5043" w:rsidP="005C504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5E44B3" w14:textId="0FC30CFC" w:rsidR="005C5043" w:rsidRDefault="005C5043" w:rsidP="005C5043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Pack Check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57E40DE" w14:textId="03EDC5BA" w:rsidR="005C5043" w:rsidRDefault="005C5043" w:rsidP="005C5043">
            <w:pPr>
              <w:keepNext/>
              <w:spacing w:line="276" w:lineRule="auto"/>
              <w:jc w:val="center"/>
            </w:pPr>
            <w:r w:rsidRPr="00993B2D">
              <w:t>Configurable field in the parameter file</w:t>
            </w:r>
          </w:p>
        </w:tc>
      </w:tr>
      <w:tr w:rsidR="005C5043" w14:paraId="367AA26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C1F8DF" w14:textId="77777777" w:rsidR="005C5043" w:rsidRDefault="005C5043" w:rsidP="005C504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7541A7" w14:textId="77777777" w:rsidR="005C5043" w:rsidRDefault="005C5043" w:rsidP="005C504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6477CF" w14:textId="77777777" w:rsidR="005C5043" w:rsidRDefault="005C5043" w:rsidP="005C5043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9553FBA" w14:textId="00DB0C7D" w:rsidR="005C5043" w:rsidRDefault="005C5043" w:rsidP="005C5043">
            <w:pPr>
              <w:keepNext/>
              <w:spacing w:line="276" w:lineRule="auto"/>
              <w:jc w:val="center"/>
            </w:pPr>
            <w:r w:rsidRPr="002C5640">
              <w:t>Configurable field in the parameter file</w:t>
            </w:r>
          </w:p>
        </w:tc>
      </w:tr>
      <w:tr w:rsidR="005C5043" w14:paraId="700EC6B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52F79" w14:textId="77777777" w:rsidR="005C5043" w:rsidRDefault="005C5043" w:rsidP="005C504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EAF791" w14:textId="77777777" w:rsidR="005C5043" w:rsidRDefault="005C5043" w:rsidP="005C504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2861E0" w14:textId="77777777" w:rsidR="005C5043" w:rsidRDefault="005C5043" w:rsidP="005C5043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3F8CF1" w14:textId="7913A922" w:rsidR="005C5043" w:rsidRDefault="005C5043" w:rsidP="005C5043">
            <w:pPr>
              <w:keepNext/>
              <w:spacing w:line="276" w:lineRule="auto"/>
              <w:jc w:val="center"/>
            </w:pPr>
            <w:r w:rsidRPr="002C5640">
              <w:t>Configurable field in the parameter file</w:t>
            </w:r>
          </w:p>
        </w:tc>
      </w:tr>
      <w:tr w:rsidR="005C5043" w14:paraId="4B87B5E5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EAAADC" w14:textId="77777777" w:rsidR="005C5043" w:rsidRDefault="005C5043" w:rsidP="005C504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A972F2" w14:textId="77777777" w:rsidR="005C5043" w:rsidRDefault="005C5043" w:rsidP="005C504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AB6A28" w14:textId="77777777" w:rsidR="005C5043" w:rsidRDefault="005C5043" w:rsidP="005C5043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01472E0" w14:textId="4A7C8DB7" w:rsidR="005C5043" w:rsidRDefault="005C5043" w:rsidP="005C5043">
            <w:pPr>
              <w:keepNext/>
              <w:spacing w:line="276" w:lineRule="auto"/>
              <w:jc w:val="center"/>
            </w:pPr>
            <w:r w:rsidRPr="002C5640">
              <w:t>Configurable field in the parameter file</w:t>
            </w:r>
          </w:p>
        </w:tc>
      </w:tr>
      <w:tr w:rsidR="005C5043" w14:paraId="36197E0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59E6B6" w14:textId="77777777" w:rsidR="005C5043" w:rsidRDefault="005C5043" w:rsidP="005C504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F4A9C4" w14:textId="77777777" w:rsidR="005C5043" w:rsidRDefault="005C5043" w:rsidP="005C504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2168EB" w14:textId="77777777" w:rsidR="005C5043" w:rsidRDefault="005C5043" w:rsidP="005C5043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8C2D95D" w14:textId="13D78E6D" w:rsidR="005C5043" w:rsidRDefault="005C5043" w:rsidP="005C5043">
            <w:pPr>
              <w:keepNext/>
              <w:spacing w:line="276" w:lineRule="auto"/>
              <w:jc w:val="center"/>
            </w:pPr>
            <w:r w:rsidRPr="002C5640">
              <w:t>Configurable field in the parameter file</w:t>
            </w:r>
          </w:p>
        </w:tc>
      </w:tr>
      <w:tr w:rsidR="005C5043" w14:paraId="2E8D9ED4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04CA0F" w14:textId="77777777" w:rsidR="005C5043" w:rsidRDefault="005C5043" w:rsidP="005C504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C84A0F" w14:textId="77777777" w:rsidR="005C5043" w:rsidRDefault="005C5043" w:rsidP="005C504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CE0C86" w14:textId="77777777" w:rsidR="005C5043" w:rsidRDefault="005C5043" w:rsidP="005C5043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EFERNANDO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C339CE" w14:textId="70CF4D80" w:rsidR="005C5043" w:rsidRDefault="005C5043" w:rsidP="005C5043">
            <w:pPr>
              <w:keepNext/>
              <w:spacing w:line="276" w:lineRule="auto"/>
              <w:jc w:val="center"/>
            </w:pPr>
            <w:r w:rsidRPr="002C5640">
              <w:t>Configurable field in the parameter file</w:t>
            </w:r>
          </w:p>
        </w:tc>
      </w:tr>
      <w:tr w:rsidR="00096587" w14:paraId="5817D42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302C3" w14:textId="77777777" w:rsidR="00096587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5D9ADB" w14:textId="77777777" w:rsidR="00096587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0A76E3" w14:textId="77777777" w:rsidR="00096587" w:rsidRDefault="00096587" w:rsidP="007E38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C7FA633" w14:textId="0B9916EA" w:rsidR="00096587" w:rsidRDefault="005C5043" w:rsidP="007E383F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</w:tbl>
    <w:p w14:paraId="2532F65F" w14:textId="77E87CCD" w:rsidR="00096587" w:rsidRPr="002D15E3" w:rsidRDefault="00096587" w:rsidP="00096587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263A8">
        <w:rPr>
          <w:noProof/>
        </w:rPr>
        <w:t>24</w:t>
      </w:r>
      <w:r>
        <w:fldChar w:fldCharType="end"/>
      </w:r>
      <w:r>
        <w:t xml:space="preserve">: </w:t>
      </w:r>
      <w:r w:rsidRPr="00BC1AB9">
        <w:t xml:space="preserve">Add Recipe specification against the pack </w:t>
      </w:r>
      <w:r w:rsidR="00957B1E" w:rsidRPr="00BC1AB9">
        <w:t>item.</w:t>
      </w:r>
    </w:p>
    <w:p w14:paraId="7389C273" w14:textId="6DECEEBF" w:rsidR="00E465DA" w:rsidRDefault="00E465DA" w:rsidP="008016BD">
      <w:pPr>
        <w:pStyle w:val="7aH7"/>
      </w:pPr>
      <w:r w:rsidRPr="00B27957">
        <w:t xml:space="preserve">Step </w:t>
      </w:r>
      <w:r w:rsidR="00E75CB1">
        <w:t>0</w:t>
      </w:r>
      <w:r w:rsidR="004277EF">
        <w:t>3</w:t>
      </w:r>
      <w:r w:rsidR="00E75CB1">
        <w:t>. 03. 03. 0</w:t>
      </w:r>
      <w:r w:rsidR="00E75CB1">
        <w:t xml:space="preserve">3. </w:t>
      </w:r>
      <w:r>
        <w:t xml:space="preserve">Add specification tests </w:t>
      </w:r>
      <w:r w:rsidR="00856AAE">
        <w:t xml:space="preserve">relating to the pack item </w:t>
      </w:r>
      <w:r>
        <w:t>to the specification</w:t>
      </w:r>
    </w:p>
    <w:p w14:paraId="06F59E28" w14:textId="77777777" w:rsidR="00E465DA" w:rsidRDefault="00E465DA" w:rsidP="00E465DA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17C1190F" w14:textId="77777777" w:rsidR="00E465DA" w:rsidRPr="00F204D1" w:rsidRDefault="00E465DA" w:rsidP="00E465DA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E465DA" w14:paraId="71B44F8B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EB1496" w14:textId="77777777" w:rsidR="00E465DA" w:rsidRDefault="00E465DA" w:rsidP="007E383F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81AAEB" w14:textId="77777777" w:rsidR="00E465DA" w:rsidRDefault="00E465DA" w:rsidP="007E383F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86A67B" w14:textId="77777777" w:rsidR="00E465DA" w:rsidRDefault="00E465DA" w:rsidP="007E383F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3AD7D7F" w14:textId="77777777" w:rsidR="00E465DA" w:rsidRDefault="00E465DA" w:rsidP="007E383F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901316" w14:paraId="3BEB37F2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5C829B" w14:textId="77777777" w:rsidR="00901316" w:rsidRDefault="00901316" w:rsidP="0090131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0B3891" w14:textId="77777777" w:rsidR="00901316" w:rsidRDefault="00901316" w:rsidP="0090131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5FEB9" w14:textId="09C52CB9" w:rsidR="00901316" w:rsidRDefault="00901316" w:rsidP="0090131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D89D633" w14:textId="0FE17B1F" w:rsidR="00901316" w:rsidRDefault="00901316" w:rsidP="0090131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P</w:t>
            </w:r>
            <w:r w:rsidR="002A189B">
              <w:t>roduct code</w:t>
            </w:r>
            <w:r>
              <w:t xml:space="preserve"> relating to the recipe selected in PDS002/U1</w:t>
            </w:r>
          </w:p>
        </w:tc>
      </w:tr>
      <w:tr w:rsidR="00901316" w14:paraId="4CCA8B8D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CE1B73" w14:textId="77777777" w:rsidR="00901316" w:rsidRDefault="00901316" w:rsidP="0090131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FFF122" w14:textId="77777777" w:rsidR="00901316" w:rsidRDefault="00901316" w:rsidP="0090131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D25D79" w14:textId="2E47E1BA" w:rsidR="00901316" w:rsidRDefault="00901316" w:rsidP="0090131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58C6AC" w14:textId="4B3AE832" w:rsidR="00901316" w:rsidRDefault="00901316" w:rsidP="00901316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901316" w14:paraId="0E09004F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87C9D" w14:textId="77777777" w:rsidR="00901316" w:rsidRDefault="00901316" w:rsidP="0090131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B14517" w14:textId="77777777" w:rsidR="00901316" w:rsidRDefault="00901316" w:rsidP="0090131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B443B8" w14:textId="4F923491" w:rsidR="00901316" w:rsidRDefault="00901316" w:rsidP="0090131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96C4CF" w14:textId="3B7A5953" w:rsidR="00901316" w:rsidRDefault="00901316" w:rsidP="00901316">
            <w:pPr>
              <w:keepNext/>
              <w:spacing w:line="276" w:lineRule="auto"/>
              <w:jc w:val="center"/>
            </w:pPr>
            <w:r>
              <w:t>P</w:t>
            </w:r>
            <w:r w:rsidR="002A189B">
              <w:t xml:space="preserve">roduct code </w:t>
            </w:r>
            <w:r>
              <w:t>relating to the recipe selected in PDS002/U1</w:t>
            </w:r>
          </w:p>
        </w:tc>
      </w:tr>
      <w:tr w:rsidR="00E465DA" w14:paraId="4CAC96A7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5D98A4" w14:textId="77777777" w:rsidR="00E465DA" w:rsidRDefault="00E465DA" w:rsidP="007E38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B5790F" w14:textId="77777777" w:rsidR="00E465DA" w:rsidRDefault="00E465DA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F2181B" w14:textId="663A1A0A" w:rsidR="00E465DA" w:rsidRDefault="00490822" w:rsidP="007E38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WEIGHT</w:t>
            </w:r>
            <w:r w:rsidR="00C00C73">
              <w:rPr>
                <w:rFonts w:cs="Calibri"/>
                <w:color w:val="000000"/>
                <w:szCs w:val="24"/>
                <w:lang w:eastAsia="en-GB"/>
              </w:rPr>
              <w:t>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938D9E" w14:textId="5372147A" w:rsidR="00E465DA" w:rsidRDefault="00490822" w:rsidP="007E383F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  <w:r w:rsidR="006E0A85">
              <w:t xml:space="preserve">. Needs to be executed in a loop </w:t>
            </w:r>
            <w:r w:rsidR="000B0134">
              <w:t>with values from WEIGHT</w:t>
            </w:r>
            <w:r w:rsidR="00C00C73">
              <w:t>-A</w:t>
            </w:r>
            <w:r w:rsidR="000B0134">
              <w:t xml:space="preserve"> to WEIGHT</w:t>
            </w:r>
            <w:r w:rsidR="00C00C73">
              <w:t>-O</w:t>
            </w:r>
            <w:r w:rsidR="00772B93">
              <w:t xml:space="preserve"> (i.e. WEIGHT</w:t>
            </w:r>
            <w:r w:rsidR="00C00C73">
              <w:t>-A</w:t>
            </w:r>
            <w:r w:rsidR="00772B93">
              <w:t>, WEIGHT</w:t>
            </w:r>
            <w:r w:rsidR="00C00C73">
              <w:t>-B</w:t>
            </w:r>
            <w:r w:rsidR="00772B93">
              <w:t>, WEIGHT</w:t>
            </w:r>
            <w:r w:rsidR="00C00C73">
              <w:t>-C</w:t>
            </w:r>
            <w:r w:rsidR="00772B93">
              <w:t xml:space="preserve"> …..WEIGHT</w:t>
            </w:r>
            <w:r w:rsidR="00C00C73">
              <w:t>-</w:t>
            </w:r>
            <w:r w:rsidR="002761BD">
              <w:t>O</w:t>
            </w:r>
            <w:r w:rsidR="00772B93">
              <w:t>)</w:t>
            </w:r>
          </w:p>
        </w:tc>
      </w:tr>
      <w:tr w:rsidR="00E465DA" w14:paraId="6739AC67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1C5D9C" w14:textId="77777777" w:rsidR="00E465DA" w:rsidRDefault="00E465DA" w:rsidP="007E38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FF474" w14:textId="77777777" w:rsidR="00E465DA" w:rsidRDefault="00E465DA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91C441" w14:textId="77777777" w:rsidR="00E465DA" w:rsidRDefault="00E465DA" w:rsidP="007E38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A22E1B5" w14:textId="6B2F1962" w:rsidR="00E465DA" w:rsidRDefault="00430678" w:rsidP="007E383F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430678" w14:paraId="0CDE1473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97C87B" w14:textId="77777777" w:rsidR="00430678" w:rsidRDefault="00430678" w:rsidP="00430678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F2E117" w14:textId="77777777" w:rsidR="00430678" w:rsidRDefault="00430678" w:rsidP="004306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B1F0FE" w14:textId="77777777" w:rsidR="00430678" w:rsidRDefault="00430678" w:rsidP="00430678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771E9B" w14:textId="10CED082" w:rsidR="00430678" w:rsidRDefault="00430678" w:rsidP="00430678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430678" w14:paraId="47DBDD1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C3483C" w14:textId="77777777" w:rsidR="00430678" w:rsidRDefault="00430678" w:rsidP="00430678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B6F212" w14:textId="77777777" w:rsidR="00430678" w:rsidRDefault="00430678" w:rsidP="004306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71994B" w14:textId="220EC254" w:rsidR="00430678" w:rsidRDefault="00430678" w:rsidP="00430678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12BCA4" w14:textId="4FC303DF" w:rsidR="00430678" w:rsidRDefault="00430678" w:rsidP="00430678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E465DA" w14:paraId="16734FC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BD520F" w14:textId="77777777" w:rsidR="00E465DA" w:rsidRDefault="00E465DA" w:rsidP="007E38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1E4B6" w14:textId="77777777" w:rsidR="00E465DA" w:rsidRDefault="00E465DA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FFD19" w14:textId="06E8767B" w:rsidR="00E465DA" w:rsidRDefault="00430678" w:rsidP="007E38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WEIGHT</w:t>
            </w:r>
            <w:r w:rsidR="002761BD">
              <w:rPr>
                <w:rFonts w:cs="Calibri"/>
                <w:color w:val="000000"/>
                <w:szCs w:val="24"/>
                <w:lang w:eastAsia="en-GB"/>
              </w:rPr>
              <w:t>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8D7FF8" w14:textId="1FAD95EA" w:rsidR="00E465DA" w:rsidRDefault="00430678" w:rsidP="007E383F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  <w:r w:rsidR="00F31BD1">
              <w:t xml:space="preserve">. Field input to </w:t>
            </w:r>
            <w:r w:rsidR="00257620">
              <w:t xml:space="preserve">be in a loop </w:t>
            </w:r>
            <w:r w:rsidR="00F31BD1">
              <w:t>from WEIGHT</w:t>
            </w:r>
            <w:r w:rsidR="002761BD">
              <w:t>-A</w:t>
            </w:r>
            <w:r w:rsidR="00F31BD1">
              <w:t xml:space="preserve"> to WEIGHT</w:t>
            </w:r>
            <w:r w:rsidR="002761BD">
              <w:t>-O</w:t>
            </w:r>
            <w:r w:rsidR="00F31BD1">
              <w:t xml:space="preserve"> (i.e. WEIGHT</w:t>
            </w:r>
            <w:r w:rsidR="002761BD">
              <w:t>-A</w:t>
            </w:r>
            <w:r w:rsidR="00F31BD1">
              <w:t>, WEIGHT</w:t>
            </w:r>
            <w:r w:rsidR="002761BD">
              <w:t>-B</w:t>
            </w:r>
            <w:r w:rsidR="00F31BD1">
              <w:t>, WEIGHT</w:t>
            </w:r>
            <w:r w:rsidR="002761BD">
              <w:t>-C,</w:t>
            </w:r>
            <w:r w:rsidR="00F31BD1">
              <w:t xml:space="preserve"> …..WEIGHT</w:t>
            </w:r>
            <w:r w:rsidR="002761BD">
              <w:t>-O</w:t>
            </w:r>
            <w:r w:rsidR="00F31BD1">
              <w:t>)</w:t>
            </w:r>
          </w:p>
        </w:tc>
      </w:tr>
      <w:tr w:rsidR="00E465DA" w14:paraId="7DB7D42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C80A03" w14:textId="77777777" w:rsidR="00E465DA" w:rsidRDefault="00E465DA" w:rsidP="007E383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34FFEF" w14:textId="77777777" w:rsidR="00E465DA" w:rsidRDefault="00E465DA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4B74C7" w14:textId="77777777" w:rsidR="00E465DA" w:rsidRDefault="00E465DA" w:rsidP="007E38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CBC100" w14:textId="3F226A61" w:rsidR="00E465DA" w:rsidRDefault="00207E1A" w:rsidP="007E383F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E465DA" w14:paraId="496CAC91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283A9" w14:textId="77777777" w:rsidR="00E465DA" w:rsidRDefault="00E465DA" w:rsidP="007E383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919361" w14:textId="77777777" w:rsidR="00E465DA" w:rsidRDefault="00E465DA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CFD7CB" w14:textId="77777777" w:rsidR="00E465DA" w:rsidRDefault="00E465DA" w:rsidP="007E383F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963B46" w14:textId="1A039698" w:rsidR="00E465DA" w:rsidRDefault="00207E1A" w:rsidP="007E383F">
            <w:pPr>
              <w:keepNext/>
              <w:spacing w:line="276" w:lineRule="auto"/>
              <w:jc w:val="center"/>
            </w:pPr>
            <w:r>
              <w:t>Blank value</w:t>
            </w:r>
          </w:p>
        </w:tc>
      </w:tr>
      <w:tr w:rsidR="00E465DA" w14:paraId="7F8C89F9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52318" w14:textId="77777777" w:rsidR="00E465DA" w:rsidRDefault="00E465DA" w:rsidP="007E383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0498D" w14:textId="77777777" w:rsidR="00E465DA" w:rsidRDefault="00E465DA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D28D65" w14:textId="4038D092" w:rsidR="00E465DA" w:rsidRDefault="00B1641C" w:rsidP="007E38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1.136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876077" w14:textId="2A8843D8" w:rsidR="00E465DA" w:rsidRDefault="00FD4775" w:rsidP="007E383F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8</w:t>
            </w:r>
            <w:r>
              <w:rPr>
                <w:lang w:val="en-GB" w:eastAsia="en-US"/>
              </w:rPr>
              <w:fldChar w:fldCharType="end"/>
            </w:r>
            <w:r w:rsidR="00B1641C">
              <w:rPr>
                <w:lang w:val="en-GB" w:eastAsia="en-US"/>
              </w:rPr>
              <w:t xml:space="preserve"> + 10%</w:t>
            </w:r>
          </w:p>
        </w:tc>
      </w:tr>
      <w:tr w:rsidR="00924124" w14:paraId="47387B70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960001" w14:textId="77777777" w:rsidR="00924124" w:rsidRDefault="00924124" w:rsidP="00924124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8B0B98" w14:textId="77777777" w:rsidR="00924124" w:rsidRDefault="00924124" w:rsidP="0092412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4888E9" w14:textId="6815CCAF" w:rsidR="00924124" w:rsidRDefault="00924124" w:rsidP="00924124">
            <w:pPr>
              <w:keepNext/>
              <w:spacing w:line="276" w:lineRule="auto"/>
              <w:jc w:val="center"/>
            </w:pPr>
            <w:r>
              <w:t>1</w:t>
            </w:r>
            <w:r w:rsidR="00B1641C">
              <w:t>.032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4B8F916" w14:textId="5D6F8DDD" w:rsidR="00924124" w:rsidRDefault="00FD4775" w:rsidP="00924124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8</w:t>
            </w:r>
            <w:r>
              <w:rPr>
                <w:lang w:val="en-GB" w:eastAsia="en-US"/>
              </w:rPr>
              <w:fldChar w:fldCharType="end"/>
            </w:r>
          </w:p>
        </w:tc>
      </w:tr>
      <w:tr w:rsidR="00E80FF1" w14:paraId="30DE366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E4453D" w14:textId="77777777" w:rsidR="00E80FF1" w:rsidRDefault="00E80FF1" w:rsidP="00E80FF1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410EED" w14:textId="77777777" w:rsidR="00E80FF1" w:rsidRDefault="00E80FF1" w:rsidP="00E80F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E664CE" w14:textId="52563991" w:rsidR="00E80FF1" w:rsidRDefault="00E80FF1" w:rsidP="00E80FF1">
            <w:pPr>
              <w:keepNext/>
              <w:spacing w:line="276" w:lineRule="auto"/>
              <w:jc w:val="center"/>
            </w:pPr>
            <w:r>
              <w:t>1</w:t>
            </w:r>
            <w:r w:rsidR="00B1641C">
              <w:t>.032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FB5E9FB" w14:textId="5DD91AD1" w:rsidR="00E80FF1" w:rsidRDefault="00FD4775" w:rsidP="00E80FF1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B263A8">
              <w:t xml:space="preserve">Table </w:t>
            </w:r>
            <w:r w:rsidR="00B263A8">
              <w:rPr>
                <w:noProof/>
              </w:rPr>
              <w:t>8</w:t>
            </w:r>
            <w:r>
              <w:rPr>
                <w:lang w:val="en-GB" w:eastAsia="en-US"/>
              </w:rPr>
              <w:fldChar w:fldCharType="end"/>
            </w:r>
          </w:p>
        </w:tc>
      </w:tr>
      <w:tr w:rsidR="00E465DA" w14:paraId="5CE124FE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9B667" w14:textId="77777777" w:rsidR="00E465DA" w:rsidRDefault="00E465DA" w:rsidP="007E383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774F8" w14:textId="77777777" w:rsidR="00E465DA" w:rsidRDefault="00E465DA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8F28FC" w14:textId="4495F236" w:rsidR="00E465DA" w:rsidRDefault="00E465DA" w:rsidP="007E38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240BB0" w14:textId="27A7A8EB" w:rsidR="00E465DA" w:rsidRDefault="000F2F4C" w:rsidP="007E383F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E465DA" w14:paraId="345CA9F0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551E1B" w14:textId="77777777" w:rsidR="00E465DA" w:rsidRDefault="00E465DA" w:rsidP="007E383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70D8FD" w14:textId="77777777" w:rsidR="00E465DA" w:rsidRDefault="00E465DA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119F5" w14:textId="77777777" w:rsidR="00E465DA" w:rsidRDefault="00E465DA" w:rsidP="007E38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8DA0BF" w14:textId="5BA5AD5D" w:rsidR="00E465DA" w:rsidRDefault="000F2F4C" w:rsidP="007E383F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E465DA" w14:paraId="481CAFD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F01AE7" w14:textId="77777777" w:rsidR="00E465DA" w:rsidRDefault="00E465DA" w:rsidP="007E383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4EB08" w14:textId="77777777" w:rsidR="00E465DA" w:rsidRDefault="00E465DA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F966F4" w14:textId="77777777" w:rsidR="00E465DA" w:rsidRDefault="00E465DA" w:rsidP="007E38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EF5857" w14:textId="1286109A" w:rsidR="00E465DA" w:rsidRDefault="000A4F9B" w:rsidP="007E383F">
            <w:pPr>
              <w:keepNext/>
              <w:spacing w:line="276" w:lineRule="auto"/>
              <w:jc w:val="center"/>
            </w:pPr>
            <w:r>
              <w:t xml:space="preserve">Configurable field in the parameter file. First two </w:t>
            </w:r>
            <w:r w:rsidR="005234A4">
              <w:t>records will be added with 1</w:t>
            </w:r>
            <w:r w:rsidR="0095627A">
              <w:t xml:space="preserve"> being the input</w:t>
            </w:r>
            <w:r w:rsidR="00E443D3">
              <w:t xml:space="preserve"> (WEIGHT</w:t>
            </w:r>
            <w:r w:rsidR="002761BD">
              <w:t>-A</w:t>
            </w:r>
            <w:r w:rsidR="00E443D3">
              <w:t xml:space="preserve"> and WEIGHT</w:t>
            </w:r>
            <w:r w:rsidR="002761BD">
              <w:t>-B</w:t>
            </w:r>
            <w:r w:rsidR="00E443D3">
              <w:t xml:space="preserve">). Remaining </w:t>
            </w:r>
            <w:r w:rsidR="002761BD">
              <w:t>thirteen</w:t>
            </w:r>
            <w:r w:rsidR="00E443D3">
              <w:t xml:space="preserve"> records will be added with 0</w:t>
            </w:r>
            <w:r w:rsidR="0095627A">
              <w:t xml:space="preserve"> being the input (WEIGHT</w:t>
            </w:r>
            <w:r w:rsidR="002761BD">
              <w:t>-C</w:t>
            </w:r>
            <w:r w:rsidR="0095627A">
              <w:t>, WEIGHT</w:t>
            </w:r>
            <w:r w:rsidR="002761BD">
              <w:t>-D</w:t>
            </w:r>
            <w:r w:rsidR="0095627A">
              <w:t>………..WEIGHT</w:t>
            </w:r>
            <w:r w:rsidR="002761BD">
              <w:t>-O</w:t>
            </w:r>
            <w:r w:rsidR="0095627A">
              <w:t>)</w:t>
            </w:r>
          </w:p>
        </w:tc>
      </w:tr>
      <w:tr w:rsidR="00E465DA" w14:paraId="523AD0FE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2815B" w14:textId="77777777" w:rsidR="00E465DA" w:rsidRDefault="00E465DA" w:rsidP="007E383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794705" w14:textId="77777777" w:rsidR="00E465DA" w:rsidRDefault="00E465DA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A63ED2" w14:textId="77777777" w:rsidR="00E465DA" w:rsidRDefault="00E465DA" w:rsidP="007E38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C4B403" w14:textId="289BFF0D" w:rsidR="00E465DA" w:rsidRDefault="0095627A" w:rsidP="007E383F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E465DA" w14:paraId="7677214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707B50" w14:textId="77777777" w:rsidR="00E465DA" w:rsidRDefault="00E465DA" w:rsidP="007E383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77A23" w14:textId="77777777" w:rsidR="00E465DA" w:rsidRDefault="00E465DA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5574E4" w14:textId="6863C8D0" w:rsidR="00E465DA" w:rsidRDefault="00D543F2" w:rsidP="007E383F">
            <w:pPr>
              <w:keepNext/>
              <w:spacing w:line="276" w:lineRule="auto"/>
              <w:jc w:val="center"/>
            </w:pPr>
            <w:r>
              <w:t>PHYSICAL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7724968" w14:textId="7BE84E97" w:rsidR="00E465DA" w:rsidRDefault="00D543F2" w:rsidP="007E383F">
            <w:pPr>
              <w:keepNext/>
              <w:spacing w:line="276" w:lineRule="auto"/>
              <w:jc w:val="center"/>
            </w:pPr>
            <w:r>
              <w:t>Configurable field in the parameter file</w:t>
            </w:r>
          </w:p>
        </w:tc>
      </w:tr>
      <w:tr w:rsidR="006F136B" w14:paraId="20341C04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47C6E" w14:textId="77777777" w:rsidR="006F136B" w:rsidRDefault="006F136B" w:rsidP="006F136B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66780" w14:textId="77777777" w:rsidR="006F136B" w:rsidRDefault="006F136B" w:rsidP="006F136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D3D51" w14:textId="77777777" w:rsidR="006F136B" w:rsidRDefault="006F136B" w:rsidP="006F136B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461F85" w14:textId="1483B059" w:rsidR="006F136B" w:rsidRDefault="006F136B" w:rsidP="006F136B">
            <w:pPr>
              <w:keepNext/>
              <w:spacing w:line="276" w:lineRule="auto"/>
              <w:jc w:val="center"/>
            </w:pPr>
            <w:r w:rsidRPr="00822586">
              <w:t>Configurable field in the parameter file</w:t>
            </w:r>
          </w:p>
        </w:tc>
      </w:tr>
      <w:tr w:rsidR="006F136B" w14:paraId="44CC76FC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23921C" w14:textId="77777777" w:rsidR="006F136B" w:rsidRDefault="006F136B" w:rsidP="006F136B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A8E8AF" w14:textId="77777777" w:rsidR="006F136B" w:rsidRDefault="006F136B" w:rsidP="006F136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F33102" w14:textId="77777777" w:rsidR="006F136B" w:rsidRDefault="006F136B" w:rsidP="006F136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ABCC60" w14:textId="7471D5B2" w:rsidR="006F136B" w:rsidRDefault="006F136B" w:rsidP="006F136B">
            <w:pPr>
              <w:keepNext/>
              <w:spacing w:line="276" w:lineRule="auto"/>
              <w:jc w:val="center"/>
            </w:pPr>
            <w:r w:rsidRPr="00822586">
              <w:t>Configurable field in the parameter file</w:t>
            </w:r>
          </w:p>
        </w:tc>
      </w:tr>
      <w:tr w:rsidR="00AF66ED" w14:paraId="12BA918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D81E7" w14:textId="77777777" w:rsidR="00AF66ED" w:rsidRDefault="00AF66ED" w:rsidP="00AF66ED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6D6B64" w14:textId="77777777" w:rsidR="00AF66ED" w:rsidRDefault="00AF66ED" w:rsidP="00AF66E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BD812B" w14:textId="77777777" w:rsidR="00AF66ED" w:rsidRDefault="00AF66ED" w:rsidP="00AF66E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111E0D" w14:textId="6FD9558E" w:rsidR="00AF66ED" w:rsidRDefault="00AF66ED" w:rsidP="00AF66ED">
            <w:pPr>
              <w:keepNext/>
              <w:spacing w:line="276" w:lineRule="auto"/>
              <w:jc w:val="center"/>
            </w:pPr>
            <w:r w:rsidRPr="00822586">
              <w:t>Configurable field in the parameter file</w:t>
            </w:r>
          </w:p>
        </w:tc>
      </w:tr>
      <w:tr w:rsidR="00AF66ED" w14:paraId="050EA274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6D6905" w14:textId="77777777" w:rsidR="00AF66ED" w:rsidRDefault="00AF66ED" w:rsidP="00AF66ED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2A627" w14:textId="77777777" w:rsidR="00AF66ED" w:rsidRDefault="00AF66ED" w:rsidP="00AF66E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8D0EFE" w14:textId="77777777" w:rsidR="00AF66ED" w:rsidRDefault="00AF66ED" w:rsidP="00AF66E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785049C" w14:textId="3D59E175" w:rsidR="00AF66ED" w:rsidRDefault="00AF66ED" w:rsidP="00AF66ED">
            <w:pPr>
              <w:keepNext/>
              <w:spacing w:line="276" w:lineRule="auto"/>
              <w:jc w:val="center"/>
            </w:pPr>
            <w:r w:rsidRPr="00822586">
              <w:t>Configurable field in the parameter file</w:t>
            </w:r>
          </w:p>
        </w:tc>
      </w:tr>
      <w:tr w:rsidR="00AF66ED" w14:paraId="2BD5A459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7ADE16" w14:textId="77777777" w:rsidR="00AF66ED" w:rsidRDefault="00AF66ED" w:rsidP="00AF66ED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A6B056" w14:textId="77777777" w:rsidR="00AF66ED" w:rsidRDefault="00AF66ED" w:rsidP="00AF66E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78B83" w14:textId="77777777" w:rsidR="00AF66ED" w:rsidRDefault="00AF66ED" w:rsidP="00AF66E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8400A3D" w14:textId="5DF97DA8" w:rsidR="00AF66ED" w:rsidRDefault="00AF66ED" w:rsidP="00AF66ED">
            <w:pPr>
              <w:keepNext/>
              <w:spacing w:line="276" w:lineRule="auto"/>
              <w:jc w:val="center"/>
            </w:pPr>
            <w:r w:rsidRPr="00822586">
              <w:t>Configurable field in the parameter file</w:t>
            </w:r>
          </w:p>
        </w:tc>
      </w:tr>
      <w:tr w:rsidR="00AF66ED" w14:paraId="7ACC3D93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0EAA2C" w14:textId="77777777" w:rsidR="00AF66ED" w:rsidRDefault="00AF66ED" w:rsidP="00AF66ED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A32A88" w14:textId="77777777" w:rsidR="00AF66ED" w:rsidRDefault="00AF66ED" w:rsidP="00AF66E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3875D" w14:textId="77777777" w:rsidR="00AF66ED" w:rsidRDefault="00AF66ED" w:rsidP="00AF66E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8CBA19" w14:textId="5B228344" w:rsidR="00AF66ED" w:rsidRDefault="00AF66ED" w:rsidP="00AF66ED">
            <w:pPr>
              <w:keepNext/>
              <w:spacing w:line="276" w:lineRule="auto"/>
              <w:jc w:val="center"/>
            </w:pPr>
            <w:r w:rsidRPr="00822586">
              <w:t>Configurable field in the parameter file</w:t>
            </w:r>
          </w:p>
        </w:tc>
      </w:tr>
      <w:tr w:rsidR="00AF66ED" w14:paraId="0310656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633135" w14:textId="77777777" w:rsidR="00AF66ED" w:rsidRDefault="00AF66ED" w:rsidP="00AF66ED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637B05" w14:textId="77777777" w:rsidR="00AF66ED" w:rsidRDefault="00AF66ED" w:rsidP="00AF66E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735491" w14:textId="77777777" w:rsidR="00AF66ED" w:rsidRDefault="00AF66ED" w:rsidP="00AF66E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803224" w14:textId="27AEB66C" w:rsidR="00AF66ED" w:rsidRDefault="00AF66ED" w:rsidP="00AF66ED">
            <w:pPr>
              <w:keepNext/>
              <w:spacing w:line="276" w:lineRule="auto"/>
              <w:jc w:val="center"/>
            </w:pPr>
            <w:r w:rsidRPr="00822586">
              <w:t>Configurable field in the parameter file</w:t>
            </w:r>
          </w:p>
        </w:tc>
      </w:tr>
      <w:tr w:rsidR="00AF66ED" w14:paraId="2EFE5E6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0EB720" w14:textId="77777777" w:rsidR="00AF66ED" w:rsidRDefault="00AF66ED" w:rsidP="00AF66ED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3FB86" w14:textId="77777777" w:rsidR="00AF66ED" w:rsidRDefault="00AF66ED" w:rsidP="00AF66E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253DAA" w14:textId="77777777" w:rsidR="00AF66ED" w:rsidRDefault="00AF66ED" w:rsidP="00AF66E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BB7182" w14:textId="31746179" w:rsidR="00AF66ED" w:rsidRDefault="00AF66ED" w:rsidP="00AF66ED">
            <w:pPr>
              <w:keepNext/>
              <w:spacing w:line="276" w:lineRule="auto"/>
              <w:jc w:val="center"/>
            </w:pPr>
            <w:r w:rsidRPr="00822586">
              <w:t>Configurable field in the parameter file</w:t>
            </w:r>
          </w:p>
        </w:tc>
      </w:tr>
    </w:tbl>
    <w:p w14:paraId="6F781E2F" w14:textId="39F82D84" w:rsidR="00E465DA" w:rsidRDefault="00E465DA" w:rsidP="00E465DA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263A8">
        <w:rPr>
          <w:noProof/>
        </w:rPr>
        <w:t>25</w:t>
      </w:r>
      <w:r>
        <w:fldChar w:fldCharType="end"/>
      </w:r>
      <w:r>
        <w:t xml:space="preserve">: Adding specification tests relating to the </w:t>
      </w:r>
      <w:r w:rsidR="00AF66ED">
        <w:t xml:space="preserve">pack item </w:t>
      </w:r>
      <w:r w:rsidR="00856AAE">
        <w:t>specification.</w:t>
      </w:r>
    </w:p>
    <w:p w14:paraId="5018A235" w14:textId="4B43090C" w:rsidR="00AF66ED" w:rsidRPr="00AF66ED" w:rsidRDefault="00AF66ED" w:rsidP="00AF66ED">
      <w:pPr>
        <w:rPr>
          <w:lang w:val="en-GB" w:eastAsia="en-US"/>
        </w:rPr>
      </w:pPr>
      <w:r>
        <w:rPr>
          <w:lang w:val="en-GB" w:eastAsia="en-US"/>
        </w:rPr>
        <w:t>Weight check need</w:t>
      </w:r>
      <w:r w:rsidR="00AA194A">
        <w:rPr>
          <w:lang w:val="en-GB" w:eastAsia="en-US"/>
        </w:rPr>
        <w:t xml:space="preserve">s </w:t>
      </w:r>
      <w:r>
        <w:rPr>
          <w:lang w:val="en-GB" w:eastAsia="en-US"/>
        </w:rPr>
        <w:t>to be added to the pack specification 1</w:t>
      </w:r>
      <w:r w:rsidR="002761BD">
        <w:rPr>
          <w:lang w:val="en-GB" w:eastAsia="en-US"/>
        </w:rPr>
        <w:t>5</w:t>
      </w:r>
      <w:r>
        <w:rPr>
          <w:lang w:val="en-GB" w:eastAsia="en-US"/>
        </w:rPr>
        <w:t xml:space="preserve"> times in a loop starting from WEIGHT</w:t>
      </w:r>
      <w:r w:rsidR="002761BD">
        <w:rPr>
          <w:lang w:val="en-GB" w:eastAsia="en-US"/>
        </w:rPr>
        <w:t>-A</w:t>
      </w:r>
      <w:r>
        <w:rPr>
          <w:lang w:val="en-GB" w:eastAsia="en-US"/>
        </w:rPr>
        <w:t xml:space="preserve"> and ending with WEIGHT</w:t>
      </w:r>
      <w:r w:rsidR="002761BD">
        <w:rPr>
          <w:lang w:val="en-GB" w:eastAsia="en-US"/>
        </w:rPr>
        <w:t>-O</w:t>
      </w:r>
      <w:r w:rsidR="00AA194A">
        <w:rPr>
          <w:lang w:val="en-GB" w:eastAsia="en-US"/>
        </w:rPr>
        <w:t xml:space="preserve"> with values being WEIGHT</w:t>
      </w:r>
      <w:r w:rsidR="002761BD">
        <w:rPr>
          <w:lang w:val="en-GB" w:eastAsia="en-US"/>
        </w:rPr>
        <w:t>-A</w:t>
      </w:r>
      <w:r w:rsidR="00AA194A">
        <w:rPr>
          <w:lang w:val="en-GB" w:eastAsia="en-US"/>
        </w:rPr>
        <w:t>, WEIGHT</w:t>
      </w:r>
      <w:r w:rsidR="002761BD">
        <w:rPr>
          <w:lang w:val="en-GB" w:eastAsia="en-US"/>
        </w:rPr>
        <w:t>-B</w:t>
      </w:r>
      <w:r w:rsidR="00AA194A">
        <w:rPr>
          <w:lang w:val="en-GB" w:eastAsia="en-US"/>
        </w:rPr>
        <w:t>, WEIGHT</w:t>
      </w:r>
      <w:r w:rsidR="002761BD">
        <w:rPr>
          <w:lang w:val="en-GB" w:eastAsia="en-US"/>
        </w:rPr>
        <w:t>-C</w:t>
      </w:r>
      <w:r w:rsidR="00BA0CBA">
        <w:rPr>
          <w:lang w:val="en-GB" w:eastAsia="en-US"/>
        </w:rPr>
        <w:t>,</w:t>
      </w:r>
      <w:r w:rsidR="00AA194A">
        <w:rPr>
          <w:lang w:val="en-GB" w:eastAsia="en-US"/>
        </w:rPr>
        <w:t>………….WEIGHT</w:t>
      </w:r>
      <w:r w:rsidR="002761BD">
        <w:rPr>
          <w:lang w:val="en-GB" w:eastAsia="en-US"/>
        </w:rPr>
        <w:t>-O</w:t>
      </w:r>
      <w:r w:rsidR="00AA194A">
        <w:rPr>
          <w:lang w:val="en-GB" w:eastAsia="en-US"/>
        </w:rPr>
        <w:t>.</w:t>
      </w:r>
    </w:p>
    <w:p w14:paraId="4CCE4DF5" w14:textId="124FF680" w:rsidR="00F33A16" w:rsidRPr="00843533" w:rsidRDefault="008D2764" w:rsidP="00305C06">
      <w:pPr>
        <w:pStyle w:val="2aH1"/>
        <w:rPr>
          <w:lang w:val="en-GB"/>
        </w:rPr>
      </w:pPr>
      <w:bookmarkStart w:id="21" w:name="_Toc219201941"/>
      <w:r w:rsidRPr="00843533">
        <w:rPr>
          <w:lang w:val="en-GB"/>
        </w:rPr>
        <w:t>Assumptions &amp; Limitations</w:t>
      </w:r>
      <w:bookmarkEnd w:id="21"/>
    </w:p>
    <w:p w14:paraId="4F6DE62D" w14:textId="27448CA4" w:rsidR="00B46A63" w:rsidRDefault="008F7F3A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A quality specification header </w:t>
      </w:r>
      <w:r w:rsidR="00930B87">
        <w:rPr>
          <w:lang w:val="en-GB"/>
        </w:rPr>
        <w:t>and quality specification tests records exists in QMS200 and QMS201 against the recipe item</w:t>
      </w:r>
      <w:r w:rsidR="00C5163B">
        <w:rPr>
          <w:lang w:val="en-GB"/>
        </w:rPr>
        <w:t>.</w:t>
      </w:r>
    </w:p>
    <w:p w14:paraId="5417ECD7" w14:textId="77777777" w:rsidR="00ED50EF" w:rsidRDefault="004874DE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Recipe item is</w:t>
      </w:r>
      <w:r w:rsidR="00ED50EF">
        <w:rPr>
          <w:lang w:val="en-GB"/>
        </w:rPr>
        <w:t xml:space="preserve"> added correctly to the pack BOM with the correct consumption quantity.</w:t>
      </w:r>
    </w:p>
    <w:p w14:paraId="449C12A1" w14:textId="733CA543" w:rsidR="00AA194A" w:rsidRDefault="00ED50EF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Recipe item is</w:t>
      </w:r>
      <w:r w:rsidR="004874DE">
        <w:rPr>
          <w:lang w:val="en-GB"/>
        </w:rPr>
        <w:t xml:space="preserve"> clicked on and selected in PDS002/U1 prior to clicking on the button</w:t>
      </w:r>
      <w:r w:rsidR="00C5163B">
        <w:rPr>
          <w:lang w:val="en-GB"/>
        </w:rPr>
        <w:t>.</w:t>
      </w:r>
    </w:p>
    <w:p w14:paraId="7CA3613C" w14:textId="77308A82" w:rsidR="004874DE" w:rsidRDefault="00794978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Quality specification and density information against the recipe item has already been</w:t>
      </w:r>
      <w:r w:rsidR="00C5163B">
        <w:rPr>
          <w:lang w:val="en-GB"/>
        </w:rPr>
        <w:t xml:space="preserve"> trans</w:t>
      </w:r>
      <w:r>
        <w:rPr>
          <w:lang w:val="en-GB"/>
        </w:rPr>
        <w:t xml:space="preserve">ferred to Infor Cloudsuite from PLM. </w:t>
      </w:r>
    </w:p>
    <w:p w14:paraId="3F57F20A" w14:textId="5F69FC41" w:rsidR="00F01DBD" w:rsidRDefault="00F01DBD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Quality specification against the pack item is always created in </w:t>
      </w:r>
      <w:r w:rsidR="0006394B">
        <w:rPr>
          <w:lang w:val="en-GB"/>
        </w:rPr>
        <w:t>’20-Approved’ state.</w:t>
      </w:r>
    </w:p>
    <w:p w14:paraId="74CB70D9" w14:textId="7C47708E" w:rsidR="00930B87" w:rsidRDefault="00930B87" w:rsidP="00715E1C">
      <w:pPr>
        <w:pStyle w:val="2bNormal"/>
        <w:ind w:left="720"/>
        <w:rPr>
          <w:lang w:val="en-GB"/>
        </w:rPr>
      </w:pPr>
    </w:p>
    <w:sectPr w:rsidR="00930B87" w:rsidSect="00634786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1"/>
      <w:pgMar w:top="1080" w:right="720" w:bottom="1440" w:left="720" w:header="283" w:footer="283" w:gutter="36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DDF4D" w14:textId="77777777" w:rsidR="00544BFB" w:rsidRDefault="00544BFB">
      <w:r>
        <w:separator/>
      </w:r>
    </w:p>
  </w:endnote>
  <w:endnote w:type="continuationSeparator" w:id="0">
    <w:p w14:paraId="16B9F337" w14:textId="77777777" w:rsidR="00544BFB" w:rsidRDefault="00544BFB">
      <w:r>
        <w:continuationSeparator/>
      </w:r>
    </w:p>
  </w:endnote>
  <w:endnote w:type="continuationNotice" w:id="1">
    <w:p w14:paraId="7EA9A6D9" w14:textId="77777777" w:rsidR="00544BFB" w:rsidRDefault="00544B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CDAAB" w14:textId="77777777" w:rsidR="00316FC5" w:rsidRDefault="00316F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</w:p>
  <w:p w14:paraId="2191599E" w14:textId="77777777" w:rsidR="00316FC5" w:rsidRDefault="00316FC5">
    <w:pPr>
      <w:pStyle w:val="Footer"/>
      <w:ind w:right="360"/>
    </w:pPr>
  </w:p>
  <w:p w14:paraId="7673E5AE" w14:textId="77777777" w:rsidR="000603D3" w:rsidRDefault="000603D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5D76" w14:textId="5B267B7B" w:rsidR="00E705EA" w:rsidRDefault="00E705EA" w:rsidP="00634786">
    <w:pPr>
      <w:pStyle w:val="Footer"/>
      <w:ind w:left="-709"/>
    </w:pPr>
    <w:r>
      <w:t xml:space="preserve">File Name: </w:t>
    </w:r>
    <w:fldSimple w:instr=" FILENAME   \* MERGEFORMAT ">
      <w:r w:rsidR="006E2038">
        <w:rPr>
          <w:noProof/>
        </w:rPr>
        <w:t>ANA</w:t>
      </w:r>
      <w:r w:rsidR="00C14720">
        <w:rPr>
          <w:noProof/>
        </w:rPr>
        <w:t xml:space="preserve">-050 </w:t>
      </w:r>
      <w:r w:rsidR="000E322E">
        <w:t>Auto Attach Recipe Specification and Density Information to Pack V1.0</w:t>
      </w:r>
      <w:r>
        <w:rPr>
          <w:noProof/>
        </w:rPr>
        <w:t>.docx</w:t>
      </w:r>
    </w:fldSimple>
  </w:p>
  <w:p w14:paraId="7A292896" w14:textId="0441753C" w:rsidR="000603D3" w:rsidRPr="00E705EA" w:rsidRDefault="00E705EA" w:rsidP="00634786">
    <w:pPr>
      <w:pStyle w:val="Footer"/>
      <w:ind w:left="-709"/>
    </w:pPr>
    <w:r>
      <w:t xml:space="preserve">Publication Date: </w:t>
    </w:r>
    <w:sdt>
      <w:sdtPr>
        <w:alias w:val="Publish Date"/>
        <w:tag w:val=""/>
        <w:id w:val="1687324290"/>
        <w:placeholder>
          <w:docPart w:val="A80CC77A69DE4D26ACDEC65F496A18DF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6-01-13T00:00:00Z">
          <w:dateFormat w:val="dd/MM/yyyy"/>
          <w:lid w:val="en-GB"/>
          <w:storeMappedDataAs w:val="dateTime"/>
          <w:calendar w:val="gregorian"/>
        </w:date>
      </w:sdtPr>
      <w:sdtEndPr/>
      <w:sdtContent>
        <w:r w:rsidR="004808CA">
          <w:rPr>
            <w:lang w:val="en-GB"/>
          </w:rPr>
          <w:t>13/01/2026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2EE51" w14:textId="77777777" w:rsidR="00316FC5" w:rsidRDefault="00316FC5">
    <w:pPr>
      <w:pStyle w:val="Footer"/>
      <w:tabs>
        <w:tab w:val="clear" w:pos="7920"/>
        <w:tab w:val="right" w:pos="10440"/>
      </w:tabs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093F3B26" wp14:editId="59CCD70D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1AA2AE" w14:textId="11E1C580" w:rsidR="00316FC5" w:rsidRDefault="00316FC5" w:rsidP="005F7057">
                          <w:pPr>
                            <w:pStyle w:val="CopyrightText0"/>
                          </w:pPr>
                          <w:r w:rsidRPr="000051E6">
                            <w:t>Copyright © 20</w:t>
                          </w:r>
                          <w:r w:rsidR="006C2152">
                            <w:t>21</w:t>
                          </w:r>
                          <w:r w:rsidRPr="000051E6">
                            <w:t xml:space="preserve"> Infor. All rights reserved. The word and design marks set forth herein are trademarks and/or registered trademarks of Infor and/or related affiliates </w:t>
                          </w:r>
                        </w:p>
                        <w:p w14:paraId="3813C853" w14:textId="77777777" w:rsidR="00316FC5" w:rsidRPr="000051E6" w:rsidRDefault="00316FC5" w:rsidP="005F7057">
                          <w:pPr>
                            <w:pStyle w:val="CopyrightText0"/>
                          </w:pPr>
                          <w:r w:rsidRPr="000051E6">
                            <w:t>and subsidiaries. All other trademarks listed herein are the property of their respective owners. www.infor.com.</w:t>
                          </w:r>
                        </w:p>
                        <w:p w14:paraId="66518E39" w14:textId="77777777" w:rsidR="00316FC5" w:rsidRPr="007057A9" w:rsidRDefault="00316FC5" w:rsidP="005F7057">
                          <w:pPr>
                            <w:pStyle w:val="Copyright"/>
                            <w:rPr>
                              <w:color w:val="2626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3F3B2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461AA2AE" w14:textId="11E1C580" w:rsidR="00316FC5" w:rsidRDefault="00316FC5" w:rsidP="005F7057">
                    <w:pPr>
                      <w:pStyle w:val="CopyrightText0"/>
                    </w:pPr>
                    <w:r w:rsidRPr="000051E6">
                      <w:t>Copyright © 20</w:t>
                    </w:r>
                    <w:r w:rsidR="006C2152">
                      <w:t>21</w:t>
                    </w:r>
                    <w:r w:rsidRPr="000051E6">
                      <w:t xml:space="preserve"> Infor. All rights reserved. The word and design marks set forth herein are trademarks and/or registered trademarks of Infor and/or related affiliates </w:t>
                    </w:r>
                  </w:p>
                  <w:p w14:paraId="3813C853" w14:textId="77777777" w:rsidR="00316FC5" w:rsidRPr="000051E6" w:rsidRDefault="00316FC5" w:rsidP="005F7057">
                    <w:pPr>
                      <w:pStyle w:val="CopyrightText0"/>
                    </w:pPr>
                    <w:r w:rsidRPr="000051E6">
                      <w:t>and subsidiaries. All other trademarks listed herein are the property of their respective owners. www.infor.com.</w:t>
                    </w:r>
                  </w:p>
                  <w:p w14:paraId="66518E39" w14:textId="77777777" w:rsidR="00316FC5" w:rsidRPr="007057A9" w:rsidRDefault="00316FC5" w:rsidP="005F7057">
                    <w:pPr>
                      <w:pStyle w:val="Copyright"/>
                      <w:rPr>
                        <w:color w:val="262626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EA696" w14:textId="77777777" w:rsidR="00544BFB" w:rsidRDefault="00544BFB">
      <w:r>
        <w:separator/>
      </w:r>
    </w:p>
  </w:footnote>
  <w:footnote w:type="continuationSeparator" w:id="0">
    <w:p w14:paraId="12D9E4D2" w14:textId="77777777" w:rsidR="00544BFB" w:rsidRDefault="00544BFB">
      <w:r>
        <w:continuationSeparator/>
      </w:r>
    </w:p>
  </w:footnote>
  <w:footnote w:type="continuationNotice" w:id="1">
    <w:p w14:paraId="4F44D0C5" w14:textId="77777777" w:rsidR="00544BFB" w:rsidRDefault="00544B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D4C27" w14:textId="01E27976" w:rsidR="000603D3" w:rsidRDefault="00546342" w:rsidP="00634786">
    <w:pPr>
      <w:pStyle w:val="Header"/>
      <w:tabs>
        <w:tab w:val="clear" w:pos="10440"/>
        <w:tab w:val="right" w:pos="10107"/>
      </w:tabs>
      <w:ind w:left="-709"/>
    </w:pPr>
    <w:fldSimple w:instr="TITLE   \* MERGEFORMAT">
      <w:r>
        <w:t>ANA-050 Functional Specification</w:t>
      </w:r>
    </w:fldSimple>
    <w:r w:rsidR="00316FC5">
      <w:t xml:space="preserve"> </w:t>
    </w:r>
    <w:r w:rsidR="009211CC">
      <w:tab/>
    </w:r>
    <w:r w:rsidR="00D25ECD">
      <w:fldChar w:fldCharType="begin"/>
    </w:r>
    <w:r w:rsidR="00D25ECD">
      <w:instrText xml:space="preserve"> PAGE  \* Arabic  \* MERGEFORMAT </w:instrText>
    </w:r>
    <w:r w:rsidR="00D25ECD">
      <w:fldChar w:fldCharType="separate"/>
    </w:r>
    <w:r w:rsidR="00D25ECD">
      <w:rPr>
        <w:noProof/>
      </w:rPr>
      <w:t>1</w:t>
    </w:r>
    <w:r w:rsidR="00D25ECD">
      <w:fldChar w:fldCharType="end"/>
    </w:r>
  </w:p>
  <w:p w14:paraId="6E56DA33" w14:textId="2876D715" w:rsidR="0020610E" w:rsidRDefault="00B263A8" w:rsidP="00634786">
    <w:pPr>
      <w:pStyle w:val="Header"/>
      <w:tabs>
        <w:tab w:val="clear" w:pos="10440"/>
        <w:tab w:val="left" w:pos="1120"/>
        <w:tab w:val="right" w:pos="10107"/>
      </w:tabs>
      <w:ind w:left="-709"/>
    </w:pPr>
    <w:sdt>
      <w:sdtPr>
        <w:alias w:val="Company"/>
        <w:tag w:val=""/>
        <w:id w:val="-1388102065"/>
        <w:placeholder>
          <w:docPart w:val="9189662CBAF54A3B9D92E41DBFD5ECDB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r w:rsidR="00A56476">
          <w:t>Simpsons Beverages</w:t>
        </w:r>
      </w:sdtContent>
    </w:sdt>
    <w:r w:rsidR="0020610E">
      <w:t xml:space="preserve">: </w:t>
    </w:r>
    <w:sdt>
      <w:sdtPr>
        <w:alias w:val="Subject"/>
        <w:tag w:val=""/>
        <w:id w:val="-1174344054"/>
        <w:placeholder>
          <w:docPart w:val="D73EDDF649A64CC2B55E3CB167CE237E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0E322E">
          <w:t>Auto Attach Recipe Specification and Density Information to Pack V1.0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E634" w14:textId="77777777" w:rsidR="00316FC5" w:rsidRPr="00A512F7" w:rsidRDefault="00316FC5" w:rsidP="00C30DAE">
    <w:r>
      <w:rPr>
        <w:noProof/>
        <w:lang w:val="en-AU" w:eastAsia="en-AU"/>
      </w:rPr>
      <w:drawing>
        <wp:inline distT="0" distB="0" distL="0" distR="0" wp14:anchorId="024DFE3E" wp14:editId="051F504B">
          <wp:extent cx="2626360" cy="723900"/>
          <wp:effectExtent l="0" t="0" r="2540" b="0"/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636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55AC5F08" w:rsidRPr="00E3569A">
      <w:t xml:space="preserve"> </w:t>
    </w:r>
    <w:r>
      <w:tab/>
    </w:r>
    <w:r>
      <w:tab/>
    </w:r>
    <w:r>
      <w:tab/>
    </w:r>
    <w:r>
      <w:tab/>
    </w:r>
    <w:r>
      <w:tab/>
    </w:r>
    <w:r>
      <w:tab/>
    </w:r>
    <w:r w:rsidR="55AC5F08" w:rsidRPr="001360F5">
      <w:t xml:space="preserve"> </w:t>
    </w:r>
    <w:sdt>
      <w:sdtPr>
        <w:alias w:val="Custom Logo"/>
        <w:tag w:val="Custom Logo"/>
        <w:id w:val="-1105267831"/>
        <w:picture/>
      </w:sdtPr>
      <w:sdtEndPr/>
      <w:sdtContent>
        <w:r>
          <w:rPr>
            <w:noProof/>
            <w:lang w:val="en-AU" w:eastAsia="en-AU"/>
          </w:rPr>
          <w:drawing>
            <wp:inline distT="0" distB="0" distL="0" distR="0" wp14:anchorId="1D57F078" wp14:editId="51B0DDF1">
              <wp:extent cx="1239417" cy="771524"/>
              <wp:effectExtent l="0" t="0" r="0" b="0"/>
              <wp:docPr id="39" name="Picture 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ustom Logo.gif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9417" cy="7715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19F60D1"/>
    <w:multiLevelType w:val="hybridMultilevel"/>
    <w:tmpl w:val="84F8965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BB5149"/>
    <w:multiLevelType w:val="hybridMultilevel"/>
    <w:tmpl w:val="7B9C80B2"/>
    <w:lvl w:ilvl="0" w:tplc="7D6E73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4108A"/>
    <w:multiLevelType w:val="hybridMultilevel"/>
    <w:tmpl w:val="8B0E397E"/>
    <w:lvl w:ilvl="0" w:tplc="EE62CD68">
      <w:start w:val="1"/>
      <w:numFmt w:val="bullet"/>
      <w:pStyle w:val="Bullets"/>
      <w:lvlText w:val=""/>
      <w:lvlJc w:val="left"/>
      <w:pPr>
        <w:ind w:left="360" w:hanging="360"/>
      </w:pPr>
      <w:rPr>
        <w:rFonts w:ascii="Webdings" w:hAnsi="Webdings" w:hint="default"/>
        <w:color w:val="E31B23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85C18"/>
    <w:multiLevelType w:val="hybridMultilevel"/>
    <w:tmpl w:val="8CE229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31054"/>
    <w:multiLevelType w:val="hybridMultilevel"/>
    <w:tmpl w:val="1096A7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D4800"/>
    <w:multiLevelType w:val="hybridMultilevel"/>
    <w:tmpl w:val="A99C61B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6A61AD2"/>
    <w:multiLevelType w:val="hybridMultilevel"/>
    <w:tmpl w:val="61FA13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ADD57DC"/>
    <w:multiLevelType w:val="hybridMultilevel"/>
    <w:tmpl w:val="EE9A34AA"/>
    <w:lvl w:ilvl="0" w:tplc="5ED478F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017D9B"/>
    <w:multiLevelType w:val="hybridMultilevel"/>
    <w:tmpl w:val="1276A8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743237"/>
    <w:multiLevelType w:val="hybridMultilevel"/>
    <w:tmpl w:val="4FF0124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CEC3696"/>
    <w:multiLevelType w:val="multilevel"/>
    <w:tmpl w:val="295AEB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F5E1986"/>
    <w:multiLevelType w:val="hybridMultilevel"/>
    <w:tmpl w:val="EFC6079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2E32248"/>
    <w:multiLevelType w:val="hybridMultilevel"/>
    <w:tmpl w:val="A3068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503506"/>
    <w:multiLevelType w:val="multilevel"/>
    <w:tmpl w:val="B1768BB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3"/>
        </w:tabs>
        <w:ind w:left="2433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5" w15:restartNumberingAfterBreak="0">
    <w:nsid w:val="27466F7B"/>
    <w:multiLevelType w:val="hybridMultilevel"/>
    <w:tmpl w:val="43FC949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8015643"/>
    <w:multiLevelType w:val="hybridMultilevel"/>
    <w:tmpl w:val="3C18CE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7F20AC"/>
    <w:multiLevelType w:val="hybridMultilevel"/>
    <w:tmpl w:val="4BD453A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33F0227"/>
    <w:multiLevelType w:val="hybridMultilevel"/>
    <w:tmpl w:val="6B8C6A0C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EDA5458"/>
    <w:multiLevelType w:val="hybridMultilevel"/>
    <w:tmpl w:val="A09CFA4A"/>
    <w:lvl w:ilvl="0" w:tplc="2AA8FDE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8728F6"/>
    <w:multiLevelType w:val="hybridMultilevel"/>
    <w:tmpl w:val="3DE4C8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F4FC1"/>
    <w:multiLevelType w:val="hybridMultilevel"/>
    <w:tmpl w:val="EC200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573A83"/>
    <w:multiLevelType w:val="multilevel"/>
    <w:tmpl w:val="C60A03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56F41AB9"/>
    <w:multiLevelType w:val="hybridMultilevel"/>
    <w:tmpl w:val="CDE8B29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64A969AC"/>
    <w:multiLevelType w:val="hybridMultilevel"/>
    <w:tmpl w:val="6534168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604643C"/>
    <w:multiLevelType w:val="hybridMultilevel"/>
    <w:tmpl w:val="15CCB91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6A176D9"/>
    <w:multiLevelType w:val="hybridMultilevel"/>
    <w:tmpl w:val="71540B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6C792930"/>
    <w:multiLevelType w:val="hybridMultilevel"/>
    <w:tmpl w:val="AC0AAF82"/>
    <w:lvl w:ilvl="0" w:tplc="1DB62624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6C3BBC"/>
    <w:multiLevelType w:val="hybridMultilevel"/>
    <w:tmpl w:val="9FD08A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B80CA6"/>
    <w:multiLevelType w:val="multilevel"/>
    <w:tmpl w:val="7ADA89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6277645"/>
    <w:multiLevelType w:val="hybridMultilevel"/>
    <w:tmpl w:val="692E81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302D0B"/>
    <w:multiLevelType w:val="hybridMultilevel"/>
    <w:tmpl w:val="FC5A8E18"/>
    <w:lvl w:ilvl="0" w:tplc="DC7CFBD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B446CA"/>
    <w:multiLevelType w:val="multilevel"/>
    <w:tmpl w:val="F0D22EF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7F507C79"/>
    <w:multiLevelType w:val="hybridMultilevel"/>
    <w:tmpl w:val="17381CCE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43937378">
    <w:abstractNumId w:val="14"/>
  </w:num>
  <w:num w:numId="2" w16cid:durableId="166605223">
    <w:abstractNumId w:val="26"/>
  </w:num>
  <w:num w:numId="3" w16cid:durableId="1740639826">
    <w:abstractNumId w:val="30"/>
  </w:num>
  <w:num w:numId="4" w16cid:durableId="1527135121">
    <w:abstractNumId w:val="17"/>
  </w:num>
  <w:num w:numId="5" w16cid:durableId="674310536">
    <w:abstractNumId w:val="3"/>
  </w:num>
  <w:num w:numId="6" w16cid:durableId="430930965">
    <w:abstractNumId w:val="23"/>
  </w:num>
  <w:num w:numId="7" w16cid:durableId="965700946">
    <w:abstractNumId w:val="16"/>
  </w:num>
  <w:num w:numId="8" w16cid:durableId="1717586985">
    <w:abstractNumId w:val="34"/>
  </w:num>
  <w:num w:numId="9" w16cid:durableId="796603435">
    <w:abstractNumId w:val="33"/>
  </w:num>
  <w:num w:numId="10" w16cid:durableId="1456800487">
    <w:abstractNumId w:val="11"/>
  </w:num>
  <w:num w:numId="11" w16cid:durableId="1603607121">
    <w:abstractNumId w:val="1"/>
  </w:num>
  <w:num w:numId="12" w16cid:durableId="1312097660">
    <w:abstractNumId w:val="4"/>
  </w:num>
  <w:num w:numId="13" w16cid:durableId="879319784">
    <w:abstractNumId w:val="29"/>
  </w:num>
  <w:num w:numId="14" w16cid:durableId="80640097">
    <w:abstractNumId w:val="9"/>
  </w:num>
  <w:num w:numId="15" w16cid:durableId="2025859444">
    <w:abstractNumId w:val="5"/>
  </w:num>
  <w:num w:numId="16" w16cid:durableId="1936935928">
    <w:abstractNumId w:val="32"/>
  </w:num>
  <w:num w:numId="17" w16cid:durableId="1170604713">
    <w:abstractNumId w:val="27"/>
  </w:num>
  <w:num w:numId="18" w16cid:durableId="1181312391">
    <w:abstractNumId w:val="37"/>
  </w:num>
  <w:num w:numId="19" w16cid:durableId="194929094">
    <w:abstractNumId w:val="12"/>
  </w:num>
  <w:num w:numId="20" w16cid:durableId="60760395">
    <w:abstractNumId w:val="25"/>
  </w:num>
  <w:num w:numId="21" w16cid:durableId="235938018">
    <w:abstractNumId w:val="19"/>
  </w:num>
  <w:num w:numId="22" w16cid:durableId="602809664">
    <w:abstractNumId w:val="28"/>
  </w:num>
  <w:num w:numId="23" w16cid:durableId="1051729717">
    <w:abstractNumId w:val="20"/>
  </w:num>
  <w:num w:numId="24" w16cid:durableId="146174293">
    <w:abstractNumId w:val="0"/>
  </w:num>
  <w:num w:numId="25" w16cid:durableId="270670367">
    <w:abstractNumId w:val="18"/>
  </w:num>
  <w:num w:numId="26" w16cid:durableId="112400907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6271728">
    <w:abstractNumId w:val="7"/>
  </w:num>
  <w:num w:numId="28" w16cid:durableId="562299079">
    <w:abstractNumId w:val="13"/>
  </w:num>
  <w:num w:numId="29" w16cid:durableId="538667550">
    <w:abstractNumId w:val="6"/>
  </w:num>
  <w:num w:numId="30" w16cid:durableId="1137065884">
    <w:abstractNumId w:val="36"/>
  </w:num>
  <w:num w:numId="31" w16cid:durableId="237135826">
    <w:abstractNumId w:val="8"/>
  </w:num>
  <w:num w:numId="32" w16cid:durableId="1193956198">
    <w:abstractNumId w:val="31"/>
  </w:num>
  <w:num w:numId="33" w16cid:durableId="2112891819">
    <w:abstractNumId w:val="35"/>
  </w:num>
  <w:num w:numId="34" w16cid:durableId="192422265">
    <w:abstractNumId w:val="22"/>
  </w:num>
  <w:num w:numId="35" w16cid:durableId="808741125">
    <w:abstractNumId w:val="2"/>
  </w:num>
  <w:num w:numId="36" w16cid:durableId="1300108175">
    <w:abstractNumId w:val="21"/>
  </w:num>
  <w:num w:numId="37" w16cid:durableId="721096794">
    <w:abstractNumId w:val="24"/>
  </w:num>
  <w:num w:numId="38" w16cid:durableId="613753478">
    <w:abstractNumId w:val="15"/>
  </w:num>
  <w:num w:numId="39" w16cid:durableId="215627189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efaultTableStyle w:val="InforTable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1BB4"/>
    <w:rsid w:val="00001FD3"/>
    <w:rsid w:val="00002E10"/>
    <w:rsid w:val="00004562"/>
    <w:rsid w:val="00004EAC"/>
    <w:rsid w:val="00005414"/>
    <w:rsid w:val="00005B63"/>
    <w:rsid w:val="0000630A"/>
    <w:rsid w:val="0000649F"/>
    <w:rsid w:val="00010332"/>
    <w:rsid w:val="00011823"/>
    <w:rsid w:val="00011B1C"/>
    <w:rsid w:val="00011B6F"/>
    <w:rsid w:val="0001214F"/>
    <w:rsid w:val="000127FC"/>
    <w:rsid w:val="0001363C"/>
    <w:rsid w:val="000148A6"/>
    <w:rsid w:val="00014FCC"/>
    <w:rsid w:val="00015020"/>
    <w:rsid w:val="0001582F"/>
    <w:rsid w:val="000160EE"/>
    <w:rsid w:val="000167D8"/>
    <w:rsid w:val="000171E8"/>
    <w:rsid w:val="0002184B"/>
    <w:rsid w:val="00022018"/>
    <w:rsid w:val="00022A76"/>
    <w:rsid w:val="00022C2B"/>
    <w:rsid w:val="00022F03"/>
    <w:rsid w:val="00023A86"/>
    <w:rsid w:val="00024285"/>
    <w:rsid w:val="0002487B"/>
    <w:rsid w:val="00026627"/>
    <w:rsid w:val="00026CCA"/>
    <w:rsid w:val="00026EFF"/>
    <w:rsid w:val="000274C1"/>
    <w:rsid w:val="00030CC6"/>
    <w:rsid w:val="00031144"/>
    <w:rsid w:val="00031C73"/>
    <w:rsid w:val="000322C6"/>
    <w:rsid w:val="000323AF"/>
    <w:rsid w:val="000336CD"/>
    <w:rsid w:val="00033A89"/>
    <w:rsid w:val="000343B7"/>
    <w:rsid w:val="00034A9F"/>
    <w:rsid w:val="00034C65"/>
    <w:rsid w:val="000355E1"/>
    <w:rsid w:val="00035E36"/>
    <w:rsid w:val="000367FA"/>
    <w:rsid w:val="00040DF2"/>
    <w:rsid w:val="00041EA1"/>
    <w:rsid w:val="000421F8"/>
    <w:rsid w:val="00042D77"/>
    <w:rsid w:val="00042EB3"/>
    <w:rsid w:val="0004459C"/>
    <w:rsid w:val="00044AF7"/>
    <w:rsid w:val="00045D27"/>
    <w:rsid w:val="00046015"/>
    <w:rsid w:val="00046043"/>
    <w:rsid w:val="00046270"/>
    <w:rsid w:val="00047CB2"/>
    <w:rsid w:val="00050202"/>
    <w:rsid w:val="000509F4"/>
    <w:rsid w:val="00050AEC"/>
    <w:rsid w:val="000514E6"/>
    <w:rsid w:val="00051762"/>
    <w:rsid w:val="00056235"/>
    <w:rsid w:val="0005679C"/>
    <w:rsid w:val="00056A3B"/>
    <w:rsid w:val="0005728D"/>
    <w:rsid w:val="00057762"/>
    <w:rsid w:val="00060385"/>
    <w:rsid w:val="000603D3"/>
    <w:rsid w:val="00060A99"/>
    <w:rsid w:val="0006394B"/>
    <w:rsid w:val="00065755"/>
    <w:rsid w:val="000657B9"/>
    <w:rsid w:val="00065F3E"/>
    <w:rsid w:val="000668F4"/>
    <w:rsid w:val="000704C9"/>
    <w:rsid w:val="000706CC"/>
    <w:rsid w:val="00070D84"/>
    <w:rsid w:val="00073031"/>
    <w:rsid w:val="00073376"/>
    <w:rsid w:val="00073917"/>
    <w:rsid w:val="00073A00"/>
    <w:rsid w:val="00073A73"/>
    <w:rsid w:val="00073EE7"/>
    <w:rsid w:val="00073EF8"/>
    <w:rsid w:val="00074B5A"/>
    <w:rsid w:val="00074EBD"/>
    <w:rsid w:val="00075251"/>
    <w:rsid w:val="00075924"/>
    <w:rsid w:val="0007608C"/>
    <w:rsid w:val="000760E9"/>
    <w:rsid w:val="00077BFA"/>
    <w:rsid w:val="00080D7B"/>
    <w:rsid w:val="00081292"/>
    <w:rsid w:val="0008310A"/>
    <w:rsid w:val="0008333B"/>
    <w:rsid w:val="00083600"/>
    <w:rsid w:val="00083E61"/>
    <w:rsid w:val="000843AD"/>
    <w:rsid w:val="00084579"/>
    <w:rsid w:val="000862C2"/>
    <w:rsid w:val="000867F3"/>
    <w:rsid w:val="00086D6A"/>
    <w:rsid w:val="00087518"/>
    <w:rsid w:val="00090137"/>
    <w:rsid w:val="000903D5"/>
    <w:rsid w:val="00090DEE"/>
    <w:rsid w:val="0009210B"/>
    <w:rsid w:val="00092170"/>
    <w:rsid w:val="0009238D"/>
    <w:rsid w:val="00092860"/>
    <w:rsid w:val="000931DD"/>
    <w:rsid w:val="000934CC"/>
    <w:rsid w:val="00093C41"/>
    <w:rsid w:val="00094044"/>
    <w:rsid w:val="00095EBC"/>
    <w:rsid w:val="00096587"/>
    <w:rsid w:val="000965C4"/>
    <w:rsid w:val="00096FAC"/>
    <w:rsid w:val="00097C01"/>
    <w:rsid w:val="00097CC6"/>
    <w:rsid w:val="000A1129"/>
    <w:rsid w:val="000A1616"/>
    <w:rsid w:val="000A248C"/>
    <w:rsid w:val="000A26EF"/>
    <w:rsid w:val="000A31CE"/>
    <w:rsid w:val="000A3DF8"/>
    <w:rsid w:val="000A3E09"/>
    <w:rsid w:val="000A4702"/>
    <w:rsid w:val="000A4BCC"/>
    <w:rsid w:val="000A4DBC"/>
    <w:rsid w:val="000A4F9B"/>
    <w:rsid w:val="000A5CA0"/>
    <w:rsid w:val="000A7175"/>
    <w:rsid w:val="000A72C8"/>
    <w:rsid w:val="000A7ECD"/>
    <w:rsid w:val="000B004A"/>
    <w:rsid w:val="000B0134"/>
    <w:rsid w:val="000B029E"/>
    <w:rsid w:val="000B2C0E"/>
    <w:rsid w:val="000B2F81"/>
    <w:rsid w:val="000B32B0"/>
    <w:rsid w:val="000B3FDD"/>
    <w:rsid w:val="000B43ED"/>
    <w:rsid w:val="000B55F6"/>
    <w:rsid w:val="000B5B90"/>
    <w:rsid w:val="000B6F63"/>
    <w:rsid w:val="000B70B7"/>
    <w:rsid w:val="000B763E"/>
    <w:rsid w:val="000B7827"/>
    <w:rsid w:val="000B7A78"/>
    <w:rsid w:val="000B7E08"/>
    <w:rsid w:val="000C024D"/>
    <w:rsid w:val="000C0A66"/>
    <w:rsid w:val="000C274D"/>
    <w:rsid w:val="000C33B2"/>
    <w:rsid w:val="000C3DCA"/>
    <w:rsid w:val="000C4AB1"/>
    <w:rsid w:val="000C58D9"/>
    <w:rsid w:val="000C7888"/>
    <w:rsid w:val="000D0537"/>
    <w:rsid w:val="000D0C9E"/>
    <w:rsid w:val="000D2CDF"/>
    <w:rsid w:val="000D34FA"/>
    <w:rsid w:val="000D4E64"/>
    <w:rsid w:val="000D5110"/>
    <w:rsid w:val="000D5B30"/>
    <w:rsid w:val="000D5E97"/>
    <w:rsid w:val="000D5F1D"/>
    <w:rsid w:val="000D678A"/>
    <w:rsid w:val="000D6828"/>
    <w:rsid w:val="000D7525"/>
    <w:rsid w:val="000E09C1"/>
    <w:rsid w:val="000E0B0D"/>
    <w:rsid w:val="000E17D2"/>
    <w:rsid w:val="000E2ECE"/>
    <w:rsid w:val="000E322E"/>
    <w:rsid w:val="000E3710"/>
    <w:rsid w:val="000E4E41"/>
    <w:rsid w:val="000E56EC"/>
    <w:rsid w:val="000E5CAC"/>
    <w:rsid w:val="000E6253"/>
    <w:rsid w:val="000E6E29"/>
    <w:rsid w:val="000E719A"/>
    <w:rsid w:val="000E7207"/>
    <w:rsid w:val="000E7FD5"/>
    <w:rsid w:val="000F14EE"/>
    <w:rsid w:val="000F1CCA"/>
    <w:rsid w:val="000F1D53"/>
    <w:rsid w:val="000F2318"/>
    <w:rsid w:val="000F254B"/>
    <w:rsid w:val="000F2F4C"/>
    <w:rsid w:val="000F34BC"/>
    <w:rsid w:val="000F3A1B"/>
    <w:rsid w:val="000F420A"/>
    <w:rsid w:val="000F4227"/>
    <w:rsid w:val="000F5BE2"/>
    <w:rsid w:val="000F606F"/>
    <w:rsid w:val="000F7D3E"/>
    <w:rsid w:val="000F7FB7"/>
    <w:rsid w:val="001006F4"/>
    <w:rsid w:val="00101610"/>
    <w:rsid w:val="00101C5C"/>
    <w:rsid w:val="0010278F"/>
    <w:rsid w:val="00102A4E"/>
    <w:rsid w:val="00104BB4"/>
    <w:rsid w:val="0010643D"/>
    <w:rsid w:val="001068F5"/>
    <w:rsid w:val="00110875"/>
    <w:rsid w:val="00110C1B"/>
    <w:rsid w:val="00110EA4"/>
    <w:rsid w:val="00111BB9"/>
    <w:rsid w:val="00112232"/>
    <w:rsid w:val="00112A59"/>
    <w:rsid w:val="0011434B"/>
    <w:rsid w:val="0011570C"/>
    <w:rsid w:val="00115BE4"/>
    <w:rsid w:val="0011750D"/>
    <w:rsid w:val="00117C35"/>
    <w:rsid w:val="00120844"/>
    <w:rsid w:val="00120E8B"/>
    <w:rsid w:val="00121FE5"/>
    <w:rsid w:val="00122224"/>
    <w:rsid w:val="001225A8"/>
    <w:rsid w:val="00122663"/>
    <w:rsid w:val="00123647"/>
    <w:rsid w:val="00123EFC"/>
    <w:rsid w:val="00123F8A"/>
    <w:rsid w:val="001251AE"/>
    <w:rsid w:val="00125BD7"/>
    <w:rsid w:val="001262F2"/>
    <w:rsid w:val="00126688"/>
    <w:rsid w:val="001266B3"/>
    <w:rsid w:val="0012745D"/>
    <w:rsid w:val="0012794C"/>
    <w:rsid w:val="00127D2A"/>
    <w:rsid w:val="001311A7"/>
    <w:rsid w:val="001313B7"/>
    <w:rsid w:val="00131CFE"/>
    <w:rsid w:val="001329A1"/>
    <w:rsid w:val="00134325"/>
    <w:rsid w:val="00134B98"/>
    <w:rsid w:val="00134E10"/>
    <w:rsid w:val="00135255"/>
    <w:rsid w:val="001354D1"/>
    <w:rsid w:val="001355E4"/>
    <w:rsid w:val="001360F5"/>
    <w:rsid w:val="0013637A"/>
    <w:rsid w:val="0013732E"/>
    <w:rsid w:val="00137C72"/>
    <w:rsid w:val="001400FD"/>
    <w:rsid w:val="00140AB0"/>
    <w:rsid w:val="0014191F"/>
    <w:rsid w:val="001419E6"/>
    <w:rsid w:val="001429BE"/>
    <w:rsid w:val="00142B90"/>
    <w:rsid w:val="00145AB0"/>
    <w:rsid w:val="001460E6"/>
    <w:rsid w:val="001473C6"/>
    <w:rsid w:val="00150862"/>
    <w:rsid w:val="001529C2"/>
    <w:rsid w:val="00152A98"/>
    <w:rsid w:val="0015438F"/>
    <w:rsid w:val="00154D78"/>
    <w:rsid w:val="001550BD"/>
    <w:rsid w:val="00155D30"/>
    <w:rsid w:val="00156FE1"/>
    <w:rsid w:val="001602A5"/>
    <w:rsid w:val="001603FC"/>
    <w:rsid w:val="0016106C"/>
    <w:rsid w:val="001616A7"/>
    <w:rsid w:val="00161BCE"/>
    <w:rsid w:val="001626C1"/>
    <w:rsid w:val="00163F3E"/>
    <w:rsid w:val="00166F53"/>
    <w:rsid w:val="00166FC1"/>
    <w:rsid w:val="00167257"/>
    <w:rsid w:val="0016750C"/>
    <w:rsid w:val="0016795C"/>
    <w:rsid w:val="0017205F"/>
    <w:rsid w:val="00172EEE"/>
    <w:rsid w:val="001744C8"/>
    <w:rsid w:val="00174F1D"/>
    <w:rsid w:val="00175894"/>
    <w:rsid w:val="001759AB"/>
    <w:rsid w:val="00175FD0"/>
    <w:rsid w:val="00180279"/>
    <w:rsid w:val="00180558"/>
    <w:rsid w:val="00181418"/>
    <w:rsid w:val="00181E2A"/>
    <w:rsid w:val="00182BFF"/>
    <w:rsid w:val="00183EA3"/>
    <w:rsid w:val="00184505"/>
    <w:rsid w:val="00184791"/>
    <w:rsid w:val="00184A0B"/>
    <w:rsid w:val="00185277"/>
    <w:rsid w:val="00185CEE"/>
    <w:rsid w:val="00186588"/>
    <w:rsid w:val="00186D3B"/>
    <w:rsid w:val="001878A4"/>
    <w:rsid w:val="00187F8C"/>
    <w:rsid w:val="001908D3"/>
    <w:rsid w:val="00191571"/>
    <w:rsid w:val="00191B44"/>
    <w:rsid w:val="00191C81"/>
    <w:rsid w:val="00192FED"/>
    <w:rsid w:val="00192FF9"/>
    <w:rsid w:val="001940F9"/>
    <w:rsid w:val="00195176"/>
    <w:rsid w:val="00196EF5"/>
    <w:rsid w:val="00197D4B"/>
    <w:rsid w:val="001A02C7"/>
    <w:rsid w:val="001A068B"/>
    <w:rsid w:val="001A13D3"/>
    <w:rsid w:val="001A41EF"/>
    <w:rsid w:val="001A4274"/>
    <w:rsid w:val="001A4DC6"/>
    <w:rsid w:val="001A59AD"/>
    <w:rsid w:val="001A6B21"/>
    <w:rsid w:val="001A7824"/>
    <w:rsid w:val="001A7890"/>
    <w:rsid w:val="001A7F9A"/>
    <w:rsid w:val="001B07B4"/>
    <w:rsid w:val="001B2633"/>
    <w:rsid w:val="001B2A22"/>
    <w:rsid w:val="001B2B36"/>
    <w:rsid w:val="001B2CA0"/>
    <w:rsid w:val="001B387F"/>
    <w:rsid w:val="001B3DE1"/>
    <w:rsid w:val="001B3F0B"/>
    <w:rsid w:val="001B5656"/>
    <w:rsid w:val="001B64DE"/>
    <w:rsid w:val="001B69C2"/>
    <w:rsid w:val="001C0B59"/>
    <w:rsid w:val="001C2F8B"/>
    <w:rsid w:val="001C30B4"/>
    <w:rsid w:val="001C32C0"/>
    <w:rsid w:val="001C38D3"/>
    <w:rsid w:val="001C3DFF"/>
    <w:rsid w:val="001C4EE1"/>
    <w:rsid w:val="001D027F"/>
    <w:rsid w:val="001D1A83"/>
    <w:rsid w:val="001D1E7A"/>
    <w:rsid w:val="001D2D39"/>
    <w:rsid w:val="001D4CE8"/>
    <w:rsid w:val="001D54FD"/>
    <w:rsid w:val="001D677F"/>
    <w:rsid w:val="001D7A28"/>
    <w:rsid w:val="001D7DE7"/>
    <w:rsid w:val="001E0317"/>
    <w:rsid w:val="001E3999"/>
    <w:rsid w:val="001E4436"/>
    <w:rsid w:val="001E5100"/>
    <w:rsid w:val="001E513E"/>
    <w:rsid w:val="001E5AE7"/>
    <w:rsid w:val="001E765B"/>
    <w:rsid w:val="001F05FB"/>
    <w:rsid w:val="001F0860"/>
    <w:rsid w:val="001F1669"/>
    <w:rsid w:val="001F1F37"/>
    <w:rsid w:val="001F29BE"/>
    <w:rsid w:val="001F2B67"/>
    <w:rsid w:val="001F3097"/>
    <w:rsid w:val="001F33DD"/>
    <w:rsid w:val="001F353D"/>
    <w:rsid w:val="001F362C"/>
    <w:rsid w:val="001F4075"/>
    <w:rsid w:val="001F488E"/>
    <w:rsid w:val="001F494D"/>
    <w:rsid w:val="001F4B1C"/>
    <w:rsid w:val="001F598A"/>
    <w:rsid w:val="001F68C5"/>
    <w:rsid w:val="00200A90"/>
    <w:rsid w:val="002018B2"/>
    <w:rsid w:val="00202290"/>
    <w:rsid w:val="00202383"/>
    <w:rsid w:val="00202E08"/>
    <w:rsid w:val="00204C0F"/>
    <w:rsid w:val="0020610E"/>
    <w:rsid w:val="00206974"/>
    <w:rsid w:val="00207212"/>
    <w:rsid w:val="002072C9"/>
    <w:rsid w:val="00207839"/>
    <w:rsid w:val="00207E1A"/>
    <w:rsid w:val="00210509"/>
    <w:rsid w:val="002131BB"/>
    <w:rsid w:val="002132FD"/>
    <w:rsid w:val="00213762"/>
    <w:rsid w:val="00213F5B"/>
    <w:rsid w:val="002144A0"/>
    <w:rsid w:val="0021471F"/>
    <w:rsid w:val="002202C6"/>
    <w:rsid w:val="00221389"/>
    <w:rsid w:val="0022376C"/>
    <w:rsid w:val="0022429F"/>
    <w:rsid w:val="002243B6"/>
    <w:rsid w:val="00224842"/>
    <w:rsid w:val="0022490F"/>
    <w:rsid w:val="00225300"/>
    <w:rsid w:val="00225FB1"/>
    <w:rsid w:val="00226D66"/>
    <w:rsid w:val="00227236"/>
    <w:rsid w:val="002277B9"/>
    <w:rsid w:val="00230700"/>
    <w:rsid w:val="00232838"/>
    <w:rsid w:val="0023478E"/>
    <w:rsid w:val="00234B08"/>
    <w:rsid w:val="00234F55"/>
    <w:rsid w:val="00237EC9"/>
    <w:rsid w:val="00240A17"/>
    <w:rsid w:val="00240B76"/>
    <w:rsid w:val="002416BA"/>
    <w:rsid w:val="002422AA"/>
    <w:rsid w:val="0024257B"/>
    <w:rsid w:val="002448E2"/>
    <w:rsid w:val="0024490F"/>
    <w:rsid w:val="00244953"/>
    <w:rsid w:val="00244A46"/>
    <w:rsid w:val="00245174"/>
    <w:rsid w:val="00245D51"/>
    <w:rsid w:val="00246B99"/>
    <w:rsid w:val="002470BF"/>
    <w:rsid w:val="00250260"/>
    <w:rsid w:val="00250943"/>
    <w:rsid w:val="002514C5"/>
    <w:rsid w:val="00251640"/>
    <w:rsid w:val="00251814"/>
    <w:rsid w:val="00251A0B"/>
    <w:rsid w:val="00252492"/>
    <w:rsid w:val="002533A7"/>
    <w:rsid w:val="00254012"/>
    <w:rsid w:val="00255524"/>
    <w:rsid w:val="0025572B"/>
    <w:rsid w:val="002559EA"/>
    <w:rsid w:val="00257620"/>
    <w:rsid w:val="0025768B"/>
    <w:rsid w:val="002579A7"/>
    <w:rsid w:val="00260500"/>
    <w:rsid w:val="002627AB"/>
    <w:rsid w:val="00263081"/>
    <w:rsid w:val="00263173"/>
    <w:rsid w:val="00263E97"/>
    <w:rsid w:val="00266781"/>
    <w:rsid w:val="00267CAB"/>
    <w:rsid w:val="00270624"/>
    <w:rsid w:val="00273C7D"/>
    <w:rsid w:val="00275622"/>
    <w:rsid w:val="002761BD"/>
    <w:rsid w:val="002768E8"/>
    <w:rsid w:val="002769F7"/>
    <w:rsid w:val="00277DD1"/>
    <w:rsid w:val="0028045C"/>
    <w:rsid w:val="00280F19"/>
    <w:rsid w:val="00281B89"/>
    <w:rsid w:val="00282369"/>
    <w:rsid w:val="00282C2A"/>
    <w:rsid w:val="00283E37"/>
    <w:rsid w:val="00283F1D"/>
    <w:rsid w:val="00285DD7"/>
    <w:rsid w:val="00285FFD"/>
    <w:rsid w:val="002860B7"/>
    <w:rsid w:val="002866B4"/>
    <w:rsid w:val="0028754B"/>
    <w:rsid w:val="00290F11"/>
    <w:rsid w:val="00291FC5"/>
    <w:rsid w:val="002945C2"/>
    <w:rsid w:val="00294A7C"/>
    <w:rsid w:val="00295028"/>
    <w:rsid w:val="00297DA3"/>
    <w:rsid w:val="002A07BA"/>
    <w:rsid w:val="002A189B"/>
    <w:rsid w:val="002A2FDE"/>
    <w:rsid w:val="002A5B61"/>
    <w:rsid w:val="002A5DDB"/>
    <w:rsid w:val="002A64A4"/>
    <w:rsid w:val="002A6E77"/>
    <w:rsid w:val="002A74BC"/>
    <w:rsid w:val="002B169A"/>
    <w:rsid w:val="002B1F62"/>
    <w:rsid w:val="002B360A"/>
    <w:rsid w:val="002B53EA"/>
    <w:rsid w:val="002B54D1"/>
    <w:rsid w:val="002B6698"/>
    <w:rsid w:val="002B6BD7"/>
    <w:rsid w:val="002C02A5"/>
    <w:rsid w:val="002C1E96"/>
    <w:rsid w:val="002C1FD6"/>
    <w:rsid w:val="002C2287"/>
    <w:rsid w:val="002C2512"/>
    <w:rsid w:val="002C6412"/>
    <w:rsid w:val="002D0372"/>
    <w:rsid w:val="002D067C"/>
    <w:rsid w:val="002D07CB"/>
    <w:rsid w:val="002D0AC0"/>
    <w:rsid w:val="002D1269"/>
    <w:rsid w:val="002D14B2"/>
    <w:rsid w:val="002D15E3"/>
    <w:rsid w:val="002D1656"/>
    <w:rsid w:val="002D1A2B"/>
    <w:rsid w:val="002D24FC"/>
    <w:rsid w:val="002D28D9"/>
    <w:rsid w:val="002D33FF"/>
    <w:rsid w:val="002D3A28"/>
    <w:rsid w:val="002D3E29"/>
    <w:rsid w:val="002D3EF8"/>
    <w:rsid w:val="002D463B"/>
    <w:rsid w:val="002D51FA"/>
    <w:rsid w:val="002D5516"/>
    <w:rsid w:val="002D6F5C"/>
    <w:rsid w:val="002D71FA"/>
    <w:rsid w:val="002D75E7"/>
    <w:rsid w:val="002E04C4"/>
    <w:rsid w:val="002E2ACC"/>
    <w:rsid w:val="002E3BBA"/>
    <w:rsid w:val="002E40D6"/>
    <w:rsid w:val="002E422C"/>
    <w:rsid w:val="002E5119"/>
    <w:rsid w:val="002E6EE3"/>
    <w:rsid w:val="002E7586"/>
    <w:rsid w:val="002F1445"/>
    <w:rsid w:val="002F21DE"/>
    <w:rsid w:val="002F337D"/>
    <w:rsid w:val="002F3402"/>
    <w:rsid w:val="002F366E"/>
    <w:rsid w:val="002F4C75"/>
    <w:rsid w:val="00300232"/>
    <w:rsid w:val="0030079F"/>
    <w:rsid w:val="00302BDE"/>
    <w:rsid w:val="003032E6"/>
    <w:rsid w:val="00303BA7"/>
    <w:rsid w:val="003047F4"/>
    <w:rsid w:val="00305043"/>
    <w:rsid w:val="00305AFB"/>
    <w:rsid w:val="00305C06"/>
    <w:rsid w:val="0030681D"/>
    <w:rsid w:val="00307739"/>
    <w:rsid w:val="0031052A"/>
    <w:rsid w:val="0031099D"/>
    <w:rsid w:val="00310C0F"/>
    <w:rsid w:val="00310CBD"/>
    <w:rsid w:val="00311A79"/>
    <w:rsid w:val="00312240"/>
    <w:rsid w:val="0031290C"/>
    <w:rsid w:val="00312920"/>
    <w:rsid w:val="00313046"/>
    <w:rsid w:val="00314291"/>
    <w:rsid w:val="00316FC5"/>
    <w:rsid w:val="003207AA"/>
    <w:rsid w:val="0032105B"/>
    <w:rsid w:val="003214D2"/>
    <w:rsid w:val="00322650"/>
    <w:rsid w:val="003232C9"/>
    <w:rsid w:val="003245C1"/>
    <w:rsid w:val="0032477F"/>
    <w:rsid w:val="00324A61"/>
    <w:rsid w:val="00326CC1"/>
    <w:rsid w:val="00330018"/>
    <w:rsid w:val="00330F4E"/>
    <w:rsid w:val="00331233"/>
    <w:rsid w:val="003319A8"/>
    <w:rsid w:val="003319ED"/>
    <w:rsid w:val="003331C7"/>
    <w:rsid w:val="00333317"/>
    <w:rsid w:val="00333506"/>
    <w:rsid w:val="00333647"/>
    <w:rsid w:val="003348B3"/>
    <w:rsid w:val="003350D6"/>
    <w:rsid w:val="0033537E"/>
    <w:rsid w:val="00335469"/>
    <w:rsid w:val="003365BC"/>
    <w:rsid w:val="00340D64"/>
    <w:rsid w:val="00340FB1"/>
    <w:rsid w:val="00341C8F"/>
    <w:rsid w:val="00341E2B"/>
    <w:rsid w:val="00342028"/>
    <w:rsid w:val="003424BD"/>
    <w:rsid w:val="00342581"/>
    <w:rsid w:val="00342DAE"/>
    <w:rsid w:val="003430C7"/>
    <w:rsid w:val="00343B5C"/>
    <w:rsid w:val="00344A35"/>
    <w:rsid w:val="00347EB5"/>
    <w:rsid w:val="00350C5B"/>
    <w:rsid w:val="00351CD6"/>
    <w:rsid w:val="0035228A"/>
    <w:rsid w:val="00352346"/>
    <w:rsid w:val="00352C60"/>
    <w:rsid w:val="00353AE1"/>
    <w:rsid w:val="00353B83"/>
    <w:rsid w:val="00354BAD"/>
    <w:rsid w:val="00354BB1"/>
    <w:rsid w:val="0035693D"/>
    <w:rsid w:val="00356AF9"/>
    <w:rsid w:val="00356BF9"/>
    <w:rsid w:val="003572A6"/>
    <w:rsid w:val="003576B1"/>
    <w:rsid w:val="00357F76"/>
    <w:rsid w:val="00360BB6"/>
    <w:rsid w:val="00361096"/>
    <w:rsid w:val="0036148C"/>
    <w:rsid w:val="00361E99"/>
    <w:rsid w:val="00364A4B"/>
    <w:rsid w:val="003658C3"/>
    <w:rsid w:val="003666BB"/>
    <w:rsid w:val="00372E39"/>
    <w:rsid w:val="00372E77"/>
    <w:rsid w:val="003738C2"/>
    <w:rsid w:val="003740BC"/>
    <w:rsid w:val="0037470C"/>
    <w:rsid w:val="00374DE8"/>
    <w:rsid w:val="00376046"/>
    <w:rsid w:val="00376461"/>
    <w:rsid w:val="00376E80"/>
    <w:rsid w:val="003770EA"/>
    <w:rsid w:val="0037744D"/>
    <w:rsid w:val="00380ABD"/>
    <w:rsid w:val="00380F5A"/>
    <w:rsid w:val="003820AC"/>
    <w:rsid w:val="00382195"/>
    <w:rsid w:val="0038241F"/>
    <w:rsid w:val="003837F9"/>
    <w:rsid w:val="00383E24"/>
    <w:rsid w:val="00383E4A"/>
    <w:rsid w:val="0038552F"/>
    <w:rsid w:val="00385C85"/>
    <w:rsid w:val="00386670"/>
    <w:rsid w:val="003879CC"/>
    <w:rsid w:val="00390DEE"/>
    <w:rsid w:val="00391D5F"/>
    <w:rsid w:val="003935A9"/>
    <w:rsid w:val="003940ED"/>
    <w:rsid w:val="00394CBA"/>
    <w:rsid w:val="00395B5B"/>
    <w:rsid w:val="00395DFC"/>
    <w:rsid w:val="003A09E5"/>
    <w:rsid w:val="003A1A6E"/>
    <w:rsid w:val="003A3534"/>
    <w:rsid w:val="003A37E3"/>
    <w:rsid w:val="003A3950"/>
    <w:rsid w:val="003A5B04"/>
    <w:rsid w:val="003A683E"/>
    <w:rsid w:val="003A6904"/>
    <w:rsid w:val="003A72CF"/>
    <w:rsid w:val="003B08AC"/>
    <w:rsid w:val="003B1815"/>
    <w:rsid w:val="003B1D82"/>
    <w:rsid w:val="003B2142"/>
    <w:rsid w:val="003B2298"/>
    <w:rsid w:val="003B2B44"/>
    <w:rsid w:val="003B2B4F"/>
    <w:rsid w:val="003B2C57"/>
    <w:rsid w:val="003B338B"/>
    <w:rsid w:val="003B34ED"/>
    <w:rsid w:val="003B703A"/>
    <w:rsid w:val="003C0062"/>
    <w:rsid w:val="003C128C"/>
    <w:rsid w:val="003C1F2F"/>
    <w:rsid w:val="003C26DE"/>
    <w:rsid w:val="003C2827"/>
    <w:rsid w:val="003C4C40"/>
    <w:rsid w:val="003C560B"/>
    <w:rsid w:val="003C71FA"/>
    <w:rsid w:val="003C721B"/>
    <w:rsid w:val="003C74BB"/>
    <w:rsid w:val="003C7CEB"/>
    <w:rsid w:val="003D00EE"/>
    <w:rsid w:val="003D0948"/>
    <w:rsid w:val="003D19A3"/>
    <w:rsid w:val="003D25EA"/>
    <w:rsid w:val="003D3847"/>
    <w:rsid w:val="003D3BD0"/>
    <w:rsid w:val="003D4B17"/>
    <w:rsid w:val="003D53A9"/>
    <w:rsid w:val="003D5810"/>
    <w:rsid w:val="003D612C"/>
    <w:rsid w:val="003D7960"/>
    <w:rsid w:val="003D7AAB"/>
    <w:rsid w:val="003D7ACE"/>
    <w:rsid w:val="003D7B17"/>
    <w:rsid w:val="003E007B"/>
    <w:rsid w:val="003E12D8"/>
    <w:rsid w:val="003E22D6"/>
    <w:rsid w:val="003E25F2"/>
    <w:rsid w:val="003E26C6"/>
    <w:rsid w:val="003E2906"/>
    <w:rsid w:val="003E34D5"/>
    <w:rsid w:val="003E41F2"/>
    <w:rsid w:val="003E4583"/>
    <w:rsid w:val="003E458F"/>
    <w:rsid w:val="003E6DDC"/>
    <w:rsid w:val="003E790D"/>
    <w:rsid w:val="003F010C"/>
    <w:rsid w:val="003F05DB"/>
    <w:rsid w:val="003F0D27"/>
    <w:rsid w:val="003F10BB"/>
    <w:rsid w:val="003F186D"/>
    <w:rsid w:val="003F41E4"/>
    <w:rsid w:val="003F443C"/>
    <w:rsid w:val="003F5720"/>
    <w:rsid w:val="003F5834"/>
    <w:rsid w:val="003F62C5"/>
    <w:rsid w:val="003F7B01"/>
    <w:rsid w:val="004023EC"/>
    <w:rsid w:val="00402665"/>
    <w:rsid w:val="00402AF8"/>
    <w:rsid w:val="00402B17"/>
    <w:rsid w:val="0040339E"/>
    <w:rsid w:val="00403876"/>
    <w:rsid w:val="004038F2"/>
    <w:rsid w:val="004044FE"/>
    <w:rsid w:val="00404EA3"/>
    <w:rsid w:val="004055EF"/>
    <w:rsid w:val="004057DB"/>
    <w:rsid w:val="00406DFA"/>
    <w:rsid w:val="0041035D"/>
    <w:rsid w:val="00410FF0"/>
    <w:rsid w:val="004117B1"/>
    <w:rsid w:val="0041205F"/>
    <w:rsid w:val="00413AD4"/>
    <w:rsid w:val="00414539"/>
    <w:rsid w:val="00414ED5"/>
    <w:rsid w:val="00415396"/>
    <w:rsid w:val="004179EA"/>
    <w:rsid w:val="00420754"/>
    <w:rsid w:val="00421182"/>
    <w:rsid w:val="00421E71"/>
    <w:rsid w:val="00424370"/>
    <w:rsid w:val="00424655"/>
    <w:rsid w:val="00424D74"/>
    <w:rsid w:val="004264B9"/>
    <w:rsid w:val="00426AB2"/>
    <w:rsid w:val="00426FE8"/>
    <w:rsid w:val="00427171"/>
    <w:rsid w:val="004273BF"/>
    <w:rsid w:val="004277EF"/>
    <w:rsid w:val="00430678"/>
    <w:rsid w:val="004308F5"/>
    <w:rsid w:val="0043306F"/>
    <w:rsid w:val="00433102"/>
    <w:rsid w:val="0043394D"/>
    <w:rsid w:val="00434C48"/>
    <w:rsid w:val="004376C3"/>
    <w:rsid w:val="004378B4"/>
    <w:rsid w:val="0043799A"/>
    <w:rsid w:val="004403F1"/>
    <w:rsid w:val="00440BD3"/>
    <w:rsid w:val="004415A6"/>
    <w:rsid w:val="00442071"/>
    <w:rsid w:val="0044215A"/>
    <w:rsid w:val="00442CB2"/>
    <w:rsid w:val="0044319D"/>
    <w:rsid w:val="004449DE"/>
    <w:rsid w:val="00446C50"/>
    <w:rsid w:val="00447A78"/>
    <w:rsid w:val="004549B1"/>
    <w:rsid w:val="00455285"/>
    <w:rsid w:val="00455449"/>
    <w:rsid w:val="00456C8F"/>
    <w:rsid w:val="00457D07"/>
    <w:rsid w:val="00460699"/>
    <w:rsid w:val="004614A9"/>
    <w:rsid w:val="004617CE"/>
    <w:rsid w:val="004619E2"/>
    <w:rsid w:val="00461C7A"/>
    <w:rsid w:val="004621F9"/>
    <w:rsid w:val="004625CF"/>
    <w:rsid w:val="004632C0"/>
    <w:rsid w:val="00463664"/>
    <w:rsid w:val="00463A80"/>
    <w:rsid w:val="00463AE1"/>
    <w:rsid w:val="0046553B"/>
    <w:rsid w:val="00465A20"/>
    <w:rsid w:val="0046613C"/>
    <w:rsid w:val="00470054"/>
    <w:rsid w:val="00470417"/>
    <w:rsid w:val="00470446"/>
    <w:rsid w:val="004704FA"/>
    <w:rsid w:val="004709DA"/>
    <w:rsid w:val="00470F60"/>
    <w:rsid w:val="00471429"/>
    <w:rsid w:val="00471870"/>
    <w:rsid w:val="00472EB2"/>
    <w:rsid w:val="00473D07"/>
    <w:rsid w:val="00475AC8"/>
    <w:rsid w:val="00476765"/>
    <w:rsid w:val="00476CB3"/>
    <w:rsid w:val="004771BB"/>
    <w:rsid w:val="0048020B"/>
    <w:rsid w:val="004808CA"/>
    <w:rsid w:val="00480ADE"/>
    <w:rsid w:val="004820C2"/>
    <w:rsid w:val="00482422"/>
    <w:rsid w:val="00483356"/>
    <w:rsid w:val="004836C5"/>
    <w:rsid w:val="0048488A"/>
    <w:rsid w:val="00485F42"/>
    <w:rsid w:val="00486709"/>
    <w:rsid w:val="004874DE"/>
    <w:rsid w:val="00487BEE"/>
    <w:rsid w:val="00490822"/>
    <w:rsid w:val="004908CF"/>
    <w:rsid w:val="00492840"/>
    <w:rsid w:val="00494198"/>
    <w:rsid w:val="00494AD7"/>
    <w:rsid w:val="00495025"/>
    <w:rsid w:val="00497929"/>
    <w:rsid w:val="004A039D"/>
    <w:rsid w:val="004A04A1"/>
    <w:rsid w:val="004A194D"/>
    <w:rsid w:val="004A2C33"/>
    <w:rsid w:val="004A5AA0"/>
    <w:rsid w:val="004A5FF7"/>
    <w:rsid w:val="004A64CA"/>
    <w:rsid w:val="004A68E1"/>
    <w:rsid w:val="004A694D"/>
    <w:rsid w:val="004B02A2"/>
    <w:rsid w:val="004B0AA7"/>
    <w:rsid w:val="004B1276"/>
    <w:rsid w:val="004B3D75"/>
    <w:rsid w:val="004B3DE4"/>
    <w:rsid w:val="004B4F65"/>
    <w:rsid w:val="004B5378"/>
    <w:rsid w:val="004B53CC"/>
    <w:rsid w:val="004B55C7"/>
    <w:rsid w:val="004B618D"/>
    <w:rsid w:val="004B62BC"/>
    <w:rsid w:val="004B6612"/>
    <w:rsid w:val="004B7303"/>
    <w:rsid w:val="004C07E6"/>
    <w:rsid w:val="004C08F7"/>
    <w:rsid w:val="004C0976"/>
    <w:rsid w:val="004C148B"/>
    <w:rsid w:val="004C25AF"/>
    <w:rsid w:val="004C30B1"/>
    <w:rsid w:val="004C44D6"/>
    <w:rsid w:val="004C47C0"/>
    <w:rsid w:val="004C47E3"/>
    <w:rsid w:val="004C486C"/>
    <w:rsid w:val="004C52B8"/>
    <w:rsid w:val="004C5ECF"/>
    <w:rsid w:val="004C724F"/>
    <w:rsid w:val="004C7A63"/>
    <w:rsid w:val="004D041A"/>
    <w:rsid w:val="004D05D5"/>
    <w:rsid w:val="004D097B"/>
    <w:rsid w:val="004D0AB8"/>
    <w:rsid w:val="004D1FE6"/>
    <w:rsid w:val="004D2A4A"/>
    <w:rsid w:val="004D2E7E"/>
    <w:rsid w:val="004D53AA"/>
    <w:rsid w:val="004D5615"/>
    <w:rsid w:val="004D5CB0"/>
    <w:rsid w:val="004D621C"/>
    <w:rsid w:val="004D68E0"/>
    <w:rsid w:val="004D6A6A"/>
    <w:rsid w:val="004D74AB"/>
    <w:rsid w:val="004D7609"/>
    <w:rsid w:val="004D7982"/>
    <w:rsid w:val="004E0449"/>
    <w:rsid w:val="004E0DDC"/>
    <w:rsid w:val="004E18D3"/>
    <w:rsid w:val="004E193A"/>
    <w:rsid w:val="004E25A7"/>
    <w:rsid w:val="004E2821"/>
    <w:rsid w:val="004E295D"/>
    <w:rsid w:val="004E3427"/>
    <w:rsid w:val="004E48DB"/>
    <w:rsid w:val="004E5D6F"/>
    <w:rsid w:val="004E667E"/>
    <w:rsid w:val="004E67CE"/>
    <w:rsid w:val="004E67F7"/>
    <w:rsid w:val="004E7244"/>
    <w:rsid w:val="004E7381"/>
    <w:rsid w:val="004E7C1B"/>
    <w:rsid w:val="004F03B4"/>
    <w:rsid w:val="004F047D"/>
    <w:rsid w:val="004F0626"/>
    <w:rsid w:val="004F1AFD"/>
    <w:rsid w:val="004F22C0"/>
    <w:rsid w:val="004F2FE4"/>
    <w:rsid w:val="004F4E93"/>
    <w:rsid w:val="004F588E"/>
    <w:rsid w:val="004F621A"/>
    <w:rsid w:val="004F66E4"/>
    <w:rsid w:val="004F76D0"/>
    <w:rsid w:val="004F7DCF"/>
    <w:rsid w:val="0050022D"/>
    <w:rsid w:val="00501836"/>
    <w:rsid w:val="00502807"/>
    <w:rsid w:val="00504B91"/>
    <w:rsid w:val="00505306"/>
    <w:rsid w:val="005079FD"/>
    <w:rsid w:val="005130EF"/>
    <w:rsid w:val="005151E9"/>
    <w:rsid w:val="00515A78"/>
    <w:rsid w:val="005162BB"/>
    <w:rsid w:val="00517763"/>
    <w:rsid w:val="00517985"/>
    <w:rsid w:val="00517D9D"/>
    <w:rsid w:val="00517FF0"/>
    <w:rsid w:val="00520118"/>
    <w:rsid w:val="0052150F"/>
    <w:rsid w:val="005234A4"/>
    <w:rsid w:val="00523CA7"/>
    <w:rsid w:val="0052405F"/>
    <w:rsid w:val="00524BF7"/>
    <w:rsid w:val="0052500E"/>
    <w:rsid w:val="00525E55"/>
    <w:rsid w:val="0052764E"/>
    <w:rsid w:val="005301CB"/>
    <w:rsid w:val="0053153C"/>
    <w:rsid w:val="00531992"/>
    <w:rsid w:val="005352D6"/>
    <w:rsid w:val="00535944"/>
    <w:rsid w:val="00535F89"/>
    <w:rsid w:val="00535F8C"/>
    <w:rsid w:val="00536196"/>
    <w:rsid w:val="005369C0"/>
    <w:rsid w:val="00536DA2"/>
    <w:rsid w:val="00536FBB"/>
    <w:rsid w:val="00537B96"/>
    <w:rsid w:val="0054084B"/>
    <w:rsid w:val="005425BF"/>
    <w:rsid w:val="00542F68"/>
    <w:rsid w:val="005432F2"/>
    <w:rsid w:val="00544B6D"/>
    <w:rsid w:val="00544BFB"/>
    <w:rsid w:val="00545514"/>
    <w:rsid w:val="00546342"/>
    <w:rsid w:val="0054697B"/>
    <w:rsid w:val="00551688"/>
    <w:rsid w:val="005521D5"/>
    <w:rsid w:val="0055320A"/>
    <w:rsid w:val="005538FB"/>
    <w:rsid w:val="005539DF"/>
    <w:rsid w:val="00553B0A"/>
    <w:rsid w:val="0055458B"/>
    <w:rsid w:val="005547A1"/>
    <w:rsid w:val="00555A78"/>
    <w:rsid w:val="005569DF"/>
    <w:rsid w:val="0055781B"/>
    <w:rsid w:val="00557A1F"/>
    <w:rsid w:val="00557FCB"/>
    <w:rsid w:val="0056010F"/>
    <w:rsid w:val="0056040C"/>
    <w:rsid w:val="00560A2F"/>
    <w:rsid w:val="00560B12"/>
    <w:rsid w:val="00560D07"/>
    <w:rsid w:val="00560E34"/>
    <w:rsid w:val="00564787"/>
    <w:rsid w:val="00565969"/>
    <w:rsid w:val="00565B91"/>
    <w:rsid w:val="005661F8"/>
    <w:rsid w:val="00566222"/>
    <w:rsid w:val="0056675F"/>
    <w:rsid w:val="00567BDE"/>
    <w:rsid w:val="00570605"/>
    <w:rsid w:val="00571686"/>
    <w:rsid w:val="005721C5"/>
    <w:rsid w:val="005729BA"/>
    <w:rsid w:val="005735CB"/>
    <w:rsid w:val="00573C48"/>
    <w:rsid w:val="005752B9"/>
    <w:rsid w:val="00576944"/>
    <w:rsid w:val="00576A9D"/>
    <w:rsid w:val="005776A4"/>
    <w:rsid w:val="00577937"/>
    <w:rsid w:val="00577B9C"/>
    <w:rsid w:val="005805CE"/>
    <w:rsid w:val="00582AA3"/>
    <w:rsid w:val="00583EFC"/>
    <w:rsid w:val="005845E3"/>
    <w:rsid w:val="00586CD7"/>
    <w:rsid w:val="0058753E"/>
    <w:rsid w:val="0058780F"/>
    <w:rsid w:val="00590471"/>
    <w:rsid w:val="005906BD"/>
    <w:rsid w:val="005925BD"/>
    <w:rsid w:val="00592956"/>
    <w:rsid w:val="00592CA8"/>
    <w:rsid w:val="00592F38"/>
    <w:rsid w:val="00593600"/>
    <w:rsid w:val="00594819"/>
    <w:rsid w:val="00594A79"/>
    <w:rsid w:val="00594BD4"/>
    <w:rsid w:val="00594BF1"/>
    <w:rsid w:val="005957D5"/>
    <w:rsid w:val="00595F68"/>
    <w:rsid w:val="005960F8"/>
    <w:rsid w:val="00597239"/>
    <w:rsid w:val="005976BF"/>
    <w:rsid w:val="00597A58"/>
    <w:rsid w:val="00597A8D"/>
    <w:rsid w:val="00597C06"/>
    <w:rsid w:val="00597D36"/>
    <w:rsid w:val="005A0CBC"/>
    <w:rsid w:val="005A2670"/>
    <w:rsid w:val="005A2ABC"/>
    <w:rsid w:val="005A2FF9"/>
    <w:rsid w:val="005A342C"/>
    <w:rsid w:val="005A3C9C"/>
    <w:rsid w:val="005A55D6"/>
    <w:rsid w:val="005A6953"/>
    <w:rsid w:val="005A6A14"/>
    <w:rsid w:val="005B01DA"/>
    <w:rsid w:val="005B04D5"/>
    <w:rsid w:val="005B0AD7"/>
    <w:rsid w:val="005B1DB2"/>
    <w:rsid w:val="005B1DCB"/>
    <w:rsid w:val="005B273D"/>
    <w:rsid w:val="005B3446"/>
    <w:rsid w:val="005B34E6"/>
    <w:rsid w:val="005B353E"/>
    <w:rsid w:val="005B53E6"/>
    <w:rsid w:val="005B53EB"/>
    <w:rsid w:val="005B74A7"/>
    <w:rsid w:val="005B7EE1"/>
    <w:rsid w:val="005C082B"/>
    <w:rsid w:val="005C2290"/>
    <w:rsid w:val="005C24A9"/>
    <w:rsid w:val="005C37A3"/>
    <w:rsid w:val="005C5043"/>
    <w:rsid w:val="005C550F"/>
    <w:rsid w:val="005C6613"/>
    <w:rsid w:val="005C6D7E"/>
    <w:rsid w:val="005C79E1"/>
    <w:rsid w:val="005C7EEB"/>
    <w:rsid w:val="005C7FD4"/>
    <w:rsid w:val="005D03DE"/>
    <w:rsid w:val="005D067F"/>
    <w:rsid w:val="005D132E"/>
    <w:rsid w:val="005D14D9"/>
    <w:rsid w:val="005D156C"/>
    <w:rsid w:val="005D3BFA"/>
    <w:rsid w:val="005D453A"/>
    <w:rsid w:val="005D4C44"/>
    <w:rsid w:val="005D5948"/>
    <w:rsid w:val="005D5D70"/>
    <w:rsid w:val="005D66DC"/>
    <w:rsid w:val="005D6821"/>
    <w:rsid w:val="005D6841"/>
    <w:rsid w:val="005D68AD"/>
    <w:rsid w:val="005D7492"/>
    <w:rsid w:val="005E20E1"/>
    <w:rsid w:val="005E21F5"/>
    <w:rsid w:val="005E241E"/>
    <w:rsid w:val="005E257A"/>
    <w:rsid w:val="005E57F6"/>
    <w:rsid w:val="005E5858"/>
    <w:rsid w:val="005E7D58"/>
    <w:rsid w:val="005F00F6"/>
    <w:rsid w:val="005F0649"/>
    <w:rsid w:val="005F161F"/>
    <w:rsid w:val="005F17A0"/>
    <w:rsid w:val="005F1D14"/>
    <w:rsid w:val="005F1E1F"/>
    <w:rsid w:val="005F27F2"/>
    <w:rsid w:val="005F3D89"/>
    <w:rsid w:val="005F3F2B"/>
    <w:rsid w:val="005F53DE"/>
    <w:rsid w:val="005F542B"/>
    <w:rsid w:val="005F5F6C"/>
    <w:rsid w:val="005F65C3"/>
    <w:rsid w:val="005F66EA"/>
    <w:rsid w:val="005F6CBA"/>
    <w:rsid w:val="005F7057"/>
    <w:rsid w:val="005F7613"/>
    <w:rsid w:val="005F7CDE"/>
    <w:rsid w:val="006000F7"/>
    <w:rsid w:val="00600B64"/>
    <w:rsid w:val="0060227A"/>
    <w:rsid w:val="006022BA"/>
    <w:rsid w:val="006022CA"/>
    <w:rsid w:val="006028DE"/>
    <w:rsid w:val="00602979"/>
    <w:rsid w:val="006030E7"/>
    <w:rsid w:val="00603D80"/>
    <w:rsid w:val="006045C7"/>
    <w:rsid w:val="00604612"/>
    <w:rsid w:val="00604EC6"/>
    <w:rsid w:val="00605A7D"/>
    <w:rsid w:val="00605B16"/>
    <w:rsid w:val="00610C74"/>
    <w:rsid w:val="00610D88"/>
    <w:rsid w:val="00611029"/>
    <w:rsid w:val="006122AB"/>
    <w:rsid w:val="0061484A"/>
    <w:rsid w:val="00615895"/>
    <w:rsid w:val="006168F0"/>
    <w:rsid w:val="00617275"/>
    <w:rsid w:val="0061786F"/>
    <w:rsid w:val="0062045A"/>
    <w:rsid w:val="0062059E"/>
    <w:rsid w:val="0062101E"/>
    <w:rsid w:val="00622DBD"/>
    <w:rsid w:val="006231C8"/>
    <w:rsid w:val="00623ACA"/>
    <w:rsid w:val="00624405"/>
    <w:rsid w:val="0062587E"/>
    <w:rsid w:val="0062609D"/>
    <w:rsid w:val="006278E2"/>
    <w:rsid w:val="006311B3"/>
    <w:rsid w:val="0063340F"/>
    <w:rsid w:val="00634786"/>
    <w:rsid w:val="00634CD1"/>
    <w:rsid w:val="00634DAC"/>
    <w:rsid w:val="00635259"/>
    <w:rsid w:val="00636005"/>
    <w:rsid w:val="006363C7"/>
    <w:rsid w:val="00636860"/>
    <w:rsid w:val="00636F1E"/>
    <w:rsid w:val="006372F1"/>
    <w:rsid w:val="00637476"/>
    <w:rsid w:val="00640760"/>
    <w:rsid w:val="006423AA"/>
    <w:rsid w:val="006429A4"/>
    <w:rsid w:val="00643427"/>
    <w:rsid w:val="00643460"/>
    <w:rsid w:val="00643FA1"/>
    <w:rsid w:val="006445C5"/>
    <w:rsid w:val="0064507A"/>
    <w:rsid w:val="00645CED"/>
    <w:rsid w:val="00646F69"/>
    <w:rsid w:val="006476CF"/>
    <w:rsid w:val="00647D1A"/>
    <w:rsid w:val="00650590"/>
    <w:rsid w:val="006511C0"/>
    <w:rsid w:val="00651975"/>
    <w:rsid w:val="00652AFD"/>
    <w:rsid w:val="00652B9F"/>
    <w:rsid w:val="006539CB"/>
    <w:rsid w:val="00654F11"/>
    <w:rsid w:val="00656929"/>
    <w:rsid w:val="00665F74"/>
    <w:rsid w:val="006702CB"/>
    <w:rsid w:val="0067208E"/>
    <w:rsid w:val="006725FD"/>
    <w:rsid w:val="00672E54"/>
    <w:rsid w:val="00673D7F"/>
    <w:rsid w:val="006754BA"/>
    <w:rsid w:val="0067618D"/>
    <w:rsid w:val="00676C34"/>
    <w:rsid w:val="00676E71"/>
    <w:rsid w:val="006772EF"/>
    <w:rsid w:val="00677ACE"/>
    <w:rsid w:val="00677CB9"/>
    <w:rsid w:val="00677EA4"/>
    <w:rsid w:val="00681411"/>
    <w:rsid w:val="00682238"/>
    <w:rsid w:val="00682D43"/>
    <w:rsid w:val="006830E5"/>
    <w:rsid w:val="00683F4A"/>
    <w:rsid w:val="00684326"/>
    <w:rsid w:val="006844C3"/>
    <w:rsid w:val="00685CE8"/>
    <w:rsid w:val="006871D9"/>
    <w:rsid w:val="00687EB0"/>
    <w:rsid w:val="006921E5"/>
    <w:rsid w:val="0069355C"/>
    <w:rsid w:val="006952D3"/>
    <w:rsid w:val="00695AFD"/>
    <w:rsid w:val="00695B1C"/>
    <w:rsid w:val="006968E2"/>
    <w:rsid w:val="00697772"/>
    <w:rsid w:val="006A0350"/>
    <w:rsid w:val="006A0C39"/>
    <w:rsid w:val="006A1371"/>
    <w:rsid w:val="006A1566"/>
    <w:rsid w:val="006A197B"/>
    <w:rsid w:val="006A1C5B"/>
    <w:rsid w:val="006A1FC2"/>
    <w:rsid w:val="006A2878"/>
    <w:rsid w:val="006A2B05"/>
    <w:rsid w:val="006A3A87"/>
    <w:rsid w:val="006A47E4"/>
    <w:rsid w:val="006A6677"/>
    <w:rsid w:val="006A7D6A"/>
    <w:rsid w:val="006B0F1B"/>
    <w:rsid w:val="006B0F81"/>
    <w:rsid w:val="006B125D"/>
    <w:rsid w:val="006B2BCD"/>
    <w:rsid w:val="006B3946"/>
    <w:rsid w:val="006B3BE1"/>
    <w:rsid w:val="006B3F80"/>
    <w:rsid w:val="006B482F"/>
    <w:rsid w:val="006B4C28"/>
    <w:rsid w:val="006B5579"/>
    <w:rsid w:val="006B5754"/>
    <w:rsid w:val="006B5F09"/>
    <w:rsid w:val="006B6A83"/>
    <w:rsid w:val="006B704C"/>
    <w:rsid w:val="006B7100"/>
    <w:rsid w:val="006B7406"/>
    <w:rsid w:val="006B7477"/>
    <w:rsid w:val="006B7A67"/>
    <w:rsid w:val="006C2152"/>
    <w:rsid w:val="006C21E7"/>
    <w:rsid w:val="006C39FD"/>
    <w:rsid w:val="006C3B28"/>
    <w:rsid w:val="006C3BB4"/>
    <w:rsid w:val="006C4D66"/>
    <w:rsid w:val="006C522C"/>
    <w:rsid w:val="006C5E8E"/>
    <w:rsid w:val="006D16E5"/>
    <w:rsid w:val="006D2ADA"/>
    <w:rsid w:val="006D3C84"/>
    <w:rsid w:val="006D4652"/>
    <w:rsid w:val="006D46D4"/>
    <w:rsid w:val="006D4972"/>
    <w:rsid w:val="006D5F66"/>
    <w:rsid w:val="006D7520"/>
    <w:rsid w:val="006D7748"/>
    <w:rsid w:val="006E04EF"/>
    <w:rsid w:val="006E0A85"/>
    <w:rsid w:val="006E202A"/>
    <w:rsid w:val="006E2038"/>
    <w:rsid w:val="006E2D76"/>
    <w:rsid w:val="006E42AA"/>
    <w:rsid w:val="006E604D"/>
    <w:rsid w:val="006F05A1"/>
    <w:rsid w:val="006F0664"/>
    <w:rsid w:val="006F0B76"/>
    <w:rsid w:val="006F136B"/>
    <w:rsid w:val="006F13E7"/>
    <w:rsid w:val="006F259E"/>
    <w:rsid w:val="006F314F"/>
    <w:rsid w:val="006F3484"/>
    <w:rsid w:val="006F53E4"/>
    <w:rsid w:val="006F58A1"/>
    <w:rsid w:val="006F67D4"/>
    <w:rsid w:val="00700011"/>
    <w:rsid w:val="00700AC6"/>
    <w:rsid w:val="00700E7D"/>
    <w:rsid w:val="00701F09"/>
    <w:rsid w:val="00702BBA"/>
    <w:rsid w:val="00704387"/>
    <w:rsid w:val="00704B5F"/>
    <w:rsid w:val="0070533E"/>
    <w:rsid w:val="00705774"/>
    <w:rsid w:val="0070578F"/>
    <w:rsid w:val="007057A9"/>
    <w:rsid w:val="00706483"/>
    <w:rsid w:val="0070716E"/>
    <w:rsid w:val="007079BE"/>
    <w:rsid w:val="00707CB0"/>
    <w:rsid w:val="00707D73"/>
    <w:rsid w:val="00707E40"/>
    <w:rsid w:val="00707F0E"/>
    <w:rsid w:val="00710412"/>
    <w:rsid w:val="007105C1"/>
    <w:rsid w:val="00710A7F"/>
    <w:rsid w:val="00711B28"/>
    <w:rsid w:val="00712420"/>
    <w:rsid w:val="007125CA"/>
    <w:rsid w:val="00713316"/>
    <w:rsid w:val="0071382C"/>
    <w:rsid w:val="00713D42"/>
    <w:rsid w:val="00713EAE"/>
    <w:rsid w:val="00713EF0"/>
    <w:rsid w:val="00713F5A"/>
    <w:rsid w:val="007140B6"/>
    <w:rsid w:val="00714A76"/>
    <w:rsid w:val="00715954"/>
    <w:rsid w:val="00715E1C"/>
    <w:rsid w:val="0071715E"/>
    <w:rsid w:val="007171F2"/>
    <w:rsid w:val="007204BB"/>
    <w:rsid w:val="007206D9"/>
    <w:rsid w:val="00720D59"/>
    <w:rsid w:val="00721872"/>
    <w:rsid w:val="00722119"/>
    <w:rsid w:val="00722715"/>
    <w:rsid w:val="007232E1"/>
    <w:rsid w:val="0072529C"/>
    <w:rsid w:val="007272BA"/>
    <w:rsid w:val="00731C3C"/>
    <w:rsid w:val="007330DB"/>
    <w:rsid w:val="00734710"/>
    <w:rsid w:val="00734EEC"/>
    <w:rsid w:val="00737F70"/>
    <w:rsid w:val="007411FA"/>
    <w:rsid w:val="007430C4"/>
    <w:rsid w:val="00743E93"/>
    <w:rsid w:val="00743FB7"/>
    <w:rsid w:val="00744DD8"/>
    <w:rsid w:val="00746C96"/>
    <w:rsid w:val="007470A9"/>
    <w:rsid w:val="0075030B"/>
    <w:rsid w:val="007524BE"/>
    <w:rsid w:val="0075260F"/>
    <w:rsid w:val="00752A59"/>
    <w:rsid w:val="0075312A"/>
    <w:rsid w:val="0075456B"/>
    <w:rsid w:val="00754B0A"/>
    <w:rsid w:val="00754DD3"/>
    <w:rsid w:val="007558B4"/>
    <w:rsid w:val="00755B31"/>
    <w:rsid w:val="00756411"/>
    <w:rsid w:val="0075765E"/>
    <w:rsid w:val="007579CF"/>
    <w:rsid w:val="00757AD5"/>
    <w:rsid w:val="00757F64"/>
    <w:rsid w:val="00762849"/>
    <w:rsid w:val="00763A8A"/>
    <w:rsid w:val="0076485A"/>
    <w:rsid w:val="00766632"/>
    <w:rsid w:val="0076677A"/>
    <w:rsid w:val="00766801"/>
    <w:rsid w:val="00766E59"/>
    <w:rsid w:val="00767A00"/>
    <w:rsid w:val="00770450"/>
    <w:rsid w:val="00770CA4"/>
    <w:rsid w:val="0077126D"/>
    <w:rsid w:val="00771B53"/>
    <w:rsid w:val="00771DC0"/>
    <w:rsid w:val="0077261F"/>
    <w:rsid w:val="00772B93"/>
    <w:rsid w:val="007740D6"/>
    <w:rsid w:val="007740E9"/>
    <w:rsid w:val="007763A7"/>
    <w:rsid w:val="00776AED"/>
    <w:rsid w:val="00780441"/>
    <w:rsid w:val="00780A0D"/>
    <w:rsid w:val="00780C53"/>
    <w:rsid w:val="00780C79"/>
    <w:rsid w:val="007810E7"/>
    <w:rsid w:val="00781691"/>
    <w:rsid w:val="00782B79"/>
    <w:rsid w:val="00783BC0"/>
    <w:rsid w:val="00784F2F"/>
    <w:rsid w:val="007852F1"/>
    <w:rsid w:val="0078671F"/>
    <w:rsid w:val="00786958"/>
    <w:rsid w:val="00786F98"/>
    <w:rsid w:val="00787347"/>
    <w:rsid w:val="0078741A"/>
    <w:rsid w:val="007908DD"/>
    <w:rsid w:val="00790B24"/>
    <w:rsid w:val="00790CB1"/>
    <w:rsid w:val="00791021"/>
    <w:rsid w:val="00792C8E"/>
    <w:rsid w:val="00793548"/>
    <w:rsid w:val="007944FB"/>
    <w:rsid w:val="00794618"/>
    <w:rsid w:val="00794978"/>
    <w:rsid w:val="00794B2C"/>
    <w:rsid w:val="00795AA5"/>
    <w:rsid w:val="00795E31"/>
    <w:rsid w:val="0079691C"/>
    <w:rsid w:val="0079721B"/>
    <w:rsid w:val="007A0E1F"/>
    <w:rsid w:val="007A2559"/>
    <w:rsid w:val="007A2F5C"/>
    <w:rsid w:val="007A2F67"/>
    <w:rsid w:val="007A35E0"/>
    <w:rsid w:val="007A483B"/>
    <w:rsid w:val="007A5CF2"/>
    <w:rsid w:val="007A6427"/>
    <w:rsid w:val="007A7E62"/>
    <w:rsid w:val="007A7F62"/>
    <w:rsid w:val="007B061F"/>
    <w:rsid w:val="007B2AE0"/>
    <w:rsid w:val="007B47A8"/>
    <w:rsid w:val="007B4B85"/>
    <w:rsid w:val="007B4C3C"/>
    <w:rsid w:val="007B639C"/>
    <w:rsid w:val="007B680E"/>
    <w:rsid w:val="007B73FA"/>
    <w:rsid w:val="007B758B"/>
    <w:rsid w:val="007C025E"/>
    <w:rsid w:val="007C0FE6"/>
    <w:rsid w:val="007C1C78"/>
    <w:rsid w:val="007C2374"/>
    <w:rsid w:val="007C40FE"/>
    <w:rsid w:val="007C5944"/>
    <w:rsid w:val="007C7794"/>
    <w:rsid w:val="007D00AE"/>
    <w:rsid w:val="007D0A13"/>
    <w:rsid w:val="007D1189"/>
    <w:rsid w:val="007D1EA5"/>
    <w:rsid w:val="007D22B9"/>
    <w:rsid w:val="007D2E62"/>
    <w:rsid w:val="007D2F4B"/>
    <w:rsid w:val="007D38D9"/>
    <w:rsid w:val="007D4BD7"/>
    <w:rsid w:val="007D5AE6"/>
    <w:rsid w:val="007D6427"/>
    <w:rsid w:val="007E021A"/>
    <w:rsid w:val="007E0DA5"/>
    <w:rsid w:val="007E1546"/>
    <w:rsid w:val="007E16E5"/>
    <w:rsid w:val="007E1E09"/>
    <w:rsid w:val="007E1EDB"/>
    <w:rsid w:val="007E229A"/>
    <w:rsid w:val="007E2904"/>
    <w:rsid w:val="007E3D41"/>
    <w:rsid w:val="007E3ED4"/>
    <w:rsid w:val="007E4DC3"/>
    <w:rsid w:val="007E5077"/>
    <w:rsid w:val="007E560D"/>
    <w:rsid w:val="007F065D"/>
    <w:rsid w:val="007F0778"/>
    <w:rsid w:val="007F1882"/>
    <w:rsid w:val="007F3424"/>
    <w:rsid w:val="007F3CF6"/>
    <w:rsid w:val="007F4C25"/>
    <w:rsid w:val="007F5D27"/>
    <w:rsid w:val="007F61AA"/>
    <w:rsid w:val="007F6BCD"/>
    <w:rsid w:val="007F6E13"/>
    <w:rsid w:val="007F7783"/>
    <w:rsid w:val="0080041B"/>
    <w:rsid w:val="00800452"/>
    <w:rsid w:val="00800A03"/>
    <w:rsid w:val="008016BD"/>
    <w:rsid w:val="00806451"/>
    <w:rsid w:val="00810ACA"/>
    <w:rsid w:val="00810F19"/>
    <w:rsid w:val="00813BED"/>
    <w:rsid w:val="00813F9F"/>
    <w:rsid w:val="0081448B"/>
    <w:rsid w:val="00814CF4"/>
    <w:rsid w:val="00814ECB"/>
    <w:rsid w:val="008150EB"/>
    <w:rsid w:val="00816096"/>
    <w:rsid w:val="0081623F"/>
    <w:rsid w:val="00816A82"/>
    <w:rsid w:val="00817412"/>
    <w:rsid w:val="00817454"/>
    <w:rsid w:val="00820636"/>
    <w:rsid w:val="0082073E"/>
    <w:rsid w:val="0082090D"/>
    <w:rsid w:val="00821ACD"/>
    <w:rsid w:val="008226FB"/>
    <w:rsid w:val="008229E6"/>
    <w:rsid w:val="008238BA"/>
    <w:rsid w:val="008244EA"/>
    <w:rsid w:val="008305A9"/>
    <w:rsid w:val="008312FB"/>
    <w:rsid w:val="00831324"/>
    <w:rsid w:val="008353EA"/>
    <w:rsid w:val="00835AE4"/>
    <w:rsid w:val="00835E39"/>
    <w:rsid w:val="00836CA4"/>
    <w:rsid w:val="008400BE"/>
    <w:rsid w:val="0084092C"/>
    <w:rsid w:val="008415CF"/>
    <w:rsid w:val="00841F64"/>
    <w:rsid w:val="00842951"/>
    <w:rsid w:val="00842B5E"/>
    <w:rsid w:val="00843533"/>
    <w:rsid w:val="008437B0"/>
    <w:rsid w:val="0084392C"/>
    <w:rsid w:val="00844CC4"/>
    <w:rsid w:val="00845097"/>
    <w:rsid w:val="00845E02"/>
    <w:rsid w:val="00846653"/>
    <w:rsid w:val="008469A2"/>
    <w:rsid w:val="00846EA2"/>
    <w:rsid w:val="00847179"/>
    <w:rsid w:val="00851504"/>
    <w:rsid w:val="008515D8"/>
    <w:rsid w:val="0085228B"/>
    <w:rsid w:val="0085244F"/>
    <w:rsid w:val="00852BB1"/>
    <w:rsid w:val="00852C8B"/>
    <w:rsid w:val="00852D10"/>
    <w:rsid w:val="00852D4F"/>
    <w:rsid w:val="008539F7"/>
    <w:rsid w:val="0085409D"/>
    <w:rsid w:val="00856986"/>
    <w:rsid w:val="00856AAE"/>
    <w:rsid w:val="0086031A"/>
    <w:rsid w:val="00864B16"/>
    <w:rsid w:val="00870AA0"/>
    <w:rsid w:val="008711C1"/>
    <w:rsid w:val="00871248"/>
    <w:rsid w:val="0087176C"/>
    <w:rsid w:val="0087328F"/>
    <w:rsid w:val="00873F88"/>
    <w:rsid w:val="00875146"/>
    <w:rsid w:val="008752E7"/>
    <w:rsid w:val="008759AA"/>
    <w:rsid w:val="00876B70"/>
    <w:rsid w:val="0087703A"/>
    <w:rsid w:val="00877444"/>
    <w:rsid w:val="008810F3"/>
    <w:rsid w:val="00881D59"/>
    <w:rsid w:val="00883AF2"/>
    <w:rsid w:val="0088407E"/>
    <w:rsid w:val="00884D01"/>
    <w:rsid w:val="0088711A"/>
    <w:rsid w:val="0088771A"/>
    <w:rsid w:val="008905E3"/>
    <w:rsid w:val="00890C6A"/>
    <w:rsid w:val="00890E7C"/>
    <w:rsid w:val="008926C5"/>
    <w:rsid w:val="0089301E"/>
    <w:rsid w:val="008936FC"/>
    <w:rsid w:val="00893A87"/>
    <w:rsid w:val="0089436F"/>
    <w:rsid w:val="00894517"/>
    <w:rsid w:val="008952EC"/>
    <w:rsid w:val="0089586E"/>
    <w:rsid w:val="00895925"/>
    <w:rsid w:val="0089603A"/>
    <w:rsid w:val="008963B6"/>
    <w:rsid w:val="00896C62"/>
    <w:rsid w:val="00896E56"/>
    <w:rsid w:val="0089717E"/>
    <w:rsid w:val="00897B71"/>
    <w:rsid w:val="008A1A59"/>
    <w:rsid w:val="008A2668"/>
    <w:rsid w:val="008A5896"/>
    <w:rsid w:val="008A7265"/>
    <w:rsid w:val="008A7541"/>
    <w:rsid w:val="008A769B"/>
    <w:rsid w:val="008A7D45"/>
    <w:rsid w:val="008A7EB9"/>
    <w:rsid w:val="008B040C"/>
    <w:rsid w:val="008B0830"/>
    <w:rsid w:val="008B1028"/>
    <w:rsid w:val="008B14B2"/>
    <w:rsid w:val="008B1B09"/>
    <w:rsid w:val="008B1D54"/>
    <w:rsid w:val="008B235A"/>
    <w:rsid w:val="008B2772"/>
    <w:rsid w:val="008B31B8"/>
    <w:rsid w:val="008B363B"/>
    <w:rsid w:val="008B591F"/>
    <w:rsid w:val="008B6442"/>
    <w:rsid w:val="008B7526"/>
    <w:rsid w:val="008B754E"/>
    <w:rsid w:val="008C02C2"/>
    <w:rsid w:val="008C1BAE"/>
    <w:rsid w:val="008C1C91"/>
    <w:rsid w:val="008C285F"/>
    <w:rsid w:val="008C335B"/>
    <w:rsid w:val="008C38F7"/>
    <w:rsid w:val="008C3D9D"/>
    <w:rsid w:val="008C412B"/>
    <w:rsid w:val="008C5151"/>
    <w:rsid w:val="008C52B6"/>
    <w:rsid w:val="008C56E2"/>
    <w:rsid w:val="008C5778"/>
    <w:rsid w:val="008C664D"/>
    <w:rsid w:val="008C6BCD"/>
    <w:rsid w:val="008C6CA9"/>
    <w:rsid w:val="008C6D80"/>
    <w:rsid w:val="008C6E3E"/>
    <w:rsid w:val="008D0C45"/>
    <w:rsid w:val="008D0DE7"/>
    <w:rsid w:val="008D0E02"/>
    <w:rsid w:val="008D11D1"/>
    <w:rsid w:val="008D2646"/>
    <w:rsid w:val="008D267B"/>
    <w:rsid w:val="008D2718"/>
    <w:rsid w:val="008D2764"/>
    <w:rsid w:val="008D29E9"/>
    <w:rsid w:val="008D2FC3"/>
    <w:rsid w:val="008D4693"/>
    <w:rsid w:val="008D6A64"/>
    <w:rsid w:val="008E038A"/>
    <w:rsid w:val="008E0F4D"/>
    <w:rsid w:val="008E1568"/>
    <w:rsid w:val="008E1604"/>
    <w:rsid w:val="008E177C"/>
    <w:rsid w:val="008E2044"/>
    <w:rsid w:val="008E2CCD"/>
    <w:rsid w:val="008E3697"/>
    <w:rsid w:val="008E3C6F"/>
    <w:rsid w:val="008E4270"/>
    <w:rsid w:val="008E5A22"/>
    <w:rsid w:val="008E5F3D"/>
    <w:rsid w:val="008E70B1"/>
    <w:rsid w:val="008E7D5C"/>
    <w:rsid w:val="008E7DE8"/>
    <w:rsid w:val="008F0FB4"/>
    <w:rsid w:val="008F1956"/>
    <w:rsid w:val="008F44B5"/>
    <w:rsid w:val="008F4A04"/>
    <w:rsid w:val="008F4C46"/>
    <w:rsid w:val="008F4E4D"/>
    <w:rsid w:val="008F4E69"/>
    <w:rsid w:val="008F52D4"/>
    <w:rsid w:val="008F5B2E"/>
    <w:rsid w:val="008F6BD4"/>
    <w:rsid w:val="008F6D75"/>
    <w:rsid w:val="008F7A4F"/>
    <w:rsid w:val="008F7F3A"/>
    <w:rsid w:val="00901316"/>
    <w:rsid w:val="00903E72"/>
    <w:rsid w:val="009049DD"/>
    <w:rsid w:val="00904C92"/>
    <w:rsid w:val="00906330"/>
    <w:rsid w:val="00906620"/>
    <w:rsid w:val="00906802"/>
    <w:rsid w:val="00906840"/>
    <w:rsid w:val="009078FA"/>
    <w:rsid w:val="00907DA7"/>
    <w:rsid w:val="00910397"/>
    <w:rsid w:val="009110EF"/>
    <w:rsid w:val="00911217"/>
    <w:rsid w:val="009126EC"/>
    <w:rsid w:val="00913AD9"/>
    <w:rsid w:val="00913CCD"/>
    <w:rsid w:val="00914CC4"/>
    <w:rsid w:val="00915F9C"/>
    <w:rsid w:val="0091663F"/>
    <w:rsid w:val="00916FF6"/>
    <w:rsid w:val="00920550"/>
    <w:rsid w:val="009208CE"/>
    <w:rsid w:val="009211CC"/>
    <w:rsid w:val="00921CB0"/>
    <w:rsid w:val="00924124"/>
    <w:rsid w:val="009244F8"/>
    <w:rsid w:val="009244F9"/>
    <w:rsid w:val="009249F6"/>
    <w:rsid w:val="00926998"/>
    <w:rsid w:val="009307F9"/>
    <w:rsid w:val="00930B87"/>
    <w:rsid w:val="0093288E"/>
    <w:rsid w:val="00933C9A"/>
    <w:rsid w:val="0093446F"/>
    <w:rsid w:val="00936172"/>
    <w:rsid w:val="00936C24"/>
    <w:rsid w:val="00937636"/>
    <w:rsid w:val="00941EF9"/>
    <w:rsid w:val="009422B2"/>
    <w:rsid w:val="0094591A"/>
    <w:rsid w:val="009464ED"/>
    <w:rsid w:val="00946DEE"/>
    <w:rsid w:val="00947085"/>
    <w:rsid w:val="0095017D"/>
    <w:rsid w:val="0095022C"/>
    <w:rsid w:val="009504DF"/>
    <w:rsid w:val="009516E2"/>
    <w:rsid w:val="009527ED"/>
    <w:rsid w:val="00952942"/>
    <w:rsid w:val="00953767"/>
    <w:rsid w:val="00954BBA"/>
    <w:rsid w:val="00955E3F"/>
    <w:rsid w:val="0095627A"/>
    <w:rsid w:val="009564A8"/>
    <w:rsid w:val="00956B72"/>
    <w:rsid w:val="00956CDD"/>
    <w:rsid w:val="009572E7"/>
    <w:rsid w:val="009574A5"/>
    <w:rsid w:val="009578E2"/>
    <w:rsid w:val="00957B1E"/>
    <w:rsid w:val="009646A6"/>
    <w:rsid w:val="009660B8"/>
    <w:rsid w:val="009667D5"/>
    <w:rsid w:val="00966CF1"/>
    <w:rsid w:val="009673A8"/>
    <w:rsid w:val="00967CE1"/>
    <w:rsid w:val="009705D3"/>
    <w:rsid w:val="00970D64"/>
    <w:rsid w:val="009719BB"/>
    <w:rsid w:val="00972131"/>
    <w:rsid w:val="009752ED"/>
    <w:rsid w:val="009756F6"/>
    <w:rsid w:val="009763E4"/>
    <w:rsid w:val="0097652C"/>
    <w:rsid w:val="00977508"/>
    <w:rsid w:val="00977927"/>
    <w:rsid w:val="0098036B"/>
    <w:rsid w:val="009808E9"/>
    <w:rsid w:val="00981B0C"/>
    <w:rsid w:val="0098276C"/>
    <w:rsid w:val="00984130"/>
    <w:rsid w:val="0098423B"/>
    <w:rsid w:val="009844BE"/>
    <w:rsid w:val="00984FA2"/>
    <w:rsid w:val="00985C59"/>
    <w:rsid w:val="0099013D"/>
    <w:rsid w:val="0099078A"/>
    <w:rsid w:val="009917B1"/>
    <w:rsid w:val="009930E8"/>
    <w:rsid w:val="009931D0"/>
    <w:rsid w:val="00993A3D"/>
    <w:rsid w:val="00994B00"/>
    <w:rsid w:val="0099528E"/>
    <w:rsid w:val="00995731"/>
    <w:rsid w:val="00996E1D"/>
    <w:rsid w:val="009A0C1A"/>
    <w:rsid w:val="009A1112"/>
    <w:rsid w:val="009A11CD"/>
    <w:rsid w:val="009A166C"/>
    <w:rsid w:val="009A1A3A"/>
    <w:rsid w:val="009A1EC1"/>
    <w:rsid w:val="009A335E"/>
    <w:rsid w:val="009A346D"/>
    <w:rsid w:val="009A45BB"/>
    <w:rsid w:val="009A49CB"/>
    <w:rsid w:val="009A59B5"/>
    <w:rsid w:val="009A7FB1"/>
    <w:rsid w:val="009B04BD"/>
    <w:rsid w:val="009B0885"/>
    <w:rsid w:val="009B0DCD"/>
    <w:rsid w:val="009B102D"/>
    <w:rsid w:val="009B139C"/>
    <w:rsid w:val="009B185D"/>
    <w:rsid w:val="009B1C49"/>
    <w:rsid w:val="009B231E"/>
    <w:rsid w:val="009B3363"/>
    <w:rsid w:val="009B357F"/>
    <w:rsid w:val="009B36A5"/>
    <w:rsid w:val="009B3A22"/>
    <w:rsid w:val="009B3FA4"/>
    <w:rsid w:val="009B4A6C"/>
    <w:rsid w:val="009B4E84"/>
    <w:rsid w:val="009C1116"/>
    <w:rsid w:val="009C134C"/>
    <w:rsid w:val="009C2814"/>
    <w:rsid w:val="009C4E95"/>
    <w:rsid w:val="009C5FD7"/>
    <w:rsid w:val="009C744C"/>
    <w:rsid w:val="009C753D"/>
    <w:rsid w:val="009C7C41"/>
    <w:rsid w:val="009D0207"/>
    <w:rsid w:val="009D09E8"/>
    <w:rsid w:val="009D0E8E"/>
    <w:rsid w:val="009D20E2"/>
    <w:rsid w:val="009D2546"/>
    <w:rsid w:val="009D2D91"/>
    <w:rsid w:val="009D310F"/>
    <w:rsid w:val="009D46AD"/>
    <w:rsid w:val="009D46B2"/>
    <w:rsid w:val="009D49A5"/>
    <w:rsid w:val="009D4F92"/>
    <w:rsid w:val="009D5222"/>
    <w:rsid w:val="009D5556"/>
    <w:rsid w:val="009D6CE7"/>
    <w:rsid w:val="009D6F4D"/>
    <w:rsid w:val="009D742F"/>
    <w:rsid w:val="009D7F02"/>
    <w:rsid w:val="009E0319"/>
    <w:rsid w:val="009E0953"/>
    <w:rsid w:val="009E136D"/>
    <w:rsid w:val="009E2D78"/>
    <w:rsid w:val="009E34E8"/>
    <w:rsid w:val="009E3553"/>
    <w:rsid w:val="009E3790"/>
    <w:rsid w:val="009E41F8"/>
    <w:rsid w:val="009E462D"/>
    <w:rsid w:val="009E5C9D"/>
    <w:rsid w:val="009E5D0C"/>
    <w:rsid w:val="009F03DE"/>
    <w:rsid w:val="009F0DDB"/>
    <w:rsid w:val="009F15C9"/>
    <w:rsid w:val="009F5518"/>
    <w:rsid w:val="009F59B9"/>
    <w:rsid w:val="00A01260"/>
    <w:rsid w:val="00A01717"/>
    <w:rsid w:val="00A02363"/>
    <w:rsid w:val="00A025CC"/>
    <w:rsid w:val="00A02AF7"/>
    <w:rsid w:val="00A02EB3"/>
    <w:rsid w:val="00A0357D"/>
    <w:rsid w:val="00A06013"/>
    <w:rsid w:val="00A06E80"/>
    <w:rsid w:val="00A0714E"/>
    <w:rsid w:val="00A073B0"/>
    <w:rsid w:val="00A079A6"/>
    <w:rsid w:val="00A10171"/>
    <w:rsid w:val="00A10365"/>
    <w:rsid w:val="00A1187C"/>
    <w:rsid w:val="00A120F4"/>
    <w:rsid w:val="00A124C4"/>
    <w:rsid w:val="00A1343A"/>
    <w:rsid w:val="00A13689"/>
    <w:rsid w:val="00A13EB1"/>
    <w:rsid w:val="00A14068"/>
    <w:rsid w:val="00A162FE"/>
    <w:rsid w:val="00A17EC7"/>
    <w:rsid w:val="00A20666"/>
    <w:rsid w:val="00A21976"/>
    <w:rsid w:val="00A21FD7"/>
    <w:rsid w:val="00A225E4"/>
    <w:rsid w:val="00A22F88"/>
    <w:rsid w:val="00A230FC"/>
    <w:rsid w:val="00A24B33"/>
    <w:rsid w:val="00A2555B"/>
    <w:rsid w:val="00A27519"/>
    <w:rsid w:val="00A3034C"/>
    <w:rsid w:val="00A317E6"/>
    <w:rsid w:val="00A33654"/>
    <w:rsid w:val="00A33E4E"/>
    <w:rsid w:val="00A34022"/>
    <w:rsid w:val="00A340CC"/>
    <w:rsid w:val="00A35917"/>
    <w:rsid w:val="00A36260"/>
    <w:rsid w:val="00A36C1B"/>
    <w:rsid w:val="00A407BC"/>
    <w:rsid w:val="00A40D90"/>
    <w:rsid w:val="00A40FC9"/>
    <w:rsid w:val="00A4118B"/>
    <w:rsid w:val="00A417EF"/>
    <w:rsid w:val="00A42254"/>
    <w:rsid w:val="00A423C2"/>
    <w:rsid w:val="00A42AE6"/>
    <w:rsid w:val="00A44FA9"/>
    <w:rsid w:val="00A45B91"/>
    <w:rsid w:val="00A461B7"/>
    <w:rsid w:val="00A46BB9"/>
    <w:rsid w:val="00A46F09"/>
    <w:rsid w:val="00A518A8"/>
    <w:rsid w:val="00A52A05"/>
    <w:rsid w:val="00A52E77"/>
    <w:rsid w:val="00A532E0"/>
    <w:rsid w:val="00A5383B"/>
    <w:rsid w:val="00A54466"/>
    <w:rsid w:val="00A54C15"/>
    <w:rsid w:val="00A56476"/>
    <w:rsid w:val="00A56694"/>
    <w:rsid w:val="00A571F0"/>
    <w:rsid w:val="00A604A7"/>
    <w:rsid w:val="00A6050E"/>
    <w:rsid w:val="00A609D8"/>
    <w:rsid w:val="00A616F0"/>
    <w:rsid w:val="00A6193E"/>
    <w:rsid w:val="00A61C34"/>
    <w:rsid w:val="00A623CC"/>
    <w:rsid w:val="00A624D0"/>
    <w:rsid w:val="00A6390E"/>
    <w:rsid w:val="00A6462E"/>
    <w:rsid w:val="00A650A6"/>
    <w:rsid w:val="00A6531A"/>
    <w:rsid w:val="00A65F04"/>
    <w:rsid w:val="00A66BCC"/>
    <w:rsid w:val="00A671C5"/>
    <w:rsid w:val="00A67A94"/>
    <w:rsid w:val="00A70C38"/>
    <w:rsid w:val="00A71BDC"/>
    <w:rsid w:val="00A7313E"/>
    <w:rsid w:val="00A731FA"/>
    <w:rsid w:val="00A73815"/>
    <w:rsid w:val="00A7381E"/>
    <w:rsid w:val="00A7428C"/>
    <w:rsid w:val="00A74B06"/>
    <w:rsid w:val="00A74F0A"/>
    <w:rsid w:val="00A7633B"/>
    <w:rsid w:val="00A76A43"/>
    <w:rsid w:val="00A77506"/>
    <w:rsid w:val="00A80FBA"/>
    <w:rsid w:val="00A814FC"/>
    <w:rsid w:val="00A81780"/>
    <w:rsid w:val="00A817C8"/>
    <w:rsid w:val="00A81875"/>
    <w:rsid w:val="00A81967"/>
    <w:rsid w:val="00A82677"/>
    <w:rsid w:val="00A83330"/>
    <w:rsid w:val="00A836E8"/>
    <w:rsid w:val="00A838EA"/>
    <w:rsid w:val="00A83F8F"/>
    <w:rsid w:val="00A84F08"/>
    <w:rsid w:val="00A8524C"/>
    <w:rsid w:val="00A85CC9"/>
    <w:rsid w:val="00A85E01"/>
    <w:rsid w:val="00A85E9C"/>
    <w:rsid w:val="00A867CF"/>
    <w:rsid w:val="00A86AD7"/>
    <w:rsid w:val="00A86B7C"/>
    <w:rsid w:val="00A87350"/>
    <w:rsid w:val="00A9087E"/>
    <w:rsid w:val="00A9127E"/>
    <w:rsid w:val="00A913BF"/>
    <w:rsid w:val="00A91575"/>
    <w:rsid w:val="00A91C04"/>
    <w:rsid w:val="00A91E1B"/>
    <w:rsid w:val="00A92B3E"/>
    <w:rsid w:val="00A92F50"/>
    <w:rsid w:val="00A93659"/>
    <w:rsid w:val="00A93E76"/>
    <w:rsid w:val="00A95F58"/>
    <w:rsid w:val="00A9604B"/>
    <w:rsid w:val="00A97D49"/>
    <w:rsid w:val="00AA194A"/>
    <w:rsid w:val="00AA1E47"/>
    <w:rsid w:val="00AA2181"/>
    <w:rsid w:val="00AA2BA7"/>
    <w:rsid w:val="00AA398D"/>
    <w:rsid w:val="00AA3B7D"/>
    <w:rsid w:val="00AA4DB3"/>
    <w:rsid w:val="00AA4FC6"/>
    <w:rsid w:val="00AA50B8"/>
    <w:rsid w:val="00AA5DF2"/>
    <w:rsid w:val="00AB12FA"/>
    <w:rsid w:val="00AB1968"/>
    <w:rsid w:val="00AB1FDC"/>
    <w:rsid w:val="00AB2512"/>
    <w:rsid w:val="00AB3142"/>
    <w:rsid w:val="00AB31BA"/>
    <w:rsid w:val="00AB4060"/>
    <w:rsid w:val="00AB693C"/>
    <w:rsid w:val="00AC04E6"/>
    <w:rsid w:val="00AC06D5"/>
    <w:rsid w:val="00AC07C2"/>
    <w:rsid w:val="00AC1A5F"/>
    <w:rsid w:val="00AC2F9E"/>
    <w:rsid w:val="00AC43A5"/>
    <w:rsid w:val="00AC4B18"/>
    <w:rsid w:val="00AC5AFD"/>
    <w:rsid w:val="00AC5D37"/>
    <w:rsid w:val="00AC6FDE"/>
    <w:rsid w:val="00AD0217"/>
    <w:rsid w:val="00AD13E5"/>
    <w:rsid w:val="00AD192C"/>
    <w:rsid w:val="00AD1B31"/>
    <w:rsid w:val="00AD242A"/>
    <w:rsid w:val="00AD24FB"/>
    <w:rsid w:val="00AD2B56"/>
    <w:rsid w:val="00AD3595"/>
    <w:rsid w:val="00AD4A5A"/>
    <w:rsid w:val="00AD730B"/>
    <w:rsid w:val="00AE01A2"/>
    <w:rsid w:val="00AE1D52"/>
    <w:rsid w:val="00AE2FA8"/>
    <w:rsid w:val="00AE37E4"/>
    <w:rsid w:val="00AE41AC"/>
    <w:rsid w:val="00AE45DE"/>
    <w:rsid w:val="00AE6B14"/>
    <w:rsid w:val="00AE7148"/>
    <w:rsid w:val="00AE7D15"/>
    <w:rsid w:val="00AE7EA5"/>
    <w:rsid w:val="00AF02CE"/>
    <w:rsid w:val="00AF0BD5"/>
    <w:rsid w:val="00AF13D1"/>
    <w:rsid w:val="00AF3033"/>
    <w:rsid w:val="00AF34CB"/>
    <w:rsid w:val="00AF37D5"/>
    <w:rsid w:val="00AF3D53"/>
    <w:rsid w:val="00AF4A0E"/>
    <w:rsid w:val="00AF5AAD"/>
    <w:rsid w:val="00AF66ED"/>
    <w:rsid w:val="00B004D9"/>
    <w:rsid w:val="00B025A6"/>
    <w:rsid w:val="00B0421C"/>
    <w:rsid w:val="00B045B9"/>
    <w:rsid w:val="00B04614"/>
    <w:rsid w:val="00B071DE"/>
    <w:rsid w:val="00B10069"/>
    <w:rsid w:val="00B103EE"/>
    <w:rsid w:val="00B11279"/>
    <w:rsid w:val="00B11490"/>
    <w:rsid w:val="00B12068"/>
    <w:rsid w:val="00B12852"/>
    <w:rsid w:val="00B13435"/>
    <w:rsid w:val="00B134A1"/>
    <w:rsid w:val="00B15393"/>
    <w:rsid w:val="00B15BE1"/>
    <w:rsid w:val="00B1641C"/>
    <w:rsid w:val="00B16CDF"/>
    <w:rsid w:val="00B17267"/>
    <w:rsid w:val="00B175E0"/>
    <w:rsid w:val="00B2044D"/>
    <w:rsid w:val="00B2134D"/>
    <w:rsid w:val="00B21E17"/>
    <w:rsid w:val="00B222F9"/>
    <w:rsid w:val="00B22BE1"/>
    <w:rsid w:val="00B22C93"/>
    <w:rsid w:val="00B22F4A"/>
    <w:rsid w:val="00B23562"/>
    <w:rsid w:val="00B23FA6"/>
    <w:rsid w:val="00B243A6"/>
    <w:rsid w:val="00B24E89"/>
    <w:rsid w:val="00B263A8"/>
    <w:rsid w:val="00B2648B"/>
    <w:rsid w:val="00B26ED6"/>
    <w:rsid w:val="00B278CF"/>
    <w:rsid w:val="00B27957"/>
    <w:rsid w:val="00B27A9B"/>
    <w:rsid w:val="00B27F2B"/>
    <w:rsid w:val="00B303B7"/>
    <w:rsid w:val="00B30A1B"/>
    <w:rsid w:val="00B30EA0"/>
    <w:rsid w:val="00B30F18"/>
    <w:rsid w:val="00B312E9"/>
    <w:rsid w:val="00B320F6"/>
    <w:rsid w:val="00B3223B"/>
    <w:rsid w:val="00B328A5"/>
    <w:rsid w:val="00B33BED"/>
    <w:rsid w:val="00B33CE8"/>
    <w:rsid w:val="00B34180"/>
    <w:rsid w:val="00B35582"/>
    <w:rsid w:val="00B35B42"/>
    <w:rsid w:val="00B361B9"/>
    <w:rsid w:val="00B36E6C"/>
    <w:rsid w:val="00B3746A"/>
    <w:rsid w:val="00B3784E"/>
    <w:rsid w:val="00B405DA"/>
    <w:rsid w:val="00B417D9"/>
    <w:rsid w:val="00B41FD2"/>
    <w:rsid w:val="00B42C61"/>
    <w:rsid w:val="00B43B61"/>
    <w:rsid w:val="00B43E57"/>
    <w:rsid w:val="00B447F7"/>
    <w:rsid w:val="00B44B08"/>
    <w:rsid w:val="00B4519E"/>
    <w:rsid w:val="00B4535D"/>
    <w:rsid w:val="00B4581E"/>
    <w:rsid w:val="00B46201"/>
    <w:rsid w:val="00B468C6"/>
    <w:rsid w:val="00B46A63"/>
    <w:rsid w:val="00B46CC2"/>
    <w:rsid w:val="00B47B13"/>
    <w:rsid w:val="00B5048D"/>
    <w:rsid w:val="00B50A20"/>
    <w:rsid w:val="00B50AA1"/>
    <w:rsid w:val="00B51382"/>
    <w:rsid w:val="00B51C6B"/>
    <w:rsid w:val="00B521BB"/>
    <w:rsid w:val="00B5254C"/>
    <w:rsid w:val="00B5299B"/>
    <w:rsid w:val="00B5310C"/>
    <w:rsid w:val="00B53778"/>
    <w:rsid w:val="00B53C3E"/>
    <w:rsid w:val="00B55B1E"/>
    <w:rsid w:val="00B562D3"/>
    <w:rsid w:val="00B56384"/>
    <w:rsid w:val="00B56E9B"/>
    <w:rsid w:val="00B5761B"/>
    <w:rsid w:val="00B5769E"/>
    <w:rsid w:val="00B576D6"/>
    <w:rsid w:val="00B607B4"/>
    <w:rsid w:val="00B60ABD"/>
    <w:rsid w:val="00B6255D"/>
    <w:rsid w:val="00B6317F"/>
    <w:rsid w:val="00B641FC"/>
    <w:rsid w:val="00B64590"/>
    <w:rsid w:val="00B647FF"/>
    <w:rsid w:val="00B64D2E"/>
    <w:rsid w:val="00B64E18"/>
    <w:rsid w:val="00B665D0"/>
    <w:rsid w:val="00B66D97"/>
    <w:rsid w:val="00B6705D"/>
    <w:rsid w:val="00B6725A"/>
    <w:rsid w:val="00B6727B"/>
    <w:rsid w:val="00B70C2E"/>
    <w:rsid w:val="00B70EBE"/>
    <w:rsid w:val="00B71090"/>
    <w:rsid w:val="00B71DA8"/>
    <w:rsid w:val="00B73095"/>
    <w:rsid w:val="00B734FC"/>
    <w:rsid w:val="00B738FC"/>
    <w:rsid w:val="00B74AFB"/>
    <w:rsid w:val="00B74DE8"/>
    <w:rsid w:val="00B75BA0"/>
    <w:rsid w:val="00B75F18"/>
    <w:rsid w:val="00B812E6"/>
    <w:rsid w:val="00B823CC"/>
    <w:rsid w:val="00B842C2"/>
    <w:rsid w:val="00B85262"/>
    <w:rsid w:val="00B85F34"/>
    <w:rsid w:val="00B862EB"/>
    <w:rsid w:val="00B90B67"/>
    <w:rsid w:val="00B91561"/>
    <w:rsid w:val="00B91B31"/>
    <w:rsid w:val="00B91B7A"/>
    <w:rsid w:val="00B92EF7"/>
    <w:rsid w:val="00B93AEF"/>
    <w:rsid w:val="00B93E64"/>
    <w:rsid w:val="00B944A0"/>
    <w:rsid w:val="00B94D88"/>
    <w:rsid w:val="00B96000"/>
    <w:rsid w:val="00B96057"/>
    <w:rsid w:val="00B961DC"/>
    <w:rsid w:val="00B96284"/>
    <w:rsid w:val="00B96E13"/>
    <w:rsid w:val="00B97F10"/>
    <w:rsid w:val="00BA0989"/>
    <w:rsid w:val="00BA0CBA"/>
    <w:rsid w:val="00BA149E"/>
    <w:rsid w:val="00BA1925"/>
    <w:rsid w:val="00BA1C7D"/>
    <w:rsid w:val="00BA1F46"/>
    <w:rsid w:val="00BA200C"/>
    <w:rsid w:val="00BA29B3"/>
    <w:rsid w:val="00BA342A"/>
    <w:rsid w:val="00BA47CA"/>
    <w:rsid w:val="00BA67BA"/>
    <w:rsid w:val="00BA71D1"/>
    <w:rsid w:val="00BA74CD"/>
    <w:rsid w:val="00BB03ED"/>
    <w:rsid w:val="00BB09AE"/>
    <w:rsid w:val="00BB0F08"/>
    <w:rsid w:val="00BB2E6A"/>
    <w:rsid w:val="00BB33C9"/>
    <w:rsid w:val="00BB358D"/>
    <w:rsid w:val="00BB405F"/>
    <w:rsid w:val="00BB476B"/>
    <w:rsid w:val="00BB5D96"/>
    <w:rsid w:val="00BB6BD3"/>
    <w:rsid w:val="00BB79AF"/>
    <w:rsid w:val="00BC3704"/>
    <w:rsid w:val="00BC4025"/>
    <w:rsid w:val="00BC44EF"/>
    <w:rsid w:val="00BC5E5C"/>
    <w:rsid w:val="00BC6126"/>
    <w:rsid w:val="00BC6E46"/>
    <w:rsid w:val="00BC7502"/>
    <w:rsid w:val="00BD0E74"/>
    <w:rsid w:val="00BD15EC"/>
    <w:rsid w:val="00BD175E"/>
    <w:rsid w:val="00BD45B9"/>
    <w:rsid w:val="00BD46F4"/>
    <w:rsid w:val="00BD4B3B"/>
    <w:rsid w:val="00BD56C6"/>
    <w:rsid w:val="00BD696F"/>
    <w:rsid w:val="00BD6C64"/>
    <w:rsid w:val="00BD6E86"/>
    <w:rsid w:val="00BD7375"/>
    <w:rsid w:val="00BD7463"/>
    <w:rsid w:val="00BD7A86"/>
    <w:rsid w:val="00BD7C50"/>
    <w:rsid w:val="00BE0EA0"/>
    <w:rsid w:val="00BE0EA3"/>
    <w:rsid w:val="00BE1435"/>
    <w:rsid w:val="00BE14C3"/>
    <w:rsid w:val="00BE1991"/>
    <w:rsid w:val="00BE2133"/>
    <w:rsid w:val="00BE2289"/>
    <w:rsid w:val="00BE2AB9"/>
    <w:rsid w:val="00BE4B6B"/>
    <w:rsid w:val="00BE4C12"/>
    <w:rsid w:val="00BE58BC"/>
    <w:rsid w:val="00BE665F"/>
    <w:rsid w:val="00BE69BC"/>
    <w:rsid w:val="00BE6AD2"/>
    <w:rsid w:val="00BE73BB"/>
    <w:rsid w:val="00BE7A21"/>
    <w:rsid w:val="00BF0427"/>
    <w:rsid w:val="00BF086F"/>
    <w:rsid w:val="00BF18F5"/>
    <w:rsid w:val="00BF1C8D"/>
    <w:rsid w:val="00BF1CED"/>
    <w:rsid w:val="00BF20D4"/>
    <w:rsid w:val="00BF2AF3"/>
    <w:rsid w:val="00BF3488"/>
    <w:rsid w:val="00BF4E14"/>
    <w:rsid w:val="00BF5111"/>
    <w:rsid w:val="00BF7057"/>
    <w:rsid w:val="00BF709B"/>
    <w:rsid w:val="00BF7525"/>
    <w:rsid w:val="00C00C73"/>
    <w:rsid w:val="00C00D33"/>
    <w:rsid w:val="00C0166A"/>
    <w:rsid w:val="00C018CF"/>
    <w:rsid w:val="00C03251"/>
    <w:rsid w:val="00C04C66"/>
    <w:rsid w:val="00C05717"/>
    <w:rsid w:val="00C061C6"/>
    <w:rsid w:val="00C06294"/>
    <w:rsid w:val="00C06C84"/>
    <w:rsid w:val="00C07B37"/>
    <w:rsid w:val="00C1040F"/>
    <w:rsid w:val="00C106BA"/>
    <w:rsid w:val="00C11826"/>
    <w:rsid w:val="00C11EB5"/>
    <w:rsid w:val="00C12269"/>
    <w:rsid w:val="00C125D7"/>
    <w:rsid w:val="00C12D4C"/>
    <w:rsid w:val="00C13302"/>
    <w:rsid w:val="00C13397"/>
    <w:rsid w:val="00C1469F"/>
    <w:rsid w:val="00C14720"/>
    <w:rsid w:val="00C148FF"/>
    <w:rsid w:val="00C1552D"/>
    <w:rsid w:val="00C157D8"/>
    <w:rsid w:val="00C15E86"/>
    <w:rsid w:val="00C16941"/>
    <w:rsid w:val="00C17097"/>
    <w:rsid w:val="00C177F6"/>
    <w:rsid w:val="00C17860"/>
    <w:rsid w:val="00C20591"/>
    <w:rsid w:val="00C20A4D"/>
    <w:rsid w:val="00C2125C"/>
    <w:rsid w:val="00C2166E"/>
    <w:rsid w:val="00C21D59"/>
    <w:rsid w:val="00C22BAE"/>
    <w:rsid w:val="00C22BC1"/>
    <w:rsid w:val="00C2310C"/>
    <w:rsid w:val="00C237E0"/>
    <w:rsid w:val="00C239F8"/>
    <w:rsid w:val="00C23A76"/>
    <w:rsid w:val="00C24A71"/>
    <w:rsid w:val="00C24A85"/>
    <w:rsid w:val="00C25247"/>
    <w:rsid w:val="00C25453"/>
    <w:rsid w:val="00C260B9"/>
    <w:rsid w:val="00C26B8C"/>
    <w:rsid w:val="00C26E6A"/>
    <w:rsid w:val="00C272C6"/>
    <w:rsid w:val="00C30282"/>
    <w:rsid w:val="00C30DAE"/>
    <w:rsid w:val="00C32712"/>
    <w:rsid w:val="00C32CF6"/>
    <w:rsid w:val="00C33C60"/>
    <w:rsid w:val="00C347BF"/>
    <w:rsid w:val="00C34F5A"/>
    <w:rsid w:val="00C35645"/>
    <w:rsid w:val="00C35A31"/>
    <w:rsid w:val="00C362C1"/>
    <w:rsid w:val="00C3667C"/>
    <w:rsid w:val="00C4009A"/>
    <w:rsid w:val="00C40C62"/>
    <w:rsid w:val="00C420F0"/>
    <w:rsid w:val="00C432E2"/>
    <w:rsid w:val="00C436E5"/>
    <w:rsid w:val="00C43A4B"/>
    <w:rsid w:val="00C442D4"/>
    <w:rsid w:val="00C44990"/>
    <w:rsid w:val="00C4519F"/>
    <w:rsid w:val="00C45599"/>
    <w:rsid w:val="00C47044"/>
    <w:rsid w:val="00C5017C"/>
    <w:rsid w:val="00C50475"/>
    <w:rsid w:val="00C5163B"/>
    <w:rsid w:val="00C525E3"/>
    <w:rsid w:val="00C54125"/>
    <w:rsid w:val="00C577A3"/>
    <w:rsid w:val="00C57DEE"/>
    <w:rsid w:val="00C605A8"/>
    <w:rsid w:val="00C60861"/>
    <w:rsid w:val="00C60A8F"/>
    <w:rsid w:val="00C60CEF"/>
    <w:rsid w:val="00C61636"/>
    <w:rsid w:val="00C61DF2"/>
    <w:rsid w:val="00C61FA0"/>
    <w:rsid w:val="00C623BC"/>
    <w:rsid w:val="00C63397"/>
    <w:rsid w:val="00C6385B"/>
    <w:rsid w:val="00C63BD4"/>
    <w:rsid w:val="00C640E9"/>
    <w:rsid w:val="00C642BF"/>
    <w:rsid w:val="00C6468A"/>
    <w:rsid w:val="00C64A4C"/>
    <w:rsid w:val="00C652B1"/>
    <w:rsid w:val="00C655C5"/>
    <w:rsid w:val="00C662C0"/>
    <w:rsid w:val="00C675FF"/>
    <w:rsid w:val="00C6770F"/>
    <w:rsid w:val="00C677A1"/>
    <w:rsid w:val="00C67A69"/>
    <w:rsid w:val="00C706E3"/>
    <w:rsid w:val="00C70D0B"/>
    <w:rsid w:val="00C710B4"/>
    <w:rsid w:val="00C72450"/>
    <w:rsid w:val="00C73136"/>
    <w:rsid w:val="00C7333B"/>
    <w:rsid w:val="00C737E2"/>
    <w:rsid w:val="00C738FC"/>
    <w:rsid w:val="00C73FBB"/>
    <w:rsid w:val="00C747F2"/>
    <w:rsid w:val="00C75F08"/>
    <w:rsid w:val="00C76585"/>
    <w:rsid w:val="00C76F76"/>
    <w:rsid w:val="00C776FC"/>
    <w:rsid w:val="00C77A9E"/>
    <w:rsid w:val="00C80291"/>
    <w:rsid w:val="00C8097C"/>
    <w:rsid w:val="00C81C67"/>
    <w:rsid w:val="00C821F6"/>
    <w:rsid w:val="00C82684"/>
    <w:rsid w:val="00C837D3"/>
    <w:rsid w:val="00C84318"/>
    <w:rsid w:val="00C848C0"/>
    <w:rsid w:val="00C859A7"/>
    <w:rsid w:val="00C85A3D"/>
    <w:rsid w:val="00C86190"/>
    <w:rsid w:val="00C8669C"/>
    <w:rsid w:val="00C907E2"/>
    <w:rsid w:val="00C917B2"/>
    <w:rsid w:val="00C91D04"/>
    <w:rsid w:val="00C92DF7"/>
    <w:rsid w:val="00C93D3A"/>
    <w:rsid w:val="00C9492F"/>
    <w:rsid w:val="00C9501B"/>
    <w:rsid w:val="00C9561D"/>
    <w:rsid w:val="00C95DFA"/>
    <w:rsid w:val="00C960E1"/>
    <w:rsid w:val="00C976D0"/>
    <w:rsid w:val="00CA043F"/>
    <w:rsid w:val="00CA1D6C"/>
    <w:rsid w:val="00CA26EA"/>
    <w:rsid w:val="00CA2D28"/>
    <w:rsid w:val="00CA382D"/>
    <w:rsid w:val="00CA7573"/>
    <w:rsid w:val="00CA7DA9"/>
    <w:rsid w:val="00CB089F"/>
    <w:rsid w:val="00CB2727"/>
    <w:rsid w:val="00CB2858"/>
    <w:rsid w:val="00CB318A"/>
    <w:rsid w:val="00CB346B"/>
    <w:rsid w:val="00CB5D9D"/>
    <w:rsid w:val="00CB7A49"/>
    <w:rsid w:val="00CC0722"/>
    <w:rsid w:val="00CC22FC"/>
    <w:rsid w:val="00CC2C38"/>
    <w:rsid w:val="00CC35FA"/>
    <w:rsid w:val="00CC3617"/>
    <w:rsid w:val="00CC4509"/>
    <w:rsid w:val="00CC4FA6"/>
    <w:rsid w:val="00CC51E2"/>
    <w:rsid w:val="00CC524A"/>
    <w:rsid w:val="00CC5681"/>
    <w:rsid w:val="00CC62B3"/>
    <w:rsid w:val="00CC67E2"/>
    <w:rsid w:val="00CC6AB4"/>
    <w:rsid w:val="00CC6C9E"/>
    <w:rsid w:val="00CD04B0"/>
    <w:rsid w:val="00CD0EF6"/>
    <w:rsid w:val="00CD174D"/>
    <w:rsid w:val="00CD2E1C"/>
    <w:rsid w:val="00CD2F28"/>
    <w:rsid w:val="00CD3C91"/>
    <w:rsid w:val="00CD4046"/>
    <w:rsid w:val="00CD4572"/>
    <w:rsid w:val="00CD4B14"/>
    <w:rsid w:val="00CD5057"/>
    <w:rsid w:val="00CD5BEE"/>
    <w:rsid w:val="00CD6ABE"/>
    <w:rsid w:val="00CD7336"/>
    <w:rsid w:val="00CD78C0"/>
    <w:rsid w:val="00CE05D1"/>
    <w:rsid w:val="00CE1747"/>
    <w:rsid w:val="00CE1A90"/>
    <w:rsid w:val="00CE26DF"/>
    <w:rsid w:val="00CE2ABD"/>
    <w:rsid w:val="00CE39F1"/>
    <w:rsid w:val="00CE3AAA"/>
    <w:rsid w:val="00CE40A3"/>
    <w:rsid w:val="00CF0178"/>
    <w:rsid w:val="00CF0911"/>
    <w:rsid w:val="00CF10BC"/>
    <w:rsid w:val="00CF194D"/>
    <w:rsid w:val="00CF1C1F"/>
    <w:rsid w:val="00CF30EA"/>
    <w:rsid w:val="00CF3E21"/>
    <w:rsid w:val="00CF4113"/>
    <w:rsid w:val="00CF4372"/>
    <w:rsid w:val="00CF49A9"/>
    <w:rsid w:val="00CF4E29"/>
    <w:rsid w:val="00CF6500"/>
    <w:rsid w:val="00D01CFF"/>
    <w:rsid w:val="00D031FE"/>
    <w:rsid w:val="00D04118"/>
    <w:rsid w:val="00D04135"/>
    <w:rsid w:val="00D049A9"/>
    <w:rsid w:val="00D04E58"/>
    <w:rsid w:val="00D061C2"/>
    <w:rsid w:val="00D063BE"/>
    <w:rsid w:val="00D06F4F"/>
    <w:rsid w:val="00D111E6"/>
    <w:rsid w:val="00D119FD"/>
    <w:rsid w:val="00D11D36"/>
    <w:rsid w:val="00D12159"/>
    <w:rsid w:val="00D134A8"/>
    <w:rsid w:val="00D1451B"/>
    <w:rsid w:val="00D1465D"/>
    <w:rsid w:val="00D147B2"/>
    <w:rsid w:val="00D14A37"/>
    <w:rsid w:val="00D1542D"/>
    <w:rsid w:val="00D175EE"/>
    <w:rsid w:val="00D177F6"/>
    <w:rsid w:val="00D17A5F"/>
    <w:rsid w:val="00D200A2"/>
    <w:rsid w:val="00D2086F"/>
    <w:rsid w:val="00D20F6C"/>
    <w:rsid w:val="00D2179A"/>
    <w:rsid w:val="00D22456"/>
    <w:rsid w:val="00D233E0"/>
    <w:rsid w:val="00D23A17"/>
    <w:rsid w:val="00D25469"/>
    <w:rsid w:val="00D25ECD"/>
    <w:rsid w:val="00D26660"/>
    <w:rsid w:val="00D3000C"/>
    <w:rsid w:val="00D3011F"/>
    <w:rsid w:val="00D3031F"/>
    <w:rsid w:val="00D31EF5"/>
    <w:rsid w:val="00D34B85"/>
    <w:rsid w:val="00D35126"/>
    <w:rsid w:val="00D402AA"/>
    <w:rsid w:val="00D406BB"/>
    <w:rsid w:val="00D41E31"/>
    <w:rsid w:val="00D41EAB"/>
    <w:rsid w:val="00D4372F"/>
    <w:rsid w:val="00D43BF7"/>
    <w:rsid w:val="00D446CE"/>
    <w:rsid w:val="00D46423"/>
    <w:rsid w:val="00D46A23"/>
    <w:rsid w:val="00D46BA5"/>
    <w:rsid w:val="00D47662"/>
    <w:rsid w:val="00D47E06"/>
    <w:rsid w:val="00D50CCE"/>
    <w:rsid w:val="00D50D4A"/>
    <w:rsid w:val="00D50DCC"/>
    <w:rsid w:val="00D5415A"/>
    <w:rsid w:val="00D543F2"/>
    <w:rsid w:val="00D54B75"/>
    <w:rsid w:val="00D54E9E"/>
    <w:rsid w:val="00D5572A"/>
    <w:rsid w:val="00D55979"/>
    <w:rsid w:val="00D55AC5"/>
    <w:rsid w:val="00D56107"/>
    <w:rsid w:val="00D572D1"/>
    <w:rsid w:val="00D60C5E"/>
    <w:rsid w:val="00D60F08"/>
    <w:rsid w:val="00D6174B"/>
    <w:rsid w:val="00D6220C"/>
    <w:rsid w:val="00D62357"/>
    <w:rsid w:val="00D63588"/>
    <w:rsid w:val="00D63B98"/>
    <w:rsid w:val="00D642C1"/>
    <w:rsid w:val="00D64BC4"/>
    <w:rsid w:val="00D653D3"/>
    <w:rsid w:val="00D6558A"/>
    <w:rsid w:val="00D65C5C"/>
    <w:rsid w:val="00D6686D"/>
    <w:rsid w:val="00D673CA"/>
    <w:rsid w:val="00D67418"/>
    <w:rsid w:val="00D73E42"/>
    <w:rsid w:val="00D74925"/>
    <w:rsid w:val="00D74D25"/>
    <w:rsid w:val="00D7688F"/>
    <w:rsid w:val="00D77559"/>
    <w:rsid w:val="00D8072B"/>
    <w:rsid w:val="00D81A44"/>
    <w:rsid w:val="00D827C7"/>
    <w:rsid w:val="00D83DC8"/>
    <w:rsid w:val="00D83E54"/>
    <w:rsid w:val="00D841D2"/>
    <w:rsid w:val="00D843A4"/>
    <w:rsid w:val="00D85307"/>
    <w:rsid w:val="00D858B8"/>
    <w:rsid w:val="00D860FA"/>
    <w:rsid w:val="00D87651"/>
    <w:rsid w:val="00D87B24"/>
    <w:rsid w:val="00D9175B"/>
    <w:rsid w:val="00D92FC2"/>
    <w:rsid w:val="00D93855"/>
    <w:rsid w:val="00D9552E"/>
    <w:rsid w:val="00D96E01"/>
    <w:rsid w:val="00D9755B"/>
    <w:rsid w:val="00DA0CDF"/>
    <w:rsid w:val="00DA25BE"/>
    <w:rsid w:val="00DA26F4"/>
    <w:rsid w:val="00DA364B"/>
    <w:rsid w:val="00DA3978"/>
    <w:rsid w:val="00DA40F8"/>
    <w:rsid w:val="00DA43B2"/>
    <w:rsid w:val="00DA44E6"/>
    <w:rsid w:val="00DA4D63"/>
    <w:rsid w:val="00DA769B"/>
    <w:rsid w:val="00DA7B70"/>
    <w:rsid w:val="00DB065E"/>
    <w:rsid w:val="00DB0B3C"/>
    <w:rsid w:val="00DB1F78"/>
    <w:rsid w:val="00DB54C8"/>
    <w:rsid w:val="00DB69CE"/>
    <w:rsid w:val="00DB6E39"/>
    <w:rsid w:val="00DC04AB"/>
    <w:rsid w:val="00DC0E56"/>
    <w:rsid w:val="00DC16EB"/>
    <w:rsid w:val="00DC2E18"/>
    <w:rsid w:val="00DC3CED"/>
    <w:rsid w:val="00DC52DC"/>
    <w:rsid w:val="00DC60AF"/>
    <w:rsid w:val="00DD01BB"/>
    <w:rsid w:val="00DD0648"/>
    <w:rsid w:val="00DD0C03"/>
    <w:rsid w:val="00DD0D00"/>
    <w:rsid w:val="00DD42B1"/>
    <w:rsid w:val="00DD504C"/>
    <w:rsid w:val="00DD6411"/>
    <w:rsid w:val="00DD6790"/>
    <w:rsid w:val="00DD6990"/>
    <w:rsid w:val="00DD7296"/>
    <w:rsid w:val="00DD78DF"/>
    <w:rsid w:val="00DD7FBB"/>
    <w:rsid w:val="00DE0DC6"/>
    <w:rsid w:val="00DE12A4"/>
    <w:rsid w:val="00DE1A34"/>
    <w:rsid w:val="00DE259B"/>
    <w:rsid w:val="00DE264D"/>
    <w:rsid w:val="00DE3491"/>
    <w:rsid w:val="00DE3EEC"/>
    <w:rsid w:val="00DE3F82"/>
    <w:rsid w:val="00DE4576"/>
    <w:rsid w:val="00DE49A4"/>
    <w:rsid w:val="00DE4D06"/>
    <w:rsid w:val="00DE4F79"/>
    <w:rsid w:val="00DE547D"/>
    <w:rsid w:val="00DE57C2"/>
    <w:rsid w:val="00DE65EB"/>
    <w:rsid w:val="00DE7080"/>
    <w:rsid w:val="00DE70B7"/>
    <w:rsid w:val="00DE7CD3"/>
    <w:rsid w:val="00DE7D2D"/>
    <w:rsid w:val="00DF0132"/>
    <w:rsid w:val="00DF1073"/>
    <w:rsid w:val="00DF1BD1"/>
    <w:rsid w:val="00DF267A"/>
    <w:rsid w:val="00DF465B"/>
    <w:rsid w:val="00DF51E1"/>
    <w:rsid w:val="00DF5336"/>
    <w:rsid w:val="00DF5F26"/>
    <w:rsid w:val="00DF6056"/>
    <w:rsid w:val="00DF6146"/>
    <w:rsid w:val="00E00B0B"/>
    <w:rsid w:val="00E00B9B"/>
    <w:rsid w:val="00E00D7D"/>
    <w:rsid w:val="00E01778"/>
    <w:rsid w:val="00E06582"/>
    <w:rsid w:val="00E0669B"/>
    <w:rsid w:val="00E07683"/>
    <w:rsid w:val="00E101D3"/>
    <w:rsid w:val="00E1050C"/>
    <w:rsid w:val="00E12976"/>
    <w:rsid w:val="00E1381A"/>
    <w:rsid w:val="00E13A3F"/>
    <w:rsid w:val="00E14C47"/>
    <w:rsid w:val="00E168A6"/>
    <w:rsid w:val="00E20DA0"/>
    <w:rsid w:val="00E2312A"/>
    <w:rsid w:val="00E2325E"/>
    <w:rsid w:val="00E23295"/>
    <w:rsid w:val="00E23CDB"/>
    <w:rsid w:val="00E24143"/>
    <w:rsid w:val="00E264F6"/>
    <w:rsid w:val="00E31300"/>
    <w:rsid w:val="00E31418"/>
    <w:rsid w:val="00E31961"/>
    <w:rsid w:val="00E32567"/>
    <w:rsid w:val="00E32C47"/>
    <w:rsid w:val="00E3412E"/>
    <w:rsid w:val="00E34596"/>
    <w:rsid w:val="00E34BBE"/>
    <w:rsid w:val="00E35E58"/>
    <w:rsid w:val="00E362B9"/>
    <w:rsid w:val="00E369A8"/>
    <w:rsid w:val="00E36A8A"/>
    <w:rsid w:val="00E370A2"/>
    <w:rsid w:val="00E40148"/>
    <w:rsid w:val="00E404A6"/>
    <w:rsid w:val="00E40F6E"/>
    <w:rsid w:val="00E40FF8"/>
    <w:rsid w:val="00E41DEF"/>
    <w:rsid w:val="00E41E9C"/>
    <w:rsid w:val="00E42282"/>
    <w:rsid w:val="00E42390"/>
    <w:rsid w:val="00E42521"/>
    <w:rsid w:val="00E425D3"/>
    <w:rsid w:val="00E42817"/>
    <w:rsid w:val="00E42F4C"/>
    <w:rsid w:val="00E443D3"/>
    <w:rsid w:val="00E44995"/>
    <w:rsid w:val="00E44F74"/>
    <w:rsid w:val="00E456F6"/>
    <w:rsid w:val="00E465DA"/>
    <w:rsid w:val="00E4720E"/>
    <w:rsid w:val="00E47831"/>
    <w:rsid w:val="00E50272"/>
    <w:rsid w:val="00E504F9"/>
    <w:rsid w:val="00E51584"/>
    <w:rsid w:val="00E52D37"/>
    <w:rsid w:val="00E531C4"/>
    <w:rsid w:val="00E53B56"/>
    <w:rsid w:val="00E53E82"/>
    <w:rsid w:val="00E53FDD"/>
    <w:rsid w:val="00E55DD0"/>
    <w:rsid w:val="00E56BE1"/>
    <w:rsid w:val="00E57F57"/>
    <w:rsid w:val="00E606D3"/>
    <w:rsid w:val="00E62E3C"/>
    <w:rsid w:val="00E63AB8"/>
    <w:rsid w:val="00E6493E"/>
    <w:rsid w:val="00E65510"/>
    <w:rsid w:val="00E6562B"/>
    <w:rsid w:val="00E66441"/>
    <w:rsid w:val="00E66AC7"/>
    <w:rsid w:val="00E705EA"/>
    <w:rsid w:val="00E70ED3"/>
    <w:rsid w:val="00E71987"/>
    <w:rsid w:val="00E7249D"/>
    <w:rsid w:val="00E7315A"/>
    <w:rsid w:val="00E73A0B"/>
    <w:rsid w:val="00E7501A"/>
    <w:rsid w:val="00E75CB1"/>
    <w:rsid w:val="00E75D00"/>
    <w:rsid w:val="00E75D35"/>
    <w:rsid w:val="00E77C3D"/>
    <w:rsid w:val="00E77DF2"/>
    <w:rsid w:val="00E8014B"/>
    <w:rsid w:val="00E80190"/>
    <w:rsid w:val="00E80C47"/>
    <w:rsid w:val="00E80FF1"/>
    <w:rsid w:val="00E818F5"/>
    <w:rsid w:val="00E81926"/>
    <w:rsid w:val="00E824B1"/>
    <w:rsid w:val="00E82D4D"/>
    <w:rsid w:val="00E841D1"/>
    <w:rsid w:val="00E84564"/>
    <w:rsid w:val="00E846D8"/>
    <w:rsid w:val="00E84FB1"/>
    <w:rsid w:val="00E851E4"/>
    <w:rsid w:val="00E8520E"/>
    <w:rsid w:val="00E85766"/>
    <w:rsid w:val="00E8680A"/>
    <w:rsid w:val="00E86F44"/>
    <w:rsid w:val="00E87411"/>
    <w:rsid w:val="00E87E2F"/>
    <w:rsid w:val="00E87FD2"/>
    <w:rsid w:val="00E90BE1"/>
    <w:rsid w:val="00E9171D"/>
    <w:rsid w:val="00E91B9E"/>
    <w:rsid w:val="00E92132"/>
    <w:rsid w:val="00E936C5"/>
    <w:rsid w:val="00E95E1F"/>
    <w:rsid w:val="00E9609D"/>
    <w:rsid w:val="00E96356"/>
    <w:rsid w:val="00E977CA"/>
    <w:rsid w:val="00EA0459"/>
    <w:rsid w:val="00EA12AA"/>
    <w:rsid w:val="00EA1742"/>
    <w:rsid w:val="00EA4BB7"/>
    <w:rsid w:val="00EA6CDD"/>
    <w:rsid w:val="00EA717A"/>
    <w:rsid w:val="00EA7808"/>
    <w:rsid w:val="00EA795C"/>
    <w:rsid w:val="00EA7B5E"/>
    <w:rsid w:val="00EA7F0C"/>
    <w:rsid w:val="00EB2559"/>
    <w:rsid w:val="00EB4E7E"/>
    <w:rsid w:val="00EB4EB5"/>
    <w:rsid w:val="00EB4FB5"/>
    <w:rsid w:val="00EB523E"/>
    <w:rsid w:val="00EB5763"/>
    <w:rsid w:val="00EB5792"/>
    <w:rsid w:val="00EB5A8D"/>
    <w:rsid w:val="00EB70F0"/>
    <w:rsid w:val="00EC07F3"/>
    <w:rsid w:val="00EC0A9D"/>
    <w:rsid w:val="00EC14DB"/>
    <w:rsid w:val="00EC1D0E"/>
    <w:rsid w:val="00EC1FD4"/>
    <w:rsid w:val="00EC2178"/>
    <w:rsid w:val="00EC3081"/>
    <w:rsid w:val="00EC32AC"/>
    <w:rsid w:val="00EC3BA0"/>
    <w:rsid w:val="00EC4D87"/>
    <w:rsid w:val="00EC6972"/>
    <w:rsid w:val="00ED0BCB"/>
    <w:rsid w:val="00ED1300"/>
    <w:rsid w:val="00ED32A1"/>
    <w:rsid w:val="00ED37F7"/>
    <w:rsid w:val="00ED3DFB"/>
    <w:rsid w:val="00ED3F23"/>
    <w:rsid w:val="00ED46BA"/>
    <w:rsid w:val="00ED470C"/>
    <w:rsid w:val="00ED4920"/>
    <w:rsid w:val="00ED4DC9"/>
    <w:rsid w:val="00ED50EF"/>
    <w:rsid w:val="00ED5647"/>
    <w:rsid w:val="00ED5C95"/>
    <w:rsid w:val="00ED61CA"/>
    <w:rsid w:val="00ED6391"/>
    <w:rsid w:val="00EE28A1"/>
    <w:rsid w:val="00EE375A"/>
    <w:rsid w:val="00EE3F33"/>
    <w:rsid w:val="00EE4808"/>
    <w:rsid w:val="00EE498C"/>
    <w:rsid w:val="00EE5360"/>
    <w:rsid w:val="00EE68B1"/>
    <w:rsid w:val="00EE7765"/>
    <w:rsid w:val="00EE7CD5"/>
    <w:rsid w:val="00EF139F"/>
    <w:rsid w:val="00EF176A"/>
    <w:rsid w:val="00EF1A2E"/>
    <w:rsid w:val="00EF281D"/>
    <w:rsid w:val="00EF3644"/>
    <w:rsid w:val="00EF4386"/>
    <w:rsid w:val="00EF4A55"/>
    <w:rsid w:val="00EF58D2"/>
    <w:rsid w:val="00EF761D"/>
    <w:rsid w:val="00EF7C7D"/>
    <w:rsid w:val="00F01DBD"/>
    <w:rsid w:val="00F01DC7"/>
    <w:rsid w:val="00F02783"/>
    <w:rsid w:val="00F03BAD"/>
    <w:rsid w:val="00F03C2D"/>
    <w:rsid w:val="00F04DB6"/>
    <w:rsid w:val="00F0599F"/>
    <w:rsid w:val="00F066E1"/>
    <w:rsid w:val="00F06FEB"/>
    <w:rsid w:val="00F07AC5"/>
    <w:rsid w:val="00F1042D"/>
    <w:rsid w:val="00F10EDF"/>
    <w:rsid w:val="00F12303"/>
    <w:rsid w:val="00F13066"/>
    <w:rsid w:val="00F13AB8"/>
    <w:rsid w:val="00F14A28"/>
    <w:rsid w:val="00F16119"/>
    <w:rsid w:val="00F17D2B"/>
    <w:rsid w:val="00F204D1"/>
    <w:rsid w:val="00F2119C"/>
    <w:rsid w:val="00F225FC"/>
    <w:rsid w:val="00F22D2D"/>
    <w:rsid w:val="00F2397F"/>
    <w:rsid w:val="00F23EEE"/>
    <w:rsid w:val="00F243FF"/>
    <w:rsid w:val="00F24CE0"/>
    <w:rsid w:val="00F2518A"/>
    <w:rsid w:val="00F2658A"/>
    <w:rsid w:val="00F26A4F"/>
    <w:rsid w:val="00F272A8"/>
    <w:rsid w:val="00F274EA"/>
    <w:rsid w:val="00F27C4F"/>
    <w:rsid w:val="00F31BD1"/>
    <w:rsid w:val="00F324FB"/>
    <w:rsid w:val="00F33037"/>
    <w:rsid w:val="00F33A16"/>
    <w:rsid w:val="00F34120"/>
    <w:rsid w:val="00F37394"/>
    <w:rsid w:val="00F40B1F"/>
    <w:rsid w:val="00F4153E"/>
    <w:rsid w:val="00F418CB"/>
    <w:rsid w:val="00F4255C"/>
    <w:rsid w:val="00F42731"/>
    <w:rsid w:val="00F438AA"/>
    <w:rsid w:val="00F43E29"/>
    <w:rsid w:val="00F44EAD"/>
    <w:rsid w:val="00F4587C"/>
    <w:rsid w:val="00F47187"/>
    <w:rsid w:val="00F4739C"/>
    <w:rsid w:val="00F47DF9"/>
    <w:rsid w:val="00F53A6C"/>
    <w:rsid w:val="00F53AFF"/>
    <w:rsid w:val="00F53B01"/>
    <w:rsid w:val="00F541C9"/>
    <w:rsid w:val="00F54C5F"/>
    <w:rsid w:val="00F55144"/>
    <w:rsid w:val="00F55736"/>
    <w:rsid w:val="00F5639B"/>
    <w:rsid w:val="00F56AC9"/>
    <w:rsid w:val="00F57DFA"/>
    <w:rsid w:val="00F60EF0"/>
    <w:rsid w:val="00F614BF"/>
    <w:rsid w:val="00F61747"/>
    <w:rsid w:val="00F62252"/>
    <w:rsid w:val="00F6237F"/>
    <w:rsid w:val="00F628BA"/>
    <w:rsid w:val="00F670F9"/>
    <w:rsid w:val="00F67289"/>
    <w:rsid w:val="00F679C6"/>
    <w:rsid w:val="00F707CC"/>
    <w:rsid w:val="00F70EF7"/>
    <w:rsid w:val="00F71532"/>
    <w:rsid w:val="00F716D9"/>
    <w:rsid w:val="00F71826"/>
    <w:rsid w:val="00F71BEA"/>
    <w:rsid w:val="00F7251E"/>
    <w:rsid w:val="00F72BF2"/>
    <w:rsid w:val="00F72D58"/>
    <w:rsid w:val="00F73269"/>
    <w:rsid w:val="00F733EF"/>
    <w:rsid w:val="00F747C2"/>
    <w:rsid w:val="00F74E83"/>
    <w:rsid w:val="00F74FF2"/>
    <w:rsid w:val="00F75B0C"/>
    <w:rsid w:val="00F77451"/>
    <w:rsid w:val="00F800C7"/>
    <w:rsid w:val="00F80D4A"/>
    <w:rsid w:val="00F84229"/>
    <w:rsid w:val="00F86DBF"/>
    <w:rsid w:val="00F90267"/>
    <w:rsid w:val="00F91E56"/>
    <w:rsid w:val="00F92207"/>
    <w:rsid w:val="00F9469A"/>
    <w:rsid w:val="00F968B6"/>
    <w:rsid w:val="00F96951"/>
    <w:rsid w:val="00F96A6F"/>
    <w:rsid w:val="00F96ADA"/>
    <w:rsid w:val="00F96B42"/>
    <w:rsid w:val="00FA0255"/>
    <w:rsid w:val="00FA028E"/>
    <w:rsid w:val="00FA0395"/>
    <w:rsid w:val="00FA0CAC"/>
    <w:rsid w:val="00FA128A"/>
    <w:rsid w:val="00FA181A"/>
    <w:rsid w:val="00FA1A6D"/>
    <w:rsid w:val="00FA29EB"/>
    <w:rsid w:val="00FA29FF"/>
    <w:rsid w:val="00FA3EAC"/>
    <w:rsid w:val="00FA422B"/>
    <w:rsid w:val="00FA47CD"/>
    <w:rsid w:val="00FA4A0D"/>
    <w:rsid w:val="00FA5174"/>
    <w:rsid w:val="00FA5AF6"/>
    <w:rsid w:val="00FA64D8"/>
    <w:rsid w:val="00FA6540"/>
    <w:rsid w:val="00FB1354"/>
    <w:rsid w:val="00FB2D4F"/>
    <w:rsid w:val="00FB56AE"/>
    <w:rsid w:val="00FB69B2"/>
    <w:rsid w:val="00FB75BB"/>
    <w:rsid w:val="00FC06ED"/>
    <w:rsid w:val="00FC0C1A"/>
    <w:rsid w:val="00FC150C"/>
    <w:rsid w:val="00FC2016"/>
    <w:rsid w:val="00FC234C"/>
    <w:rsid w:val="00FC3C0A"/>
    <w:rsid w:val="00FC3EC5"/>
    <w:rsid w:val="00FC42C5"/>
    <w:rsid w:val="00FC4E42"/>
    <w:rsid w:val="00FC6C62"/>
    <w:rsid w:val="00FC6E42"/>
    <w:rsid w:val="00FD0262"/>
    <w:rsid w:val="00FD3201"/>
    <w:rsid w:val="00FD3DAE"/>
    <w:rsid w:val="00FD43CC"/>
    <w:rsid w:val="00FD4775"/>
    <w:rsid w:val="00FD5656"/>
    <w:rsid w:val="00FD6FB1"/>
    <w:rsid w:val="00FD76A7"/>
    <w:rsid w:val="00FE0040"/>
    <w:rsid w:val="00FE0A85"/>
    <w:rsid w:val="00FE0F0E"/>
    <w:rsid w:val="00FE119F"/>
    <w:rsid w:val="00FE2137"/>
    <w:rsid w:val="00FE21CE"/>
    <w:rsid w:val="00FE21DF"/>
    <w:rsid w:val="00FE3094"/>
    <w:rsid w:val="00FE3D11"/>
    <w:rsid w:val="00FE3F15"/>
    <w:rsid w:val="00FE3F67"/>
    <w:rsid w:val="00FE4FDF"/>
    <w:rsid w:val="00FE511E"/>
    <w:rsid w:val="00FE65AE"/>
    <w:rsid w:val="00FE6855"/>
    <w:rsid w:val="00FE74FF"/>
    <w:rsid w:val="00FE750A"/>
    <w:rsid w:val="00FE7EC6"/>
    <w:rsid w:val="00FF1021"/>
    <w:rsid w:val="00FF19EA"/>
    <w:rsid w:val="00FF2AC8"/>
    <w:rsid w:val="00FF2EE7"/>
    <w:rsid w:val="00FF383F"/>
    <w:rsid w:val="00FF469D"/>
    <w:rsid w:val="00FF4FE7"/>
    <w:rsid w:val="00FF5706"/>
    <w:rsid w:val="00FF7ADC"/>
    <w:rsid w:val="206F33DE"/>
    <w:rsid w:val="207EF627"/>
    <w:rsid w:val="24C38239"/>
    <w:rsid w:val="2BB1CD5A"/>
    <w:rsid w:val="2D8C6FEA"/>
    <w:rsid w:val="383BE667"/>
    <w:rsid w:val="4F30271A"/>
    <w:rsid w:val="55AC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48A89"/>
  <w15:docId w15:val="{A753F8E1-13BC-4BD7-9789-96C7BF8E5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303B7"/>
    <w:rPr>
      <w:rFonts w:asciiTheme="minorHAnsi" w:hAnsiTheme="minorHAnsi"/>
      <w:lang w:val="en-US" w:eastAsia="es-ES"/>
    </w:rPr>
  </w:style>
  <w:style w:type="paragraph" w:styleId="Heading1">
    <w:name w:val="heading 1"/>
    <w:aliases w:val="2 Heading 1"/>
    <w:basedOn w:val="Normal"/>
    <w:next w:val="BodyText"/>
    <w:link w:val="Heading1Char"/>
    <w:uiPriority w:val="9"/>
    <w:rsid w:val="00B5310C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36"/>
    </w:rPr>
  </w:style>
  <w:style w:type="paragraph" w:styleId="Heading2">
    <w:name w:val="heading 2"/>
    <w:aliases w:val="HD2"/>
    <w:basedOn w:val="BodyText"/>
    <w:next w:val="BodyText"/>
    <w:link w:val="Heading2Char"/>
    <w:rsid w:val="00B5310C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  <w15:collapsed/>
    </w:pPr>
    <w:rPr>
      <w:b/>
      <w:sz w:val="32"/>
    </w:rPr>
  </w:style>
  <w:style w:type="paragraph" w:styleId="Heading3">
    <w:name w:val="heading 3"/>
    <w:basedOn w:val="BodyText"/>
    <w:next w:val="BodyText"/>
    <w:link w:val="Heading3Char"/>
    <w:autoRedefine/>
    <w:rsid w:val="00B5310C"/>
    <w:pPr>
      <w:keepNext/>
      <w:keepLines/>
      <w:ind w:left="737"/>
      <w:outlineLvl w:val="2"/>
      <w15:collapsed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autoRedefine/>
    <w:rsid w:val="00B5310C"/>
    <w:pPr>
      <w:keepNext/>
      <w:keepLines/>
      <w:ind w:left="851"/>
      <w:outlineLvl w:val="3"/>
      <w15:collapsed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autoRedefine/>
    <w:rsid w:val="004E3427"/>
    <w:pPr>
      <w:keepNext/>
      <w:keepLines/>
      <w:ind w:left="964"/>
      <w:outlineLvl w:val="4"/>
      <w15:collapsed/>
    </w:pPr>
    <w:rPr>
      <w:b/>
    </w:rPr>
  </w:style>
  <w:style w:type="paragraph" w:styleId="Heading6">
    <w:name w:val="heading 6"/>
    <w:basedOn w:val="BodyText"/>
    <w:next w:val="BodyText"/>
    <w:link w:val="Heading6Char"/>
    <w:rsid w:val="001B07B4"/>
    <w:pPr>
      <w:keepNext/>
      <w:spacing w:line="300" w:lineRule="auto"/>
      <w:ind w:left="1077"/>
      <w:outlineLvl w:val="5"/>
      <w15:collapsed/>
    </w:pPr>
    <w:rPr>
      <w:b/>
    </w:rPr>
  </w:style>
  <w:style w:type="paragraph" w:styleId="Heading7">
    <w:name w:val="heading 7"/>
    <w:basedOn w:val="Normal"/>
    <w:next w:val="NormalIndent"/>
    <w:link w:val="Heading7Char"/>
    <w:autoRedefine/>
    <w:rsid w:val="00C706E3"/>
    <w:pPr>
      <w:keepNext/>
      <w:spacing w:before="120" w:after="120" w:line="300" w:lineRule="auto"/>
      <w:ind w:left="1191"/>
      <w:outlineLvl w:val="6"/>
      <w15:collapsed/>
    </w:pPr>
    <w:rPr>
      <w:b/>
    </w:rPr>
  </w:style>
  <w:style w:type="paragraph" w:styleId="Heading8">
    <w:name w:val="heading 8"/>
    <w:basedOn w:val="BodyText"/>
    <w:next w:val="BodyText"/>
    <w:link w:val="Heading8Char"/>
    <w:rsid w:val="009E0319"/>
    <w:pPr>
      <w:keepNext/>
      <w:tabs>
        <w:tab w:val="left" w:pos="6480"/>
        <w:tab w:val="right" w:pos="10440"/>
      </w:tabs>
      <w:ind w:left="1304"/>
      <w:outlineLvl w:val="7"/>
      <w15:collapsed/>
    </w:pPr>
    <w:rPr>
      <w:b/>
    </w:rPr>
  </w:style>
  <w:style w:type="paragraph" w:styleId="Heading9">
    <w:name w:val="heading 9"/>
    <w:basedOn w:val="BodyText"/>
    <w:next w:val="BodyText"/>
    <w:link w:val="Heading9Char"/>
    <w:rsid w:val="00BF18F5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F18F5"/>
    <w:pPr>
      <w:spacing w:before="120" w:after="120"/>
      <w:ind w:left="1440"/>
    </w:pPr>
  </w:style>
  <w:style w:type="paragraph" w:styleId="NormalIndent">
    <w:name w:val="Normal Indent"/>
    <w:basedOn w:val="Normal"/>
    <w:rsid w:val="00BF18F5"/>
    <w:pPr>
      <w:ind w:left="720"/>
    </w:pPr>
  </w:style>
  <w:style w:type="paragraph" w:styleId="TOC3">
    <w:name w:val="toc 3"/>
    <w:basedOn w:val="Normal"/>
    <w:next w:val="Normal"/>
    <w:uiPriority w:val="39"/>
    <w:rsid w:val="00BF18F5"/>
    <w:pPr>
      <w:ind w:left="400"/>
    </w:pPr>
    <w:rPr>
      <w:rFonts w:cstheme="minorHAnsi"/>
    </w:rPr>
  </w:style>
  <w:style w:type="paragraph" w:styleId="TOC2">
    <w:name w:val="toc 2"/>
    <w:basedOn w:val="Normal"/>
    <w:next w:val="Normal"/>
    <w:uiPriority w:val="39"/>
    <w:rsid w:val="00BF18F5"/>
    <w:pPr>
      <w:spacing w:before="120"/>
      <w:ind w:left="200"/>
    </w:pPr>
    <w:rPr>
      <w:rFonts w:cstheme="minorHAnsi"/>
      <w:i/>
      <w:iCs/>
    </w:rPr>
  </w:style>
  <w:style w:type="paragraph" w:styleId="Footer">
    <w:name w:val="footer"/>
    <w:basedOn w:val="Normal"/>
    <w:link w:val="FooterChar"/>
    <w:uiPriority w:val="99"/>
    <w:rsid w:val="00BF18F5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BF18F5"/>
    <w:pPr>
      <w:tabs>
        <w:tab w:val="right" w:pos="10440"/>
      </w:tabs>
    </w:pPr>
    <w:rPr>
      <w:sz w:val="16"/>
    </w:rPr>
  </w:style>
  <w:style w:type="paragraph" w:styleId="Title">
    <w:name w:val="Title"/>
    <w:aliases w:val="1 Title"/>
    <w:basedOn w:val="Normal"/>
    <w:next w:val="Normal"/>
    <w:link w:val="TitleChar"/>
    <w:rsid w:val="00BF18F5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BF18F5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BF18F5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BF18F5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BF18F5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BF18F5"/>
    <w:rPr>
      <w:color w:val="13A3F7"/>
    </w:rPr>
  </w:style>
  <w:style w:type="paragraph" w:customStyle="1" w:styleId="TableHeading">
    <w:name w:val="Table Heading"/>
    <w:basedOn w:val="TableText"/>
    <w:rsid w:val="00BF18F5"/>
    <w:pPr>
      <w:spacing w:before="120" w:after="120"/>
    </w:pPr>
    <w:rPr>
      <w:b/>
    </w:rPr>
  </w:style>
  <w:style w:type="character" w:styleId="PageNumber">
    <w:name w:val="page number"/>
    <w:rsid w:val="00BF18F5"/>
    <w:rPr>
      <w:rFonts w:ascii="Arial" w:hAnsi="Arial"/>
    </w:rPr>
  </w:style>
  <w:style w:type="paragraph" w:customStyle="1" w:styleId="RouteTitle">
    <w:name w:val="Route Title"/>
    <w:basedOn w:val="Normal"/>
    <w:rsid w:val="00BF18F5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BF18F5"/>
    <w:pPr>
      <w:ind w:left="1440"/>
    </w:pPr>
    <w:rPr>
      <w:smallCaps/>
    </w:rPr>
  </w:style>
  <w:style w:type="paragraph" w:customStyle="1" w:styleId="Note">
    <w:name w:val="Note"/>
    <w:basedOn w:val="BodyText"/>
    <w:rsid w:val="00BF18F5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BF18F5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BF18F5"/>
    <w:pPr>
      <w:numPr>
        <w:numId w:val="3"/>
      </w:numPr>
    </w:pPr>
  </w:style>
  <w:style w:type="paragraph" w:customStyle="1" w:styleId="Subject">
    <w:name w:val="Subject"/>
    <w:basedOn w:val="BodyText"/>
    <w:link w:val="SubjectChar"/>
    <w:rsid w:val="00BF18F5"/>
    <w:rPr>
      <w:sz w:val="48"/>
    </w:rPr>
  </w:style>
  <w:style w:type="paragraph" w:customStyle="1" w:styleId="InfoBox">
    <w:name w:val="Info Box"/>
    <w:basedOn w:val="BodyText"/>
    <w:rsid w:val="00BF18F5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</w:style>
  <w:style w:type="paragraph" w:customStyle="1" w:styleId="NumberList">
    <w:name w:val="Number List"/>
    <w:basedOn w:val="NumberedList"/>
    <w:rsid w:val="00BF18F5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BF18F5"/>
    <w:pPr>
      <w:spacing w:before="240" w:after="120"/>
    </w:pPr>
    <w:rPr>
      <w:rFonts w:cstheme="minorHAnsi"/>
      <w:b/>
      <w:bCs/>
    </w:rPr>
  </w:style>
  <w:style w:type="paragraph" w:styleId="TOC4">
    <w:name w:val="toc 4"/>
    <w:basedOn w:val="Normal"/>
    <w:next w:val="Normal"/>
    <w:uiPriority w:val="39"/>
    <w:rsid w:val="00BF18F5"/>
    <w:pPr>
      <w:ind w:left="600"/>
    </w:pPr>
    <w:rPr>
      <w:rFonts w:cstheme="minorHAnsi"/>
    </w:rPr>
  </w:style>
  <w:style w:type="paragraph" w:styleId="TOC5">
    <w:name w:val="toc 5"/>
    <w:basedOn w:val="Normal"/>
    <w:next w:val="Normal"/>
    <w:uiPriority w:val="39"/>
    <w:rsid w:val="00BF18F5"/>
    <w:pPr>
      <w:ind w:left="800"/>
    </w:pPr>
    <w:rPr>
      <w:rFonts w:cstheme="minorHAnsi"/>
    </w:rPr>
  </w:style>
  <w:style w:type="paragraph" w:customStyle="1" w:styleId="tty132">
    <w:name w:val="tty132"/>
    <w:basedOn w:val="Normal"/>
    <w:rsid w:val="00BF18F5"/>
    <w:rPr>
      <w:rFonts w:ascii="Courier New" w:hAnsi="Courier New"/>
      <w:sz w:val="12"/>
    </w:rPr>
  </w:style>
  <w:style w:type="paragraph" w:customStyle="1" w:styleId="tty180">
    <w:name w:val="tty180"/>
    <w:basedOn w:val="Normal"/>
    <w:rsid w:val="00BF18F5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BF18F5"/>
    <w:rPr>
      <w:rFonts w:ascii="Courier New" w:hAnsi="Courier New"/>
    </w:rPr>
  </w:style>
  <w:style w:type="paragraph" w:customStyle="1" w:styleId="tty80indent">
    <w:name w:val="tty80 indent"/>
    <w:basedOn w:val="tty80"/>
    <w:rsid w:val="00BF18F5"/>
    <w:pPr>
      <w:ind w:left="2895"/>
    </w:pPr>
  </w:style>
  <w:style w:type="paragraph" w:customStyle="1" w:styleId="NoteWide">
    <w:name w:val="Note Wide"/>
    <w:basedOn w:val="Note"/>
    <w:rsid w:val="00BF18F5"/>
    <w:pPr>
      <w:ind w:right="2160"/>
    </w:pPr>
  </w:style>
  <w:style w:type="table" w:styleId="TableGrid">
    <w:name w:val="Table Grid"/>
    <w:basedOn w:val="TableNormal"/>
    <w:rsid w:val="00BF18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BF18F5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BF18F5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BF18F5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BF18F5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BF18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F18F5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BF18F5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BF18F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aliases w:val="1Subtitle"/>
    <w:basedOn w:val="Title"/>
    <w:next w:val="Normal"/>
    <w:link w:val="SubtitleChar"/>
    <w:uiPriority w:val="11"/>
    <w:rsid w:val="00713EAE"/>
    <w:rPr>
      <w:b/>
      <w:bCs/>
      <w:color w:val="13A3F7"/>
    </w:rPr>
  </w:style>
  <w:style w:type="character" w:customStyle="1" w:styleId="SubtitleChar">
    <w:name w:val="Subtitle Char"/>
    <w:aliases w:val="1Subtitle Char"/>
    <w:basedOn w:val="DefaultParagraphFont"/>
    <w:link w:val="Subtitle"/>
    <w:uiPriority w:val="11"/>
    <w:rsid w:val="00713EAE"/>
    <w:rPr>
      <w:rFonts w:asciiTheme="minorHAnsi" w:hAnsiTheme="minorHAnsi"/>
      <w:b/>
      <w:bCs/>
      <w:color w:val="13A3F7"/>
      <w:sz w:val="48"/>
      <w:lang w:val="en-US" w:eastAsia="es-ES"/>
    </w:rPr>
  </w:style>
  <w:style w:type="table" w:customStyle="1" w:styleId="InforTable0">
    <w:name w:val="Infor Table"/>
    <w:basedOn w:val="TableNormal"/>
    <w:uiPriority w:val="99"/>
    <w:rsid w:val="00BF18F5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aliases w:val="1 Title Char"/>
    <w:basedOn w:val="DefaultParagraphFont"/>
    <w:link w:val="Title"/>
    <w:rsid w:val="00BF18F5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basedOn w:val="DefaultParagraphFont"/>
    <w:link w:val="BodyText"/>
    <w:rsid w:val="00BF18F5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uiPriority w:val="99"/>
    <w:rsid w:val="00BF18F5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BF18F5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2 Heading 1 Char"/>
    <w:basedOn w:val="DefaultParagraphFont"/>
    <w:link w:val="Heading1"/>
    <w:uiPriority w:val="9"/>
    <w:rsid w:val="00B5310C"/>
    <w:rPr>
      <w:rFonts w:ascii="Arial" w:hAnsi="Arial"/>
      <w:b/>
      <w:caps/>
      <w:sz w:val="36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B5310C"/>
    <w:rPr>
      <w:rFonts w:ascii="Arial" w:hAnsi="Arial"/>
      <w:b/>
      <w:sz w:val="32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B5310C"/>
    <w:rPr>
      <w:rFonts w:ascii="Arial" w:hAnsi="Arial"/>
      <w:b/>
      <w:sz w:val="28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B5310C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4E3427"/>
    <w:rPr>
      <w:rFonts w:asciiTheme="minorHAnsi" w:hAnsiTheme="minorHAnsi"/>
      <w:b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1B07B4"/>
    <w:rPr>
      <w:rFonts w:asciiTheme="minorHAnsi" w:hAnsiTheme="minorHAnsi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C706E3"/>
    <w:rPr>
      <w:rFonts w:asciiTheme="minorHAnsi" w:hAnsiTheme="minorHAnsi"/>
      <w:b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9E0319"/>
    <w:rPr>
      <w:rFonts w:asciiTheme="minorHAnsi" w:hAnsiTheme="minorHAnsi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BF18F5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BF18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18F5"/>
  </w:style>
  <w:style w:type="character" w:customStyle="1" w:styleId="CommentTextChar">
    <w:name w:val="Comment Text Char"/>
    <w:basedOn w:val="DefaultParagraphFont"/>
    <w:link w:val="CommentText"/>
    <w:uiPriority w:val="99"/>
    <w:rsid w:val="00BF18F5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BF18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F18F5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BF18F5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ListParagraph">
    <w:name w:val="List Paragraph"/>
    <w:basedOn w:val="Normal"/>
    <w:rsid w:val="008926C5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paragraph" w:customStyle="1" w:styleId="TOCHeading3">
    <w:name w:val="TOC Heading3"/>
    <w:basedOn w:val="Normal"/>
    <w:rsid w:val="008E7DE8"/>
    <w:pPr>
      <w:keepNext/>
      <w:pageBreakBefore/>
      <w:pBdr>
        <w:top w:val="single" w:sz="48" w:space="26" w:color="auto"/>
      </w:pBdr>
      <w:spacing w:before="960" w:after="960"/>
      <w:ind w:left="1440"/>
    </w:pPr>
    <w:rPr>
      <w:sz w:val="36"/>
    </w:rPr>
  </w:style>
  <w:style w:type="paragraph" w:styleId="TOC6">
    <w:name w:val="toc 6"/>
    <w:basedOn w:val="Normal"/>
    <w:next w:val="Normal"/>
    <w:autoRedefine/>
    <w:uiPriority w:val="39"/>
    <w:rsid w:val="008E7DE8"/>
    <w:pPr>
      <w:ind w:left="1000"/>
    </w:pPr>
    <w:rPr>
      <w:rFonts w:cstheme="minorHAnsi"/>
    </w:rPr>
  </w:style>
  <w:style w:type="paragraph" w:styleId="TOC7">
    <w:name w:val="toc 7"/>
    <w:basedOn w:val="Normal"/>
    <w:next w:val="Normal"/>
    <w:autoRedefine/>
    <w:rsid w:val="008E7DE8"/>
    <w:pPr>
      <w:ind w:left="1200"/>
    </w:pPr>
    <w:rPr>
      <w:rFonts w:cstheme="minorHAnsi"/>
    </w:rPr>
  </w:style>
  <w:style w:type="paragraph" w:styleId="TOC8">
    <w:name w:val="toc 8"/>
    <w:basedOn w:val="Normal"/>
    <w:next w:val="Normal"/>
    <w:autoRedefine/>
    <w:rsid w:val="008E7DE8"/>
    <w:pPr>
      <w:ind w:left="1400"/>
    </w:pPr>
    <w:rPr>
      <w:rFonts w:cstheme="minorHAnsi"/>
    </w:rPr>
  </w:style>
  <w:style w:type="paragraph" w:styleId="TOC9">
    <w:name w:val="toc 9"/>
    <w:basedOn w:val="Normal"/>
    <w:next w:val="Normal"/>
    <w:autoRedefine/>
    <w:rsid w:val="008E7DE8"/>
    <w:pPr>
      <w:ind w:left="1600"/>
    </w:pPr>
    <w:rPr>
      <w:rFonts w:cstheme="minorHAnsi"/>
    </w:rPr>
  </w:style>
  <w:style w:type="paragraph" w:customStyle="1" w:styleId="Bullets">
    <w:name w:val="Bullets"/>
    <w:rsid w:val="00D5415A"/>
    <w:pPr>
      <w:numPr>
        <w:numId w:val="5"/>
      </w:numPr>
    </w:pPr>
    <w:rPr>
      <w:rFonts w:ascii="Arial" w:hAnsi="Arial" w:cs="Arial"/>
      <w:bCs/>
      <w:kern w:val="32"/>
      <w:szCs w:val="32"/>
      <w:lang w:val="en-US" w:eastAsia="en-US"/>
    </w:rPr>
  </w:style>
  <w:style w:type="paragraph" w:styleId="NoSpacing">
    <w:name w:val="No Spacing"/>
    <w:link w:val="NoSpacingChar"/>
    <w:uiPriority w:val="1"/>
    <w:rsid w:val="00D5415A"/>
    <w:rPr>
      <w:rFonts w:ascii="Arial" w:hAnsi="Arial"/>
      <w:sz w:val="22"/>
      <w:szCs w:val="24"/>
      <w:lang w:val="en-US" w:eastAsia="en-US"/>
    </w:rPr>
  </w:style>
  <w:style w:type="table" w:styleId="MediumShading1-Accent1">
    <w:name w:val="Medium Shading 1 Accent 1"/>
    <w:basedOn w:val="TableNormal"/>
    <w:uiPriority w:val="63"/>
    <w:rsid w:val="00D5415A"/>
    <w:rPr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paragraph0">
    <w:name w:val="paragraph"/>
    <w:basedOn w:val="Normal"/>
    <w:rsid w:val="005B01D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5B01DA"/>
  </w:style>
  <w:style w:type="character" w:customStyle="1" w:styleId="eop">
    <w:name w:val="eop"/>
    <w:basedOn w:val="DefaultParagraphFont"/>
    <w:rsid w:val="005B01DA"/>
  </w:style>
  <w:style w:type="character" w:styleId="Hyperlink">
    <w:name w:val="Hyperlink"/>
    <w:basedOn w:val="DefaultParagraphFont"/>
    <w:uiPriority w:val="99"/>
    <w:unhideWhenUsed/>
    <w:rsid w:val="002D71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1F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rsid w:val="006A1FC2"/>
    <w:rPr>
      <w:b/>
      <w:bCs/>
    </w:rPr>
  </w:style>
  <w:style w:type="character" w:styleId="FollowedHyperlink">
    <w:name w:val="FollowedHyperlink"/>
    <w:basedOn w:val="DefaultParagraphFont"/>
    <w:semiHidden/>
    <w:unhideWhenUsed/>
    <w:rsid w:val="00B91561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rsid w:val="00E7501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eastAsia="en-US"/>
    </w:rPr>
  </w:style>
  <w:style w:type="paragraph" w:customStyle="1" w:styleId="1bSubtitle">
    <w:name w:val="1b Subtitle"/>
    <w:basedOn w:val="Subtitle"/>
    <w:link w:val="1bSubtitleChar"/>
    <w:qFormat/>
    <w:rsid w:val="00050202"/>
    <w:pPr>
      <w:pBdr>
        <w:bottom w:val="single" w:sz="48" w:space="1" w:color="A6A6A6" w:themeColor="background1" w:themeShade="A6"/>
      </w:pBdr>
      <w:tabs>
        <w:tab w:val="left" w:pos="6140"/>
      </w:tabs>
      <w:ind w:right="0"/>
    </w:pPr>
    <w:rPr>
      <w:b w:val="0"/>
      <w:bCs w:val="0"/>
      <w:color w:val="auto"/>
    </w:rPr>
  </w:style>
  <w:style w:type="paragraph" w:customStyle="1" w:styleId="2aH11">
    <w:name w:val="2a H11"/>
    <w:basedOn w:val="Subject"/>
    <w:link w:val="2aH11Char"/>
    <w:rsid w:val="00636F1E"/>
    <w:pPr>
      <w:ind w:left="142"/>
    </w:pPr>
    <w:rPr>
      <w:color w:val="13A3F7"/>
    </w:rPr>
  </w:style>
  <w:style w:type="character" w:customStyle="1" w:styleId="1bSubtitleChar">
    <w:name w:val="1b Subtitle Char"/>
    <w:basedOn w:val="SubtitleChar"/>
    <w:link w:val="1bSubtitle"/>
    <w:rsid w:val="00050202"/>
    <w:rPr>
      <w:rFonts w:asciiTheme="minorHAnsi" w:hAnsiTheme="minorHAnsi"/>
      <w:b w:val="0"/>
      <w:bCs w:val="0"/>
      <w:color w:val="13A3F7"/>
      <w:sz w:val="48"/>
      <w:lang w:val="en-US" w:eastAsia="es-ES"/>
    </w:rPr>
  </w:style>
  <w:style w:type="paragraph" w:customStyle="1" w:styleId="1aTitle">
    <w:name w:val="1a Title"/>
    <w:link w:val="1aTitleChar"/>
    <w:qFormat/>
    <w:rsid w:val="00D67418"/>
    <w:pPr>
      <w:pBdr>
        <w:top w:val="single" w:sz="48" w:space="1" w:color="A6A6A6" w:themeColor="background1" w:themeShade="A6"/>
      </w:pBdr>
      <w:tabs>
        <w:tab w:val="left" w:pos="7749"/>
      </w:tabs>
      <w:spacing w:before="480"/>
    </w:pPr>
    <w:rPr>
      <w:rFonts w:asciiTheme="minorHAnsi" w:hAnsiTheme="minorHAnsi"/>
      <w:b/>
      <w:bCs/>
      <w:color w:val="13A3F7"/>
      <w:sz w:val="48"/>
      <w:lang w:val="en-US" w:eastAsia="es-ES"/>
    </w:rPr>
  </w:style>
  <w:style w:type="character" w:customStyle="1" w:styleId="SubjectChar">
    <w:name w:val="Subject Char"/>
    <w:basedOn w:val="BodyTextChar"/>
    <w:link w:val="Subject"/>
    <w:rsid w:val="00636F1E"/>
    <w:rPr>
      <w:rFonts w:asciiTheme="minorHAnsi" w:hAnsiTheme="minorHAnsi"/>
      <w:sz w:val="48"/>
      <w:lang w:val="en-US" w:eastAsia="es-ES"/>
    </w:rPr>
  </w:style>
  <w:style w:type="character" w:customStyle="1" w:styleId="2aH11Char">
    <w:name w:val="2a H11 Char"/>
    <w:basedOn w:val="SubjectChar"/>
    <w:link w:val="2aH11"/>
    <w:rsid w:val="00636F1E"/>
    <w:rPr>
      <w:rFonts w:asciiTheme="minorHAnsi" w:hAnsiTheme="minorHAnsi"/>
      <w:color w:val="13A3F7"/>
      <w:sz w:val="48"/>
      <w:lang w:val="en-US" w:eastAsia="es-ES"/>
    </w:rPr>
  </w:style>
  <w:style w:type="character" w:customStyle="1" w:styleId="1aTitleChar">
    <w:name w:val="1a Title Char"/>
    <w:basedOn w:val="TitleChar"/>
    <w:link w:val="1aTitle"/>
    <w:rsid w:val="00D67418"/>
    <w:rPr>
      <w:rFonts w:asciiTheme="minorHAnsi" w:hAnsiTheme="minorHAnsi"/>
      <w:b/>
      <w:bCs/>
      <w:color w:val="13A3F7"/>
      <w:sz w:val="48"/>
      <w:lang w:val="en-US" w:eastAsia="es-ES"/>
    </w:rPr>
  </w:style>
  <w:style w:type="character" w:styleId="Emphasis">
    <w:name w:val="Emphasis"/>
    <w:basedOn w:val="DefaultParagraphFont"/>
    <w:rsid w:val="00404EA3"/>
    <w:rPr>
      <w:i/>
      <w:iCs/>
    </w:rPr>
  </w:style>
  <w:style w:type="paragraph" w:customStyle="1" w:styleId="2aH1">
    <w:name w:val="2a H1"/>
    <w:basedOn w:val="1bSubtitle"/>
    <w:next w:val="2bNormal"/>
    <w:link w:val="2aH1Char"/>
    <w:qFormat/>
    <w:rsid w:val="000B004A"/>
    <w:pPr>
      <w:pBdr>
        <w:bottom w:val="none" w:sz="0" w:space="0" w:color="auto"/>
      </w:pBdr>
      <w:spacing w:before="240" w:after="120"/>
      <w:outlineLvl w:val="0"/>
    </w:pPr>
    <w:rPr>
      <w:sz w:val="40"/>
    </w:rPr>
  </w:style>
  <w:style w:type="paragraph" w:customStyle="1" w:styleId="2bNormal">
    <w:name w:val="2b Normal"/>
    <w:basedOn w:val="Normal"/>
    <w:link w:val="2bNormalChar"/>
    <w:qFormat/>
    <w:rsid w:val="001C32C0"/>
  </w:style>
  <w:style w:type="character" w:customStyle="1" w:styleId="2aH1Char">
    <w:name w:val="2a H1 Char"/>
    <w:basedOn w:val="2aH11Char"/>
    <w:link w:val="2aH1"/>
    <w:rsid w:val="000B004A"/>
    <w:rPr>
      <w:rFonts w:asciiTheme="minorHAnsi" w:hAnsiTheme="minorHAnsi"/>
      <w:color w:val="13A3F7"/>
      <w:sz w:val="40"/>
      <w:lang w:val="en-US" w:eastAsia="es-ES"/>
    </w:rPr>
  </w:style>
  <w:style w:type="table" w:styleId="PlainTable4">
    <w:name w:val="Plain Table 4"/>
    <w:basedOn w:val="TableNormal"/>
    <w:uiPriority w:val="44"/>
    <w:rsid w:val="001C32C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bNormalChar">
    <w:name w:val="2b Normal Char"/>
    <w:basedOn w:val="DefaultParagraphFont"/>
    <w:link w:val="2bNormal"/>
    <w:rsid w:val="001C32C0"/>
    <w:rPr>
      <w:rFonts w:asciiTheme="minorHAnsi" w:hAnsiTheme="minorHAnsi"/>
      <w:lang w:val="en-US" w:eastAsia="es-ES"/>
    </w:rPr>
  </w:style>
  <w:style w:type="table" w:styleId="ListTable2-Accent1">
    <w:name w:val="List Table 2 Accent 1"/>
    <w:basedOn w:val="TableNormal"/>
    <w:uiPriority w:val="47"/>
    <w:rsid w:val="001C32C0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94044"/>
    <w:rPr>
      <w:rFonts w:ascii="Arial" w:hAnsi="Arial"/>
      <w:sz w:val="22"/>
      <w:szCs w:val="24"/>
      <w:lang w:val="en-US" w:eastAsia="en-US"/>
    </w:rPr>
  </w:style>
  <w:style w:type="paragraph" w:customStyle="1" w:styleId="3aH3">
    <w:name w:val="3a H3"/>
    <w:basedOn w:val="2aH1"/>
    <w:next w:val="3aNormal"/>
    <w:link w:val="3aH3Char"/>
    <w:qFormat/>
    <w:rsid w:val="00B11279"/>
    <w:pPr>
      <w:outlineLvl w:val="1"/>
      <w15:collapsed/>
    </w:pPr>
    <w:rPr>
      <w:sz w:val="32"/>
    </w:rPr>
  </w:style>
  <w:style w:type="paragraph" w:customStyle="1" w:styleId="3aNormal">
    <w:name w:val="3a Normal"/>
    <w:basedOn w:val="2bNormal"/>
    <w:link w:val="3aNormalChar"/>
    <w:qFormat/>
    <w:rsid w:val="00D25ECD"/>
  </w:style>
  <w:style w:type="character" w:customStyle="1" w:styleId="3aH3Char">
    <w:name w:val="3a H3 Char"/>
    <w:basedOn w:val="2aH1Char"/>
    <w:link w:val="3aH3"/>
    <w:rsid w:val="00B11279"/>
    <w:rPr>
      <w:rFonts w:asciiTheme="minorHAnsi" w:hAnsiTheme="minorHAnsi"/>
      <w:color w:val="13A3F7"/>
      <w:sz w:val="32"/>
      <w:lang w:val="en-US" w:eastAsia="es-ES"/>
    </w:rPr>
  </w:style>
  <w:style w:type="character" w:customStyle="1" w:styleId="3aNormalChar">
    <w:name w:val="3a Normal Char"/>
    <w:basedOn w:val="2bNormalChar"/>
    <w:link w:val="3aNormal"/>
    <w:rsid w:val="00D25ECD"/>
    <w:rPr>
      <w:rFonts w:asciiTheme="minorHAnsi" w:hAnsiTheme="minorHAnsi"/>
      <w:lang w:val="en-US" w:eastAsia="es-ES"/>
    </w:rPr>
  </w:style>
  <w:style w:type="paragraph" w:customStyle="1" w:styleId="4aH4">
    <w:name w:val="4a H4"/>
    <w:basedOn w:val="3aH3"/>
    <w:next w:val="4aNormal"/>
    <w:link w:val="4aH4Char"/>
    <w:qFormat/>
    <w:rsid w:val="00D25ECD"/>
    <w:pPr>
      <w:ind w:left="113"/>
      <w:outlineLvl w:val="2"/>
    </w:pPr>
    <w:rPr>
      <w:sz w:val="28"/>
    </w:rPr>
  </w:style>
  <w:style w:type="paragraph" w:customStyle="1" w:styleId="4aNormal">
    <w:name w:val="4a Normal"/>
    <w:basedOn w:val="3aNormal"/>
    <w:link w:val="4aNormalChar"/>
    <w:qFormat/>
    <w:rsid w:val="00D25ECD"/>
    <w:pPr>
      <w:ind w:left="113"/>
    </w:pPr>
  </w:style>
  <w:style w:type="character" w:customStyle="1" w:styleId="4aH4Char">
    <w:name w:val="4a H4 Char"/>
    <w:basedOn w:val="3aH3Char"/>
    <w:link w:val="4aH4"/>
    <w:rsid w:val="00D25ECD"/>
    <w:rPr>
      <w:rFonts w:asciiTheme="minorHAnsi" w:hAnsiTheme="minorHAnsi"/>
      <w:color w:val="13A3F7"/>
      <w:sz w:val="28"/>
      <w:lang w:val="en-US" w:eastAsia="es-ES"/>
    </w:rPr>
  </w:style>
  <w:style w:type="paragraph" w:customStyle="1" w:styleId="5aNormal">
    <w:name w:val="5a Normal"/>
    <w:basedOn w:val="4aNormal"/>
    <w:link w:val="5aNormalChar"/>
    <w:qFormat/>
    <w:rsid w:val="00D25ECD"/>
    <w:pPr>
      <w:ind w:left="227"/>
    </w:pPr>
  </w:style>
  <w:style w:type="character" w:customStyle="1" w:styleId="4aNormalChar">
    <w:name w:val="4a Normal Char"/>
    <w:basedOn w:val="3aNormalChar"/>
    <w:link w:val="4aNormal"/>
    <w:rsid w:val="00D25ECD"/>
    <w:rPr>
      <w:rFonts w:asciiTheme="minorHAnsi" w:hAnsiTheme="minorHAnsi"/>
      <w:lang w:val="en-US" w:eastAsia="es-ES"/>
    </w:rPr>
  </w:style>
  <w:style w:type="paragraph" w:customStyle="1" w:styleId="6aNormal">
    <w:name w:val="6a Normal"/>
    <w:basedOn w:val="5aNormal"/>
    <w:link w:val="6aNormalChar"/>
    <w:qFormat/>
    <w:rsid w:val="00D25ECD"/>
    <w:pPr>
      <w:ind w:left="340"/>
    </w:pPr>
  </w:style>
  <w:style w:type="character" w:customStyle="1" w:styleId="5aNormalChar">
    <w:name w:val="5a Normal Char"/>
    <w:basedOn w:val="4aNormalChar"/>
    <w:link w:val="5aNormal"/>
    <w:rsid w:val="00D25ECD"/>
    <w:rPr>
      <w:rFonts w:asciiTheme="minorHAnsi" w:hAnsiTheme="minorHAnsi"/>
      <w:lang w:val="en-US" w:eastAsia="es-ES"/>
    </w:rPr>
  </w:style>
  <w:style w:type="paragraph" w:customStyle="1" w:styleId="7aNormal">
    <w:name w:val="7a Normal"/>
    <w:basedOn w:val="6aNormal"/>
    <w:link w:val="7aNormalChar"/>
    <w:qFormat/>
    <w:rsid w:val="00D25ECD"/>
    <w:pPr>
      <w:ind w:left="454"/>
    </w:pPr>
  </w:style>
  <w:style w:type="character" w:customStyle="1" w:styleId="6aNormalChar">
    <w:name w:val="6a Normal Char"/>
    <w:basedOn w:val="5aNormalChar"/>
    <w:link w:val="6aNormal"/>
    <w:rsid w:val="00D25ECD"/>
    <w:rPr>
      <w:rFonts w:asciiTheme="minorHAnsi" w:hAnsiTheme="minorHAnsi"/>
      <w:lang w:val="en-US" w:eastAsia="es-ES"/>
    </w:rPr>
  </w:style>
  <w:style w:type="paragraph" w:customStyle="1" w:styleId="5aH5">
    <w:name w:val="5a H5"/>
    <w:basedOn w:val="4aH4"/>
    <w:next w:val="5aNormal"/>
    <w:link w:val="5aH5Char"/>
    <w:qFormat/>
    <w:rsid w:val="00D25ECD"/>
    <w:pPr>
      <w:ind w:left="227"/>
      <w:outlineLvl w:val="3"/>
    </w:pPr>
    <w:rPr>
      <w:sz w:val="24"/>
    </w:rPr>
  </w:style>
  <w:style w:type="character" w:customStyle="1" w:styleId="7aNormalChar">
    <w:name w:val="7a Normal Char"/>
    <w:basedOn w:val="6aNormalChar"/>
    <w:link w:val="7aNormal"/>
    <w:rsid w:val="00D25ECD"/>
    <w:rPr>
      <w:rFonts w:asciiTheme="minorHAnsi" w:hAnsiTheme="minorHAnsi"/>
      <w:lang w:val="en-US" w:eastAsia="es-ES"/>
    </w:rPr>
  </w:style>
  <w:style w:type="paragraph" w:customStyle="1" w:styleId="6aH6">
    <w:name w:val="6a H6"/>
    <w:basedOn w:val="5aH5"/>
    <w:next w:val="6aNormal"/>
    <w:link w:val="6aH6Char"/>
    <w:qFormat/>
    <w:rsid w:val="00D25ECD"/>
    <w:pPr>
      <w:ind w:left="340"/>
      <w:outlineLvl w:val="4"/>
    </w:pPr>
  </w:style>
  <w:style w:type="character" w:customStyle="1" w:styleId="5aH5Char">
    <w:name w:val="5a H5 Char"/>
    <w:basedOn w:val="4aH4Char"/>
    <w:link w:val="5aH5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7aH7">
    <w:name w:val="7a H7"/>
    <w:basedOn w:val="6aH6"/>
    <w:next w:val="7aNormal"/>
    <w:link w:val="7aH7Char"/>
    <w:qFormat/>
    <w:rsid w:val="00D25ECD"/>
    <w:pPr>
      <w:ind w:left="454"/>
      <w:outlineLvl w:val="5"/>
    </w:pPr>
  </w:style>
  <w:style w:type="character" w:customStyle="1" w:styleId="6aH6Char">
    <w:name w:val="6a H6 Char"/>
    <w:basedOn w:val="5aH5Char"/>
    <w:link w:val="6aH6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0Normal">
    <w:name w:val="0 Normal"/>
    <w:basedOn w:val="2bNormal"/>
    <w:link w:val="0NormalChar"/>
    <w:qFormat/>
    <w:rsid w:val="004632C0"/>
  </w:style>
  <w:style w:type="character" w:customStyle="1" w:styleId="7aH7Char">
    <w:name w:val="7a H7 Char"/>
    <w:basedOn w:val="6aH6Char"/>
    <w:link w:val="7aH7"/>
    <w:rsid w:val="00D25ECD"/>
    <w:rPr>
      <w:rFonts w:asciiTheme="minorHAnsi" w:hAnsiTheme="minorHAnsi"/>
      <w:color w:val="13A3F7"/>
      <w:sz w:val="24"/>
      <w:lang w:val="en-US" w:eastAsia="es-ES"/>
    </w:rPr>
  </w:style>
  <w:style w:type="character" w:customStyle="1" w:styleId="0NormalChar">
    <w:name w:val="0 Normal Char"/>
    <w:basedOn w:val="2bNormalChar"/>
    <w:link w:val="0Normal"/>
    <w:rsid w:val="004632C0"/>
    <w:rPr>
      <w:rFonts w:asciiTheme="minorHAnsi" w:hAnsiTheme="minorHAnsi"/>
      <w:lang w:val="en-US" w:eastAsia="es-ES"/>
    </w:rPr>
  </w:style>
  <w:style w:type="paragraph" w:customStyle="1" w:styleId="8aH8">
    <w:name w:val="8a H8"/>
    <w:basedOn w:val="7aH7"/>
    <w:next w:val="8aNormal"/>
    <w:link w:val="8aH8Char"/>
    <w:qFormat/>
    <w:rsid w:val="00BA0989"/>
    <w:pPr>
      <w:ind w:left="567"/>
      <w:outlineLvl w:val="6"/>
    </w:pPr>
    <w:rPr>
      <w:lang w:val="fr-FR"/>
    </w:rPr>
  </w:style>
  <w:style w:type="paragraph" w:customStyle="1" w:styleId="8aNormal">
    <w:name w:val="8a Normal"/>
    <w:basedOn w:val="7aNormal"/>
    <w:link w:val="8aNormalChar"/>
    <w:qFormat/>
    <w:rsid w:val="00FD76A7"/>
    <w:pPr>
      <w:ind w:left="567"/>
    </w:pPr>
  </w:style>
  <w:style w:type="character" w:customStyle="1" w:styleId="8aH8Char">
    <w:name w:val="8a H8 Char"/>
    <w:basedOn w:val="7aH7Char"/>
    <w:link w:val="8aH8"/>
    <w:rsid w:val="00BA0989"/>
    <w:rPr>
      <w:rFonts w:asciiTheme="minorHAnsi" w:hAnsiTheme="minorHAnsi"/>
      <w:color w:val="13A3F7"/>
      <w:sz w:val="24"/>
      <w:lang w:val="fr-FR" w:eastAsia="es-ES"/>
    </w:rPr>
  </w:style>
  <w:style w:type="paragraph" w:customStyle="1" w:styleId="9aH9">
    <w:name w:val="9a H9"/>
    <w:basedOn w:val="8aH8"/>
    <w:next w:val="9bNormal"/>
    <w:link w:val="9aH9Char"/>
    <w:qFormat/>
    <w:rsid w:val="00763A8A"/>
    <w:pPr>
      <w:ind w:left="680"/>
      <w:outlineLvl w:val="7"/>
    </w:pPr>
  </w:style>
  <w:style w:type="character" w:customStyle="1" w:styleId="8aNormalChar">
    <w:name w:val="8a Normal Char"/>
    <w:basedOn w:val="7aNormalChar"/>
    <w:link w:val="8aNormal"/>
    <w:rsid w:val="00FD76A7"/>
    <w:rPr>
      <w:rFonts w:asciiTheme="minorHAnsi" w:hAnsiTheme="minorHAnsi"/>
      <w:lang w:val="en-US" w:eastAsia="es-ES"/>
    </w:rPr>
  </w:style>
  <w:style w:type="paragraph" w:customStyle="1" w:styleId="9bNormal">
    <w:name w:val="9b Normal"/>
    <w:basedOn w:val="9aH9"/>
    <w:link w:val="9bNormalChar"/>
    <w:qFormat/>
    <w:rsid w:val="00AD2B56"/>
    <w:pPr>
      <w:outlineLvl w:val="9"/>
    </w:pPr>
    <w:rPr>
      <w:sz w:val="20"/>
    </w:rPr>
  </w:style>
  <w:style w:type="character" w:customStyle="1" w:styleId="9aH9Char">
    <w:name w:val="9a H9 Char"/>
    <w:basedOn w:val="8aH8Char"/>
    <w:link w:val="9aH9"/>
    <w:rsid w:val="00763A8A"/>
    <w:rPr>
      <w:rFonts w:asciiTheme="minorHAnsi" w:hAnsiTheme="minorHAnsi"/>
      <w:color w:val="13A3F7"/>
      <w:sz w:val="24"/>
      <w:lang w:val="fr-FR" w:eastAsia="es-ES"/>
    </w:rPr>
  </w:style>
  <w:style w:type="character" w:customStyle="1" w:styleId="9bNormalChar">
    <w:name w:val="9b Normal Char"/>
    <w:basedOn w:val="7aNormalChar"/>
    <w:link w:val="9bNormal"/>
    <w:rsid w:val="00AD2B56"/>
    <w:rPr>
      <w:rFonts w:asciiTheme="minorHAnsi" w:hAnsiTheme="minorHAnsi"/>
      <w:lang w:val="fr-FR" w:eastAsia="es-ES"/>
    </w:rPr>
  </w:style>
  <w:style w:type="paragraph" w:styleId="Caption">
    <w:name w:val="caption"/>
    <w:basedOn w:val="Normal"/>
    <w:next w:val="Normal"/>
    <w:rsid w:val="00302BDE"/>
    <w:pPr>
      <w:suppressAutoHyphens/>
      <w:autoSpaceDN w:val="0"/>
      <w:spacing w:after="200"/>
      <w:jc w:val="both"/>
    </w:pPr>
    <w:rPr>
      <w:rFonts w:ascii="Calibri" w:eastAsia="Calibri" w:hAnsi="Calibri"/>
      <w:i/>
      <w:iCs/>
      <w:color w:val="44546A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3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38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83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699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442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90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356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630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829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thomas\AppData\Roaming\Microsoft\Templat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  <w:docPart>
      <w:docPartPr>
        <w:name w:val="AE2C308DA40C415A9A2B491633AB4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F1F2C-B3A1-400F-A081-821DC8862855}"/>
      </w:docPartPr>
      <w:docPartBody>
        <w:p w:rsidR="00C15DE2" w:rsidRDefault="00B054A3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088C158FD1454FFD8153E6AA0668F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CE25D-6C0B-46C0-BDC6-D50A52189AAB}"/>
      </w:docPartPr>
      <w:docPartBody>
        <w:p w:rsidR="00C15DE2" w:rsidRDefault="00B054A3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9189662CBAF54A3B9D92E41DBFD5E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69AB6-D9C7-4D17-852C-697EB7B6A9BC}"/>
      </w:docPartPr>
      <w:docPartBody>
        <w:p w:rsidR="00CB28A1" w:rsidRDefault="00C15DE2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D73EDDF649A64CC2B55E3CB167CE2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3A80A-1EFB-45F6-A2AA-2106823ACA27}"/>
      </w:docPartPr>
      <w:docPartBody>
        <w:p w:rsidR="00CB28A1" w:rsidRDefault="00C15DE2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A80CC77A69DE4D26ACDEC65F496A1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91E0C-D502-4276-8108-37B4902DE9C3}"/>
      </w:docPartPr>
      <w:docPartBody>
        <w:p w:rsidR="00CB28A1" w:rsidRDefault="00C15DE2" w:rsidP="00C15DE2">
          <w:pPr>
            <w:pStyle w:val="A80CC77A69DE4D26ACDEC65F496A18DF"/>
          </w:pPr>
          <w:r w:rsidRPr="001A79F7">
            <w:rPr>
              <w:rStyle w:val="PlaceholderText"/>
            </w:rPr>
            <w:t>[Publish Date]</w:t>
          </w:r>
        </w:p>
      </w:docPartBody>
    </w:docPart>
    <w:docPart>
      <w:docPartPr>
        <w:name w:val="247EC70D88174F6F9A15669170752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6E471-5D15-4156-B8AC-1D4914603165}"/>
      </w:docPartPr>
      <w:docPartBody>
        <w:p w:rsidR="00E97B09" w:rsidRDefault="00CB28A1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DA87450C23164588BA8466AE0F921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697D3-0BB4-45DE-84AC-4E62605F4125}"/>
      </w:docPartPr>
      <w:docPartBody>
        <w:p w:rsidR="00E97B09" w:rsidRDefault="00CB28A1">
          <w:r w:rsidRPr="001A79F7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41EA1"/>
    <w:rsid w:val="00075240"/>
    <w:rsid w:val="00090C96"/>
    <w:rsid w:val="000F2D21"/>
    <w:rsid w:val="001313B7"/>
    <w:rsid w:val="00142B90"/>
    <w:rsid w:val="00143E50"/>
    <w:rsid w:val="001603FC"/>
    <w:rsid w:val="001C0401"/>
    <w:rsid w:val="001F05FB"/>
    <w:rsid w:val="002D6165"/>
    <w:rsid w:val="00322D91"/>
    <w:rsid w:val="00330018"/>
    <w:rsid w:val="003F0E53"/>
    <w:rsid w:val="004316D1"/>
    <w:rsid w:val="004B3738"/>
    <w:rsid w:val="004D4A1F"/>
    <w:rsid w:val="004E7C56"/>
    <w:rsid w:val="004F3B20"/>
    <w:rsid w:val="00502BD7"/>
    <w:rsid w:val="005A28BC"/>
    <w:rsid w:val="005B53E6"/>
    <w:rsid w:val="0062284C"/>
    <w:rsid w:val="00671B2A"/>
    <w:rsid w:val="006839CF"/>
    <w:rsid w:val="006D0C00"/>
    <w:rsid w:val="007328EF"/>
    <w:rsid w:val="00735AC7"/>
    <w:rsid w:val="00821DCB"/>
    <w:rsid w:val="00862197"/>
    <w:rsid w:val="008A6141"/>
    <w:rsid w:val="008A7D45"/>
    <w:rsid w:val="008B5F9C"/>
    <w:rsid w:val="00976D60"/>
    <w:rsid w:val="009932DE"/>
    <w:rsid w:val="00993A3D"/>
    <w:rsid w:val="00A10A48"/>
    <w:rsid w:val="00A278BC"/>
    <w:rsid w:val="00A56B2D"/>
    <w:rsid w:val="00A7381E"/>
    <w:rsid w:val="00B054A3"/>
    <w:rsid w:val="00B27949"/>
    <w:rsid w:val="00BB2133"/>
    <w:rsid w:val="00BD2A2F"/>
    <w:rsid w:val="00C15DE2"/>
    <w:rsid w:val="00CB28A1"/>
    <w:rsid w:val="00CC4509"/>
    <w:rsid w:val="00D016A3"/>
    <w:rsid w:val="00D74637"/>
    <w:rsid w:val="00DB526A"/>
    <w:rsid w:val="00E26CF4"/>
    <w:rsid w:val="00E32DD9"/>
    <w:rsid w:val="00E368D0"/>
    <w:rsid w:val="00E76470"/>
    <w:rsid w:val="00E76837"/>
    <w:rsid w:val="00E841D1"/>
    <w:rsid w:val="00E97B09"/>
    <w:rsid w:val="00EF1E83"/>
    <w:rsid w:val="00F20B0F"/>
    <w:rsid w:val="00F96ADA"/>
    <w:rsid w:val="00FC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28A1"/>
    <w:rPr>
      <w:color w:val="808080"/>
    </w:rPr>
  </w:style>
  <w:style w:type="paragraph" w:customStyle="1" w:styleId="A80CC77A69DE4D26ACDEC65F496A18DF">
    <w:name w:val="A80CC77A69DE4D26ACDEC65F496A18DF"/>
    <w:rsid w:val="00C15DE2"/>
    <w:pPr>
      <w:spacing w:after="160" w:line="259" w:lineRule="auto"/>
    </w:pPr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3EB2FF-23DE-41F9-888B-5B307524A7DB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2026-01-13T00:00:00</PublishDate>
  <Abstract>W&amp;S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8aad1ab-c6f5-4b01-9ce5-363dd36d3fea" xsi:nil="true"/>
    <lcf76f155ced4ddcb4097134ff3c332f xmlns="8f469b0f-b7d3-47c0-b90d-e0a77ae2f166">
      <Terms xmlns="http://schemas.microsoft.com/office/infopath/2007/PartnerControls"/>
    </lcf76f155ced4ddcb4097134ff3c332f>
    <Description0 xmlns="8f469b0f-b7d3-47c0-b90d-e0a77ae2f166" xsi:nil="true"/>
    <CreatedDate xmlns="8f469b0f-b7d3-47c0-b90d-e0a77ae2f16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86672B5581344B3B561EFFB4745CE" ma:contentTypeVersion="18" ma:contentTypeDescription="Create a new document." ma:contentTypeScope="" ma:versionID="9a1ef00551f84e27544ab6123fe04a26">
  <xsd:schema xmlns:xsd="http://www.w3.org/2001/XMLSchema" xmlns:xs="http://www.w3.org/2001/XMLSchema" xmlns:p="http://schemas.microsoft.com/office/2006/metadata/properties" xmlns:ns2="8f469b0f-b7d3-47c0-b90d-e0a77ae2f166" xmlns:ns3="48aad1ab-c6f5-4b01-9ce5-363dd36d3fea" targetNamespace="http://schemas.microsoft.com/office/2006/metadata/properties" ma:root="true" ma:fieldsID="62bf0bbb13c7bb1a014a5e36e8cf7211" ns2:_="" ns3:_="">
    <xsd:import namespace="8f469b0f-b7d3-47c0-b90d-e0a77ae2f166"/>
    <xsd:import namespace="48aad1ab-c6f5-4b01-9ce5-363dd36d3f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tion0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Created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469b0f-b7d3-47c0-b90d-e0a77ae2f1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tion0" ma:index="10" nillable="true" ma:displayName="Description" ma:format="Dropdown" ma:internalName="Description0">
      <xsd:simpleType>
        <xsd:restriction base="dms:Note">
          <xsd:maxLength value="255"/>
        </xsd:restriction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7fcd25d-8a93-41ea-85ea-c206ee88b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Date" ma:index="25" nillable="true" ma:displayName="Created Date" ma:format="DateOnly" ma:internalName="Created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ad1ab-c6f5-4b01-9ce5-363dd36d3fe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42d37e3-efab-4491-8c09-136f75669bd1}" ma:internalName="TaxCatchAll" ma:showField="CatchAllData" ma:web="48aad1ab-c6f5-4b01-9ce5-363dd36d3f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6B953F-363F-486F-856E-71E04F023F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7AD8D0-7F7E-4B18-A6B0-65325C23B6F0}">
  <ds:schemaRefs>
    <ds:schemaRef ds:uri="http://schemas.microsoft.com/office/2006/metadata/properties"/>
    <ds:schemaRef ds:uri="http://schemas.microsoft.com/office/infopath/2007/PartnerControls"/>
    <ds:schemaRef ds:uri="48aad1ab-c6f5-4b01-9ce5-363dd36d3fea"/>
    <ds:schemaRef ds:uri="8f469b0f-b7d3-47c0-b90d-e0a77ae2f166"/>
  </ds:schemaRefs>
</ds:datastoreItem>
</file>

<file path=customXml/itemProps4.xml><?xml version="1.0" encoding="utf-8"?>
<ds:datastoreItem xmlns:ds="http://schemas.openxmlformats.org/officeDocument/2006/customXml" ds:itemID="{BC6036C8-EF2C-477A-B1B6-45C40DCC1A0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0427DA1-4A84-4EAB-BF26-A56B2C50BE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469b0f-b7d3-47c0-b90d-e0a77ae2f166"/>
    <ds:schemaRef ds:uri="48aad1ab-c6f5-4b01-9ce5-363dd36d3f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7438</TotalTime>
  <Pages>17</Pages>
  <Words>4482</Words>
  <Characters>23622</Characters>
  <Application>Microsoft Office Word</Application>
  <DocSecurity>0</DocSecurity>
  <Lines>1476</Lines>
  <Paragraphs>1479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TAR-040 Technical Specification</vt:lpstr>
    </vt:vector>
  </TitlesOfParts>
  <Company>Simpsons Beverages</Company>
  <LinksUpToDate>false</LinksUpToDate>
  <CharactersWithSpaces>26625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ANA-050 Functional Specification</dc:title>
  <dc:subject>Auto Attach Recipe Specification and Density Information to Pack V1.0</dc:subject>
  <dc:creator>Callum Wright</dc:creator>
  <cp:keywords/>
  <dc:description/>
  <cp:lastModifiedBy>Eshan Fernando</cp:lastModifiedBy>
  <cp:revision>365</cp:revision>
  <cp:lastPrinted>2013-08-14T02:04:00Z</cp:lastPrinted>
  <dcterms:created xsi:type="dcterms:W3CDTF">2025-12-01T10:58:00Z</dcterms:created>
  <dcterms:modified xsi:type="dcterms:W3CDTF">2026-01-13T13:05:00Z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Customer</vt:lpwstr>
  </property>
  <property fmtid="{D5CDD505-2E9C-101B-9397-08002B2CF9AE}" pid="3" name="MediaServiceImageTags">
    <vt:lpwstr/>
  </property>
  <property fmtid="{D5CDD505-2E9C-101B-9397-08002B2CF9AE}" pid="4" name="ContentTypeId">
    <vt:lpwstr>0x01010059A86672B5581344B3B561EFFB4745CE</vt:lpwstr>
  </property>
</Properties>
</file>