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7922422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2DC22D6C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636534">
            <w:t>4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27922423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32C2D761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</w:t>
            </w:r>
            <w:r w:rsidR="000643CA">
              <w:t>elaborate</w:t>
            </w:r>
            <w:r w:rsidR="001558E4">
              <w:t xml:space="preserve"> </w:t>
            </w:r>
            <w:r w:rsidR="000B239B">
              <w:t>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6D1E8C85" w:rsidR="002D33D6" w:rsidRDefault="004937FF" w:rsidP="006C47AD">
            <w:pPr>
              <w:pStyle w:val="2bNormal"/>
            </w:pPr>
            <w:r>
              <w:t>2</w:t>
            </w:r>
            <w:r w:rsidR="001558E4">
              <w:t>9</w:t>
            </w:r>
            <w:r>
              <w:t>/01/2026</w:t>
            </w:r>
          </w:p>
        </w:tc>
      </w:tr>
      <w:tr w:rsidR="000643CA" w14:paraId="0AB0A1D0" w14:textId="77777777" w:rsidTr="00F716D9">
        <w:tc>
          <w:tcPr>
            <w:tcW w:w="1418" w:type="dxa"/>
            <w:vMerge/>
          </w:tcPr>
          <w:p w14:paraId="5036C5F0" w14:textId="77777777" w:rsidR="000643CA" w:rsidRDefault="000643CA" w:rsidP="006C47AD">
            <w:pPr>
              <w:pStyle w:val="2bNormal"/>
            </w:pPr>
          </w:p>
        </w:tc>
        <w:tc>
          <w:tcPr>
            <w:tcW w:w="2268" w:type="dxa"/>
          </w:tcPr>
          <w:p w14:paraId="60546971" w14:textId="181E1059" w:rsidR="000643CA" w:rsidRDefault="000643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15E0B6A" w14:textId="3ACDCA0A" w:rsidR="000643CA" w:rsidRDefault="000643CA" w:rsidP="006C47AD">
            <w:pPr>
              <w:pStyle w:val="2bNormal"/>
            </w:pPr>
            <w:r>
              <w:t>Changes to few API inputs</w:t>
            </w:r>
            <w:r w:rsidR="00093A96">
              <w:t xml:space="preserve"> involving descriptions in line with Simpsons data loads</w:t>
            </w:r>
            <w:r w:rsidR="00D65178">
              <w:t xml:space="preserve">, add QMS009MI: </w:t>
            </w:r>
            <w:r w:rsidR="00026919" w:rsidRPr="00026919">
              <w:t>AddQualityPlan</w:t>
            </w:r>
          </w:p>
        </w:tc>
        <w:tc>
          <w:tcPr>
            <w:tcW w:w="1148" w:type="dxa"/>
          </w:tcPr>
          <w:p w14:paraId="2FE8A28C" w14:textId="02B70923" w:rsidR="000643CA" w:rsidRDefault="00093A96" w:rsidP="006C47AD">
            <w:pPr>
              <w:pStyle w:val="2bNormal"/>
            </w:pPr>
            <w:r>
              <w:t>18/02/2026</w:t>
            </w:r>
          </w:p>
        </w:tc>
      </w:tr>
      <w:tr w:rsidR="00625528" w14:paraId="1688DA32" w14:textId="77777777" w:rsidTr="00F716D9">
        <w:tc>
          <w:tcPr>
            <w:tcW w:w="1418" w:type="dxa"/>
            <w:vMerge/>
          </w:tcPr>
          <w:p w14:paraId="3904586F" w14:textId="77777777" w:rsidR="00625528" w:rsidRDefault="00625528" w:rsidP="006C47AD">
            <w:pPr>
              <w:pStyle w:val="2bNormal"/>
            </w:pPr>
          </w:p>
        </w:tc>
        <w:tc>
          <w:tcPr>
            <w:tcW w:w="2268" w:type="dxa"/>
          </w:tcPr>
          <w:p w14:paraId="76C16BEB" w14:textId="38F9149A" w:rsidR="00625528" w:rsidRDefault="00625528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75560F27" w14:textId="6AAA2479" w:rsidR="00625528" w:rsidRDefault="00175B03" w:rsidP="006C47AD">
            <w:pPr>
              <w:pStyle w:val="2bNormal"/>
            </w:pPr>
            <w:r>
              <w:t xml:space="preserve">Refine the logic for </w:t>
            </w:r>
            <w:r w:rsidR="00264FF7">
              <w:t>IBC and all other lines</w:t>
            </w:r>
            <w:r w:rsidR="003F730F">
              <w:t>, changes to QMS009MI: AddQualityPlan</w:t>
            </w:r>
            <w:r w:rsidR="00B84F34">
              <w:t>, QMS200MI: AddQISpec</w:t>
            </w:r>
            <w:r w:rsidR="003F730F">
              <w:t xml:space="preserve"> inputs</w:t>
            </w:r>
          </w:p>
        </w:tc>
        <w:tc>
          <w:tcPr>
            <w:tcW w:w="1148" w:type="dxa"/>
          </w:tcPr>
          <w:p w14:paraId="019043E2" w14:textId="713C6C7E" w:rsidR="00625528" w:rsidRDefault="00175B03" w:rsidP="006C47AD">
            <w:pPr>
              <w:pStyle w:val="2bNormal"/>
            </w:pPr>
            <w:r>
              <w:t>23</w:t>
            </w:r>
            <w:r w:rsidR="00564EF6">
              <w:t>/04/2026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27922424"/>
      <w:r w:rsidRPr="000B004A">
        <w:t>Contents</w:t>
      </w:r>
      <w:bookmarkEnd w:id="5"/>
    </w:p>
    <w:p w14:paraId="2BBC3F04" w14:textId="028FB7CB" w:rsidR="003F730F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27922422" w:history="1">
        <w:r w:rsidR="003F730F" w:rsidRPr="00ED7A6E">
          <w:rPr>
            <w:rStyle w:val="Hyperlink"/>
            <w:noProof/>
          </w:rPr>
          <w:t>ANA-050 Functional Specification</w:t>
        </w:r>
        <w:r w:rsidR="003F730F">
          <w:rPr>
            <w:noProof/>
            <w:webHidden/>
          </w:rPr>
          <w:tab/>
        </w:r>
        <w:r w:rsidR="003F730F">
          <w:rPr>
            <w:noProof/>
            <w:webHidden/>
          </w:rPr>
          <w:fldChar w:fldCharType="begin"/>
        </w:r>
        <w:r w:rsidR="003F730F">
          <w:rPr>
            <w:noProof/>
            <w:webHidden/>
          </w:rPr>
          <w:instrText xml:space="preserve"> PAGEREF _Toc227922422 \h </w:instrText>
        </w:r>
        <w:r w:rsidR="003F730F">
          <w:rPr>
            <w:noProof/>
            <w:webHidden/>
          </w:rPr>
        </w:r>
        <w:r w:rsidR="003F730F">
          <w:rPr>
            <w:noProof/>
            <w:webHidden/>
          </w:rPr>
          <w:fldChar w:fldCharType="separate"/>
        </w:r>
        <w:r w:rsidR="003F730F">
          <w:rPr>
            <w:noProof/>
            <w:webHidden/>
          </w:rPr>
          <w:t>1</w:t>
        </w:r>
        <w:r w:rsidR="003F730F">
          <w:rPr>
            <w:noProof/>
            <w:webHidden/>
          </w:rPr>
          <w:fldChar w:fldCharType="end"/>
        </w:r>
      </w:hyperlink>
    </w:p>
    <w:p w14:paraId="6FCA4F65" w14:textId="08CF316A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3" w:history="1">
        <w:r w:rsidRPr="00ED7A6E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54D8D1" w14:textId="26926C6F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4" w:history="1">
        <w:r w:rsidRPr="00ED7A6E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0E9EF8" w14:textId="46AB5111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5" w:history="1">
        <w:r w:rsidRPr="00ED7A6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F57028" w14:textId="1EBFF623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6" w:history="1">
        <w:r w:rsidRPr="00ED7A6E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DC5CC3" w14:textId="03AFC466" w:rsidR="003F730F" w:rsidRDefault="003F730F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7" w:history="1">
        <w:r w:rsidRPr="00ED7A6E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DF8174" w14:textId="7D69259B" w:rsidR="003F730F" w:rsidRDefault="003F730F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8" w:history="1">
        <w:r w:rsidRPr="00ED7A6E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760618" w14:textId="08DEC845" w:rsidR="003F730F" w:rsidRDefault="003F730F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9" w:history="1">
        <w:r w:rsidRPr="00ED7A6E">
          <w:rPr>
            <w:rStyle w:val="Hyperlink"/>
            <w:noProof/>
            <w:lang w:val="en-GB" w:eastAsia="en-US"/>
          </w:rPr>
          <w:t>Trigger to initiate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D4C772" w14:textId="0977CEAD" w:rsidR="003F730F" w:rsidRDefault="003F730F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30" w:history="1">
        <w:r w:rsidRPr="00ED7A6E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F43C80" w14:textId="48FC74D5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31" w:history="1">
        <w:r w:rsidRPr="00ED7A6E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163ECC5" w14:textId="3AC1DD68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27922425"/>
      <w:r w:rsidRPr="000B004A">
        <w:lastRenderedPageBreak/>
        <w:t>Introduction</w:t>
      </w:r>
      <w:bookmarkEnd w:id="6"/>
    </w:p>
    <w:p w14:paraId="1C931354" w14:textId="5AA00474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3F730F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636534">
            <w:t>Auto Attach Recipe Specification and Density Information to Pack V4.0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27922426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27922427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27922428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0871E9AF" w:rsidR="0071715E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F730F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7012F310" w14:textId="2180D490" w:rsidR="001558E4" w:rsidRPr="001558E4" w:rsidRDefault="001558E4" w:rsidP="001B024F">
      <w:pPr>
        <w:pStyle w:val="4aH4"/>
        <w:rPr>
          <w:lang w:val="en-GB" w:eastAsia="en-US"/>
        </w:rPr>
      </w:pPr>
      <w:bookmarkStart w:id="10" w:name="_Toc227922429"/>
      <w:r>
        <w:rPr>
          <w:lang w:val="en-GB" w:eastAsia="en-US"/>
        </w:rPr>
        <w:t>Trigger to initiate the workflow</w:t>
      </w:r>
      <w:bookmarkEnd w:id="10"/>
    </w:p>
    <w:p w14:paraId="5702C7E1" w14:textId="09554A55" w:rsidR="006E04EF" w:rsidRDefault="008F5431" w:rsidP="00391926">
      <w:pPr>
        <w:jc w:val="both"/>
      </w:pPr>
      <w:r w:rsidRPr="008F5431">
        <w:t>When a recipe item is added to the product structure</w:t>
      </w:r>
      <w:r w:rsidR="009B0858">
        <w:t xml:space="preserve"> of a pack item</w:t>
      </w:r>
      <w:r w:rsidRPr="008F5431">
        <w:t xml:space="preserve">, and the user navigates through PDS002/E and PDS002/F </w:t>
      </w:r>
      <w:r w:rsidR="005C4EA7">
        <w:t>and upon</w:t>
      </w:r>
      <w:r w:rsidRPr="008F5431">
        <w:t xml:space="preserve"> returning to PDS002/U1, the workflow should be </w:t>
      </w:r>
      <w:r w:rsidRPr="00CE2EFB">
        <w:t>triggered.</w:t>
      </w:r>
      <w:r w:rsidR="00D322E3" w:rsidRPr="00CE2EFB">
        <w:t xml:space="preserve"> A recipe item is </w:t>
      </w:r>
      <w:r w:rsidR="00874740" w:rsidRPr="00CE2EFB">
        <w:t>identified</w:t>
      </w:r>
      <w:r w:rsidR="00D322E3" w:rsidRPr="00CE2EFB">
        <w:t xml:space="preserve"> based on </w:t>
      </w:r>
      <w:r w:rsidR="005E4C57" w:rsidRPr="00CE2EFB">
        <w:t>‘</w:t>
      </w:r>
      <w:r w:rsidR="00D322E3" w:rsidRPr="00CE2EFB">
        <w:t>item type</w:t>
      </w:r>
      <w:r w:rsidR="005E4C57" w:rsidRPr="00CE2EFB">
        <w:t>’</w:t>
      </w:r>
      <w:r w:rsidR="00D322E3" w:rsidRPr="00CE2EFB">
        <w:t xml:space="preserve"> on it being Z30</w:t>
      </w:r>
      <w:r w:rsidR="00E438E7" w:rsidRPr="00CE2EFB">
        <w:t xml:space="preserve"> (MMITTY field in MITMAS</w:t>
      </w:r>
      <w:r w:rsidR="00ED0F5F" w:rsidRPr="00CE2EFB">
        <w:t xml:space="preserve"> table</w:t>
      </w:r>
      <w:r w:rsidR="00E438E7" w:rsidRPr="00CE2EFB">
        <w:t>)</w:t>
      </w:r>
      <w:r w:rsidR="003B2A80" w:rsidRPr="00CE2EFB">
        <w:t xml:space="preserve">. </w:t>
      </w:r>
      <w:r w:rsidR="00A50908" w:rsidRPr="00CE2EFB">
        <w:t>This workflow should only be triggered when a recipe item</w:t>
      </w:r>
      <w:r w:rsidR="00970D5E" w:rsidRPr="00CE2EFB">
        <w:t xml:space="preserve"> </w:t>
      </w:r>
      <w:r w:rsidR="00A50908" w:rsidRPr="00CE2EFB">
        <w:t xml:space="preserve">is added to the product </w:t>
      </w:r>
      <w:r w:rsidR="00731430" w:rsidRPr="00CE2EFB">
        <w:t>structure,</w:t>
      </w:r>
      <w:r w:rsidR="000B3B61" w:rsidRPr="00CE2EFB">
        <w:t xml:space="preserve"> and the user completes the process of adding a recipe item and returns to PDS002/U1.</w:t>
      </w:r>
      <w:r w:rsidR="00525FE3">
        <w:t xml:space="preserve"> 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1B762651" w:rsidR="00ED4DC9" w:rsidRDefault="00535F8C" w:rsidP="00535F8C">
      <w:pPr>
        <w:pStyle w:val="Caption"/>
        <w:jc w:val="left"/>
      </w:pPr>
      <w:bookmarkStart w:id="11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F730F">
        <w:rPr>
          <w:noProof/>
        </w:rPr>
        <w:t>2</w:t>
      </w:r>
      <w:r>
        <w:fldChar w:fldCharType="end"/>
      </w:r>
      <w:bookmarkEnd w:id="11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2" w:name="_Toc227922430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2"/>
    </w:p>
    <w:p w14:paraId="157AAFE1" w14:textId="77777777" w:rsidR="00DD0ADE" w:rsidRPr="00CE2EFB" w:rsidRDefault="002A74BC" w:rsidP="002A74BC">
      <w:pPr>
        <w:pStyle w:val="5aH5"/>
      </w:pPr>
      <w:r w:rsidRPr="00CE2EFB">
        <w:t xml:space="preserve">Step 01: </w:t>
      </w:r>
      <w:r w:rsidR="00372409" w:rsidRPr="00CE2EFB">
        <w:t>Enabling ‘Item to Inherit</w:t>
      </w:r>
      <w:r w:rsidR="00DD0ADE" w:rsidRPr="00CE2EFB">
        <w:t>’ flag against the ‘Z30’ record</w:t>
      </w:r>
    </w:p>
    <w:p w14:paraId="10344DB1" w14:textId="1AC1FE9D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>API: PDS002MI</w:t>
      </w:r>
    </w:p>
    <w:p w14:paraId="419534CD" w14:textId="73F6B782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F02CE2" w:rsidRPr="00CE2EFB">
        <w:rPr>
          <w:rFonts w:eastAsia="Times New Roman" w:cs="Calibri"/>
          <w:b/>
          <w:bCs/>
          <w:color w:val="000000"/>
          <w:szCs w:val="24"/>
          <w:lang w:eastAsia="en-GB"/>
        </w:rPr>
        <w:t>UpdateComponent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738"/>
        <w:gridCol w:w="1394"/>
        <w:gridCol w:w="6639"/>
      </w:tblGrid>
      <w:tr w:rsidR="00DD0ADE" w:rsidRPr="00CE2EFB" w14:paraId="52D129B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76A7A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C812B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426F6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78B20" w14:textId="77777777" w:rsidR="00DD0ADE" w:rsidRPr="00CE2EFB" w:rsidRDefault="00DD0ADE" w:rsidP="00C66C4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D0ADE" w:rsidRPr="00CE2EFB" w14:paraId="6BA0265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9F1DA" w14:textId="1E637F31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FFDA7" w14:textId="540A8806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2D81E" w14:textId="21A6A60F" w:rsidR="00DD0ADE" w:rsidRPr="00CE2EFB" w:rsidRDefault="00F02CE2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680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19D8D5" w14:textId="5C483E64" w:rsidR="00DD0ADE" w:rsidRPr="00CE2EFB" w:rsidRDefault="000B0CC3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Company assigned to the user ID</w:t>
            </w:r>
          </w:p>
        </w:tc>
      </w:tr>
      <w:tr w:rsidR="00F02CE2" w:rsidRPr="00CE2EFB" w14:paraId="140D3002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5B928" w14:textId="49931BF0" w:rsidR="00F02CE2" w:rsidRPr="00CE2EFB" w:rsidRDefault="00FB6A45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D16D0" w14:textId="7E3F0049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F6E3" w14:textId="3B49F9D2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SB1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0C4DB1" w14:textId="08552795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PMFACI in MPDMAT table</w:t>
            </w:r>
          </w:p>
        </w:tc>
      </w:tr>
      <w:tr w:rsidR="00F02CE2" w:rsidRPr="00CE2EFB" w14:paraId="32BEBA68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86FB3" w14:textId="122DC18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1E7F8" w14:textId="6DF350D8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C292" w14:textId="206B6D9B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F1650E" w14:textId="75CBC891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 xml:space="preserve">PMPRNO in </w:t>
            </w:r>
            <w:r w:rsidR="001C29BF" w:rsidRPr="00CE2EFB">
              <w:t>MPDMAT table</w:t>
            </w:r>
          </w:p>
        </w:tc>
      </w:tr>
      <w:tr w:rsidR="000424DB" w:rsidRPr="00CE2EFB" w14:paraId="5030202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5AF08" w14:textId="7159FB95" w:rsidR="000424DB" w:rsidRPr="00CE2EFB" w:rsidRDefault="000424DB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88EE4" w14:textId="6AB3E169" w:rsidR="000424DB" w:rsidRPr="00CE2EFB" w:rsidRDefault="005C5E8D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E7128" w14:textId="1E7CF628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97EB71" w14:textId="196BB0C3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PMSTRT in MPDMAT table</w:t>
            </w:r>
          </w:p>
        </w:tc>
      </w:tr>
      <w:tr w:rsidR="00F02CE2" w:rsidRPr="00CE2EFB" w14:paraId="6E0BB60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2B59" w14:textId="2C6C3C0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Sequence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3C8BA" w14:textId="2778BBC7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MSEQ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867C7" w14:textId="1023C5FD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0001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821FD2" w14:textId="3FF26541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PMMSEQ in MPDMAT table</w:t>
            </w:r>
          </w:p>
        </w:tc>
      </w:tr>
      <w:tr w:rsidR="00E32713" w:rsidRPr="00CE2EFB" w14:paraId="62F6D1E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3AC4E" w14:textId="28DDB7F1" w:rsidR="00E32713" w:rsidRPr="00272A3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72A3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Lot Inheritance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617B5" w14:textId="0F2AA21B" w:rsidR="00E32713" w:rsidRPr="00272A3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72A3A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CMCD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85FC2" w14:textId="7199AB6A" w:rsidR="00E32713" w:rsidRPr="00272A3A" w:rsidRDefault="00E32713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72A3A">
              <w:rPr>
                <w:highlight w:val="yellow"/>
              </w:rPr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0E699F" w14:textId="0A58B083" w:rsidR="00E32713" w:rsidRPr="00272A3A" w:rsidRDefault="00E32713" w:rsidP="00C66C47">
            <w:pPr>
              <w:keepNext/>
              <w:spacing w:line="276" w:lineRule="auto"/>
              <w:jc w:val="center"/>
              <w:rPr>
                <w:highlight w:val="yellow"/>
              </w:rPr>
            </w:pPr>
            <w:r w:rsidRPr="00272A3A">
              <w:rPr>
                <w:highlight w:val="yellow"/>
              </w:rPr>
              <w:t>Hardcode to 1</w:t>
            </w:r>
          </w:p>
        </w:tc>
      </w:tr>
      <w:tr w:rsidR="003912C3" w14:paraId="3CE839E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65AEA" w14:textId="7D24A4B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Item to inherit from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A9F18" w14:textId="05F6588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INHI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63EA0" w14:textId="56AFF90E" w:rsidR="003912C3" w:rsidRPr="00CE2EFB" w:rsidRDefault="003912C3" w:rsidP="00C66C47">
            <w:pPr>
              <w:keepNext/>
              <w:spacing w:line="276" w:lineRule="auto"/>
              <w:jc w:val="center"/>
            </w:pPr>
            <w:r w:rsidRPr="00CE2EFB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D50F8" w14:textId="0941D235" w:rsidR="003912C3" w:rsidRDefault="003912C3" w:rsidP="00C66C47">
            <w:pPr>
              <w:keepNext/>
              <w:spacing w:line="276" w:lineRule="auto"/>
              <w:jc w:val="center"/>
            </w:pPr>
            <w:r w:rsidRPr="00CE2EFB">
              <w:t>Hardcode to 1</w:t>
            </w:r>
          </w:p>
        </w:tc>
      </w:tr>
    </w:tbl>
    <w:p w14:paraId="5F8B5EF6" w14:textId="73137377" w:rsidR="00DD0ADE" w:rsidRPr="00DD0ADE" w:rsidRDefault="00DD0ADE" w:rsidP="00EC0CE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F730F">
        <w:rPr>
          <w:noProof/>
        </w:rPr>
        <w:t>1</w:t>
      </w:r>
      <w:r>
        <w:fldChar w:fldCharType="end"/>
      </w:r>
      <w:r>
        <w:t xml:space="preserve">: </w:t>
      </w:r>
      <w:r w:rsidR="00412EE4">
        <w:t>Enabling item to inherit on Z30 item code</w:t>
      </w:r>
      <w:r>
        <w:t>.</w:t>
      </w:r>
    </w:p>
    <w:p w14:paraId="16BA8807" w14:textId="6E366B29" w:rsidR="00F225FC" w:rsidRDefault="00EC0CEA" w:rsidP="002A74BC">
      <w:pPr>
        <w:pStyle w:val="5aH5"/>
      </w:pPr>
      <w:r>
        <w:t xml:space="preserve">Step 02: </w:t>
      </w:r>
      <w:r w:rsidR="007B061F">
        <w:t>Attaching the recipe specification to</w:t>
      </w:r>
      <w:r w:rsidR="00F225FC">
        <w:t xml:space="preserve"> pack item</w:t>
      </w:r>
      <w:r w:rsidR="00123647">
        <w:t xml:space="preserve"> </w:t>
      </w:r>
    </w:p>
    <w:p w14:paraId="3A92B67A" w14:textId="4ED257BA" w:rsidR="002A74BC" w:rsidRPr="00F204D1" w:rsidRDefault="00F225FC" w:rsidP="00F225FC">
      <w:pPr>
        <w:pStyle w:val="6aH6"/>
        <w:rPr>
          <w:lang w:val="en-GB" w:eastAsia="en-US"/>
        </w:rPr>
      </w:pPr>
      <w:r>
        <w:t>Step 0</w:t>
      </w:r>
      <w:r w:rsidR="00EC0CEA">
        <w:t>2</w:t>
      </w:r>
      <w:r>
        <w:t xml:space="preserve">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0E7027BF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C423F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2CE32C39" w14:textId="10FC5EFF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747674">
        <w:rPr>
          <w:rFonts w:eastAsia="Times New Roman" w:cs="Calibri"/>
          <w:b/>
          <w:bCs/>
          <w:color w:val="000000"/>
          <w:szCs w:val="24"/>
          <w:lang w:eastAsia="en-GB"/>
        </w:rPr>
        <w:t>LstQISpec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>MTNO in MPDMAT table</w:t>
            </w:r>
          </w:p>
        </w:tc>
      </w:tr>
    </w:tbl>
    <w:p w14:paraId="2EA4E088" w14:textId="66E0655C" w:rsidR="002A74BC" w:rsidRDefault="00B6705D" w:rsidP="00B6705D">
      <w:pPr>
        <w:pStyle w:val="Caption"/>
      </w:pPr>
      <w:bookmarkStart w:id="13" w:name="_Ref21548799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2</w:t>
      </w:r>
      <w:r w:rsidR="00346BEE">
        <w:fldChar w:fldCharType="end"/>
      </w:r>
      <w:bookmarkEnd w:id="13"/>
      <w:r>
        <w:t xml:space="preserve">: Retrieve specification header for the recipe </w:t>
      </w:r>
      <w:r w:rsidR="00957B1E">
        <w:t>item.</w:t>
      </w:r>
    </w:p>
    <w:p w14:paraId="1C3498E8" w14:textId="3B6A3882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3F730F">
        <w:t xml:space="preserve">Table </w:t>
      </w:r>
      <w:r w:rsidR="003F730F">
        <w:rPr>
          <w:noProof/>
        </w:rPr>
        <w:t>2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49BE3D8" w:rsidR="003D7ACE" w:rsidRDefault="00D377C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</w:tr>
      <w:tr w:rsidR="004C7C9E" w14:paraId="74909876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2B889" w14:textId="1ABD2DA3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E2FF1" w14:textId="668C8920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21807" w14:textId="38757255" w:rsidR="004C7C9E" w:rsidRDefault="004C7C9E" w:rsidP="004C7C9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8786597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0491C7C9" w:rsidR="00FA0CAC" w:rsidRDefault="00DE6E6A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5776A4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3CF7BDA7" w:rsidR="005776A4" w:rsidRDefault="0094612D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4612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</w:tr>
      <w:tr w:rsidR="00C03251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42347415" w:rsidR="002A74BC" w:rsidRDefault="008B0830" w:rsidP="008B0830">
      <w:pPr>
        <w:pStyle w:val="Caption"/>
      </w:pPr>
      <w:bookmarkStart w:id="14" w:name="_Ref21549116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3</w:t>
      </w:r>
      <w:r w:rsidR="00346BEE">
        <w:fldChar w:fldCharType="end"/>
      </w:r>
      <w:bookmarkEnd w:id="14"/>
      <w:r>
        <w:t xml:space="preserve">: Output retrieved for </w:t>
      </w:r>
      <w:r w:rsidR="00B5761B">
        <w:t xml:space="preserve">the </w:t>
      </w:r>
      <w:r>
        <w:t>recipe item</w:t>
      </w:r>
      <w:r w:rsidR="00B5761B">
        <w:t xml:space="preserve"> </w:t>
      </w:r>
      <w:r w:rsidR="00957B1E">
        <w:t>specification.</w:t>
      </w:r>
    </w:p>
    <w:p w14:paraId="4C2BD85A" w14:textId="53B7BC19" w:rsidR="000D5F1D" w:rsidRDefault="00C06294" w:rsidP="00EE375A">
      <w:pPr>
        <w:pStyle w:val="6aH6"/>
      </w:pPr>
      <w:r w:rsidRPr="00C06294">
        <w:t>Step 0</w:t>
      </w:r>
      <w:r w:rsidR="00DB47EC">
        <w:t>2</w:t>
      </w:r>
      <w:r w:rsidR="00EE375A">
        <w:t>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>PRNO in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74F6C565" w:rsidR="004D5CB0" w:rsidRPr="00AD194F" w:rsidRDefault="00F27F79" w:rsidP="004D5CB0">
            <w:pPr>
              <w:keepNext/>
              <w:spacing w:line="276" w:lineRule="auto"/>
              <w:jc w:val="center"/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F045BC" w:rsidR="004D5CB0" w:rsidRPr="00AD194F" w:rsidRDefault="00123563" w:rsidP="004D5CB0">
            <w:pPr>
              <w:keepNext/>
              <w:spacing w:line="276" w:lineRule="auto"/>
              <w:jc w:val="center"/>
            </w:pPr>
            <w:r w:rsidRPr="00AD194F">
              <w:t>Hardcoded</w:t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09FDFBF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4D41AFB1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0BFF667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4EC0C851" w:rsidR="00594BF1" w:rsidRPr="001029D5" w:rsidRDefault="00585D8D" w:rsidP="00594BF1">
            <w:pPr>
              <w:keepNext/>
              <w:spacing w:line="276" w:lineRule="auto"/>
              <w:jc w:val="center"/>
            </w:pPr>
            <w:r w:rsidRPr="001029D5">
              <w:t>TX40</w:t>
            </w:r>
            <w:r w:rsidR="00594BF1" w:rsidRPr="001029D5">
              <w:t xml:space="preserve"> from </w:t>
            </w:r>
            <w:r w:rsidR="00594BF1" w:rsidRPr="001029D5">
              <w:fldChar w:fldCharType="begin"/>
            </w:r>
            <w:r w:rsidR="00594BF1" w:rsidRPr="001029D5">
              <w:instrText xml:space="preserve"> REF _Ref215491167 \h </w:instrText>
            </w:r>
            <w:r w:rsidR="00B1744F" w:rsidRPr="001029D5">
              <w:instrText xml:space="preserve"> \* MERGEFORMAT </w:instrText>
            </w:r>
            <w:r w:rsidR="00594BF1"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="00594BF1" w:rsidRPr="001029D5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38FA07A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489FE95F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2A14F35A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541A1C3F" w:rsidR="00594BF1" w:rsidRPr="001029D5" w:rsidRDefault="00541AEA" w:rsidP="00594BF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6243AC40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49795F77" w:rsidR="00594BF1" w:rsidRPr="001029D5" w:rsidRDefault="0094612D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18C188A7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2982800D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B6572C">
              <w:fldChar w:fldCharType="end"/>
            </w:r>
          </w:p>
        </w:tc>
      </w:tr>
    </w:tbl>
    <w:p w14:paraId="2BBCDB4B" w14:textId="1ACF3A57" w:rsidR="002D15E3" w:rsidRPr="002D15E3" w:rsidRDefault="00722119" w:rsidP="00722119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4</w:t>
      </w:r>
      <w:r w:rsidR="00346BEE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0A7A330F" w:rsidR="000C4AB1" w:rsidRDefault="000C4AB1" w:rsidP="000C4AB1">
      <w:pPr>
        <w:pStyle w:val="5aH5"/>
      </w:pPr>
      <w:r w:rsidRPr="00B27957">
        <w:t>Step 0</w:t>
      </w:r>
      <w:r w:rsidR="00DB47EC">
        <w:t>3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260F2BAD" w:rsidR="00C06294" w:rsidRPr="00C06294" w:rsidRDefault="000D5F1D" w:rsidP="00C22BC1">
      <w:pPr>
        <w:pStyle w:val="6aH6"/>
      </w:pPr>
      <w:r>
        <w:t>Step 0</w:t>
      </w:r>
      <w:r w:rsidR="00DB47EC">
        <w:t>3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16B3D0C3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24599A58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>MTNO in MPDMAT table</w:t>
            </w:r>
          </w:p>
        </w:tc>
      </w:tr>
    </w:tbl>
    <w:p w14:paraId="4138BB7F" w14:textId="05FA58E0" w:rsidR="00C06294" w:rsidRDefault="00B46CC2" w:rsidP="00B46CC2">
      <w:pPr>
        <w:pStyle w:val="Caption"/>
      </w:pPr>
      <w:bookmarkStart w:id="15" w:name="_Ref215491266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5</w:t>
      </w:r>
      <w:r w:rsidR="00346BEE">
        <w:fldChar w:fldCharType="end"/>
      </w:r>
      <w:bookmarkEnd w:id="15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66D8A3DA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3F730F">
        <w:t xml:space="preserve">Table </w:t>
      </w:r>
      <w:r w:rsidR="003F730F">
        <w:rPr>
          <w:noProof/>
        </w:rPr>
        <w:t>5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623774B7" w:rsidR="00C06294" w:rsidRPr="004D5615" w:rsidRDefault="00C06294" w:rsidP="007E021A">
      <w:pPr>
        <w:pStyle w:val="Caption"/>
      </w:pPr>
      <w:bookmarkStart w:id="16" w:name="_Ref21549286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6</w:t>
      </w:r>
      <w:r w:rsidR="00346BEE">
        <w:fldChar w:fldCharType="end"/>
      </w:r>
      <w:bookmarkEnd w:id="16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32F80EB6" w:rsidR="007E021A" w:rsidRDefault="002A74BC" w:rsidP="00C22BC1">
      <w:pPr>
        <w:pStyle w:val="6aH6"/>
      </w:pPr>
      <w:r w:rsidRPr="00B27957">
        <w:t>Step 0</w:t>
      </w:r>
      <w:r w:rsidR="00DB47EC">
        <w:t>3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3F730F">
        <w:t xml:space="preserve">Table </w:t>
      </w:r>
      <w:r w:rsidR="003F730F">
        <w:rPr>
          <w:noProof/>
        </w:rPr>
        <w:t>6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Pr="001029D5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Pr="00AD194F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Pr="00AD194F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562FBB7" w:rsidR="007E021A" w:rsidRPr="00AD194F" w:rsidRDefault="003516E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MIXING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289BD673" w:rsidR="007E021A" w:rsidRPr="00AD194F" w:rsidRDefault="000C135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Hardcoded</w:t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2AF8C3CF" w:rsidR="007E021A" w:rsidRDefault="007E021A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560E34">
              <w:fldChar w:fldCharType="begin"/>
            </w:r>
            <w:r w:rsidR="00560E34">
              <w:instrText xml:space="preserve"> REF _Ref215492867 \h </w:instrText>
            </w:r>
            <w:r w:rsidR="00A9087E">
              <w:instrText xml:space="preserve"> \* MERGEFORMAT </w:instrText>
            </w:r>
            <w:r w:rsidR="00560E34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="00560E34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7AFFE921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6B19379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0F05D22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6CA2C71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254E166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735575C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5DACBE7A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4BAD349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5A1D4D6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1E29507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6C1EA1C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0027999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3EE4EDA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657AF49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119E714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05A4CE0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5928B40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6A4257E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552CA06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67EB8E6C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35569523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5D49402D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46CCB150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771AA6">
              <w:fldChar w:fldCharType="end"/>
            </w:r>
          </w:p>
        </w:tc>
      </w:tr>
    </w:tbl>
    <w:p w14:paraId="40D18A44" w14:textId="2A056236" w:rsidR="009572E7" w:rsidRDefault="009572E7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7</w:t>
      </w:r>
      <w:r w:rsidR="00346BEE"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02420D13" w:rsidR="005521D5" w:rsidRDefault="00486709" w:rsidP="002A74BC">
      <w:pPr>
        <w:pStyle w:val="5aH5"/>
      </w:pPr>
      <w:r>
        <w:t>Step 0</w:t>
      </w:r>
      <w:r w:rsidR="00DB47EC">
        <w:t>4</w:t>
      </w:r>
      <w:r>
        <w:t xml:space="preserve">: </w:t>
      </w:r>
      <w:r w:rsidR="005521D5">
        <w:t>Adding density against the pack item</w:t>
      </w:r>
    </w:p>
    <w:p w14:paraId="4702EE7F" w14:textId="7A159662" w:rsidR="002A74BC" w:rsidRPr="00B27957" w:rsidRDefault="005521D5" w:rsidP="005521D5">
      <w:pPr>
        <w:pStyle w:val="6aH6"/>
      </w:pPr>
      <w:r>
        <w:t>Step 0</w:t>
      </w:r>
      <w:r w:rsidR="00DB47EC">
        <w:t>4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>PMMTNO in</w:t>
            </w:r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17B9785A" w:rsidR="002A74BC" w:rsidRDefault="002A74BC" w:rsidP="002A74BC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8</w:t>
      </w:r>
      <w:r w:rsidR="00346BEE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700B6911" w:rsidR="00075924" w:rsidRDefault="00FC06ED" w:rsidP="00FC06ED">
      <w:pPr>
        <w:pStyle w:val="Caption"/>
      </w:pPr>
      <w:bookmarkStart w:id="17" w:name="_Ref21549595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9</w:t>
      </w:r>
      <w:r w:rsidR="00346BEE">
        <w:fldChar w:fldCharType="end"/>
      </w:r>
      <w:bookmarkEnd w:id="17"/>
      <w:r>
        <w:t>: Conversion factor and conversion form for the recipe item.</w:t>
      </w:r>
    </w:p>
    <w:p w14:paraId="7FD5B11D" w14:textId="02C30628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BD7C50">
        <w:rPr>
          <w:lang w:val="en-GB" w:eastAsia="en-US"/>
        </w:rPr>
        <w:t xml:space="preserve">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468E7671" w:rsidR="00093C41" w:rsidRPr="00093C41" w:rsidRDefault="00093C41" w:rsidP="00093C41">
      <w:pPr>
        <w:pStyle w:val="6aH6"/>
      </w:pPr>
      <w:r w:rsidRPr="00093C41">
        <w:t>Step 0</w:t>
      </w:r>
      <w:r w:rsidR="00DB47EC">
        <w:t>4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55450F49" w:rsidR="0017677C" w:rsidRPr="00C85A3D" w:rsidRDefault="007149EA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</w:rPr>
              <w:t>The company the user is logged into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>PMPRNO in MPDMAT table</w:t>
            </w:r>
          </w:p>
        </w:tc>
      </w:tr>
    </w:tbl>
    <w:p w14:paraId="4FB1180F" w14:textId="68B833B6" w:rsidR="00E00B9B" w:rsidRDefault="00DE49A4" w:rsidP="00DE49A4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10</w:t>
      </w:r>
      <w:r w:rsidR="00346BEE"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2E0EF7C0" w:rsidR="00BB6BD3" w:rsidRPr="00BB6BD3" w:rsidRDefault="00BB6BD3" w:rsidP="008C56E2">
      <w:pPr>
        <w:pStyle w:val="Caption"/>
      </w:pPr>
      <w:bookmarkStart w:id="18" w:name="_Ref218871043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11</w:t>
      </w:r>
      <w:r w:rsidR="00346BEE">
        <w:fldChar w:fldCharType="end"/>
      </w:r>
      <w:bookmarkEnd w:id="18"/>
      <w:r>
        <w:t xml:space="preserve">: </w:t>
      </w:r>
      <w:r w:rsidR="000B763E">
        <w:t>Production line against the pack item</w:t>
      </w:r>
      <w:r>
        <w:t>.</w:t>
      </w:r>
    </w:p>
    <w:p w14:paraId="462D04EB" w14:textId="7F38D885" w:rsidR="007558B4" w:rsidRDefault="007558B4" w:rsidP="008C56E2">
      <w:pPr>
        <w:pStyle w:val="6aH6"/>
      </w:pPr>
      <w:r>
        <w:t>Step 0</w:t>
      </w:r>
      <w:r w:rsidR="00DB47EC">
        <w:t>4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25F36EC1" w14:textId="454EFCC9" w:rsidR="005B34E6" w:rsidRPr="00624A14" w:rsidRDefault="001B3F0B" w:rsidP="006F0664">
      <w:pPr>
        <w:pStyle w:val="6aH6"/>
      </w:pPr>
      <w:r w:rsidRPr="00624A14">
        <w:t>Step 0</w:t>
      </w:r>
      <w:r w:rsidR="00DB47EC" w:rsidRPr="00624A14">
        <w:t>4</w:t>
      </w:r>
      <w:r w:rsidRPr="00624A14">
        <w:t>. 03. 0</w:t>
      </w:r>
      <w:r w:rsidR="00C763B2" w:rsidRPr="00624A14">
        <w:t>1</w:t>
      </w:r>
      <w:r w:rsidRPr="00624A14">
        <w:t xml:space="preserve">. </w:t>
      </w:r>
      <w:r w:rsidR="00014FCC" w:rsidRPr="00624A14">
        <w:t>P</w:t>
      </w:r>
      <w:r w:rsidR="00B96284" w:rsidRPr="00624A14">
        <w:t xml:space="preserve">roduction line on </w:t>
      </w:r>
      <w:r w:rsidR="00B96284" w:rsidRPr="00624A14">
        <w:fldChar w:fldCharType="begin"/>
      </w:r>
      <w:r w:rsidR="00B96284" w:rsidRPr="00624A14">
        <w:instrText xml:space="preserve"> REF _Ref218871043 \h </w:instrText>
      </w:r>
      <w:r w:rsidR="006F0664" w:rsidRPr="00624A14">
        <w:instrText xml:space="preserve"> \* MERGEFORMAT </w:instrText>
      </w:r>
      <w:r w:rsidR="00B96284" w:rsidRPr="00624A14">
        <w:fldChar w:fldCharType="separate"/>
      </w:r>
      <w:r w:rsidR="003F730F" w:rsidRPr="00624A14">
        <w:t xml:space="preserve">Table </w:t>
      </w:r>
      <w:r w:rsidR="003F730F" w:rsidRPr="00624A14">
        <w:rPr>
          <w:noProof/>
        </w:rPr>
        <w:t>11</w:t>
      </w:r>
      <w:r w:rsidR="00B96284" w:rsidRPr="00624A14">
        <w:fldChar w:fldCharType="end"/>
      </w:r>
      <w:r w:rsidR="00B96284" w:rsidRPr="00624A14">
        <w:t xml:space="preserve"> consist of </w:t>
      </w:r>
      <w:r w:rsidR="00B862EB" w:rsidRPr="00624A14">
        <w:t>any other value except</w:t>
      </w:r>
      <w:r w:rsidR="00087AF1" w:rsidRPr="00624A14">
        <w:t xml:space="preserve"> </w:t>
      </w:r>
      <w:r w:rsidR="00B862EB" w:rsidRPr="00624A14">
        <w:t xml:space="preserve">IBC </w:t>
      </w:r>
      <w:r w:rsidR="00B96284" w:rsidRPr="00624A14">
        <w:t xml:space="preserve">(i.e. </w:t>
      </w:r>
      <w:r w:rsidR="00B862EB" w:rsidRPr="00624A14">
        <w:t xml:space="preserve">500ML, </w:t>
      </w:r>
      <w:r w:rsidR="00E32713" w:rsidRPr="00624A14">
        <w:t xml:space="preserve">1L, </w:t>
      </w:r>
      <w:r w:rsidR="00B862EB" w:rsidRPr="00624A14">
        <w:t>5L_A, 5L_B</w:t>
      </w:r>
      <w:r w:rsidR="00B96284" w:rsidRPr="00624A14">
        <w:t>).</w:t>
      </w:r>
    </w:p>
    <w:p w14:paraId="0BFA419F" w14:textId="77587500" w:rsidR="00B405DA" w:rsidRPr="00624A14" w:rsidRDefault="005B34E6" w:rsidP="00C859A7">
      <w:pPr>
        <w:pStyle w:val="7aH7"/>
      </w:pPr>
      <w:r w:rsidRPr="00624A14">
        <w:t xml:space="preserve">Step </w:t>
      </w:r>
      <w:r w:rsidR="003D7AAB" w:rsidRPr="00624A14">
        <w:t>0</w:t>
      </w:r>
      <w:r w:rsidR="00DB47EC" w:rsidRPr="00624A14">
        <w:t>4</w:t>
      </w:r>
      <w:r w:rsidR="003D7AAB" w:rsidRPr="00624A14">
        <w:t>. 03. 0</w:t>
      </w:r>
      <w:r w:rsidR="00087AF1" w:rsidRPr="00624A14">
        <w:t>1</w:t>
      </w:r>
      <w:r w:rsidR="003D7AAB" w:rsidRPr="00624A14">
        <w:t xml:space="preserve">. 01. </w:t>
      </w:r>
      <w:r w:rsidRPr="00624A14">
        <w:t xml:space="preserve">Extract quantity against </w:t>
      </w:r>
      <w:r w:rsidR="002A189B" w:rsidRPr="00624A14">
        <w:t xml:space="preserve">the </w:t>
      </w:r>
      <w:r w:rsidRPr="00624A14">
        <w:t>recipe code</w:t>
      </w:r>
    </w:p>
    <w:p w14:paraId="08BE9A67" w14:textId="2C6CAA1B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 w:rsidRPr="00624A14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E70ED3" w:rsidRPr="00624A14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:rsidRPr="00624A14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Pr="00624A14" w:rsidRDefault="00C23A76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Pr="00624A14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852C8B" w:rsidRPr="00624A14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Pr="00624A14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Pr="00624A14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Pr="00624A14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Pr="00624A14" w:rsidRDefault="00320ECD" w:rsidP="00852C8B">
            <w:pPr>
              <w:keepNext/>
              <w:spacing w:line="276" w:lineRule="auto"/>
              <w:jc w:val="center"/>
            </w:pPr>
            <w:r w:rsidRPr="00624A14">
              <w:t>PMPRNO in MPDMAT table</w:t>
            </w:r>
          </w:p>
        </w:tc>
      </w:tr>
      <w:tr w:rsidR="00D858B8" w:rsidRPr="00624A14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Pr="00624A14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Pr="00624A14" w:rsidRDefault="00ED6A42" w:rsidP="00D858B8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79E16C86" w14:textId="1D9530FC" w:rsidR="00C23A76" w:rsidRPr="00624A14" w:rsidRDefault="00C23A76" w:rsidP="00C23A76">
      <w:pPr>
        <w:pStyle w:val="Caption"/>
      </w:pPr>
      <w:r w:rsidRPr="00624A14"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12</w:t>
      </w:r>
      <w:r w:rsidR="00346BEE" w:rsidRPr="00624A14">
        <w:fldChar w:fldCharType="end"/>
      </w:r>
      <w:r w:rsidRPr="00624A14">
        <w:t xml:space="preserve">: Inputs to extract the </w:t>
      </w:r>
      <w:r w:rsidR="00D858B8" w:rsidRPr="00624A14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:rsidRPr="00624A14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:rsidRPr="00624A14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Pr="00624A14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174A614D" w:rsidR="00C23A76" w:rsidRPr="00624A14" w:rsidRDefault="00C23A76" w:rsidP="00C23A76">
      <w:pPr>
        <w:pStyle w:val="Caption"/>
      </w:pPr>
      <w:bookmarkStart w:id="19" w:name="_Ref219053341"/>
      <w:r w:rsidRPr="00624A14"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13</w:t>
      </w:r>
      <w:r w:rsidR="00346BEE" w:rsidRPr="00624A14">
        <w:fldChar w:fldCharType="end"/>
      </w:r>
      <w:bookmarkEnd w:id="19"/>
      <w:r w:rsidRPr="00624A14">
        <w:t xml:space="preserve">: </w:t>
      </w:r>
      <w:r w:rsidR="009B357F" w:rsidRPr="00624A14">
        <w:t>Consumption quantity against the recipe code</w:t>
      </w:r>
      <w:r w:rsidRPr="00624A14">
        <w:t>.</w:t>
      </w:r>
    </w:p>
    <w:p w14:paraId="22FA36A9" w14:textId="22B4A8DD" w:rsidR="009B357F" w:rsidRPr="00624A14" w:rsidRDefault="003D7AAB" w:rsidP="009B357F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 xml:space="preserve">. 02. </w:t>
      </w:r>
      <w:r w:rsidR="009B357F" w:rsidRPr="00624A14">
        <w:t>Extract quantity against the jar</w:t>
      </w:r>
      <w:r w:rsidR="009D5556" w:rsidRPr="00624A14">
        <w:t xml:space="preserve"> or </w:t>
      </w:r>
      <w:r w:rsidR="009B357F" w:rsidRPr="00624A14">
        <w:t>pouch</w:t>
      </w:r>
      <w:r w:rsidR="00087AF1" w:rsidRPr="00624A14">
        <w:t xml:space="preserve"> or whichever the packaging used</w:t>
      </w:r>
    </w:p>
    <w:p w14:paraId="740FAE9C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LstMaterial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:rsidRPr="00624A14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Pr="00624A14" w:rsidRDefault="009B357F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From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To Critical mtrl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9B357F" w:rsidRPr="00624A14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PMPRNO in MPDMAT table</w:t>
            </w:r>
          </w:p>
        </w:tc>
      </w:tr>
      <w:tr w:rsidR="009B357F" w:rsidRPr="00624A14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50A13544" w14:textId="0BAD7982" w:rsidR="009B357F" w:rsidRPr="00624A14" w:rsidRDefault="009B357F" w:rsidP="009B357F">
      <w:pPr>
        <w:pStyle w:val="Caption"/>
      </w:pPr>
      <w:r w:rsidRPr="00624A14"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14</w:t>
      </w:r>
      <w:r w:rsidR="00346BEE" w:rsidRPr="00624A14">
        <w:fldChar w:fldCharType="end"/>
      </w:r>
      <w:r w:rsidRPr="00624A14">
        <w:t xml:space="preserve">: Inputs to extract the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:rsidRPr="00624A14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:rsidRPr="00624A14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Pr="00624A14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7F2CD712" w:rsidR="009B357F" w:rsidRPr="00624A14" w:rsidRDefault="009B357F" w:rsidP="009B357F">
      <w:pPr>
        <w:pStyle w:val="Caption"/>
      </w:pPr>
      <w:bookmarkStart w:id="20" w:name="_Ref218873509"/>
      <w:r w:rsidRPr="00624A14"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15</w:t>
      </w:r>
      <w:r w:rsidR="00346BEE" w:rsidRPr="00624A14">
        <w:fldChar w:fldCharType="end"/>
      </w:r>
      <w:bookmarkEnd w:id="20"/>
      <w:r w:rsidRPr="00624A14">
        <w:t xml:space="preserve">: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  <w:r w:rsidRPr="00624A14">
        <w:t>.</w:t>
      </w:r>
    </w:p>
    <w:p w14:paraId="6BF1D460" w14:textId="4358359C" w:rsidR="00C23A76" w:rsidRPr="00624A14" w:rsidRDefault="003D7AAB" w:rsidP="005D6821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 xml:space="preserve">. 03. </w:t>
      </w:r>
      <w:r w:rsidR="005D6821" w:rsidRPr="00624A14">
        <w:t>Add density against the pack code</w:t>
      </w:r>
    </w:p>
    <w:p w14:paraId="618A84E9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A19CCCB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:rsidRPr="00624A14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Pr="00624A14" w:rsidRDefault="00B96284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Pr="00624A14" w:rsidRDefault="00B96284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Pr="00624A14" w:rsidRDefault="00B96284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:rsidRPr="00624A14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Pr="00624A1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624A14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PMPRNO in MPDMAT table</w:t>
            </w:r>
          </w:p>
        </w:tc>
      </w:tr>
      <w:tr w:rsidR="00ED6A42" w:rsidRPr="00624A14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3056690A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2F07AF4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944F32">
              <w:rPr>
                <w:highlight w:val="yellow"/>
              </w:rPr>
              <w:t>DP</w:t>
            </w:r>
            <w:r w:rsidR="00FD5CC4" w:rsidRPr="00944F32">
              <w:rPr>
                <w:highlight w:val="yellow"/>
              </w:rPr>
              <w:t>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235C627F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46B3FBA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B96284" w:rsidRPr="00624A14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24BB657B" w:rsidR="00B96284" w:rsidRPr="00624A14" w:rsidRDefault="00B97F10" w:rsidP="007439C6">
            <w:pPr>
              <w:keepNext/>
              <w:spacing w:line="276" w:lineRule="auto"/>
              <w:jc w:val="center"/>
            </w:pPr>
            <w:r w:rsidRPr="00624A14"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101D2F6D" w:rsidR="00B96284" w:rsidRPr="00624A14" w:rsidRDefault="001311A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lang w:val="en-GB" w:eastAsia="en-US"/>
              </w:rPr>
              <w:t xml:space="preserve">Conversion factor (COFA) on </w:t>
            </w:r>
            <w:r w:rsidRPr="00624A14">
              <w:rPr>
                <w:lang w:val="en-GB" w:eastAsia="en-US"/>
              </w:rPr>
              <w:fldChar w:fldCharType="begin"/>
            </w:r>
            <w:r w:rsidRPr="00624A14">
              <w:rPr>
                <w:lang w:val="en-GB" w:eastAsia="en-US"/>
              </w:rPr>
              <w:instrText xml:space="preserve"> REF _Ref215495955 \h </w:instrText>
            </w:r>
            <w:r w:rsidR="00BC649A" w:rsidRPr="00624A14">
              <w:rPr>
                <w:lang w:val="en-GB" w:eastAsia="en-US"/>
              </w:rPr>
              <w:instrText xml:space="preserve"> \* MERGEFORMAT </w:instrText>
            </w:r>
            <w:r w:rsidRPr="00624A14">
              <w:rPr>
                <w:lang w:val="en-GB" w:eastAsia="en-US"/>
              </w:rPr>
            </w:r>
            <w:r w:rsidRPr="00624A14">
              <w:rPr>
                <w:lang w:val="en-GB" w:eastAsia="en-US"/>
              </w:rPr>
              <w:fldChar w:fldCharType="separate"/>
            </w:r>
            <w:r w:rsidR="003F730F" w:rsidRPr="00624A14">
              <w:t xml:space="preserve">Table </w:t>
            </w:r>
            <w:r w:rsidR="003F730F" w:rsidRPr="00624A14">
              <w:rPr>
                <w:noProof/>
              </w:rPr>
              <w:t>9</w:t>
            </w:r>
            <w:r w:rsidRPr="00624A14">
              <w:rPr>
                <w:lang w:val="en-GB" w:eastAsia="en-US"/>
              </w:rPr>
              <w:fldChar w:fldCharType="end"/>
            </w:r>
            <w:r w:rsidRPr="00624A14">
              <w:rPr>
                <w:lang w:val="en-GB" w:eastAsia="en-US"/>
              </w:rPr>
              <w:t xml:space="preserve"> * CNQT value on </w:t>
            </w:r>
            <w:r w:rsidR="00B045B9" w:rsidRPr="00624A14">
              <w:rPr>
                <w:lang w:val="en-GB" w:eastAsia="en-US"/>
              </w:rPr>
              <w:fldChar w:fldCharType="begin"/>
            </w:r>
            <w:r w:rsidR="00B045B9" w:rsidRPr="00624A14">
              <w:rPr>
                <w:lang w:val="en-GB" w:eastAsia="en-US"/>
              </w:rPr>
              <w:instrText xml:space="preserve"> REF _Ref219053341 \h </w:instrText>
            </w:r>
            <w:r w:rsidR="00BC649A" w:rsidRPr="00624A14">
              <w:rPr>
                <w:lang w:val="en-GB" w:eastAsia="en-US"/>
              </w:rPr>
              <w:instrText xml:space="preserve"> \* MERGEFORMAT </w:instrText>
            </w:r>
            <w:r w:rsidR="00B045B9" w:rsidRPr="00624A14">
              <w:rPr>
                <w:lang w:val="en-GB" w:eastAsia="en-US"/>
              </w:rPr>
            </w:r>
            <w:r w:rsidR="00B045B9" w:rsidRPr="00624A14">
              <w:rPr>
                <w:lang w:val="en-GB" w:eastAsia="en-US"/>
              </w:rPr>
              <w:fldChar w:fldCharType="separate"/>
            </w:r>
            <w:r w:rsidR="003F730F" w:rsidRPr="00624A14">
              <w:t xml:space="preserve">Table </w:t>
            </w:r>
            <w:r w:rsidR="003F730F" w:rsidRPr="00624A14">
              <w:rPr>
                <w:noProof/>
              </w:rPr>
              <w:t>13</w:t>
            </w:r>
            <w:r w:rsidR="00B045B9" w:rsidRPr="00624A14">
              <w:rPr>
                <w:lang w:val="en-GB" w:eastAsia="en-US"/>
              </w:rPr>
              <w:fldChar w:fldCharType="end"/>
            </w:r>
            <w:r w:rsidRPr="00624A14">
              <w:rPr>
                <w:lang w:val="en-GB" w:eastAsia="en-US"/>
              </w:rPr>
              <w:t xml:space="preserve">/ </w:t>
            </w:r>
            <w:r w:rsidR="00920550" w:rsidRPr="00624A14">
              <w:rPr>
                <w:lang w:val="en-GB" w:eastAsia="en-US"/>
              </w:rPr>
              <w:t xml:space="preserve">CNQT value on </w:t>
            </w:r>
            <w:r w:rsidR="00920550" w:rsidRPr="00624A14">
              <w:rPr>
                <w:lang w:val="en-GB" w:eastAsia="en-US"/>
              </w:rPr>
              <w:fldChar w:fldCharType="begin"/>
            </w:r>
            <w:r w:rsidR="00920550" w:rsidRPr="00624A14">
              <w:rPr>
                <w:lang w:val="en-GB" w:eastAsia="en-US"/>
              </w:rPr>
              <w:instrText xml:space="preserve"> REF _Ref218873509 \h </w:instrText>
            </w:r>
            <w:r w:rsidR="00BC649A" w:rsidRPr="00624A14">
              <w:rPr>
                <w:lang w:val="en-GB" w:eastAsia="en-US"/>
              </w:rPr>
              <w:instrText xml:space="preserve"> \* MERGEFORMAT </w:instrText>
            </w:r>
            <w:r w:rsidR="00920550" w:rsidRPr="00624A14">
              <w:rPr>
                <w:lang w:val="en-GB" w:eastAsia="en-US"/>
              </w:rPr>
            </w:r>
            <w:r w:rsidR="00920550" w:rsidRPr="00624A14">
              <w:rPr>
                <w:lang w:val="en-GB" w:eastAsia="en-US"/>
              </w:rPr>
              <w:fldChar w:fldCharType="separate"/>
            </w:r>
            <w:r w:rsidR="003F730F" w:rsidRPr="00624A14">
              <w:t xml:space="preserve">Table </w:t>
            </w:r>
            <w:r w:rsidR="003F730F" w:rsidRPr="00624A14">
              <w:rPr>
                <w:noProof/>
              </w:rPr>
              <w:t>15</w:t>
            </w:r>
            <w:r w:rsidR="00920550" w:rsidRPr="00624A14">
              <w:rPr>
                <w:lang w:val="en-GB" w:eastAsia="en-US"/>
              </w:rPr>
              <w:fldChar w:fldCharType="end"/>
            </w:r>
          </w:p>
        </w:tc>
      </w:tr>
      <w:tr w:rsidR="00B96284" w:rsidRPr="00624A14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70162E7F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 xml:space="preserve">Output from </w:t>
            </w:r>
            <w:r w:rsidRPr="00624A14">
              <w:fldChar w:fldCharType="begin"/>
            </w:r>
            <w:r w:rsidRPr="00624A14">
              <w:instrText xml:space="preserve"> REF _Ref215495955 \h </w:instrText>
            </w:r>
            <w:r w:rsidR="001029D5" w:rsidRPr="00624A14">
              <w:instrText xml:space="preserve"> \* MERGEFORMAT </w:instrText>
            </w:r>
            <w:r w:rsidRPr="00624A14">
              <w:fldChar w:fldCharType="separate"/>
            </w:r>
            <w:r w:rsidR="003F730F" w:rsidRPr="00624A14">
              <w:t xml:space="preserve">Table </w:t>
            </w:r>
            <w:r w:rsidR="003F730F" w:rsidRPr="00624A14">
              <w:rPr>
                <w:noProof/>
              </w:rPr>
              <w:t>9</w:t>
            </w:r>
            <w:r w:rsidRPr="00624A14">
              <w:fldChar w:fldCharType="end"/>
            </w:r>
          </w:p>
        </w:tc>
      </w:tr>
      <w:tr w:rsidR="00B96284" w:rsidRPr="00624A14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45966240" w:rsidR="00B96284" w:rsidRPr="00624A14" w:rsidRDefault="00941FCA" w:rsidP="007439C6">
            <w:pPr>
              <w:keepNext/>
              <w:spacing w:line="276" w:lineRule="auto"/>
              <w:jc w:val="center"/>
            </w:pPr>
            <w:r w:rsidRPr="00624A14"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373C51AB" w:rsidR="00B96284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3DE3715F" w14:textId="5D5AB9CE" w:rsidR="00B96284" w:rsidRPr="00624A14" w:rsidRDefault="00B96284" w:rsidP="00B96284">
      <w:pPr>
        <w:pStyle w:val="Caption"/>
      </w:pPr>
      <w:r w:rsidRPr="00624A14"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16</w:t>
      </w:r>
      <w:r w:rsidR="00346BEE" w:rsidRPr="00624A14">
        <w:fldChar w:fldCharType="end"/>
      </w:r>
      <w:r w:rsidRPr="00624A14">
        <w:t>: Inputs to add unit of measure conversion between Kilograms and Liters against pack item.</w:t>
      </w:r>
    </w:p>
    <w:p w14:paraId="55A912DF" w14:textId="6356561A" w:rsidR="00BB0FB9" w:rsidRPr="00624A14" w:rsidRDefault="00BB0FB9" w:rsidP="00BB0FB9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>. 04. Add a quality plan against the pack item</w:t>
      </w:r>
    </w:p>
    <w:p w14:paraId="5245E301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5E229014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BB0FB9" w:rsidRPr="00F26E88" w14:paraId="5F0BAEF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E2CA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2DC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330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A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B0FB9" w:rsidRPr="00F26E88" w14:paraId="4473BD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46FC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21A8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FE3E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7571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BB0FB9" w:rsidRPr="00F26E88" w14:paraId="684F0C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B7D4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28C1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488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78AA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>PMPRNO in MPDMAT table</w:t>
            </w:r>
          </w:p>
        </w:tc>
      </w:tr>
      <w:tr w:rsidR="00BB0FB9" w:rsidRPr="00F26E88" w14:paraId="47D581E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E55B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A82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983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8CE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>PMPRNO in MPDMAT table</w:t>
            </w:r>
          </w:p>
        </w:tc>
      </w:tr>
      <w:tr w:rsidR="00BB0FB9" w:rsidRPr="00F26E88" w14:paraId="6D49F60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5BB7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656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6B4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6F963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D60DA8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153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76CF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D24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B1A6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0DCC51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4EB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7CA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187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38E7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E3BA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1F2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194C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8AA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7062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60EDE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5F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1AD3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F36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827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16EE1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37B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4C11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09C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2BB7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EFEFE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D5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2A2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0A8A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98D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A13D8E6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1632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64E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7E55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5AFB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AB0D7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D7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5A15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A2D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D58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82336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3301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95F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816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69B5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D9DC65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6F6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EDB2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5A7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4B9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F7E209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E576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46C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6599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E86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C47D3D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252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2382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070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289C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8354A6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EF8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493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92C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7C7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D8954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4608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18B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855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6640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5189E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C4B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C8F8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C2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DE331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27E5D3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E24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972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33A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00B4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895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A00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2AC6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2A7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591D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B060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F63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7AF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804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77CC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91D3E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43B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67D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372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540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D29813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10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A6F5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28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235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72FA06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F4AC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3F99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405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6C4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EE6E9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899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request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681F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B76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D05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B6F9BE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5FC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7DCE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1B48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669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56EAC3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E027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Manual QI req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2393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01F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96A4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39E61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26B9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73C8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8EBD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76A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A132BC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CB8F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0D4B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E3DE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9F90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157912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4426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FE3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DA3C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0206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24052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7F2B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7FC4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EB7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5F1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6ABDB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5BA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F504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84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1AD2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495B3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C2C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Create QI request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C55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E6E1" w14:textId="101A632B" w:rsidR="00BB0FB9" w:rsidRPr="00F26E88" w:rsidRDefault="00E5198D" w:rsidP="002334E9">
            <w:pPr>
              <w:spacing w:line="276" w:lineRule="auto"/>
              <w:jc w:val="center"/>
            </w:pPr>
            <w:r w:rsidRPr="00E5198D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23AC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F6E32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9823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E6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50FC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BF0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77FAC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566D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7731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8090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3F6E8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C0A1D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5950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219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9C6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1E34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174B1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BBB6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2681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0213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7BD5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15A37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933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2B9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42E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E8C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C40BA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E1B9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59BF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D35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3FF9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A4AB20B" w14:textId="11EBC596" w:rsidR="00BB0FB9" w:rsidRPr="00F26E88" w:rsidRDefault="00BB0FB9" w:rsidP="00BB0FB9">
      <w:pPr>
        <w:pStyle w:val="Caption"/>
      </w:pPr>
      <w:r w:rsidRPr="00F26E88">
        <w:t xml:space="preserve">Table </w:t>
      </w:r>
      <w:r w:rsidR="00346BEE" w:rsidRPr="00F26E88">
        <w:fldChar w:fldCharType="begin"/>
      </w:r>
      <w:r w:rsidR="00346BEE" w:rsidRPr="00F26E88">
        <w:instrText xml:space="preserve"> SEQ Table \* ARABIC </w:instrText>
      </w:r>
      <w:r w:rsidR="00346BEE" w:rsidRPr="00F26E88">
        <w:fldChar w:fldCharType="separate"/>
      </w:r>
      <w:r w:rsidR="003F730F" w:rsidRPr="00F26E88">
        <w:rPr>
          <w:noProof/>
        </w:rPr>
        <w:t>17</w:t>
      </w:r>
      <w:r w:rsidR="00346BEE" w:rsidRPr="00F26E88">
        <w:fldChar w:fldCharType="end"/>
      </w:r>
      <w:r w:rsidRPr="00F26E88">
        <w:t>: Add a quality plan against the pack item.</w:t>
      </w:r>
    </w:p>
    <w:p w14:paraId="63A24B7F" w14:textId="57ED7038" w:rsidR="0087328F" w:rsidRPr="00541AEA" w:rsidRDefault="00D233E0" w:rsidP="0087328F">
      <w:pPr>
        <w:pStyle w:val="7aH7"/>
      </w:pPr>
      <w:r w:rsidRPr="00541AEA">
        <w:t>Step 0</w:t>
      </w:r>
      <w:r w:rsidR="00DB47EC" w:rsidRPr="00541AEA">
        <w:t>4</w:t>
      </w:r>
      <w:r w:rsidRPr="00541AEA">
        <w:t>. 03. 0</w:t>
      </w:r>
      <w:r w:rsidR="001C4D96" w:rsidRPr="00541AEA">
        <w:t>1</w:t>
      </w:r>
      <w:r w:rsidRPr="00541AEA">
        <w:t>. 0</w:t>
      </w:r>
      <w:r w:rsidR="00210A90" w:rsidRPr="00541AEA">
        <w:t>5</w:t>
      </w:r>
      <w:r w:rsidRPr="00541AEA">
        <w:t xml:space="preserve">. </w:t>
      </w:r>
      <w:r w:rsidR="0087328F" w:rsidRPr="00541AEA">
        <w:t>Add specification header to the pack item</w:t>
      </w:r>
      <w:r w:rsidR="009D46B2" w:rsidRPr="00541AEA">
        <w:t xml:space="preserve"> so that weight checks can be added against the pack item.</w:t>
      </w:r>
    </w:p>
    <w:p w14:paraId="64374191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:rsidRPr="00541AEA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Pr="00541AEA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:rsidRPr="00541AEA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>PMPRNO in MPDMAT table</w:t>
            </w:r>
          </w:p>
        </w:tc>
      </w:tr>
      <w:tr w:rsidR="00F658CE" w:rsidRPr="00541AEA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3CBAB908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5A55F765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544507D0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>Today’s date in YYYYMMDD format</w:t>
            </w:r>
          </w:p>
        </w:tc>
      </w:tr>
      <w:tr w:rsidR="00F658CE" w:rsidRPr="00541AEA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4598458F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3634B257" w:rsidR="00F658CE" w:rsidRPr="00541AEA" w:rsidRDefault="009C07CB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2A05D1D5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>PMPRNO in MPDMAT table</w:t>
            </w:r>
          </w:p>
        </w:tc>
      </w:tr>
      <w:tr w:rsidR="00F658CE" w:rsidRPr="00541AEA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6125FDD5" w:rsidR="00F658CE" w:rsidRPr="00541AEA" w:rsidRDefault="0068146D" w:rsidP="00F658CE">
            <w:pPr>
              <w:keepNext/>
              <w:spacing w:line="276" w:lineRule="auto"/>
              <w:jc w:val="center"/>
            </w:pPr>
            <w:r w:rsidRPr="00541AEA">
              <w:rPr>
                <w:highlight w:val="yellow"/>
              </w:rPr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1B008D48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1DD0A3E7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</w:tbl>
    <w:p w14:paraId="222514F7" w14:textId="001AAE60" w:rsidR="0087328F" w:rsidRPr="00541AEA" w:rsidRDefault="0087328F" w:rsidP="0087328F">
      <w:pPr>
        <w:pStyle w:val="Caption"/>
      </w:pPr>
      <w:r w:rsidRPr="00541AEA">
        <w:t xml:space="preserve">Table </w:t>
      </w:r>
      <w:r w:rsidR="00346BEE" w:rsidRPr="00541AEA">
        <w:fldChar w:fldCharType="begin"/>
      </w:r>
      <w:r w:rsidR="00346BEE" w:rsidRPr="00541AEA">
        <w:instrText xml:space="preserve"> SEQ Table \* ARABIC </w:instrText>
      </w:r>
      <w:r w:rsidR="00346BEE" w:rsidRPr="00541AEA">
        <w:fldChar w:fldCharType="separate"/>
      </w:r>
      <w:r w:rsidR="003F730F" w:rsidRPr="00541AEA">
        <w:rPr>
          <w:noProof/>
        </w:rPr>
        <w:t>18</w:t>
      </w:r>
      <w:r w:rsidR="00346BEE" w:rsidRPr="00541AEA">
        <w:fldChar w:fldCharType="end"/>
      </w:r>
      <w:r w:rsidRPr="00541AEA">
        <w:t>: Add Recipe specification against the pack item.</w:t>
      </w:r>
    </w:p>
    <w:p w14:paraId="35CCD0A8" w14:textId="7E22297D" w:rsidR="00C414AE" w:rsidRPr="00E5198D" w:rsidRDefault="00D233E0" w:rsidP="00C414AE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>. 0</w:t>
      </w:r>
      <w:r w:rsidR="00C414AE" w:rsidRPr="00E5198D">
        <w:t>6</w:t>
      </w:r>
      <w:r w:rsidRPr="00E5198D">
        <w:t xml:space="preserve">. </w:t>
      </w:r>
      <w:r w:rsidR="00C414AE" w:rsidRPr="00E5198D">
        <w:t>Retrieve relevant pack tests</w:t>
      </w:r>
    </w:p>
    <w:p w14:paraId="0D6D9A05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40BA7541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LstTranslation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414AE" w:rsidRPr="00E5198D" w14:paraId="4D5E7A82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1045F" w14:textId="77777777" w:rsidR="00C414AE" w:rsidRPr="00E5198D" w:rsidRDefault="00C414AE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18E7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38940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F55F8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414AE" w:rsidRPr="00E5198D" w14:paraId="367E15F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EBD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7822E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9F38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A0738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091150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20A4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700F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D6903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C26B0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CD42904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0A8F3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E525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981D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A6CB5A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34F3CCA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658D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A260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240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1ED59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D86D746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0011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7571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568AB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5D5B5D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FD74CD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D862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F50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ED314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4464A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947D25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AAD17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29FD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AB88E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47244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35E55CA" w14:textId="0F72F810" w:rsidR="00C414AE" w:rsidRPr="00E5198D" w:rsidRDefault="00C414AE" w:rsidP="00C414AE">
      <w:pPr>
        <w:pStyle w:val="Caption"/>
      </w:pPr>
      <w:r w:rsidRPr="00E5198D">
        <w:t xml:space="preserve">Table </w:t>
      </w:r>
      <w:r w:rsidRPr="00E5198D">
        <w:fldChar w:fldCharType="begin"/>
      </w:r>
      <w:r w:rsidRPr="00E5198D">
        <w:instrText xml:space="preserve"> SEQ Table \* ARABIC </w:instrText>
      </w:r>
      <w:r w:rsidRPr="00E5198D">
        <w:fldChar w:fldCharType="separate"/>
      </w:r>
      <w:r w:rsidR="003F730F" w:rsidRPr="00E5198D">
        <w:rPr>
          <w:noProof/>
        </w:rPr>
        <w:t>19</w:t>
      </w:r>
      <w:r w:rsidRPr="00E5198D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414AE" w:rsidRPr="00E5198D" w14:paraId="5ACE8F2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DE09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E52F5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140C4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414AE" w:rsidRPr="00E5198D" w14:paraId="2E695BF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666A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D7B0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47069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9C2C19" w14:textId="3229E756" w:rsidR="00C414AE" w:rsidRPr="00E5198D" w:rsidRDefault="00C414AE" w:rsidP="008D0FCC">
      <w:pPr>
        <w:pStyle w:val="Caption"/>
      </w:pPr>
      <w:bookmarkStart w:id="21" w:name="_Ref223605874"/>
      <w:r w:rsidRPr="00E5198D">
        <w:t xml:space="preserve">Table </w:t>
      </w:r>
      <w:r w:rsidRPr="00E5198D">
        <w:fldChar w:fldCharType="begin"/>
      </w:r>
      <w:r w:rsidRPr="00E5198D">
        <w:instrText xml:space="preserve"> SEQ Table \* ARABIC </w:instrText>
      </w:r>
      <w:r w:rsidRPr="00E5198D">
        <w:fldChar w:fldCharType="separate"/>
      </w:r>
      <w:r w:rsidR="003F730F" w:rsidRPr="00E5198D">
        <w:rPr>
          <w:noProof/>
        </w:rPr>
        <w:t>20</w:t>
      </w:r>
      <w:r w:rsidRPr="00E5198D">
        <w:fldChar w:fldCharType="end"/>
      </w:r>
      <w:bookmarkEnd w:id="21"/>
      <w:r w:rsidRPr="00E5198D">
        <w:t>: Pack Tests retrieved</w:t>
      </w:r>
    </w:p>
    <w:p w14:paraId="63EEF3B9" w14:textId="00DB3783" w:rsidR="00A45E07" w:rsidRPr="00E5198D" w:rsidRDefault="008D0FCC" w:rsidP="00A45E07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 xml:space="preserve">. 07. </w:t>
      </w:r>
      <w:r w:rsidR="00A45E07" w:rsidRPr="00E5198D">
        <w:t xml:space="preserve">Retrieve details relating to weight checks. </w:t>
      </w:r>
    </w:p>
    <w:p w14:paraId="6108E9A1" w14:textId="77777777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2DF7C099" w14:textId="450ADC86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D076C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:rsidRPr="00E5198D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Pr="00E5198D" w:rsidRDefault="00A45E07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:rsidRPr="00E5198D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540AFE56" w:rsidR="00A45E07" w:rsidRPr="00E5198D" w:rsidRDefault="008D0FCC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_Ref223605874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20</w:t>
            </w:r>
            <w:r w:rsidRPr="00E5198D">
              <w:fldChar w:fldCharType="end"/>
            </w:r>
          </w:p>
        </w:tc>
      </w:tr>
    </w:tbl>
    <w:p w14:paraId="6273B6BA" w14:textId="67E7A88C" w:rsidR="00A45E07" w:rsidRPr="00E5198D" w:rsidRDefault="00A45E07" w:rsidP="00A45E07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21</w:t>
      </w:r>
      <w:r w:rsidR="00346BEE" w:rsidRPr="00E5198D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:rsidRPr="00E5198D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:rsidRPr="00E5198D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:rsidRPr="00E5198D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:rsidRPr="00E5198D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:rsidRPr="00E5198D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:rsidRPr="00E5198D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:rsidRPr="00E5198D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:rsidRPr="00E5198D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:rsidRPr="00E5198D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:rsidRPr="00E5198D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7217302A" w:rsidR="00A45E07" w:rsidRPr="00E5198D" w:rsidRDefault="00A45E07" w:rsidP="00A45E07">
      <w:pPr>
        <w:pStyle w:val="Caption"/>
      </w:pPr>
      <w:bookmarkStart w:id="22" w:name="_Ref219911705"/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22</w:t>
      </w:r>
      <w:r w:rsidR="00346BEE" w:rsidRPr="00E5198D">
        <w:fldChar w:fldCharType="end"/>
      </w:r>
      <w:bookmarkEnd w:id="22"/>
      <w:r w:rsidRPr="00E5198D">
        <w:t>: Details against weight checks.</w:t>
      </w:r>
    </w:p>
    <w:p w14:paraId="03A21489" w14:textId="44CBF8E4" w:rsidR="0087328F" w:rsidRPr="00E5198D" w:rsidRDefault="001C100A" w:rsidP="00D075B2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 xml:space="preserve">. 08. </w:t>
      </w:r>
      <w:r w:rsidR="0087328F" w:rsidRPr="00E5198D">
        <w:t>Add specification tests relating to the pack item to the specification</w:t>
      </w:r>
      <w:r w:rsidRPr="00E5198D">
        <w:t xml:space="preserve">. This needs to be run in a loop for each record retrieved from </w:t>
      </w:r>
      <w:r w:rsidR="00D075B2" w:rsidRPr="00E5198D">
        <w:fldChar w:fldCharType="begin"/>
      </w:r>
      <w:r w:rsidR="00D075B2" w:rsidRPr="00E5198D">
        <w:instrText xml:space="preserve"> REF _Ref219911705 \h </w:instrText>
      </w:r>
      <w:r w:rsidR="006D3C3F" w:rsidRPr="00E5198D">
        <w:instrText xml:space="preserve"> \* MERGEFORMAT </w:instrText>
      </w:r>
      <w:r w:rsidR="00D075B2" w:rsidRPr="00E5198D"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22</w:t>
      </w:r>
      <w:r w:rsidR="00D075B2" w:rsidRPr="00E5198D">
        <w:fldChar w:fldCharType="end"/>
      </w:r>
      <w:r w:rsidR="00D075B2" w:rsidRPr="00E5198D">
        <w:t>.</w:t>
      </w:r>
    </w:p>
    <w:p w14:paraId="7BFA8636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:rsidRPr="00E5198D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:rsidRPr="00E5198D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22E27E4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3917427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4FFE4874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363109AA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t>Today’s date in YYYYMMDD format</w:t>
            </w:r>
          </w:p>
        </w:tc>
      </w:tr>
      <w:tr w:rsidR="002D2C42" w:rsidRPr="00E5198D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2D2C42" w:rsidRPr="00E5198D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60181FE3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C17C1B" w:rsidRPr="00E5198D">
              <w:t xml:space="preserve"> </w:t>
            </w:r>
            <w:r w:rsidR="00C17C1B" w:rsidRPr="00E5198D">
              <w:fldChar w:fldCharType="begin"/>
            </w:r>
            <w:r w:rsidR="00C17C1B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C17C1B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C17C1B" w:rsidRPr="00E5198D">
              <w:fldChar w:fldCharType="end"/>
            </w:r>
            <w:r w:rsidRPr="00E5198D">
              <w:t xml:space="preserve">. </w:t>
            </w:r>
          </w:p>
        </w:tc>
      </w:tr>
      <w:tr w:rsidR="002D2C42" w:rsidRPr="00E5198D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188C383C" w:rsidR="002D2C42" w:rsidRPr="00E5198D" w:rsidRDefault="006E2947" w:rsidP="002D2C42">
            <w:pPr>
              <w:keepNext/>
              <w:spacing w:line="276" w:lineRule="auto"/>
              <w:jc w:val="center"/>
            </w:pPr>
            <w:r w:rsidRPr="00E5198D">
              <w:t xml:space="preserve">TSTY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D2C42" w:rsidRPr="00E5198D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5656176F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2D2C42" w:rsidRPr="00E5198D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3FCDDBA9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2D2C42" w:rsidRPr="00E5198D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0C614F44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</w:t>
            </w:r>
            <w:r w:rsidR="00AD2458" w:rsidRPr="00E5198D">
              <w:rPr>
                <w:rFonts w:cs="Calibri"/>
                <w:color w:val="000000"/>
                <w:szCs w:val="24"/>
                <w:lang w:eastAsia="en-GB"/>
              </w:rPr>
              <w:t>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5770B02B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2D2C42" w:rsidRPr="00E5198D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Pr="00E5198D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1923504B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87328F" w:rsidRPr="00E5198D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87328F" w:rsidRPr="00E5198D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Pr="00E5198D" w:rsidRDefault="0062587E" w:rsidP="007439C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7972AD58" w:rsidR="0087328F" w:rsidRPr="00E5198D" w:rsidRDefault="007D00AE" w:rsidP="007439C6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AA5DF2" w:rsidRPr="00E5198D">
              <w:rPr>
                <w:lang w:val="en-GB" w:eastAsia="en-US"/>
              </w:rPr>
              <w:fldChar w:fldCharType="begin"/>
            </w:r>
            <w:r w:rsidR="00AA5DF2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AA5DF2" w:rsidRPr="00E5198D">
              <w:rPr>
                <w:lang w:val="en-GB" w:eastAsia="en-US"/>
              </w:rPr>
            </w:r>
            <w:r w:rsidR="00AA5DF2"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13</w:t>
            </w:r>
            <w:r w:rsidR="00AA5DF2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  <w:r w:rsidR="0087328F" w:rsidRPr="00E5198D">
              <w:rPr>
                <w:lang w:val="en-GB" w:eastAsia="en-US"/>
              </w:rPr>
              <w:t>+ 10%</w:t>
            </w:r>
          </w:p>
        </w:tc>
      </w:tr>
      <w:tr w:rsidR="007D00AE" w:rsidRPr="00E5198D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5A715DFE" w:rsidR="007D00AE" w:rsidRPr="00E5198D" w:rsidRDefault="007D00AE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B2134D" w:rsidRPr="00E5198D">
              <w:rPr>
                <w:lang w:val="en-GB" w:eastAsia="en-US"/>
              </w:rPr>
              <w:fldChar w:fldCharType="begin"/>
            </w:r>
            <w:r w:rsidR="00B2134D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B2134D" w:rsidRPr="00E5198D">
              <w:rPr>
                <w:lang w:val="en-GB" w:eastAsia="en-US"/>
              </w:rPr>
            </w:r>
            <w:r w:rsidR="00B2134D"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13</w:t>
            </w:r>
            <w:r w:rsidR="00B2134D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7D00AE" w:rsidRPr="00E5198D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11459C39" w:rsidR="007D00AE" w:rsidRPr="00E5198D" w:rsidRDefault="00B2134D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13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273815" w:rsidRPr="00E5198D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3686E4DD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7006C7ED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4F30C08A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1C574846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5B7C6C9C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4F5F8BF1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1F886C4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4F2015" w:rsidRPr="00E5198D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71A8E853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42ECAC15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6D325E42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6690140F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02276F4A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273815" w:rsidRPr="00E5198D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4FAE9D75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</w:tbl>
    <w:p w14:paraId="2C6BF339" w14:textId="6922403C" w:rsidR="0087328F" w:rsidRPr="00E5198D" w:rsidRDefault="0087328F" w:rsidP="0087328F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23</w:t>
      </w:r>
      <w:r w:rsidR="00346BEE" w:rsidRPr="00E5198D">
        <w:fldChar w:fldCharType="end"/>
      </w:r>
      <w:r w:rsidRPr="00E5198D">
        <w:t>: Adding specification tests relating to the pack item specification.</w:t>
      </w:r>
    </w:p>
    <w:p w14:paraId="0FEBC99D" w14:textId="78DB7E26" w:rsidR="0087328F" w:rsidRPr="00E5198D" w:rsidRDefault="00FD73D5" w:rsidP="0087328F">
      <w:pPr>
        <w:rPr>
          <w:lang w:val="en-GB" w:eastAsia="en-US"/>
        </w:rPr>
      </w:pPr>
      <w:r w:rsidRPr="00E5198D">
        <w:rPr>
          <w:lang w:val="en-GB" w:eastAsia="en-US"/>
        </w:rPr>
        <w:t>Weight check needs to be added to the pack specification for each of the outputs from</w:t>
      </w:r>
      <w:r w:rsidR="0004668F" w:rsidRPr="00E5198D">
        <w:rPr>
          <w:lang w:val="en-GB" w:eastAsia="en-US"/>
        </w:rPr>
        <w:t xml:space="preserve">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_Ref219911705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22</w:t>
      </w:r>
      <w:r w:rsidR="0004668F" w:rsidRPr="00E5198D">
        <w:rPr>
          <w:lang w:val="en-GB" w:eastAsia="en-US"/>
        </w:rPr>
        <w:fldChar w:fldCharType="end"/>
      </w:r>
      <w:r w:rsidR="0087328F" w:rsidRPr="00E5198D">
        <w:rPr>
          <w:lang w:val="en-GB" w:eastAsia="en-US"/>
        </w:rPr>
        <w:t>.</w:t>
      </w:r>
    </w:p>
    <w:p w14:paraId="522D9FB0" w14:textId="33093E34" w:rsidR="004A68E1" w:rsidRPr="00E5198D" w:rsidRDefault="004A68E1" w:rsidP="004A68E1">
      <w:pPr>
        <w:pStyle w:val="6aH6"/>
      </w:pPr>
      <w:r w:rsidRPr="00E5198D">
        <w:t xml:space="preserve">Step </w:t>
      </w:r>
      <w:r w:rsidR="00B73095" w:rsidRPr="00E5198D">
        <w:t>0</w:t>
      </w:r>
      <w:r w:rsidR="00DB47EC" w:rsidRPr="00E5198D">
        <w:t>4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Pr="00E5198D">
        <w:t xml:space="preserve">In the event production line on </w:t>
      </w:r>
      <w:r w:rsidRPr="00E5198D">
        <w:fldChar w:fldCharType="begin"/>
      </w:r>
      <w:r w:rsidRPr="00E5198D">
        <w:instrText xml:space="preserve"> REF _Ref218871043 \h  \* MERGEFORMAT </w:instrText>
      </w:r>
      <w:r w:rsidRPr="00E5198D"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11</w:t>
      </w:r>
      <w:r w:rsidRPr="00E5198D">
        <w:fldChar w:fldCharType="end"/>
      </w:r>
      <w:r w:rsidRPr="00E5198D">
        <w:t xml:space="preserve"> consist of </w:t>
      </w:r>
      <w:r w:rsidR="00E07683" w:rsidRPr="00E5198D">
        <w:t>a value containing</w:t>
      </w:r>
      <w:r w:rsidRPr="00E5198D">
        <w:t xml:space="preserve"> IBC (i.e. </w:t>
      </w:r>
      <w:r w:rsidR="00E07683" w:rsidRPr="00E5198D">
        <w:t>IBC</w:t>
      </w:r>
      <w:r w:rsidRPr="00E5198D">
        <w:t xml:space="preserve">, </w:t>
      </w:r>
      <w:r w:rsidR="00E07683" w:rsidRPr="00E5198D">
        <w:t>U4_IBC</w:t>
      </w:r>
      <w:r w:rsidRPr="00E5198D">
        <w:t>).</w:t>
      </w:r>
    </w:p>
    <w:p w14:paraId="78FAD1E6" w14:textId="67D9B4E7" w:rsidR="00E07683" w:rsidRPr="00E5198D" w:rsidRDefault="00E07683" w:rsidP="00E07683">
      <w:pPr>
        <w:pStyle w:val="7aH7"/>
      </w:pPr>
      <w:r w:rsidRPr="00E5198D">
        <w:t xml:space="preserve">Step </w:t>
      </w:r>
      <w:r w:rsidR="00B73095" w:rsidRPr="00E5198D">
        <w:t>0</w:t>
      </w:r>
      <w:r w:rsidR="00DB47EC" w:rsidRPr="00E5198D">
        <w:t>4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="00E75CB1" w:rsidRPr="00E5198D">
        <w:t xml:space="preserve">01. </w:t>
      </w:r>
      <w:r w:rsidRPr="00E5198D">
        <w:t>Add density against the pack code</w:t>
      </w:r>
    </w:p>
    <w:p w14:paraId="49535AB7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:rsidRPr="00E5198D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Pr="00E5198D" w:rsidRDefault="00E07683" w:rsidP="007439C6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:rsidRPr="00E5198D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E5198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PMPRNO in MPDMAT table</w:t>
            </w:r>
          </w:p>
        </w:tc>
      </w:tr>
      <w:tr w:rsidR="00496826" w:rsidRPr="00E5198D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Pr="00E5198D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501624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6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E07683" w:rsidRPr="00E5198D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E606D3" w:rsidRPr="00E5198D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2E7A7294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1029D5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</w:p>
        </w:tc>
      </w:tr>
      <w:tr w:rsidR="00E07683" w:rsidRPr="00E5198D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2C50DC56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 xml:space="preserve">Output from </w:t>
            </w:r>
            <w:r w:rsidRPr="00E5198D">
              <w:fldChar w:fldCharType="begin"/>
            </w:r>
            <w:r w:rsidRPr="00E5198D">
              <w:instrText xml:space="preserve"> REF _Ref215495955 \h </w:instrText>
            </w:r>
            <w:r w:rsidR="001029D5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fldChar w:fldCharType="end"/>
            </w:r>
          </w:p>
        </w:tc>
      </w:tr>
      <w:tr w:rsidR="00E07683" w:rsidRPr="00E5198D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Pr="00E5198D" w:rsidRDefault="00496826" w:rsidP="007439C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603FEC54" w14:textId="1A3DEB48" w:rsidR="00E07683" w:rsidRPr="00E5198D" w:rsidRDefault="00E07683" w:rsidP="00E07683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24</w:t>
      </w:r>
      <w:r w:rsidR="00346BEE" w:rsidRPr="00E5198D">
        <w:fldChar w:fldCharType="end"/>
      </w:r>
      <w:r w:rsidRPr="00E5198D">
        <w:t>: Inputs to add unit of measure conversion between Kilograms and Liters against pack item.</w:t>
      </w:r>
    </w:p>
    <w:p w14:paraId="2C2FDA8E" w14:textId="65CF71FB" w:rsidR="0034237C" w:rsidRPr="00E5198D" w:rsidRDefault="0034237C" w:rsidP="0034237C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6606EE" w:rsidRPr="00E5198D">
        <w:t>2</w:t>
      </w:r>
      <w:r w:rsidRPr="00E5198D">
        <w:t>. 02. Add a quality plan against the pack item</w:t>
      </w:r>
    </w:p>
    <w:p w14:paraId="42E031B5" w14:textId="77777777" w:rsidR="0034237C" w:rsidRPr="00E5198D" w:rsidRDefault="0034237C" w:rsidP="0034237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2DDFC878" w14:textId="77777777" w:rsidR="0034237C" w:rsidRPr="00E5198D" w:rsidRDefault="0034237C" w:rsidP="0034237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34237C" w:rsidRPr="00E5198D" w14:paraId="2D3AAC0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A63A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E09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EB1C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60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34237C" w:rsidRPr="00E5198D" w14:paraId="0E65D25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6BB3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41E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EB8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B4800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34237C" w:rsidRPr="00E5198D" w14:paraId="2CEA0E8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30F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0975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27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B1A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34237C" w:rsidRPr="00E5198D" w14:paraId="6373C0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C553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E1FB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33ED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EA103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34237C" w:rsidRPr="00E5198D" w14:paraId="35AD519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D90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2B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684E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5F7B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70C4E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F0DF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7212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FDB5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F64D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DA45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AE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E07C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2A8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FAD3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B7DA07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C87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438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0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EC52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6E7B36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2C4F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CE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7F92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E906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D3D68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BA3A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33B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A0F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6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31CF68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0A8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4BA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F0E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B461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489C12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9D9B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2A23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501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E157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3F937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4EAD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1E79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E49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9009C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525A4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DCAB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5D5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8FA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4732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D2E0C0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E88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4724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B58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FFA3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41D733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6D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FD0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84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5CC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DE12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B04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2949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C3AD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9B12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0913E4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BF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08B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92BF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8F6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3F6A32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DF80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25D5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E9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4F98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E1BB20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4F4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472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963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9FD6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1618F9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E3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FC4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0F0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B48B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0AB596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E580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45CB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8D3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E57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0FBF3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0B2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971F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6E43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E85C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E7704A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6C4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F974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945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8E35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26733F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B734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81F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3DC8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F6A2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6E878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DC4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78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34AC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8E67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3D5E98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EC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request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DF1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FE6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D850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AF1B23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E08B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02D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2E2B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872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923E0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0001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Manual QI req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41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0C42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5C1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3B4DE1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B822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C093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9C1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F4CD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225EDA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881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87BD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32C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D63F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3247F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E7E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D66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D9E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905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92A9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0A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5716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246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9B005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E578D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60C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792D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9AC8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DAA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FDCD3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7EA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Create QI request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A2B6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F579" w14:textId="1B68791D" w:rsidR="0034237C" w:rsidRPr="00E5198D" w:rsidRDefault="003F730F" w:rsidP="002334E9">
            <w:pPr>
              <w:spacing w:line="276" w:lineRule="auto"/>
              <w:jc w:val="center"/>
            </w:pPr>
            <w:r w:rsidRPr="00230AE2">
              <w:rPr>
                <w:highlight w:val="yellow"/>
              </w:rPr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60CF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3C998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7FD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37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37CF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D41A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F495D5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AC5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C5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C6AF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0B7D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FFDC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FA3B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43E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2A78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1A40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4292C0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2FF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FFF9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EEF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580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0F490C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214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C088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0B5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2DC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879B9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FF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A75C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546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2970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0CA3234" w14:textId="4D268681" w:rsidR="0034237C" w:rsidRPr="00E5198D" w:rsidRDefault="0034237C" w:rsidP="0034237C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25</w:t>
      </w:r>
      <w:r w:rsidR="00346BEE" w:rsidRPr="00E5198D">
        <w:fldChar w:fldCharType="end"/>
      </w:r>
      <w:r w:rsidRPr="00E5198D">
        <w:t>: Add a quality plan against the pack item.</w:t>
      </w:r>
    </w:p>
    <w:p w14:paraId="04CC0724" w14:textId="6483F05C" w:rsidR="00096587" w:rsidRPr="00E5198D" w:rsidRDefault="00E75CB1" w:rsidP="008016BD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6606EE" w:rsidRPr="00E5198D">
        <w:t>2</w:t>
      </w:r>
      <w:r w:rsidRPr="00E5198D">
        <w:t>. 0</w:t>
      </w:r>
      <w:r w:rsidR="008E74E4" w:rsidRPr="00E5198D">
        <w:t>3</w:t>
      </w:r>
      <w:r w:rsidRPr="00E5198D">
        <w:t xml:space="preserve">. </w:t>
      </w:r>
      <w:r w:rsidR="001429BE" w:rsidRPr="00E5198D">
        <w:t>Add specification h</w:t>
      </w:r>
      <w:r w:rsidR="003D25EA" w:rsidRPr="00E5198D">
        <w:t xml:space="preserve">eader to the </w:t>
      </w:r>
      <w:r w:rsidR="00096587" w:rsidRPr="00E5198D">
        <w:t>pack item</w:t>
      </w:r>
      <w:r w:rsidR="004277EF" w:rsidRPr="00E5198D">
        <w:t xml:space="preserve"> so that weight checks can be added</w:t>
      </w:r>
    </w:p>
    <w:p w14:paraId="223AB3E4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:rsidRPr="00E5198D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:rsidRPr="00E5198D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Pr="00E5198D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Pr="00E5198D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PMPRNO in MPDMAT table</w:t>
            </w:r>
          </w:p>
        </w:tc>
      </w:tr>
      <w:tr w:rsidR="00096587" w:rsidRPr="00E5198D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491E9A38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F81F903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44F4E7E8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>Today’s date in YYYYMMDD format</w:t>
            </w:r>
          </w:p>
        </w:tc>
      </w:tr>
      <w:tr w:rsidR="00496826" w:rsidRPr="00E5198D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6CCC827F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484A92CD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66615E12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496826" w:rsidRPr="00E5198D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1867D68C" w:rsidR="00496826" w:rsidRPr="00E5198D" w:rsidRDefault="00275110" w:rsidP="00496826">
            <w:pPr>
              <w:keepNext/>
              <w:spacing w:line="276" w:lineRule="auto"/>
              <w:jc w:val="center"/>
            </w:pPr>
            <w:r w:rsidRPr="00DE6E6A">
              <w:rPr>
                <w:highlight w:val="yellow"/>
              </w:rPr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29F81C5C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2029B006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2532F65F" w14:textId="5F92154F" w:rsidR="00096587" w:rsidRPr="00E5198D" w:rsidRDefault="00096587" w:rsidP="00096587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26</w:t>
      </w:r>
      <w:r w:rsidR="00346BEE" w:rsidRPr="00E5198D">
        <w:fldChar w:fldCharType="end"/>
      </w:r>
      <w:r w:rsidRPr="00E5198D">
        <w:t xml:space="preserve">: Add Recipe specification against the pack </w:t>
      </w:r>
      <w:r w:rsidR="00957B1E" w:rsidRPr="00E5198D">
        <w:t>item.</w:t>
      </w:r>
    </w:p>
    <w:p w14:paraId="553F3930" w14:textId="4F0A9CFD" w:rsidR="00491990" w:rsidRPr="00E5198D" w:rsidRDefault="00E465DA" w:rsidP="00491990">
      <w:pPr>
        <w:pStyle w:val="7aH7"/>
      </w:pPr>
      <w:r w:rsidRPr="00E5198D">
        <w:t xml:space="preserve">Step </w:t>
      </w:r>
      <w:r w:rsidR="00E75CB1" w:rsidRPr="00E5198D">
        <w:t>0</w:t>
      </w:r>
      <w:r w:rsidR="001D4D10" w:rsidRPr="00E5198D">
        <w:t>4</w:t>
      </w:r>
      <w:r w:rsidR="00E75CB1" w:rsidRPr="00E5198D">
        <w:t>. 03. 0</w:t>
      </w:r>
      <w:r w:rsidR="006606EE" w:rsidRPr="00E5198D">
        <w:t>2</w:t>
      </w:r>
      <w:r w:rsidR="00E75CB1" w:rsidRPr="00E5198D">
        <w:t>. 0</w:t>
      </w:r>
      <w:r w:rsidR="008E74E4" w:rsidRPr="00E5198D">
        <w:t>4</w:t>
      </w:r>
      <w:r w:rsidR="00E75CB1" w:rsidRPr="00E5198D">
        <w:t xml:space="preserve">. </w:t>
      </w:r>
      <w:r w:rsidR="00491990" w:rsidRPr="00E5198D">
        <w:t>Retrieve relevant pack tests</w:t>
      </w:r>
    </w:p>
    <w:p w14:paraId="7581D33B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109174C0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LstTranslation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491990" w:rsidRPr="00E5198D" w14:paraId="34BE3DA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89609" w14:textId="77777777" w:rsidR="00491990" w:rsidRPr="00E5198D" w:rsidRDefault="00491990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09829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A1BEA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4D8A4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91990" w:rsidRPr="00E5198D" w14:paraId="6866A8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04B0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3741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9208D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A274C5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236754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DBE62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D8B2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0DB1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D205D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7283280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CECE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D6F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117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E3500E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4F2B2B0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2EFE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A51A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B3A40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76872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6DE4A1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F435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6AA6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531A6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6E988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36764E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DF08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2765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3B483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C0E0A1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05A43C7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0CE7D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E8BFE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D6F68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27C45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8B04247" w14:textId="7627184E" w:rsidR="00491990" w:rsidRPr="00E5198D" w:rsidRDefault="00491990" w:rsidP="00491990">
      <w:pPr>
        <w:pStyle w:val="Caption"/>
      </w:pPr>
      <w:r w:rsidRPr="00E5198D">
        <w:t xml:space="preserve">Table </w:t>
      </w:r>
      <w:r w:rsidRPr="00E5198D">
        <w:fldChar w:fldCharType="begin"/>
      </w:r>
      <w:r w:rsidRPr="00E5198D">
        <w:instrText xml:space="preserve"> SEQ Table \* ARABIC </w:instrText>
      </w:r>
      <w:r w:rsidRPr="00E5198D">
        <w:fldChar w:fldCharType="separate"/>
      </w:r>
      <w:r w:rsidR="003F730F" w:rsidRPr="00E5198D">
        <w:rPr>
          <w:noProof/>
        </w:rPr>
        <w:t>27</w:t>
      </w:r>
      <w:r w:rsidRPr="00E5198D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491990" w:rsidRPr="00E5198D" w14:paraId="34F234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B553D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1EEE3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63954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491990" w:rsidRPr="00E5198D" w14:paraId="697732E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76B7A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Movex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30821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BA78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1CE86C43" w14:textId="6E878668" w:rsidR="00491990" w:rsidRPr="00E5198D" w:rsidRDefault="00491990" w:rsidP="00491990">
      <w:pPr>
        <w:pStyle w:val="Caption"/>
      </w:pPr>
      <w:bookmarkStart w:id="23" w:name="_Ref223606372"/>
      <w:r w:rsidRPr="00E5198D">
        <w:t xml:space="preserve">Table </w:t>
      </w:r>
      <w:r w:rsidRPr="00E5198D">
        <w:fldChar w:fldCharType="begin"/>
      </w:r>
      <w:r w:rsidRPr="00E5198D">
        <w:instrText xml:space="preserve"> SEQ Table \* ARABIC </w:instrText>
      </w:r>
      <w:r w:rsidRPr="00E5198D">
        <w:fldChar w:fldCharType="separate"/>
      </w:r>
      <w:r w:rsidR="003F730F" w:rsidRPr="00E5198D">
        <w:rPr>
          <w:noProof/>
        </w:rPr>
        <w:t>28</w:t>
      </w:r>
      <w:r w:rsidRPr="00E5198D">
        <w:fldChar w:fldCharType="end"/>
      </w:r>
      <w:bookmarkEnd w:id="23"/>
      <w:r w:rsidRPr="00E5198D">
        <w:t>: Pack Tests retrieved</w:t>
      </w:r>
    </w:p>
    <w:p w14:paraId="7FFFFCF5" w14:textId="1E18D103" w:rsidR="006D22EB" w:rsidRPr="00E5198D" w:rsidRDefault="00FE0637" w:rsidP="00FE0637">
      <w:pPr>
        <w:pStyle w:val="7aH7"/>
        <w:ind w:left="0"/>
      </w:pPr>
      <w:r w:rsidRPr="00E5198D">
        <w:t>Step 0</w:t>
      </w:r>
      <w:r w:rsidR="001D4D10" w:rsidRPr="00E5198D">
        <w:t>4</w:t>
      </w:r>
      <w:r w:rsidRPr="00E5198D">
        <w:t>. 03. 0</w:t>
      </w:r>
      <w:r w:rsidR="00BE3DB0" w:rsidRPr="00E5198D">
        <w:t>2</w:t>
      </w:r>
      <w:r w:rsidRPr="00E5198D">
        <w:t xml:space="preserve">. 05. </w:t>
      </w:r>
      <w:r w:rsidR="006D22EB" w:rsidRPr="00E5198D">
        <w:t xml:space="preserve">Retrieve details relating to weight checks. </w:t>
      </w:r>
    </w:p>
    <w:p w14:paraId="1A98345F" w14:textId="77777777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63CD7AA5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676E77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:rsidRPr="00E5198D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Pr="00E5198D" w:rsidRDefault="006D22EB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:rsidRPr="00E5198D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1783602F" w:rsidR="006D22EB" w:rsidRPr="00E5198D" w:rsidRDefault="00D35DB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_Ref223606372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28</w:t>
            </w:r>
            <w:r w:rsidRPr="00E5198D">
              <w:fldChar w:fldCharType="end"/>
            </w:r>
          </w:p>
        </w:tc>
      </w:tr>
    </w:tbl>
    <w:p w14:paraId="35EEBCAF" w14:textId="71FA933B" w:rsidR="006D22EB" w:rsidRPr="00E5198D" w:rsidRDefault="006D22EB" w:rsidP="006D22EB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29</w:t>
      </w:r>
      <w:r w:rsidR="00346BEE" w:rsidRPr="00E5198D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:rsidRPr="00E5198D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:rsidRPr="00E5198D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:rsidRPr="00E5198D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:rsidRPr="00E5198D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:rsidRPr="00E5198D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:rsidRPr="00E5198D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:rsidRPr="00E5198D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:rsidRPr="00E5198D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:rsidRPr="00E5198D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:rsidRPr="00E5198D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 appro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3F61045A" w:rsidR="006D22EB" w:rsidRPr="00E5198D" w:rsidRDefault="006D22EB" w:rsidP="006D22EB">
      <w:pPr>
        <w:pStyle w:val="Caption"/>
      </w:pPr>
      <w:bookmarkStart w:id="24" w:name="_Ref219912256"/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30</w:t>
      </w:r>
      <w:r w:rsidR="00346BEE" w:rsidRPr="00E5198D">
        <w:fldChar w:fldCharType="end"/>
      </w:r>
      <w:bookmarkEnd w:id="24"/>
      <w:r w:rsidRPr="00E5198D">
        <w:t>: Details against weight checks.</w:t>
      </w:r>
    </w:p>
    <w:p w14:paraId="7389C273" w14:textId="260D9F9A" w:rsidR="00E465DA" w:rsidRPr="00E5198D" w:rsidRDefault="00F533FF" w:rsidP="009252A9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BE3DB0" w:rsidRPr="00E5198D">
        <w:t>2</w:t>
      </w:r>
      <w:r w:rsidRPr="00E5198D">
        <w:t>. 0</w:t>
      </w:r>
      <w:r w:rsidR="009252A9" w:rsidRPr="00E5198D">
        <w:t>6</w:t>
      </w:r>
      <w:r w:rsidRPr="00E5198D">
        <w:t xml:space="preserve">. </w:t>
      </w:r>
      <w:r w:rsidR="00E465DA" w:rsidRPr="00E5198D">
        <w:t xml:space="preserve">Add specification tests </w:t>
      </w:r>
      <w:r w:rsidR="00856AAE" w:rsidRPr="00E5198D">
        <w:t xml:space="preserve">relating to the pack item </w:t>
      </w:r>
      <w:r w:rsidR="00E465DA" w:rsidRPr="00E5198D">
        <w:t>to the specification</w:t>
      </w:r>
      <w:r w:rsidR="009252A9" w:rsidRPr="00E5198D">
        <w:t xml:space="preserve">. This needs to be run in a loop for each record retrieved from </w:t>
      </w:r>
      <w:r w:rsidR="009252A9" w:rsidRPr="00E5198D">
        <w:fldChar w:fldCharType="begin"/>
      </w:r>
      <w:r w:rsidR="009252A9" w:rsidRPr="00E5198D">
        <w:instrText xml:space="preserve"> REF _Ref219912256 \h </w:instrText>
      </w:r>
      <w:r w:rsidR="006D3C3F" w:rsidRPr="00E5198D">
        <w:instrText xml:space="preserve"> \* MERGEFORMAT </w:instrText>
      </w:r>
      <w:r w:rsidR="009252A9" w:rsidRPr="00E5198D"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30</w:t>
      </w:r>
      <w:r w:rsidR="009252A9" w:rsidRPr="00E5198D">
        <w:fldChar w:fldCharType="end"/>
      </w:r>
      <w:r w:rsidR="009252A9" w:rsidRPr="00E5198D">
        <w:t>.</w:t>
      </w:r>
    </w:p>
    <w:p w14:paraId="06F59E28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:rsidRPr="00E5198D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:rsidRPr="00E5198D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41CB11F7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2188CEA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05215B3D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3D0D2500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t>Today’s date in YYYYMMDD format</w:t>
            </w:r>
          </w:p>
        </w:tc>
      </w:tr>
      <w:tr w:rsidR="0097293F" w:rsidRPr="00E5198D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>PMPRNO in MPDMAT table</w:t>
            </w:r>
          </w:p>
        </w:tc>
      </w:tr>
      <w:tr w:rsidR="0097293F" w:rsidRPr="00E5198D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73B09715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EC243D" w:rsidRPr="00E5198D">
              <w:t xml:space="preserve"> </w:t>
            </w:r>
            <w:r w:rsidR="00EC243D" w:rsidRPr="00E5198D">
              <w:fldChar w:fldCharType="begin"/>
            </w:r>
            <w:r w:rsidR="00EC243D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EC243D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EC243D" w:rsidRPr="00E5198D">
              <w:fldChar w:fldCharType="end"/>
            </w:r>
          </w:p>
        </w:tc>
      </w:tr>
      <w:tr w:rsidR="0097293F" w:rsidRPr="00E5198D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58A0ED0D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TSTY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97293F" w:rsidRPr="00E5198D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30B2DF45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97293F" w:rsidRPr="00E5198D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592C21D9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97293F" w:rsidRPr="00E5198D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0D1B5C20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F826DE" w:rsidRPr="00E5198D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6DA9E661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B61A1F" w:rsidRPr="00E5198D">
              <w:t xml:space="preserve">output in </w:t>
            </w:r>
            <w:r w:rsidR="00B61A1F" w:rsidRPr="00E5198D">
              <w:fldChar w:fldCharType="begin"/>
            </w:r>
            <w:r w:rsidR="00B61A1F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B61A1F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B61A1F" w:rsidRPr="00E5198D">
              <w:fldChar w:fldCharType="end"/>
            </w:r>
          </w:p>
        </w:tc>
      </w:tr>
      <w:tr w:rsidR="00F826DE" w:rsidRPr="00E5198D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E465DA" w:rsidRPr="00E5198D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Pr="00E5198D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Pr="00E5198D" w:rsidRDefault="00B1641C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29F7FE44" w:rsidR="00E465DA" w:rsidRPr="00E5198D" w:rsidRDefault="00FD4775" w:rsidP="007E383F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="00B1641C" w:rsidRPr="00E5198D">
              <w:rPr>
                <w:lang w:val="en-GB" w:eastAsia="en-US"/>
              </w:rPr>
              <w:t xml:space="preserve"> + 10%</w:t>
            </w:r>
          </w:p>
        </w:tc>
      </w:tr>
      <w:tr w:rsidR="00924124" w:rsidRPr="00E5198D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Pr="00E5198D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Pr="00E5198D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Pr="00E5198D" w:rsidRDefault="00924124" w:rsidP="00924124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29E24741" w:rsidR="00924124" w:rsidRPr="00E5198D" w:rsidRDefault="00FD4775" w:rsidP="00924124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E80FF1" w:rsidRPr="00E5198D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Pr="00E5198D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Pr="00E5198D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Pr="00E5198D" w:rsidRDefault="00E80FF1" w:rsidP="00E80FF1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68D44634" w:rsidR="00E80FF1" w:rsidRPr="00E5198D" w:rsidRDefault="00FD4775" w:rsidP="00E80FF1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B61A1F" w:rsidRPr="00E5198D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32961E92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441F8D2C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0977AB6D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4EF8314A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2287C2AB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4D43EB58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41A864E9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6DEC9C39" w:rsidR="00B61A1F" w:rsidRPr="00E5198D" w:rsidRDefault="00C105F5" w:rsidP="00B61A1F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2122F815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29D4509E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274DB1AF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07A0444B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B61A1F" w:rsidRPr="00E5198D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74342598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</w:tbl>
    <w:p w14:paraId="6F781E2F" w14:textId="2D3646A9" w:rsidR="00E465DA" w:rsidRPr="00E5198D" w:rsidRDefault="00E465DA" w:rsidP="00E465DA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31</w:t>
      </w:r>
      <w:r w:rsidR="00346BEE" w:rsidRPr="00E5198D">
        <w:fldChar w:fldCharType="end"/>
      </w:r>
      <w:r w:rsidRPr="00E5198D">
        <w:t xml:space="preserve">: Adding specification tests relating to the </w:t>
      </w:r>
      <w:r w:rsidR="00AF66ED" w:rsidRPr="00E5198D">
        <w:t xml:space="preserve">pack item </w:t>
      </w:r>
      <w:r w:rsidR="00856AAE" w:rsidRPr="00E5198D">
        <w:t>specification.</w:t>
      </w:r>
    </w:p>
    <w:p w14:paraId="4AE31C05" w14:textId="0F932817" w:rsidR="008F0323" w:rsidRPr="00E5198D" w:rsidRDefault="008F0323" w:rsidP="008F0323">
      <w:pPr>
        <w:rPr>
          <w:lang w:val="en-GB" w:eastAsia="en-US"/>
        </w:rPr>
      </w:pPr>
      <w:r w:rsidRPr="00E5198D">
        <w:rPr>
          <w:lang w:val="en-GB" w:eastAsia="en-US"/>
        </w:rPr>
        <w:t xml:space="preserve">Weight check needs to be added to the pack specification for each of the outputs from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_Ref219912256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30</w:t>
      </w:r>
      <w:r w:rsidR="0004668F" w:rsidRPr="00E5198D">
        <w:rPr>
          <w:lang w:val="en-GB" w:eastAsia="en-US"/>
        </w:rPr>
        <w:fldChar w:fldCharType="end"/>
      </w:r>
      <w:r w:rsidR="0004668F" w:rsidRPr="00E5198D">
        <w:rPr>
          <w:lang w:val="en-GB" w:eastAsia="en-US"/>
        </w:rPr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5" w:name="_Toc227922431"/>
      <w:r w:rsidRPr="00843533">
        <w:rPr>
          <w:lang w:val="en-GB"/>
        </w:rPr>
        <w:t>Assumptions &amp; Limitations</w:t>
      </w:r>
      <w:bookmarkEnd w:id="25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>and quality specification tests records exists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64465422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lastRenderedPageBreak/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C30A7" w14:textId="77777777" w:rsidR="00146259" w:rsidRDefault="00146259">
      <w:r>
        <w:separator/>
      </w:r>
    </w:p>
  </w:endnote>
  <w:endnote w:type="continuationSeparator" w:id="0">
    <w:p w14:paraId="28EA3799" w14:textId="77777777" w:rsidR="00146259" w:rsidRDefault="00146259">
      <w:r>
        <w:continuationSeparator/>
      </w:r>
    </w:p>
  </w:endnote>
  <w:endnote w:type="continuationNotice" w:id="1">
    <w:p w14:paraId="57C23674" w14:textId="77777777" w:rsidR="00146259" w:rsidRDefault="001462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3D95A340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</w:t>
      </w:r>
      <w:r w:rsidR="00FD74EC">
        <w:t>3</w:t>
      </w:r>
      <w:r w:rsidR="000E322E">
        <w:t>.0</w:t>
      </w:r>
      <w:r>
        <w:rPr>
          <w:noProof/>
        </w:rPr>
        <w:t>.docx</w:t>
      </w:r>
    </w:fldSimple>
  </w:p>
  <w:p w14:paraId="7A292896" w14:textId="3686BAE7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2-18T00:00:00Z">
          <w:dateFormat w:val="dd/MM/yyyy"/>
          <w:lid w:val="en-GB"/>
          <w:storeMappedDataAs w:val="dateTime"/>
          <w:calendar w:val="gregorian"/>
        </w:date>
      </w:sdtPr>
      <w:sdtContent>
        <w:r w:rsidR="00FD74EC">
          <w:rPr>
            <w:lang w:val="en-GB"/>
          </w:rPr>
          <w:t>18/02/2026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E5751" w14:textId="77777777" w:rsidR="00146259" w:rsidRDefault="00146259">
      <w:r>
        <w:separator/>
      </w:r>
    </w:p>
  </w:footnote>
  <w:footnote w:type="continuationSeparator" w:id="0">
    <w:p w14:paraId="28CEEA8B" w14:textId="77777777" w:rsidR="00146259" w:rsidRDefault="00146259">
      <w:r>
        <w:continuationSeparator/>
      </w:r>
    </w:p>
  </w:footnote>
  <w:footnote w:type="continuationNotice" w:id="1">
    <w:p w14:paraId="56062B95" w14:textId="77777777" w:rsidR="00146259" w:rsidRDefault="001462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0FEFB76E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636534">
          <w:t>Auto Attach Recipe Specification and Density Information to Pack V4.0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BCC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919"/>
    <w:rsid w:val="00026CCA"/>
    <w:rsid w:val="00026EFF"/>
    <w:rsid w:val="000274C1"/>
    <w:rsid w:val="000305CC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4DB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668F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19C1"/>
    <w:rsid w:val="0006394B"/>
    <w:rsid w:val="00063C44"/>
    <w:rsid w:val="000643CA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CE4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49"/>
    <w:rsid w:val="000867F3"/>
    <w:rsid w:val="00086D6A"/>
    <w:rsid w:val="00087518"/>
    <w:rsid w:val="00087AF1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A96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0CC3"/>
    <w:rsid w:val="000B239B"/>
    <w:rsid w:val="000B2C0E"/>
    <w:rsid w:val="000B2F81"/>
    <w:rsid w:val="000B32B0"/>
    <w:rsid w:val="000B3B61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A66"/>
    <w:rsid w:val="000C1355"/>
    <w:rsid w:val="000C274D"/>
    <w:rsid w:val="000C33B2"/>
    <w:rsid w:val="000C3DCA"/>
    <w:rsid w:val="000C4976"/>
    <w:rsid w:val="000C4AB1"/>
    <w:rsid w:val="000C58D9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6D69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4957"/>
    <w:rsid w:val="000F5BE2"/>
    <w:rsid w:val="000F606F"/>
    <w:rsid w:val="000F7D3E"/>
    <w:rsid w:val="000F7FB7"/>
    <w:rsid w:val="001006F4"/>
    <w:rsid w:val="00101610"/>
    <w:rsid w:val="00101C5C"/>
    <w:rsid w:val="0010278F"/>
    <w:rsid w:val="001029D5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563"/>
    <w:rsid w:val="00123647"/>
    <w:rsid w:val="00123EFC"/>
    <w:rsid w:val="00123F8A"/>
    <w:rsid w:val="001251AE"/>
    <w:rsid w:val="00125976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6259"/>
    <w:rsid w:val="001473C6"/>
    <w:rsid w:val="00150862"/>
    <w:rsid w:val="001513A2"/>
    <w:rsid w:val="001529C2"/>
    <w:rsid w:val="00152A98"/>
    <w:rsid w:val="0015438F"/>
    <w:rsid w:val="00154D78"/>
    <w:rsid w:val="001550BD"/>
    <w:rsid w:val="001558E4"/>
    <w:rsid w:val="00155B1C"/>
    <w:rsid w:val="00155D30"/>
    <w:rsid w:val="00156216"/>
    <w:rsid w:val="00156FE1"/>
    <w:rsid w:val="001602A5"/>
    <w:rsid w:val="001603FC"/>
    <w:rsid w:val="001609BC"/>
    <w:rsid w:val="0016106C"/>
    <w:rsid w:val="001616A7"/>
    <w:rsid w:val="00161BCE"/>
    <w:rsid w:val="001626C1"/>
    <w:rsid w:val="00163F3E"/>
    <w:rsid w:val="00164EF3"/>
    <w:rsid w:val="00166F53"/>
    <w:rsid w:val="00166FC1"/>
    <w:rsid w:val="00167257"/>
    <w:rsid w:val="0016750C"/>
    <w:rsid w:val="0016795C"/>
    <w:rsid w:val="0017205F"/>
    <w:rsid w:val="00172EEE"/>
    <w:rsid w:val="001744C8"/>
    <w:rsid w:val="00174F1D"/>
    <w:rsid w:val="00175894"/>
    <w:rsid w:val="001759AB"/>
    <w:rsid w:val="00175B03"/>
    <w:rsid w:val="00175FD0"/>
    <w:rsid w:val="001762A0"/>
    <w:rsid w:val="0017677C"/>
    <w:rsid w:val="00180279"/>
    <w:rsid w:val="00180558"/>
    <w:rsid w:val="001807EB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6EF5"/>
    <w:rsid w:val="00197D4B"/>
    <w:rsid w:val="001A02C7"/>
    <w:rsid w:val="001A068B"/>
    <w:rsid w:val="001A0DAA"/>
    <w:rsid w:val="001A13D3"/>
    <w:rsid w:val="001A28E9"/>
    <w:rsid w:val="001A41EF"/>
    <w:rsid w:val="001A4274"/>
    <w:rsid w:val="001A4DC6"/>
    <w:rsid w:val="001A59AD"/>
    <w:rsid w:val="001A6B21"/>
    <w:rsid w:val="001A7824"/>
    <w:rsid w:val="001A7890"/>
    <w:rsid w:val="001A7F9A"/>
    <w:rsid w:val="001B007F"/>
    <w:rsid w:val="001B024F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C04AF"/>
    <w:rsid w:val="001C0B59"/>
    <w:rsid w:val="001C100A"/>
    <w:rsid w:val="001C29BF"/>
    <w:rsid w:val="001C2F8B"/>
    <w:rsid w:val="001C30B4"/>
    <w:rsid w:val="001C32C0"/>
    <w:rsid w:val="001C38D3"/>
    <w:rsid w:val="001C3DFF"/>
    <w:rsid w:val="001C4D96"/>
    <w:rsid w:val="001C4EE1"/>
    <w:rsid w:val="001D027F"/>
    <w:rsid w:val="001D1A83"/>
    <w:rsid w:val="001D1E7A"/>
    <w:rsid w:val="001D2D39"/>
    <w:rsid w:val="001D4CE8"/>
    <w:rsid w:val="001D4D10"/>
    <w:rsid w:val="001D54FD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46F"/>
    <w:rsid w:val="001E5AE7"/>
    <w:rsid w:val="001E765B"/>
    <w:rsid w:val="001F02A5"/>
    <w:rsid w:val="001F05FB"/>
    <w:rsid w:val="001F0860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974"/>
    <w:rsid w:val="00207212"/>
    <w:rsid w:val="002072C9"/>
    <w:rsid w:val="00207839"/>
    <w:rsid w:val="00207E1A"/>
    <w:rsid w:val="00210509"/>
    <w:rsid w:val="00210A90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0AE2"/>
    <w:rsid w:val="00232838"/>
    <w:rsid w:val="0023478E"/>
    <w:rsid w:val="00234B08"/>
    <w:rsid w:val="00234F55"/>
    <w:rsid w:val="00237EC9"/>
    <w:rsid w:val="00240590"/>
    <w:rsid w:val="00240A17"/>
    <w:rsid w:val="00240B76"/>
    <w:rsid w:val="002416BA"/>
    <w:rsid w:val="002422AA"/>
    <w:rsid w:val="0024257B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4FF7"/>
    <w:rsid w:val="00266781"/>
    <w:rsid w:val="00267CAB"/>
    <w:rsid w:val="00270624"/>
    <w:rsid w:val="00272A3A"/>
    <w:rsid w:val="00273815"/>
    <w:rsid w:val="00273C7D"/>
    <w:rsid w:val="00275110"/>
    <w:rsid w:val="002751E0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759"/>
    <w:rsid w:val="00283E37"/>
    <w:rsid w:val="00283F1D"/>
    <w:rsid w:val="00285DD7"/>
    <w:rsid w:val="00285FFD"/>
    <w:rsid w:val="002860B7"/>
    <w:rsid w:val="002866B4"/>
    <w:rsid w:val="0028754B"/>
    <w:rsid w:val="00290F11"/>
    <w:rsid w:val="00291266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27E7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98E"/>
    <w:rsid w:val="002F4C75"/>
    <w:rsid w:val="002F75DC"/>
    <w:rsid w:val="00300232"/>
    <w:rsid w:val="0030079F"/>
    <w:rsid w:val="00302BDE"/>
    <w:rsid w:val="00302E71"/>
    <w:rsid w:val="003032E6"/>
    <w:rsid w:val="00303BA7"/>
    <w:rsid w:val="003047F4"/>
    <w:rsid w:val="00305043"/>
    <w:rsid w:val="00305AFB"/>
    <w:rsid w:val="00305C06"/>
    <w:rsid w:val="0030681D"/>
    <w:rsid w:val="00307739"/>
    <w:rsid w:val="00310284"/>
    <w:rsid w:val="0031052A"/>
    <w:rsid w:val="0031099D"/>
    <w:rsid w:val="00310C0F"/>
    <w:rsid w:val="00310CBD"/>
    <w:rsid w:val="00311A79"/>
    <w:rsid w:val="00312240"/>
    <w:rsid w:val="00312372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2E5"/>
    <w:rsid w:val="00326CC1"/>
    <w:rsid w:val="00330018"/>
    <w:rsid w:val="00330F4E"/>
    <w:rsid w:val="00331132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37C"/>
    <w:rsid w:val="003424BD"/>
    <w:rsid w:val="00342581"/>
    <w:rsid w:val="00342DAE"/>
    <w:rsid w:val="003430C7"/>
    <w:rsid w:val="00343B5C"/>
    <w:rsid w:val="00344A35"/>
    <w:rsid w:val="00346BEE"/>
    <w:rsid w:val="00347EB5"/>
    <w:rsid w:val="00350C5B"/>
    <w:rsid w:val="003516E1"/>
    <w:rsid w:val="00351CD6"/>
    <w:rsid w:val="0035228A"/>
    <w:rsid w:val="00352346"/>
    <w:rsid w:val="0035272C"/>
    <w:rsid w:val="00352C60"/>
    <w:rsid w:val="00353AE1"/>
    <w:rsid w:val="00353B83"/>
    <w:rsid w:val="00354BAD"/>
    <w:rsid w:val="00354BB1"/>
    <w:rsid w:val="003559E1"/>
    <w:rsid w:val="0035693D"/>
    <w:rsid w:val="00356AF9"/>
    <w:rsid w:val="00356BF9"/>
    <w:rsid w:val="003572A6"/>
    <w:rsid w:val="003576B1"/>
    <w:rsid w:val="00357F76"/>
    <w:rsid w:val="00360BB6"/>
    <w:rsid w:val="00361096"/>
    <w:rsid w:val="003612A9"/>
    <w:rsid w:val="0036148C"/>
    <w:rsid w:val="00361A59"/>
    <w:rsid w:val="00361E99"/>
    <w:rsid w:val="0036260D"/>
    <w:rsid w:val="00364A4B"/>
    <w:rsid w:val="003658C3"/>
    <w:rsid w:val="003666BB"/>
    <w:rsid w:val="00372409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2C3"/>
    <w:rsid w:val="00391926"/>
    <w:rsid w:val="00391D5F"/>
    <w:rsid w:val="003935A9"/>
    <w:rsid w:val="003935F9"/>
    <w:rsid w:val="003940ED"/>
    <w:rsid w:val="00394CBA"/>
    <w:rsid w:val="00395A8E"/>
    <w:rsid w:val="00395B5B"/>
    <w:rsid w:val="00395DFC"/>
    <w:rsid w:val="003975A1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142"/>
    <w:rsid w:val="003B2298"/>
    <w:rsid w:val="003B2A80"/>
    <w:rsid w:val="003B2B44"/>
    <w:rsid w:val="003B2B4F"/>
    <w:rsid w:val="003B2C57"/>
    <w:rsid w:val="003B338B"/>
    <w:rsid w:val="003B34ED"/>
    <w:rsid w:val="003B6D6E"/>
    <w:rsid w:val="003B703A"/>
    <w:rsid w:val="003B77DC"/>
    <w:rsid w:val="003C0062"/>
    <w:rsid w:val="003C128C"/>
    <w:rsid w:val="003C1F2F"/>
    <w:rsid w:val="003C26DE"/>
    <w:rsid w:val="003C2827"/>
    <w:rsid w:val="003C4C40"/>
    <w:rsid w:val="003C5549"/>
    <w:rsid w:val="003C560B"/>
    <w:rsid w:val="003C5F9C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1B30"/>
    <w:rsid w:val="003F1FA7"/>
    <w:rsid w:val="003F41E4"/>
    <w:rsid w:val="003F443C"/>
    <w:rsid w:val="003F5720"/>
    <w:rsid w:val="003F5834"/>
    <w:rsid w:val="003F62C5"/>
    <w:rsid w:val="003F730F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2EE4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212"/>
    <w:rsid w:val="004273BF"/>
    <w:rsid w:val="004277EF"/>
    <w:rsid w:val="00427A77"/>
    <w:rsid w:val="00430678"/>
    <w:rsid w:val="004308F5"/>
    <w:rsid w:val="0043306F"/>
    <w:rsid w:val="00433102"/>
    <w:rsid w:val="0043394D"/>
    <w:rsid w:val="00434C48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6FE0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6E2B"/>
    <w:rsid w:val="004874DE"/>
    <w:rsid w:val="00487BEE"/>
    <w:rsid w:val="00490822"/>
    <w:rsid w:val="004908CF"/>
    <w:rsid w:val="00491990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4F95"/>
    <w:rsid w:val="004B5378"/>
    <w:rsid w:val="004B53CC"/>
    <w:rsid w:val="004B55C7"/>
    <w:rsid w:val="004B618D"/>
    <w:rsid w:val="004B62BC"/>
    <w:rsid w:val="004B6612"/>
    <w:rsid w:val="004B7303"/>
    <w:rsid w:val="004B7C62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B85"/>
    <w:rsid w:val="004C5ECF"/>
    <w:rsid w:val="004C724F"/>
    <w:rsid w:val="004C7A63"/>
    <w:rsid w:val="004C7C9E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11C"/>
    <w:rsid w:val="004E18D3"/>
    <w:rsid w:val="004E193A"/>
    <w:rsid w:val="004E25A7"/>
    <w:rsid w:val="004E2821"/>
    <w:rsid w:val="004E295D"/>
    <w:rsid w:val="004E341B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015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807"/>
    <w:rsid w:val="00504B91"/>
    <w:rsid w:val="00505306"/>
    <w:rsid w:val="0050659A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63"/>
    <w:rsid w:val="00523CA7"/>
    <w:rsid w:val="0052405F"/>
    <w:rsid w:val="00524BF7"/>
    <w:rsid w:val="0052500E"/>
    <w:rsid w:val="00525064"/>
    <w:rsid w:val="00525E55"/>
    <w:rsid w:val="00525FE3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4F1"/>
    <w:rsid w:val="0054084B"/>
    <w:rsid w:val="00540A62"/>
    <w:rsid w:val="00541AEA"/>
    <w:rsid w:val="005425BF"/>
    <w:rsid w:val="00542F68"/>
    <w:rsid w:val="005432F2"/>
    <w:rsid w:val="00544839"/>
    <w:rsid w:val="00544B6D"/>
    <w:rsid w:val="00544BFB"/>
    <w:rsid w:val="00545514"/>
    <w:rsid w:val="00546342"/>
    <w:rsid w:val="0054697B"/>
    <w:rsid w:val="00550597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1E12"/>
    <w:rsid w:val="00564787"/>
    <w:rsid w:val="00564EF6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45BD"/>
    <w:rsid w:val="005752B9"/>
    <w:rsid w:val="005756C8"/>
    <w:rsid w:val="00575847"/>
    <w:rsid w:val="00575D6B"/>
    <w:rsid w:val="00576682"/>
    <w:rsid w:val="00576944"/>
    <w:rsid w:val="00576A9D"/>
    <w:rsid w:val="005776A4"/>
    <w:rsid w:val="00577937"/>
    <w:rsid w:val="00577B9C"/>
    <w:rsid w:val="005805CE"/>
    <w:rsid w:val="00582AA3"/>
    <w:rsid w:val="00583EFC"/>
    <w:rsid w:val="005845E3"/>
    <w:rsid w:val="00585D8D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0D8F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145"/>
    <w:rsid w:val="005C550F"/>
    <w:rsid w:val="005C5E8D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2CB0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403"/>
    <w:rsid w:val="00605A7D"/>
    <w:rsid w:val="00605B16"/>
    <w:rsid w:val="00610C74"/>
    <w:rsid w:val="00610D88"/>
    <w:rsid w:val="00611029"/>
    <w:rsid w:val="006122AB"/>
    <w:rsid w:val="0061484A"/>
    <w:rsid w:val="00615895"/>
    <w:rsid w:val="006168F0"/>
    <w:rsid w:val="00617275"/>
    <w:rsid w:val="0061786F"/>
    <w:rsid w:val="0062045A"/>
    <w:rsid w:val="0062059E"/>
    <w:rsid w:val="0062101E"/>
    <w:rsid w:val="00622DBD"/>
    <w:rsid w:val="006231C8"/>
    <w:rsid w:val="00623ACA"/>
    <w:rsid w:val="00624405"/>
    <w:rsid w:val="00624A14"/>
    <w:rsid w:val="00625528"/>
    <w:rsid w:val="0062587E"/>
    <w:rsid w:val="0062609D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534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AB6"/>
    <w:rsid w:val="00647D1A"/>
    <w:rsid w:val="00650590"/>
    <w:rsid w:val="006511C0"/>
    <w:rsid w:val="00651975"/>
    <w:rsid w:val="00652AFD"/>
    <w:rsid w:val="00652B9F"/>
    <w:rsid w:val="006539CB"/>
    <w:rsid w:val="00653C53"/>
    <w:rsid w:val="00654F11"/>
    <w:rsid w:val="00656929"/>
    <w:rsid w:val="006606EE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6E77"/>
    <w:rsid w:val="006772EF"/>
    <w:rsid w:val="00677ACE"/>
    <w:rsid w:val="00677CB9"/>
    <w:rsid w:val="00677EA4"/>
    <w:rsid w:val="006803FE"/>
    <w:rsid w:val="00681411"/>
    <w:rsid w:val="0068146D"/>
    <w:rsid w:val="00682238"/>
    <w:rsid w:val="00682D43"/>
    <w:rsid w:val="006830E5"/>
    <w:rsid w:val="00683F4A"/>
    <w:rsid w:val="00684326"/>
    <w:rsid w:val="00684374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6AD4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C68C7"/>
    <w:rsid w:val="006D07C9"/>
    <w:rsid w:val="006D16E5"/>
    <w:rsid w:val="006D22EB"/>
    <w:rsid w:val="006D2ADA"/>
    <w:rsid w:val="006D3C3F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F05A1"/>
    <w:rsid w:val="006F0664"/>
    <w:rsid w:val="006F0B76"/>
    <w:rsid w:val="006F136B"/>
    <w:rsid w:val="006F13E7"/>
    <w:rsid w:val="006F1A50"/>
    <w:rsid w:val="006F21B7"/>
    <w:rsid w:val="006F259E"/>
    <w:rsid w:val="006F314F"/>
    <w:rsid w:val="006F3484"/>
    <w:rsid w:val="006F53E4"/>
    <w:rsid w:val="006F58A1"/>
    <w:rsid w:val="006F67D4"/>
    <w:rsid w:val="006F7003"/>
    <w:rsid w:val="00700011"/>
    <w:rsid w:val="00700AC6"/>
    <w:rsid w:val="00700E7D"/>
    <w:rsid w:val="00701F09"/>
    <w:rsid w:val="00702BBA"/>
    <w:rsid w:val="007039AE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599"/>
    <w:rsid w:val="007149EA"/>
    <w:rsid w:val="00714A76"/>
    <w:rsid w:val="00715954"/>
    <w:rsid w:val="00715E1C"/>
    <w:rsid w:val="00716040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72BA"/>
    <w:rsid w:val="00731430"/>
    <w:rsid w:val="00731C3C"/>
    <w:rsid w:val="007330DB"/>
    <w:rsid w:val="007339C0"/>
    <w:rsid w:val="00734710"/>
    <w:rsid w:val="00734EEC"/>
    <w:rsid w:val="00737F70"/>
    <w:rsid w:val="007411FA"/>
    <w:rsid w:val="007430C4"/>
    <w:rsid w:val="00743E93"/>
    <w:rsid w:val="00743FB7"/>
    <w:rsid w:val="00744DD8"/>
    <w:rsid w:val="00746C96"/>
    <w:rsid w:val="007470A9"/>
    <w:rsid w:val="00747674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2F8B"/>
    <w:rsid w:val="00783BC0"/>
    <w:rsid w:val="00784F2F"/>
    <w:rsid w:val="007852F1"/>
    <w:rsid w:val="00786188"/>
    <w:rsid w:val="007863EA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4203"/>
    <w:rsid w:val="007944FB"/>
    <w:rsid w:val="00794618"/>
    <w:rsid w:val="00794978"/>
    <w:rsid w:val="00794B2C"/>
    <w:rsid w:val="00794E4A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6B4D"/>
    <w:rsid w:val="007C7794"/>
    <w:rsid w:val="007D00AE"/>
    <w:rsid w:val="007D0A13"/>
    <w:rsid w:val="007D1189"/>
    <w:rsid w:val="007D15FC"/>
    <w:rsid w:val="007D1EA5"/>
    <w:rsid w:val="007D22B9"/>
    <w:rsid w:val="007D2E62"/>
    <w:rsid w:val="007D2F4B"/>
    <w:rsid w:val="007D38D9"/>
    <w:rsid w:val="007D4BD7"/>
    <w:rsid w:val="007D4C7D"/>
    <w:rsid w:val="007D5AE6"/>
    <w:rsid w:val="007D6427"/>
    <w:rsid w:val="007D7E9E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E6911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1ACD"/>
    <w:rsid w:val="00821D2D"/>
    <w:rsid w:val="008226FB"/>
    <w:rsid w:val="008229E6"/>
    <w:rsid w:val="008238BA"/>
    <w:rsid w:val="008244EA"/>
    <w:rsid w:val="00825CD6"/>
    <w:rsid w:val="00826592"/>
    <w:rsid w:val="008305A9"/>
    <w:rsid w:val="008312FB"/>
    <w:rsid w:val="00831324"/>
    <w:rsid w:val="00831A80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CC4"/>
    <w:rsid w:val="00845097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72C2"/>
    <w:rsid w:val="0086031A"/>
    <w:rsid w:val="00864B16"/>
    <w:rsid w:val="00865794"/>
    <w:rsid w:val="00870AA0"/>
    <w:rsid w:val="008711C1"/>
    <w:rsid w:val="00871248"/>
    <w:rsid w:val="0087176C"/>
    <w:rsid w:val="0087328F"/>
    <w:rsid w:val="00873F88"/>
    <w:rsid w:val="00874740"/>
    <w:rsid w:val="00874E51"/>
    <w:rsid w:val="00875146"/>
    <w:rsid w:val="008752E7"/>
    <w:rsid w:val="008759AA"/>
    <w:rsid w:val="00876B70"/>
    <w:rsid w:val="0087703A"/>
    <w:rsid w:val="00877444"/>
    <w:rsid w:val="008810F3"/>
    <w:rsid w:val="00881D59"/>
    <w:rsid w:val="00883AF2"/>
    <w:rsid w:val="0088407E"/>
    <w:rsid w:val="00884D01"/>
    <w:rsid w:val="00885627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BAE"/>
    <w:rsid w:val="008C1C91"/>
    <w:rsid w:val="008C285F"/>
    <w:rsid w:val="008C312E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76C"/>
    <w:rsid w:val="008D0C45"/>
    <w:rsid w:val="008D0DE7"/>
    <w:rsid w:val="008D0E02"/>
    <w:rsid w:val="008D0FCC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D6B23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5F47"/>
    <w:rsid w:val="008E70B1"/>
    <w:rsid w:val="008E74E4"/>
    <w:rsid w:val="008E7D5C"/>
    <w:rsid w:val="008E7DE8"/>
    <w:rsid w:val="008F01D6"/>
    <w:rsid w:val="008F0323"/>
    <w:rsid w:val="008F0FB4"/>
    <w:rsid w:val="008F1956"/>
    <w:rsid w:val="008F339B"/>
    <w:rsid w:val="008F44B5"/>
    <w:rsid w:val="008F4548"/>
    <w:rsid w:val="008F4A04"/>
    <w:rsid w:val="008F4C46"/>
    <w:rsid w:val="008F4E4D"/>
    <w:rsid w:val="008F4E69"/>
    <w:rsid w:val="008F52D4"/>
    <w:rsid w:val="008F5431"/>
    <w:rsid w:val="008F5B2E"/>
    <w:rsid w:val="008F6BD4"/>
    <w:rsid w:val="008F6D75"/>
    <w:rsid w:val="008F7A4F"/>
    <w:rsid w:val="008F7F3A"/>
    <w:rsid w:val="00901316"/>
    <w:rsid w:val="00903E72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52A9"/>
    <w:rsid w:val="00926998"/>
    <w:rsid w:val="009307F9"/>
    <w:rsid w:val="00930B87"/>
    <w:rsid w:val="0093288E"/>
    <w:rsid w:val="00933C9A"/>
    <w:rsid w:val="0093446F"/>
    <w:rsid w:val="00935726"/>
    <w:rsid w:val="00936172"/>
    <w:rsid w:val="00936C24"/>
    <w:rsid w:val="00937636"/>
    <w:rsid w:val="00941679"/>
    <w:rsid w:val="00941E80"/>
    <w:rsid w:val="00941EF9"/>
    <w:rsid w:val="00941FCA"/>
    <w:rsid w:val="009422B2"/>
    <w:rsid w:val="00944F32"/>
    <w:rsid w:val="0094591A"/>
    <w:rsid w:val="0094612D"/>
    <w:rsid w:val="009464ED"/>
    <w:rsid w:val="00946679"/>
    <w:rsid w:val="00946825"/>
    <w:rsid w:val="00946DEE"/>
    <w:rsid w:val="00947085"/>
    <w:rsid w:val="009475A4"/>
    <w:rsid w:val="0095017D"/>
    <w:rsid w:val="0095022C"/>
    <w:rsid w:val="009504DF"/>
    <w:rsid w:val="009516E2"/>
    <w:rsid w:val="009527ED"/>
    <w:rsid w:val="00952942"/>
    <w:rsid w:val="00953767"/>
    <w:rsid w:val="0095470A"/>
    <w:rsid w:val="00954BBA"/>
    <w:rsid w:val="00955E3F"/>
    <w:rsid w:val="0095627A"/>
    <w:rsid w:val="009564A8"/>
    <w:rsid w:val="00956B72"/>
    <w:rsid w:val="00956CDD"/>
    <w:rsid w:val="009572E7"/>
    <w:rsid w:val="009574A5"/>
    <w:rsid w:val="00957618"/>
    <w:rsid w:val="009578E2"/>
    <w:rsid w:val="00957B1E"/>
    <w:rsid w:val="009646A6"/>
    <w:rsid w:val="009660B8"/>
    <w:rsid w:val="009664D3"/>
    <w:rsid w:val="009667D5"/>
    <w:rsid w:val="009669B8"/>
    <w:rsid w:val="00966CF1"/>
    <w:rsid w:val="009673A8"/>
    <w:rsid w:val="00967CE1"/>
    <w:rsid w:val="009705D3"/>
    <w:rsid w:val="00970D5E"/>
    <w:rsid w:val="00970D64"/>
    <w:rsid w:val="009716B4"/>
    <w:rsid w:val="009719BB"/>
    <w:rsid w:val="00972131"/>
    <w:rsid w:val="0097293F"/>
    <w:rsid w:val="0097298C"/>
    <w:rsid w:val="009752ED"/>
    <w:rsid w:val="009756F6"/>
    <w:rsid w:val="009763E4"/>
    <w:rsid w:val="0097652C"/>
    <w:rsid w:val="00977508"/>
    <w:rsid w:val="00977927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515"/>
    <w:rsid w:val="00985C59"/>
    <w:rsid w:val="0099013D"/>
    <w:rsid w:val="0099078A"/>
    <w:rsid w:val="009917B1"/>
    <w:rsid w:val="00992D89"/>
    <w:rsid w:val="009930E8"/>
    <w:rsid w:val="009931D0"/>
    <w:rsid w:val="00993565"/>
    <w:rsid w:val="00993A3D"/>
    <w:rsid w:val="00994B00"/>
    <w:rsid w:val="0099528E"/>
    <w:rsid w:val="00995731"/>
    <w:rsid w:val="0099625E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58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07CB"/>
    <w:rsid w:val="009C1116"/>
    <w:rsid w:val="009C134C"/>
    <w:rsid w:val="009C2814"/>
    <w:rsid w:val="009C4E95"/>
    <w:rsid w:val="009C5FD7"/>
    <w:rsid w:val="009C744C"/>
    <w:rsid w:val="009C753D"/>
    <w:rsid w:val="009C7C41"/>
    <w:rsid w:val="009C7E54"/>
    <w:rsid w:val="009D0207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3E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2700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B33"/>
    <w:rsid w:val="00A2555B"/>
    <w:rsid w:val="00A26D6A"/>
    <w:rsid w:val="00A26E50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2254"/>
    <w:rsid w:val="00A423C2"/>
    <w:rsid w:val="00A42AE6"/>
    <w:rsid w:val="00A44FA9"/>
    <w:rsid w:val="00A45B91"/>
    <w:rsid w:val="00A45E07"/>
    <w:rsid w:val="00A461B7"/>
    <w:rsid w:val="00A46BB9"/>
    <w:rsid w:val="00A46F09"/>
    <w:rsid w:val="00A50908"/>
    <w:rsid w:val="00A512DB"/>
    <w:rsid w:val="00A518A8"/>
    <w:rsid w:val="00A52A05"/>
    <w:rsid w:val="00A52E77"/>
    <w:rsid w:val="00A532E0"/>
    <w:rsid w:val="00A5383B"/>
    <w:rsid w:val="00A54466"/>
    <w:rsid w:val="00A54C15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6A8E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855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542F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C736D"/>
    <w:rsid w:val="00AD0217"/>
    <w:rsid w:val="00AD13E5"/>
    <w:rsid w:val="00AD192C"/>
    <w:rsid w:val="00AD194F"/>
    <w:rsid w:val="00AD1B31"/>
    <w:rsid w:val="00AD242A"/>
    <w:rsid w:val="00AD2458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B14"/>
    <w:rsid w:val="00AE7148"/>
    <w:rsid w:val="00AE7D15"/>
    <w:rsid w:val="00AE7EA5"/>
    <w:rsid w:val="00AF02CE"/>
    <w:rsid w:val="00AF0BD5"/>
    <w:rsid w:val="00AF13D1"/>
    <w:rsid w:val="00AF3033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4C99"/>
    <w:rsid w:val="00B15393"/>
    <w:rsid w:val="00B15BE1"/>
    <w:rsid w:val="00B1641C"/>
    <w:rsid w:val="00B165F1"/>
    <w:rsid w:val="00B16CDF"/>
    <w:rsid w:val="00B17267"/>
    <w:rsid w:val="00B1744F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5DB0"/>
    <w:rsid w:val="00B46201"/>
    <w:rsid w:val="00B468C6"/>
    <w:rsid w:val="00B46A63"/>
    <w:rsid w:val="00B46CC2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1A1F"/>
    <w:rsid w:val="00B6255D"/>
    <w:rsid w:val="00B6317F"/>
    <w:rsid w:val="00B641FC"/>
    <w:rsid w:val="00B64590"/>
    <w:rsid w:val="00B647FF"/>
    <w:rsid w:val="00B64D2E"/>
    <w:rsid w:val="00B64E18"/>
    <w:rsid w:val="00B6619A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159"/>
    <w:rsid w:val="00B75BA0"/>
    <w:rsid w:val="00B75F18"/>
    <w:rsid w:val="00B776AE"/>
    <w:rsid w:val="00B812E6"/>
    <w:rsid w:val="00B813B2"/>
    <w:rsid w:val="00B823CC"/>
    <w:rsid w:val="00B842C2"/>
    <w:rsid w:val="00B84F34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0FB9"/>
    <w:rsid w:val="00BB2E6A"/>
    <w:rsid w:val="00BB33C9"/>
    <w:rsid w:val="00BB358D"/>
    <w:rsid w:val="00BB405F"/>
    <w:rsid w:val="00BB476B"/>
    <w:rsid w:val="00BB4974"/>
    <w:rsid w:val="00BB5D96"/>
    <w:rsid w:val="00BB642A"/>
    <w:rsid w:val="00BB6BD3"/>
    <w:rsid w:val="00BB79AF"/>
    <w:rsid w:val="00BC3704"/>
    <w:rsid w:val="00BC4025"/>
    <w:rsid w:val="00BC44EF"/>
    <w:rsid w:val="00BC5E5C"/>
    <w:rsid w:val="00BC6126"/>
    <w:rsid w:val="00BC649A"/>
    <w:rsid w:val="00BC6E46"/>
    <w:rsid w:val="00BC7502"/>
    <w:rsid w:val="00BD0577"/>
    <w:rsid w:val="00BD0E74"/>
    <w:rsid w:val="00BD15EC"/>
    <w:rsid w:val="00BD175E"/>
    <w:rsid w:val="00BD1BB7"/>
    <w:rsid w:val="00BD3CCB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1D0"/>
    <w:rsid w:val="00BE1435"/>
    <w:rsid w:val="00BE14C3"/>
    <w:rsid w:val="00BE153A"/>
    <w:rsid w:val="00BE1991"/>
    <w:rsid w:val="00BE1D91"/>
    <w:rsid w:val="00BE2133"/>
    <w:rsid w:val="00BE2289"/>
    <w:rsid w:val="00BE2AB9"/>
    <w:rsid w:val="00BE3DB0"/>
    <w:rsid w:val="00BE4B6B"/>
    <w:rsid w:val="00BE4C12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C00C73"/>
    <w:rsid w:val="00C00D33"/>
    <w:rsid w:val="00C0166A"/>
    <w:rsid w:val="00C018CF"/>
    <w:rsid w:val="00C03251"/>
    <w:rsid w:val="00C0426B"/>
    <w:rsid w:val="00C04C66"/>
    <w:rsid w:val="00C05717"/>
    <w:rsid w:val="00C061C6"/>
    <w:rsid w:val="00C06294"/>
    <w:rsid w:val="00C06C84"/>
    <w:rsid w:val="00C07B37"/>
    <w:rsid w:val="00C1040F"/>
    <w:rsid w:val="00C105F5"/>
    <w:rsid w:val="00C106BA"/>
    <w:rsid w:val="00C115CC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4918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27B44"/>
    <w:rsid w:val="00C30282"/>
    <w:rsid w:val="00C30908"/>
    <w:rsid w:val="00C30DAE"/>
    <w:rsid w:val="00C32712"/>
    <w:rsid w:val="00C32CF6"/>
    <w:rsid w:val="00C32F2F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14AE"/>
    <w:rsid w:val="00C420F0"/>
    <w:rsid w:val="00C432E2"/>
    <w:rsid w:val="00C436E5"/>
    <w:rsid w:val="00C43A4B"/>
    <w:rsid w:val="00C442D4"/>
    <w:rsid w:val="00C44357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5B6A"/>
    <w:rsid w:val="00C577A3"/>
    <w:rsid w:val="00C57DEE"/>
    <w:rsid w:val="00C605A8"/>
    <w:rsid w:val="00C60861"/>
    <w:rsid w:val="00C60A8F"/>
    <w:rsid w:val="00C60CEF"/>
    <w:rsid w:val="00C60E9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0F9F"/>
    <w:rsid w:val="00C710B4"/>
    <w:rsid w:val="00C72450"/>
    <w:rsid w:val="00C72F30"/>
    <w:rsid w:val="00C73136"/>
    <w:rsid w:val="00C7333B"/>
    <w:rsid w:val="00C737E2"/>
    <w:rsid w:val="00C738FC"/>
    <w:rsid w:val="00C73FBB"/>
    <w:rsid w:val="00C747F2"/>
    <w:rsid w:val="00C75C58"/>
    <w:rsid w:val="00C75F08"/>
    <w:rsid w:val="00C763B2"/>
    <w:rsid w:val="00C76585"/>
    <w:rsid w:val="00C76F76"/>
    <w:rsid w:val="00C77045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87701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371"/>
    <w:rsid w:val="00CA043F"/>
    <w:rsid w:val="00CA13B8"/>
    <w:rsid w:val="00CA1D6C"/>
    <w:rsid w:val="00CA26EA"/>
    <w:rsid w:val="00CA2D28"/>
    <w:rsid w:val="00CA382D"/>
    <w:rsid w:val="00CA664A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0B1"/>
    <w:rsid w:val="00CB7A49"/>
    <w:rsid w:val="00CC0722"/>
    <w:rsid w:val="00CC22FC"/>
    <w:rsid w:val="00CC2C38"/>
    <w:rsid w:val="00CC35FA"/>
    <w:rsid w:val="00CC3617"/>
    <w:rsid w:val="00CC423F"/>
    <w:rsid w:val="00CC4473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2EFB"/>
    <w:rsid w:val="00CE39F1"/>
    <w:rsid w:val="00CE3AAA"/>
    <w:rsid w:val="00CE40A3"/>
    <w:rsid w:val="00CE6BE6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500"/>
    <w:rsid w:val="00D00454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075B2"/>
    <w:rsid w:val="00D111E6"/>
    <w:rsid w:val="00D119FD"/>
    <w:rsid w:val="00D11D36"/>
    <w:rsid w:val="00D12159"/>
    <w:rsid w:val="00D12230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2BCE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35DBB"/>
    <w:rsid w:val="00D377C5"/>
    <w:rsid w:val="00D402AA"/>
    <w:rsid w:val="00D406BB"/>
    <w:rsid w:val="00D41E31"/>
    <w:rsid w:val="00D41EAB"/>
    <w:rsid w:val="00D4372F"/>
    <w:rsid w:val="00D43BF7"/>
    <w:rsid w:val="00D4459E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5E3"/>
    <w:rsid w:val="00D64BC4"/>
    <w:rsid w:val="00D65178"/>
    <w:rsid w:val="00D653D3"/>
    <w:rsid w:val="00D6558A"/>
    <w:rsid w:val="00D65C5C"/>
    <w:rsid w:val="00D6686D"/>
    <w:rsid w:val="00D673CA"/>
    <w:rsid w:val="00D67418"/>
    <w:rsid w:val="00D73E42"/>
    <w:rsid w:val="00D74925"/>
    <w:rsid w:val="00D74D25"/>
    <w:rsid w:val="00D7688F"/>
    <w:rsid w:val="00D77559"/>
    <w:rsid w:val="00D8072B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5B6"/>
    <w:rsid w:val="00D87651"/>
    <w:rsid w:val="00D87B24"/>
    <w:rsid w:val="00D9175B"/>
    <w:rsid w:val="00D92FC2"/>
    <w:rsid w:val="00D93855"/>
    <w:rsid w:val="00D9552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649B"/>
    <w:rsid w:val="00DA769B"/>
    <w:rsid w:val="00DA7B70"/>
    <w:rsid w:val="00DB065E"/>
    <w:rsid w:val="00DB0B3C"/>
    <w:rsid w:val="00DB1F78"/>
    <w:rsid w:val="00DB47EC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98"/>
    <w:rsid w:val="00DC60AF"/>
    <w:rsid w:val="00DC65AC"/>
    <w:rsid w:val="00DC7AFF"/>
    <w:rsid w:val="00DD01BB"/>
    <w:rsid w:val="00DD0648"/>
    <w:rsid w:val="00DD0ADE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6E6A"/>
    <w:rsid w:val="00DE7080"/>
    <w:rsid w:val="00DE70B7"/>
    <w:rsid w:val="00DE7CD3"/>
    <w:rsid w:val="00DE7D2D"/>
    <w:rsid w:val="00DF0132"/>
    <w:rsid w:val="00DF1073"/>
    <w:rsid w:val="00DF1BD1"/>
    <w:rsid w:val="00DF267A"/>
    <w:rsid w:val="00DF3243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713"/>
    <w:rsid w:val="00E32C47"/>
    <w:rsid w:val="00E3412E"/>
    <w:rsid w:val="00E34596"/>
    <w:rsid w:val="00E34BBE"/>
    <w:rsid w:val="00E35E58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198D"/>
    <w:rsid w:val="00E52C21"/>
    <w:rsid w:val="00E52D37"/>
    <w:rsid w:val="00E531C4"/>
    <w:rsid w:val="00E536C1"/>
    <w:rsid w:val="00E53B56"/>
    <w:rsid w:val="00E53E82"/>
    <w:rsid w:val="00E53FDD"/>
    <w:rsid w:val="00E55DD0"/>
    <w:rsid w:val="00E56BE1"/>
    <w:rsid w:val="00E57F57"/>
    <w:rsid w:val="00E606D3"/>
    <w:rsid w:val="00E629B7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72E"/>
    <w:rsid w:val="00E75C06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0CEA"/>
    <w:rsid w:val="00EC14DB"/>
    <w:rsid w:val="00EC1D0E"/>
    <w:rsid w:val="00EC1FD4"/>
    <w:rsid w:val="00EC2178"/>
    <w:rsid w:val="00EC243D"/>
    <w:rsid w:val="00EC3081"/>
    <w:rsid w:val="00EC32AC"/>
    <w:rsid w:val="00EC36FB"/>
    <w:rsid w:val="00EC3BA0"/>
    <w:rsid w:val="00EC4D87"/>
    <w:rsid w:val="00EC6972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172A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2CE2"/>
    <w:rsid w:val="00F03BAD"/>
    <w:rsid w:val="00F03C2D"/>
    <w:rsid w:val="00F03C45"/>
    <w:rsid w:val="00F04DB6"/>
    <w:rsid w:val="00F0599F"/>
    <w:rsid w:val="00F066E1"/>
    <w:rsid w:val="00F06FEB"/>
    <w:rsid w:val="00F07AC5"/>
    <w:rsid w:val="00F1042D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6E88"/>
    <w:rsid w:val="00F272A8"/>
    <w:rsid w:val="00F274EA"/>
    <w:rsid w:val="00F27C4F"/>
    <w:rsid w:val="00F27D64"/>
    <w:rsid w:val="00F27F79"/>
    <w:rsid w:val="00F31BD1"/>
    <w:rsid w:val="00F324FB"/>
    <w:rsid w:val="00F33037"/>
    <w:rsid w:val="00F33A16"/>
    <w:rsid w:val="00F34120"/>
    <w:rsid w:val="00F37394"/>
    <w:rsid w:val="00F40B1F"/>
    <w:rsid w:val="00F4153E"/>
    <w:rsid w:val="00F418CB"/>
    <w:rsid w:val="00F4232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2A95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3800"/>
    <w:rsid w:val="00F658CE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1FE"/>
    <w:rsid w:val="00F7251E"/>
    <w:rsid w:val="00F729F0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5FB9"/>
    <w:rsid w:val="00FA64D8"/>
    <w:rsid w:val="00FA6540"/>
    <w:rsid w:val="00FB1354"/>
    <w:rsid w:val="00FB2D4F"/>
    <w:rsid w:val="00FB4F15"/>
    <w:rsid w:val="00FB56AE"/>
    <w:rsid w:val="00FB69B2"/>
    <w:rsid w:val="00FB6A45"/>
    <w:rsid w:val="00FB75BB"/>
    <w:rsid w:val="00FC06ED"/>
    <w:rsid w:val="00FC0C1A"/>
    <w:rsid w:val="00FC150C"/>
    <w:rsid w:val="00FC2016"/>
    <w:rsid w:val="00FC234C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5CC4"/>
    <w:rsid w:val="00FD6FB1"/>
    <w:rsid w:val="00FD73D5"/>
    <w:rsid w:val="00FD74EC"/>
    <w:rsid w:val="00FD76A7"/>
    <w:rsid w:val="00FE0040"/>
    <w:rsid w:val="00FE0637"/>
    <w:rsid w:val="00FE0A85"/>
    <w:rsid w:val="00FE0F0E"/>
    <w:rsid w:val="00FE119F"/>
    <w:rsid w:val="00FE2137"/>
    <w:rsid w:val="00FE21CE"/>
    <w:rsid w:val="00FE21DF"/>
    <w:rsid w:val="00FE3094"/>
    <w:rsid w:val="00FE39A3"/>
    <w:rsid w:val="00FE3D11"/>
    <w:rsid w:val="00FE3F15"/>
    <w:rsid w:val="00FE3F67"/>
    <w:rsid w:val="00FE4FDF"/>
    <w:rsid w:val="00FE511E"/>
    <w:rsid w:val="00FE61AC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3C1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341A"/>
    <w:rsid w:val="00041EA1"/>
    <w:rsid w:val="00063C44"/>
    <w:rsid w:val="0007183B"/>
    <w:rsid w:val="00075240"/>
    <w:rsid w:val="00090C96"/>
    <w:rsid w:val="000F2D21"/>
    <w:rsid w:val="000F5880"/>
    <w:rsid w:val="00125976"/>
    <w:rsid w:val="001313B7"/>
    <w:rsid w:val="00133A76"/>
    <w:rsid w:val="00142B90"/>
    <w:rsid w:val="00143E50"/>
    <w:rsid w:val="001603FC"/>
    <w:rsid w:val="00175823"/>
    <w:rsid w:val="001C0401"/>
    <w:rsid w:val="001F05FB"/>
    <w:rsid w:val="002256A4"/>
    <w:rsid w:val="00262BB3"/>
    <w:rsid w:val="002D6165"/>
    <w:rsid w:val="00322D91"/>
    <w:rsid w:val="00330018"/>
    <w:rsid w:val="00331132"/>
    <w:rsid w:val="00361A59"/>
    <w:rsid w:val="003B6D6E"/>
    <w:rsid w:val="003F0E53"/>
    <w:rsid w:val="00427212"/>
    <w:rsid w:val="004316D1"/>
    <w:rsid w:val="00465C6A"/>
    <w:rsid w:val="00476FE0"/>
    <w:rsid w:val="004B3738"/>
    <w:rsid w:val="004B5707"/>
    <w:rsid w:val="004D4A1F"/>
    <w:rsid w:val="004E7C56"/>
    <w:rsid w:val="004F3B20"/>
    <w:rsid w:val="00502BD7"/>
    <w:rsid w:val="0050659A"/>
    <w:rsid w:val="005745BD"/>
    <w:rsid w:val="005A28BC"/>
    <w:rsid w:val="005B53E6"/>
    <w:rsid w:val="00602513"/>
    <w:rsid w:val="0062284C"/>
    <w:rsid w:val="006408B5"/>
    <w:rsid w:val="00653C53"/>
    <w:rsid w:val="00666A49"/>
    <w:rsid w:val="00671B2A"/>
    <w:rsid w:val="006839CF"/>
    <w:rsid w:val="00690FBC"/>
    <w:rsid w:val="006D0C00"/>
    <w:rsid w:val="006F1A50"/>
    <w:rsid w:val="007328EF"/>
    <w:rsid w:val="00735AC7"/>
    <w:rsid w:val="007863EA"/>
    <w:rsid w:val="007C6A6F"/>
    <w:rsid w:val="00821DCB"/>
    <w:rsid w:val="00822F79"/>
    <w:rsid w:val="00834CF2"/>
    <w:rsid w:val="00840B69"/>
    <w:rsid w:val="00862197"/>
    <w:rsid w:val="00874E51"/>
    <w:rsid w:val="008A6141"/>
    <w:rsid w:val="008A7D45"/>
    <w:rsid w:val="008B5F9C"/>
    <w:rsid w:val="008D6B23"/>
    <w:rsid w:val="0090114F"/>
    <w:rsid w:val="00976D60"/>
    <w:rsid w:val="00985515"/>
    <w:rsid w:val="009932DE"/>
    <w:rsid w:val="00993A3D"/>
    <w:rsid w:val="00A04B22"/>
    <w:rsid w:val="00A10A48"/>
    <w:rsid w:val="00A278BC"/>
    <w:rsid w:val="00A56B2D"/>
    <w:rsid w:val="00A7381E"/>
    <w:rsid w:val="00AB7E9C"/>
    <w:rsid w:val="00AF0036"/>
    <w:rsid w:val="00B054A3"/>
    <w:rsid w:val="00B25EF3"/>
    <w:rsid w:val="00B27949"/>
    <w:rsid w:val="00B776AE"/>
    <w:rsid w:val="00B902CA"/>
    <w:rsid w:val="00BB2133"/>
    <w:rsid w:val="00BD2A2F"/>
    <w:rsid w:val="00BD3CCB"/>
    <w:rsid w:val="00C15DE2"/>
    <w:rsid w:val="00CB28A1"/>
    <w:rsid w:val="00CC4509"/>
    <w:rsid w:val="00CE6BE6"/>
    <w:rsid w:val="00D016A3"/>
    <w:rsid w:val="00D74637"/>
    <w:rsid w:val="00DA72D3"/>
    <w:rsid w:val="00DB526A"/>
    <w:rsid w:val="00DF3243"/>
    <w:rsid w:val="00E031AC"/>
    <w:rsid w:val="00E1169A"/>
    <w:rsid w:val="00E14614"/>
    <w:rsid w:val="00E26CF4"/>
    <w:rsid w:val="00E32DD9"/>
    <w:rsid w:val="00E368D0"/>
    <w:rsid w:val="00E55128"/>
    <w:rsid w:val="00E55B86"/>
    <w:rsid w:val="00E72A06"/>
    <w:rsid w:val="00E7572E"/>
    <w:rsid w:val="00E76470"/>
    <w:rsid w:val="00E76837"/>
    <w:rsid w:val="00E841D1"/>
    <w:rsid w:val="00E87F48"/>
    <w:rsid w:val="00E97B09"/>
    <w:rsid w:val="00EE172A"/>
    <w:rsid w:val="00EF1E83"/>
    <w:rsid w:val="00F20B0F"/>
    <w:rsid w:val="00F52A95"/>
    <w:rsid w:val="00F545A4"/>
    <w:rsid w:val="00F96ADA"/>
    <w:rsid w:val="00FC71FF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2026-02-18T00:00:00</PublishDate>
  <Abstract>W&amp;S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3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2610</TotalTime>
  <Pages>5</Pages>
  <Words>5577</Words>
  <Characters>30567</Characters>
  <Application>Microsoft Office Word</Application>
  <DocSecurity>0</DocSecurity>
  <Lines>1389</Lines>
  <Paragraphs>1204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34940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V4.0</dc:subject>
  <dc:creator>Callum Wright</dc:creator>
  <cp:keywords/>
  <dc:description/>
  <cp:lastModifiedBy>Eshan Fernando</cp:lastModifiedBy>
  <cp:revision>40</cp:revision>
  <cp:lastPrinted>2013-08-14T02:04:00Z</cp:lastPrinted>
  <dcterms:created xsi:type="dcterms:W3CDTF">2026-04-15T09:24:00Z</dcterms:created>
  <dcterms:modified xsi:type="dcterms:W3CDTF">2026-05-14T08:16:00Z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